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6EEFA" w14:textId="4B952990" w:rsidR="003E58C1" w:rsidRDefault="003E58C1" w:rsidP="00CF7CCE">
      <w:pPr>
        <w:pStyle w:val="Heading1"/>
      </w:pPr>
      <w:bookmarkStart w:id="0" w:name="_Toc165390722"/>
      <w:r>
        <w:t xml:space="preserve">IT </w:t>
      </w:r>
      <w:r w:rsidR="008048B1">
        <w:t>Hardware</w:t>
      </w:r>
      <w:r>
        <w:t xml:space="preserve"> Support Final Project</w:t>
      </w:r>
      <w:bookmarkEnd w:id="0"/>
    </w:p>
    <w:sdt>
      <w:sdtPr>
        <w:id w:val="858402353"/>
        <w:docPartObj>
          <w:docPartGallery w:val="Table of Contents"/>
          <w:docPartUnique/>
        </w:docPartObj>
      </w:sdtPr>
      <w:sdtEndPr>
        <w:rPr>
          <w:rFonts w:ascii="Verdana" w:eastAsia="Times New Roman" w:hAnsi="Verdana" w:cs="Times New Roman"/>
          <w:bCs/>
          <w:noProof/>
          <w:sz w:val="20"/>
          <w:szCs w:val="24"/>
        </w:rPr>
      </w:sdtEndPr>
      <w:sdtContent>
        <w:p w14:paraId="16AFA695" w14:textId="60DD01A8" w:rsidR="001309AF" w:rsidRDefault="001309AF">
          <w:pPr>
            <w:pStyle w:val="TOCHeading"/>
          </w:pPr>
          <w:r>
            <w:t>Contents</w:t>
          </w:r>
        </w:p>
        <w:p w14:paraId="7B55368A" w14:textId="11AAD4A5" w:rsidR="001309AF" w:rsidRDefault="001309A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390722" w:history="1">
            <w:r w:rsidRPr="00D00168">
              <w:rPr>
                <w:rStyle w:val="Hyperlink"/>
                <w:noProof/>
              </w:rPr>
              <w:t>IT Hardware Support Final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_Toc165390722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A4C30" w14:textId="58659D83" w:rsidR="001309AF" w:rsidRDefault="001309A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5390723" w:history="1">
            <w:r w:rsidRPr="00D00168">
              <w:rPr>
                <w:rStyle w:val="Hyperlink"/>
                <w:noProof/>
              </w:rPr>
              <w:t>Design a Network with Packet Tracer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_Toc165390723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9913E" w14:textId="1890B756" w:rsidR="001309AF" w:rsidRDefault="001309A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5390724" w:history="1">
            <w:r w:rsidRPr="00D00168">
              <w:rPr>
                <w:rStyle w:val="Hyperlink"/>
                <w:noProof/>
              </w:rPr>
              <w:t>Create a Network with Packet Tracer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_Toc165390724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067C" w14:textId="2420BBB2" w:rsidR="001309AF" w:rsidRDefault="001309A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65390725" w:history="1">
            <w:r w:rsidRPr="00D00168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_Toc165390725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64FFC" w14:textId="16CD665F" w:rsidR="001309AF" w:rsidRDefault="001309AF">
          <w:r>
            <w:rPr>
              <w:b/>
              <w:bCs/>
              <w:noProof/>
            </w:rPr>
            <w:fldChar w:fldCharType="end"/>
          </w:r>
        </w:p>
      </w:sdtContent>
    </w:sdt>
    <w:p w14:paraId="656AE53A" w14:textId="06A16F4E" w:rsidR="00500678" w:rsidRPr="00500678" w:rsidRDefault="00500678" w:rsidP="004C5FBB">
      <w:r w:rsidRPr="00500678">
        <w:t>Time required: 1 hour</w:t>
      </w:r>
    </w:p>
    <w:p w14:paraId="4339CF51" w14:textId="616F51C9" w:rsidR="00925026" w:rsidRDefault="006939FE" w:rsidP="00170C90">
      <w:pPr>
        <w:pStyle w:val="Heading1"/>
      </w:pPr>
      <w:bookmarkStart w:id="1" w:name="_Toc165390723"/>
      <w:r>
        <w:t xml:space="preserve">Design a Network </w:t>
      </w:r>
      <w:r w:rsidRPr="00170C90">
        <w:t>with</w:t>
      </w:r>
      <w:r>
        <w:t xml:space="preserve"> Packet Tracer</w:t>
      </w:r>
      <w:bookmarkEnd w:id="1"/>
    </w:p>
    <w:p w14:paraId="14770B46" w14:textId="06661A65" w:rsidR="009768BD" w:rsidRPr="009768BD" w:rsidRDefault="009768BD" w:rsidP="009768BD">
      <w:r>
        <w:t>This is the design phase of your Packet Tracer Network.</w:t>
      </w:r>
    </w:p>
    <w:p w14:paraId="4C306DAD" w14:textId="78EC72F1" w:rsidR="0038070B" w:rsidRPr="0038070B" w:rsidRDefault="0038070B" w:rsidP="0038070B">
      <w:r>
        <w:rPr>
          <w:noProof/>
        </w:rPr>
        <w:drawing>
          <wp:inline distT="0" distB="0" distL="0" distR="0" wp14:anchorId="22027360" wp14:editId="3DD1E19C">
            <wp:extent cx="5026689" cy="3590925"/>
            <wp:effectExtent l="152400" t="152400" r="364490" b="3524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0893" cy="3615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93D1AD" w14:textId="77777777" w:rsidR="00AC6FF0" w:rsidRDefault="00AC6FF0" w:rsidP="00AC6FF0">
      <w:r w:rsidRPr="00720DC8">
        <w:rPr>
          <w:b/>
          <w:bCs/>
        </w:rPr>
        <w:t>NOTE:</w:t>
      </w:r>
      <w:r>
        <w:t xml:space="preserve"> Do not copy the example, create your own IP addressing scheme and devices.</w:t>
      </w:r>
    </w:p>
    <w:p w14:paraId="49962265" w14:textId="0B6F7AD9" w:rsidR="00720DC8" w:rsidRDefault="009912AC" w:rsidP="006939FE">
      <w:r>
        <w:lastRenderedPageBreak/>
        <w:t xml:space="preserve">Design a local area, privately addressed </w:t>
      </w:r>
      <w:r w:rsidR="00720DC8">
        <w:t xml:space="preserve">home network </w:t>
      </w:r>
      <w:r w:rsidR="00A10448">
        <w:t>like</w:t>
      </w:r>
      <w:r w:rsidR="008164E6">
        <w:t xml:space="preserve"> the example shown</w:t>
      </w:r>
      <w:r>
        <w:t>.</w:t>
      </w:r>
    </w:p>
    <w:p w14:paraId="000481C2" w14:textId="1C8ECE7C" w:rsidR="00F754DF" w:rsidRDefault="00F754DF" w:rsidP="006939FE">
      <w:r>
        <w:t>These questions are part of the design which will be implemented in Packet Tracer toward the end of this project.</w:t>
      </w:r>
    </w:p>
    <w:p w14:paraId="5771AE4B" w14:textId="55219175" w:rsidR="00C624AB" w:rsidRDefault="00C624AB" w:rsidP="00085E22">
      <w:pPr>
        <w:pStyle w:val="ListParagraph"/>
        <w:numPr>
          <w:ilvl w:val="0"/>
          <w:numId w:val="45"/>
        </w:numPr>
      </w:pPr>
      <w:r>
        <w:t>What is a network address</w:t>
      </w:r>
      <w:r w:rsidR="001F2DA5">
        <w:t>?</w:t>
      </w:r>
      <w:r>
        <w:t xml:space="preserve"> </w:t>
      </w:r>
      <w:r w:rsidR="001F2DA5">
        <w:t>W</w:t>
      </w:r>
      <w:r>
        <w:t>hat does it designate</w:t>
      </w:r>
      <w:r w:rsidR="001F2DA5">
        <w:t>?</w:t>
      </w:r>
    </w:p>
    <w:p w14:paraId="36CC7E44" w14:textId="0F13B348" w:rsidR="00C624AB" w:rsidRDefault="0085066A" w:rsidP="001D730C">
      <w:pPr>
        <w:tabs>
          <w:tab w:val="left" w:pos="9240"/>
        </w:tabs>
        <w:ind w:left="1080"/>
        <w:rPr>
          <w:rStyle w:val="Red"/>
        </w:rPr>
      </w:pPr>
      <w:sdt>
        <w:sdtPr>
          <w:rPr>
            <w:rStyle w:val="Red"/>
          </w:rPr>
          <w:id w:val="1530144725"/>
          <w:placeholder>
            <w:docPart w:val="47FF8009FF214A898A8C11ADD70DE75D"/>
          </w:placeholder>
          <w:showingPlcHdr/>
        </w:sdtPr>
        <w:sdtEndPr>
          <w:rPr>
            <w:rStyle w:val="DefaultParagraphFont"/>
            <w:color w:val="auto"/>
          </w:rPr>
        </w:sdtEndPr>
        <w:sdtContent>
          <w:r w:rsidR="00C624AB" w:rsidRPr="001D730C">
            <w:rPr>
              <w:rStyle w:val="PlaceholderText"/>
              <w:color w:val="FF0000"/>
            </w:rPr>
            <w:t>Click or tap here to enter text.</w:t>
          </w:r>
        </w:sdtContent>
      </w:sdt>
      <w:r w:rsidR="000A03DB">
        <w:rPr>
          <w:rStyle w:val="Red"/>
        </w:rPr>
        <w:tab/>
      </w:r>
    </w:p>
    <w:p w14:paraId="1D53F80A" w14:textId="3F385F8F" w:rsidR="009912AC" w:rsidRDefault="009912AC" w:rsidP="00085E22">
      <w:pPr>
        <w:pStyle w:val="ListParagraph"/>
        <w:numPr>
          <w:ilvl w:val="0"/>
          <w:numId w:val="45"/>
        </w:numPr>
      </w:pPr>
      <w:r>
        <w:t>What is the network address of your network?</w:t>
      </w:r>
    </w:p>
    <w:sdt>
      <w:sdtPr>
        <w:rPr>
          <w:rStyle w:val="Red"/>
        </w:rPr>
        <w:id w:val="1474327318"/>
        <w:placeholder>
          <w:docPart w:val="ACBB18362CE64E8EA3C84001EF5D6DAC"/>
        </w:placeholder>
        <w:showingPlcHdr/>
      </w:sdtPr>
      <w:sdtEndPr>
        <w:rPr>
          <w:rStyle w:val="DefaultParagraphFont"/>
          <w:color w:val="auto"/>
        </w:rPr>
      </w:sdtEndPr>
      <w:sdtContent>
        <w:p w14:paraId="118B2812" w14:textId="77777777" w:rsidR="009912AC" w:rsidRDefault="009912AC" w:rsidP="001D730C">
          <w:pPr>
            <w:ind w:left="1080"/>
            <w:rPr>
              <w:rStyle w:val="Red"/>
            </w:rPr>
          </w:pPr>
          <w:r w:rsidRPr="001D730C">
            <w:rPr>
              <w:rStyle w:val="PlaceholderText"/>
              <w:color w:val="FF0000"/>
            </w:rPr>
            <w:t>Click or tap here to enter text.</w:t>
          </w:r>
        </w:p>
      </w:sdtContent>
    </w:sdt>
    <w:p w14:paraId="7DC0A9DF" w14:textId="5F1869E7" w:rsidR="001D730C" w:rsidRDefault="001D730C" w:rsidP="001D730C">
      <w:pPr>
        <w:pStyle w:val="ListParagraph"/>
        <w:numPr>
          <w:ilvl w:val="0"/>
          <w:numId w:val="45"/>
        </w:numPr>
      </w:pPr>
      <w:r>
        <w:t>What is the broadcast address of your network?</w:t>
      </w:r>
    </w:p>
    <w:sdt>
      <w:sdtPr>
        <w:rPr>
          <w:rStyle w:val="Red"/>
        </w:rPr>
        <w:id w:val="-764459996"/>
        <w:placeholder>
          <w:docPart w:val="FCF34986E5A140F099676406C3AA20F1"/>
        </w:placeholder>
        <w:showingPlcHdr/>
      </w:sdtPr>
      <w:sdtEndPr>
        <w:rPr>
          <w:rStyle w:val="DefaultParagraphFont"/>
          <w:color w:val="auto"/>
        </w:rPr>
      </w:sdtEndPr>
      <w:sdtContent>
        <w:p w14:paraId="349A1EA5" w14:textId="77777777" w:rsidR="001D730C" w:rsidRDefault="001D730C" w:rsidP="001D730C">
          <w:pPr>
            <w:ind w:left="1080"/>
            <w:rPr>
              <w:rStyle w:val="Red"/>
            </w:rPr>
          </w:pPr>
          <w:r w:rsidRPr="001D730C">
            <w:rPr>
              <w:rStyle w:val="PlaceholderText"/>
              <w:color w:val="FF0000"/>
            </w:rPr>
            <w:t>Click or tap here to enter text.</w:t>
          </w:r>
        </w:p>
      </w:sdtContent>
    </w:sdt>
    <w:p w14:paraId="46A3B422" w14:textId="7FEEDEED" w:rsidR="001D730C" w:rsidRDefault="001D730C" w:rsidP="001D730C">
      <w:pPr>
        <w:pStyle w:val="ListParagraph"/>
        <w:numPr>
          <w:ilvl w:val="0"/>
          <w:numId w:val="45"/>
        </w:numPr>
      </w:pPr>
      <w:r>
        <w:t>What is the purpose of a broadcast address?</w:t>
      </w:r>
    </w:p>
    <w:sdt>
      <w:sdtPr>
        <w:rPr>
          <w:rStyle w:val="Red"/>
        </w:rPr>
        <w:id w:val="1018896903"/>
        <w:placeholder>
          <w:docPart w:val="865B253C593545F28041DB91700CD659"/>
        </w:placeholder>
        <w:showingPlcHdr/>
      </w:sdtPr>
      <w:sdtEndPr>
        <w:rPr>
          <w:rStyle w:val="DefaultParagraphFont"/>
          <w:color w:val="auto"/>
        </w:rPr>
      </w:sdtEndPr>
      <w:sdtContent>
        <w:p w14:paraId="5AA78BF1" w14:textId="77777777" w:rsidR="001D730C" w:rsidRDefault="001D730C" w:rsidP="001D730C">
          <w:pPr>
            <w:ind w:left="1080"/>
            <w:rPr>
              <w:rStyle w:val="Red"/>
            </w:rPr>
          </w:pPr>
          <w:r w:rsidRPr="001D730C">
            <w:rPr>
              <w:rStyle w:val="PlaceholderText"/>
              <w:color w:val="FF0000"/>
            </w:rPr>
            <w:t>Click or tap here to enter text.</w:t>
          </w:r>
        </w:p>
      </w:sdtContent>
    </w:sdt>
    <w:p w14:paraId="1CE64A86" w14:textId="5A761665" w:rsidR="00C624AB" w:rsidRDefault="00C624AB" w:rsidP="00085E22">
      <w:pPr>
        <w:pStyle w:val="ListParagraph"/>
        <w:numPr>
          <w:ilvl w:val="0"/>
          <w:numId w:val="45"/>
        </w:numPr>
      </w:pPr>
      <w:r>
        <w:t xml:space="preserve">What is the purpose of </w:t>
      </w:r>
      <w:r w:rsidR="001D730C">
        <w:t>a</w:t>
      </w:r>
      <w:r>
        <w:t xml:space="preserve"> subnet mask?</w:t>
      </w:r>
    </w:p>
    <w:sdt>
      <w:sdtPr>
        <w:rPr>
          <w:rStyle w:val="Red"/>
        </w:rPr>
        <w:id w:val="-1262065195"/>
        <w:placeholder>
          <w:docPart w:val="0BC9BCF03E7247FF809CB7A7F6BD9A79"/>
        </w:placeholder>
        <w:showingPlcHdr/>
      </w:sdtPr>
      <w:sdtEndPr>
        <w:rPr>
          <w:rStyle w:val="DefaultParagraphFont"/>
          <w:color w:val="auto"/>
        </w:rPr>
      </w:sdtEndPr>
      <w:sdtContent>
        <w:p w14:paraId="32B54B20" w14:textId="77777777" w:rsidR="00C624AB" w:rsidRDefault="00C624AB" w:rsidP="001617C9">
          <w:pPr>
            <w:ind w:left="720"/>
            <w:rPr>
              <w:rStyle w:val="Red"/>
            </w:rPr>
          </w:pPr>
          <w:r w:rsidRPr="001D730C">
            <w:rPr>
              <w:rStyle w:val="PlaceholderText"/>
              <w:color w:val="FF0000"/>
            </w:rPr>
            <w:t>Click or tap here to enter text.</w:t>
          </w:r>
        </w:p>
      </w:sdtContent>
    </w:sdt>
    <w:p w14:paraId="15761F20" w14:textId="0BD95D9F" w:rsidR="00952DB6" w:rsidRDefault="00952DB6" w:rsidP="00085E22">
      <w:pPr>
        <w:pStyle w:val="ListParagraph"/>
        <w:numPr>
          <w:ilvl w:val="0"/>
          <w:numId w:val="45"/>
        </w:numPr>
      </w:pPr>
      <w:r>
        <w:t>What is your subnet mask?</w:t>
      </w:r>
    </w:p>
    <w:sdt>
      <w:sdtPr>
        <w:rPr>
          <w:rStyle w:val="Red"/>
        </w:rPr>
        <w:id w:val="439962068"/>
        <w:placeholder>
          <w:docPart w:val="9D02988E9FA64154AD810458DBF7AC1D"/>
        </w:placeholder>
        <w:showingPlcHdr/>
      </w:sdtPr>
      <w:sdtEndPr>
        <w:rPr>
          <w:rStyle w:val="DefaultParagraphFont"/>
          <w:color w:val="auto"/>
        </w:rPr>
      </w:sdtEndPr>
      <w:sdtContent>
        <w:p w14:paraId="499989D8" w14:textId="77777777" w:rsidR="00952DB6" w:rsidRDefault="00952DB6" w:rsidP="001617C9">
          <w:pPr>
            <w:ind w:left="720"/>
            <w:rPr>
              <w:rStyle w:val="Red"/>
            </w:rPr>
          </w:pPr>
          <w:r w:rsidRPr="00952DB6">
            <w:rPr>
              <w:rStyle w:val="PlaceholderText"/>
              <w:color w:val="FF0000"/>
            </w:rPr>
            <w:t>Click or tap here to enter text.</w:t>
          </w:r>
        </w:p>
      </w:sdtContent>
    </w:sdt>
    <w:p w14:paraId="11B48C34" w14:textId="341B46C1" w:rsidR="00247F11" w:rsidRDefault="00247F11" w:rsidP="00085E22">
      <w:pPr>
        <w:pStyle w:val="ListParagraph"/>
        <w:numPr>
          <w:ilvl w:val="0"/>
          <w:numId w:val="45"/>
        </w:numPr>
      </w:pPr>
      <w:r>
        <w:t>What is the purpose of a Default Gateway?</w:t>
      </w:r>
    </w:p>
    <w:sdt>
      <w:sdtPr>
        <w:rPr>
          <w:rStyle w:val="Red"/>
        </w:rPr>
        <w:id w:val="-662708976"/>
        <w:placeholder>
          <w:docPart w:val="D9FF8B3D2995498FAF8FDD94327DBD4A"/>
        </w:placeholder>
        <w:showingPlcHdr/>
      </w:sdtPr>
      <w:sdtEndPr>
        <w:rPr>
          <w:rStyle w:val="DefaultParagraphFont"/>
          <w:color w:val="auto"/>
        </w:rPr>
      </w:sdtEndPr>
      <w:sdtContent>
        <w:p w14:paraId="089D085C" w14:textId="77777777" w:rsidR="00B32A73" w:rsidRDefault="00B32A73" w:rsidP="001617C9">
          <w:pPr>
            <w:ind w:left="720"/>
            <w:rPr>
              <w:rStyle w:val="Red"/>
            </w:rPr>
          </w:pPr>
          <w:r w:rsidRPr="00952DB6">
            <w:rPr>
              <w:rStyle w:val="PlaceholderText"/>
              <w:color w:val="FF0000"/>
            </w:rPr>
            <w:t>Click or tap here to enter text.</w:t>
          </w:r>
        </w:p>
      </w:sdtContent>
    </w:sdt>
    <w:p w14:paraId="5FD57E34" w14:textId="74162C75" w:rsidR="009912AC" w:rsidRDefault="000D1E31" w:rsidP="00085E22">
      <w:pPr>
        <w:pStyle w:val="ListParagraph"/>
        <w:numPr>
          <w:ilvl w:val="0"/>
          <w:numId w:val="45"/>
        </w:numPr>
      </w:pPr>
      <w:r>
        <w:t>What is the gateway/router address of your network?</w:t>
      </w:r>
    </w:p>
    <w:sdt>
      <w:sdtPr>
        <w:rPr>
          <w:rStyle w:val="Red"/>
        </w:rPr>
        <w:id w:val="-1040352787"/>
        <w:placeholder>
          <w:docPart w:val="021899BACF964F018095262B9B0DB84F"/>
        </w:placeholder>
        <w:showingPlcHdr/>
      </w:sdtPr>
      <w:sdtEndPr>
        <w:rPr>
          <w:rStyle w:val="DefaultParagraphFont"/>
          <w:color w:val="auto"/>
        </w:rPr>
      </w:sdtEndPr>
      <w:sdtContent>
        <w:p w14:paraId="6DDCE699" w14:textId="77777777" w:rsidR="000D1E31" w:rsidRDefault="000D1E31" w:rsidP="001617C9">
          <w:pPr>
            <w:ind w:left="720"/>
            <w:rPr>
              <w:rStyle w:val="Red"/>
            </w:rPr>
          </w:pPr>
          <w:r w:rsidRPr="00952DB6">
            <w:rPr>
              <w:rStyle w:val="PlaceholderText"/>
              <w:color w:val="FF0000"/>
            </w:rPr>
            <w:t>Click or tap here to enter text.</w:t>
          </w:r>
        </w:p>
      </w:sdtContent>
    </w:sdt>
    <w:p w14:paraId="6D97CA9D" w14:textId="3CF7C078" w:rsidR="00C5230D" w:rsidRDefault="00C5230D" w:rsidP="00085E22">
      <w:pPr>
        <w:pStyle w:val="ListParagraph"/>
        <w:numPr>
          <w:ilvl w:val="0"/>
          <w:numId w:val="45"/>
        </w:numPr>
      </w:pPr>
      <w:r>
        <w:t>What is the purpose of a DNS server?</w:t>
      </w:r>
    </w:p>
    <w:sdt>
      <w:sdtPr>
        <w:rPr>
          <w:rStyle w:val="Red"/>
        </w:rPr>
        <w:id w:val="527216724"/>
        <w:placeholder>
          <w:docPart w:val="AC38E413DB534303B8D753C425F4209E"/>
        </w:placeholder>
        <w:showingPlcHdr/>
      </w:sdtPr>
      <w:sdtEndPr>
        <w:rPr>
          <w:rStyle w:val="DefaultParagraphFont"/>
          <w:color w:val="auto"/>
        </w:rPr>
      </w:sdtEndPr>
      <w:sdtContent>
        <w:p w14:paraId="766915D8" w14:textId="77777777" w:rsidR="00C5230D" w:rsidRDefault="00C5230D" w:rsidP="001617C9">
          <w:pPr>
            <w:ind w:left="720"/>
            <w:rPr>
              <w:rStyle w:val="Red"/>
            </w:rPr>
          </w:pPr>
          <w:r w:rsidRPr="001617C9">
            <w:rPr>
              <w:rStyle w:val="PlaceholderText"/>
              <w:color w:val="FF0000"/>
            </w:rPr>
            <w:t>Click or tap here to enter text.</w:t>
          </w:r>
        </w:p>
      </w:sdtContent>
    </w:sdt>
    <w:p w14:paraId="20C5D814" w14:textId="5DF3D0A2" w:rsidR="000D1E31" w:rsidRDefault="000D1E31" w:rsidP="00085E22">
      <w:pPr>
        <w:pStyle w:val="ListParagraph"/>
        <w:numPr>
          <w:ilvl w:val="0"/>
          <w:numId w:val="45"/>
        </w:numPr>
      </w:pPr>
      <w:r>
        <w:t>What DNS server addresses will you use and why? (Research public DNS servers)</w:t>
      </w:r>
    </w:p>
    <w:sdt>
      <w:sdtPr>
        <w:rPr>
          <w:rStyle w:val="Red"/>
        </w:rPr>
        <w:id w:val="1853452710"/>
        <w:placeholder>
          <w:docPart w:val="9844C3BE856343ECA5FF88BFF2A055AE"/>
        </w:placeholder>
        <w:showingPlcHdr/>
      </w:sdtPr>
      <w:sdtEndPr>
        <w:rPr>
          <w:rStyle w:val="DefaultParagraphFont"/>
          <w:color w:val="auto"/>
        </w:rPr>
      </w:sdtEndPr>
      <w:sdtContent>
        <w:p w14:paraId="1ACE8E82" w14:textId="77777777" w:rsidR="000D1E31" w:rsidRDefault="000D1E31" w:rsidP="001617C9">
          <w:pPr>
            <w:ind w:left="720"/>
            <w:rPr>
              <w:rStyle w:val="Red"/>
            </w:rPr>
          </w:pPr>
          <w:r w:rsidRPr="00085E22">
            <w:rPr>
              <w:rStyle w:val="PlaceholderText"/>
              <w:color w:val="FF0000"/>
            </w:rPr>
            <w:t>Click or tap here to enter text.</w:t>
          </w:r>
        </w:p>
      </w:sdtContent>
    </w:sdt>
    <w:p w14:paraId="3AC1C8B1" w14:textId="2E1ADAC6" w:rsidR="000D1E31" w:rsidRDefault="00AD4825" w:rsidP="00085E22">
      <w:pPr>
        <w:pStyle w:val="ListParagraph"/>
        <w:numPr>
          <w:ilvl w:val="0"/>
          <w:numId w:val="45"/>
        </w:numPr>
      </w:pPr>
      <w:r>
        <w:t>What is the DHCP range for your network?</w:t>
      </w:r>
    </w:p>
    <w:sdt>
      <w:sdtPr>
        <w:rPr>
          <w:rStyle w:val="Red"/>
        </w:rPr>
        <w:id w:val="-346174352"/>
        <w:placeholder>
          <w:docPart w:val="E0680DC1870640CB93A036EC0C42821A"/>
        </w:placeholder>
        <w:showingPlcHdr/>
      </w:sdtPr>
      <w:sdtEndPr>
        <w:rPr>
          <w:rStyle w:val="DefaultParagraphFont"/>
          <w:color w:val="auto"/>
        </w:rPr>
      </w:sdtEndPr>
      <w:sdtContent>
        <w:p w14:paraId="1E912FED" w14:textId="77777777" w:rsidR="00AD4825" w:rsidRDefault="00AD4825" w:rsidP="00EE4E76">
          <w:pPr>
            <w:ind w:left="720"/>
            <w:rPr>
              <w:rStyle w:val="Red"/>
            </w:rPr>
          </w:pPr>
          <w:r w:rsidRPr="00EE4E76">
            <w:rPr>
              <w:rStyle w:val="PlaceholderText"/>
              <w:color w:val="FF0000"/>
            </w:rPr>
            <w:t>Click or tap here to enter text.</w:t>
          </w:r>
        </w:p>
      </w:sdtContent>
    </w:sdt>
    <w:p w14:paraId="39180539" w14:textId="716D4C44" w:rsidR="00CD02E6" w:rsidRDefault="00CD02E6" w:rsidP="00085E22">
      <w:pPr>
        <w:pStyle w:val="ListParagraph"/>
        <w:numPr>
          <w:ilvl w:val="0"/>
          <w:numId w:val="45"/>
        </w:numPr>
      </w:pPr>
      <w:r>
        <w:t>What is the purpose of an SSID?</w:t>
      </w:r>
    </w:p>
    <w:sdt>
      <w:sdtPr>
        <w:rPr>
          <w:rStyle w:val="Red"/>
        </w:rPr>
        <w:id w:val="-1501730983"/>
        <w:placeholder>
          <w:docPart w:val="9FF360865CD842DA8B82EEE0980573E6"/>
        </w:placeholder>
        <w:showingPlcHdr/>
      </w:sdtPr>
      <w:sdtEndPr>
        <w:rPr>
          <w:rStyle w:val="DefaultParagraphFont"/>
          <w:color w:val="auto"/>
        </w:rPr>
      </w:sdtEndPr>
      <w:sdtContent>
        <w:p w14:paraId="0B43303B" w14:textId="77777777" w:rsidR="00CD02E6" w:rsidRDefault="00CD02E6" w:rsidP="00EE4E76">
          <w:pPr>
            <w:ind w:left="720"/>
            <w:rPr>
              <w:rStyle w:val="Red"/>
            </w:rPr>
          </w:pPr>
          <w:r w:rsidRPr="00EE4E76">
            <w:rPr>
              <w:rStyle w:val="PlaceholderText"/>
              <w:color w:val="FF0000"/>
            </w:rPr>
            <w:t>Click or tap here to enter text.</w:t>
          </w:r>
        </w:p>
      </w:sdtContent>
    </w:sdt>
    <w:p w14:paraId="5747B9CA" w14:textId="16AAFF7C" w:rsidR="00AD4825" w:rsidRDefault="007B158A" w:rsidP="00085E22">
      <w:pPr>
        <w:pStyle w:val="ListParagraph"/>
        <w:numPr>
          <w:ilvl w:val="0"/>
          <w:numId w:val="45"/>
        </w:numPr>
      </w:pPr>
      <w:r>
        <w:t>What is the SSID for your wireless network?</w:t>
      </w:r>
    </w:p>
    <w:sdt>
      <w:sdtPr>
        <w:rPr>
          <w:rStyle w:val="Red"/>
        </w:rPr>
        <w:id w:val="-574821356"/>
        <w:placeholder>
          <w:docPart w:val="6CB017B2CB82410C8AD58874F48AE3D3"/>
        </w:placeholder>
        <w:showingPlcHdr/>
      </w:sdtPr>
      <w:sdtEndPr>
        <w:rPr>
          <w:rStyle w:val="DefaultParagraphFont"/>
          <w:color w:val="auto"/>
        </w:rPr>
      </w:sdtEndPr>
      <w:sdtContent>
        <w:p w14:paraId="190088D3" w14:textId="77777777" w:rsidR="007B158A" w:rsidRDefault="007B158A" w:rsidP="00EE4E76">
          <w:pPr>
            <w:ind w:left="720"/>
            <w:rPr>
              <w:rStyle w:val="Red"/>
            </w:rPr>
          </w:pPr>
          <w:r w:rsidRPr="00EE4E76">
            <w:rPr>
              <w:rStyle w:val="PlaceholderText"/>
              <w:color w:val="FF0000"/>
            </w:rPr>
            <w:t>Click or tap here to enter text.</w:t>
          </w:r>
        </w:p>
      </w:sdtContent>
    </w:sdt>
    <w:p w14:paraId="0733F230" w14:textId="362D7D81" w:rsidR="007B158A" w:rsidRDefault="00C83482" w:rsidP="00085E22">
      <w:pPr>
        <w:pStyle w:val="ListParagraph"/>
        <w:numPr>
          <w:ilvl w:val="0"/>
          <w:numId w:val="45"/>
        </w:numPr>
      </w:pPr>
      <w:r>
        <w:t>What is the purpose of a WPA2 key?</w:t>
      </w:r>
    </w:p>
    <w:sdt>
      <w:sdtPr>
        <w:rPr>
          <w:rStyle w:val="Red"/>
        </w:rPr>
        <w:id w:val="1053737991"/>
        <w:placeholder>
          <w:docPart w:val="2B43BB109BC34875BE7F96C87A4EB8AD"/>
        </w:placeholder>
        <w:showingPlcHdr/>
      </w:sdtPr>
      <w:sdtEndPr>
        <w:rPr>
          <w:rStyle w:val="DefaultParagraphFont"/>
          <w:color w:val="auto"/>
        </w:rPr>
      </w:sdtEndPr>
      <w:sdtContent>
        <w:p w14:paraId="578A7891" w14:textId="77777777" w:rsidR="00C83482" w:rsidRDefault="00C83482" w:rsidP="00EE4E76">
          <w:pPr>
            <w:ind w:left="720"/>
            <w:rPr>
              <w:rStyle w:val="Red"/>
            </w:rPr>
          </w:pPr>
          <w:r w:rsidRPr="00EE4E76">
            <w:rPr>
              <w:rStyle w:val="PlaceholderText"/>
              <w:color w:val="FF0000"/>
            </w:rPr>
            <w:t>Click or tap here to enter text.</w:t>
          </w:r>
        </w:p>
      </w:sdtContent>
    </w:sdt>
    <w:p w14:paraId="0A349C94" w14:textId="25AABB6A" w:rsidR="00C83482" w:rsidRDefault="00C83482" w:rsidP="00085E22">
      <w:pPr>
        <w:pStyle w:val="ListParagraph"/>
        <w:numPr>
          <w:ilvl w:val="0"/>
          <w:numId w:val="45"/>
        </w:numPr>
      </w:pPr>
      <w:r>
        <w:t>What is the WPA2 key for your network?</w:t>
      </w:r>
    </w:p>
    <w:p w14:paraId="3CB59779" w14:textId="42FD6A4D" w:rsidR="00C83482" w:rsidRDefault="0085066A" w:rsidP="00EE4E76">
      <w:pPr>
        <w:tabs>
          <w:tab w:val="left" w:pos="8205"/>
        </w:tabs>
        <w:ind w:left="720"/>
        <w:rPr>
          <w:rStyle w:val="Red"/>
        </w:rPr>
      </w:pPr>
      <w:sdt>
        <w:sdtPr>
          <w:rPr>
            <w:rStyle w:val="Red"/>
          </w:rPr>
          <w:id w:val="-1198455463"/>
          <w:placeholder>
            <w:docPart w:val="94C7DD306C10422488C7A46A1165BEC3"/>
          </w:placeholder>
          <w:showingPlcHdr/>
        </w:sdtPr>
        <w:sdtEndPr>
          <w:rPr>
            <w:rStyle w:val="DefaultParagraphFont"/>
            <w:color w:val="auto"/>
          </w:rPr>
        </w:sdtEndPr>
        <w:sdtContent>
          <w:r w:rsidR="00C83482" w:rsidRPr="00EE4E76">
            <w:rPr>
              <w:rStyle w:val="PlaceholderText"/>
              <w:color w:val="FF0000"/>
            </w:rPr>
            <w:t>Click or tap here to enter text.</w:t>
          </w:r>
        </w:sdtContent>
      </w:sdt>
      <w:r w:rsidR="0009463C">
        <w:rPr>
          <w:rStyle w:val="Red"/>
        </w:rPr>
        <w:tab/>
      </w:r>
    </w:p>
    <w:p w14:paraId="21E4A98D" w14:textId="42F3725F" w:rsidR="00C83482" w:rsidRDefault="00031D5A" w:rsidP="00170C90">
      <w:pPr>
        <w:pStyle w:val="Heading1"/>
      </w:pPr>
      <w:bookmarkStart w:id="2" w:name="_Toc165390724"/>
      <w:r>
        <w:t xml:space="preserve">Create </w:t>
      </w:r>
      <w:r w:rsidR="00B812D5">
        <w:t>a</w:t>
      </w:r>
      <w:r>
        <w:t xml:space="preserve"> </w:t>
      </w:r>
      <w:r w:rsidR="00587D13">
        <w:t>N</w:t>
      </w:r>
      <w:r>
        <w:t xml:space="preserve">etwork </w:t>
      </w:r>
      <w:r w:rsidR="00820EFC">
        <w:t>with</w:t>
      </w:r>
      <w:r>
        <w:t xml:space="preserve"> Packet Tracer</w:t>
      </w:r>
      <w:bookmarkEnd w:id="2"/>
    </w:p>
    <w:p w14:paraId="14B9B80E" w14:textId="7C929E1A" w:rsidR="00031D5A" w:rsidRDefault="00031D5A" w:rsidP="00587D13">
      <w:pPr>
        <w:pStyle w:val="ListParagraph"/>
        <w:numPr>
          <w:ilvl w:val="0"/>
          <w:numId w:val="46"/>
        </w:numPr>
      </w:pPr>
      <w:r>
        <w:t xml:space="preserve">Use </w:t>
      </w:r>
      <w:r w:rsidR="00294419">
        <w:t>and connect</w:t>
      </w:r>
      <w:r>
        <w:t xml:space="preserve"> following devices:</w:t>
      </w:r>
    </w:p>
    <w:p w14:paraId="39AFEDEA" w14:textId="2AABBCB7" w:rsidR="00031D5A" w:rsidRDefault="00031D5A" w:rsidP="00587D13">
      <w:pPr>
        <w:pStyle w:val="ListParagraph"/>
        <w:numPr>
          <w:ilvl w:val="1"/>
          <w:numId w:val="46"/>
        </w:numPr>
      </w:pPr>
      <w:r>
        <w:t>Wired PC</w:t>
      </w:r>
    </w:p>
    <w:p w14:paraId="19737F97" w14:textId="75847435" w:rsidR="00031D5A" w:rsidRDefault="00031D5A" w:rsidP="00587D13">
      <w:pPr>
        <w:pStyle w:val="ListParagraph"/>
        <w:numPr>
          <w:ilvl w:val="1"/>
          <w:numId w:val="46"/>
        </w:numPr>
      </w:pPr>
      <w:r>
        <w:t>Wireless laptop</w:t>
      </w:r>
    </w:p>
    <w:p w14:paraId="756B06FE" w14:textId="610FDBAA" w:rsidR="005B4576" w:rsidRDefault="005B4576" w:rsidP="00587D13">
      <w:pPr>
        <w:pStyle w:val="ListParagraph"/>
        <w:numPr>
          <w:ilvl w:val="1"/>
          <w:numId w:val="46"/>
        </w:numPr>
      </w:pPr>
      <w:r>
        <w:t>SmartPhone</w:t>
      </w:r>
    </w:p>
    <w:p w14:paraId="5D01FB2E" w14:textId="34536B9D" w:rsidR="00031D5A" w:rsidRDefault="006127CC" w:rsidP="00587D13">
      <w:pPr>
        <w:pStyle w:val="ListParagraph"/>
        <w:numPr>
          <w:ilvl w:val="1"/>
          <w:numId w:val="46"/>
        </w:numPr>
      </w:pPr>
      <w:r>
        <w:t>Wireless router</w:t>
      </w:r>
    </w:p>
    <w:p w14:paraId="7F542964" w14:textId="39CE4E1F" w:rsidR="006127CC" w:rsidRDefault="006127CC" w:rsidP="00587D13">
      <w:pPr>
        <w:pStyle w:val="ListParagraph"/>
        <w:numPr>
          <w:ilvl w:val="1"/>
          <w:numId w:val="46"/>
        </w:numPr>
      </w:pPr>
      <w:r>
        <w:t>Cable modem</w:t>
      </w:r>
    </w:p>
    <w:p w14:paraId="3A97C032" w14:textId="0D1AAE86" w:rsidR="006127CC" w:rsidRDefault="006127CC" w:rsidP="00587D13">
      <w:pPr>
        <w:pStyle w:val="ListParagraph"/>
        <w:numPr>
          <w:ilvl w:val="1"/>
          <w:numId w:val="46"/>
        </w:numPr>
      </w:pPr>
      <w:r>
        <w:t>Cloud to designate ISP</w:t>
      </w:r>
    </w:p>
    <w:p w14:paraId="21258C71" w14:textId="77777777" w:rsidR="00820EFC" w:rsidRDefault="00820EFC" w:rsidP="00820EFC">
      <w:pPr>
        <w:pStyle w:val="ListParagraph"/>
        <w:numPr>
          <w:ilvl w:val="0"/>
          <w:numId w:val="46"/>
        </w:numPr>
      </w:pPr>
      <w:r>
        <w:t>Comment the appropriate network settings.</w:t>
      </w:r>
    </w:p>
    <w:p w14:paraId="70123933" w14:textId="4B0261F0" w:rsidR="004913BC" w:rsidRDefault="004913BC" w:rsidP="004913BC">
      <w:pPr>
        <w:pStyle w:val="Heading2"/>
      </w:pPr>
      <w:bookmarkStart w:id="3" w:name="_Toc165390696"/>
      <w:bookmarkStart w:id="4" w:name="_Toc165390725"/>
      <w:r>
        <w:t>Assignment Submission</w:t>
      </w:r>
      <w:bookmarkEnd w:id="3"/>
      <w:bookmarkEnd w:id="4"/>
    </w:p>
    <w:p w14:paraId="76695915" w14:textId="35AE0568" w:rsidR="004913BC" w:rsidRPr="006939FE" w:rsidRDefault="004913BC" w:rsidP="004913BC">
      <w:r>
        <w:t>Attach this completed document and the Packet Tracer file to the assignment in BlackBoard.</w:t>
      </w:r>
    </w:p>
    <w:sectPr w:rsidR="004913BC" w:rsidRPr="006939FE" w:rsidSect="0071552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2D7DA3" w14:textId="77777777" w:rsidR="000312B5" w:rsidRDefault="000312B5" w:rsidP="000312B5">
      <w:pPr>
        <w:spacing w:before="0" w:after="0" w:line="240" w:lineRule="auto"/>
      </w:pPr>
      <w:r>
        <w:separator/>
      </w:r>
    </w:p>
  </w:endnote>
  <w:endnote w:type="continuationSeparator" w:id="0">
    <w:p w14:paraId="077D4DC6" w14:textId="77777777" w:rsidR="000312B5" w:rsidRDefault="000312B5" w:rsidP="000312B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28716E" w14:textId="77777777" w:rsidR="0085066A" w:rsidRDefault="008506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08E12" w14:textId="7D1227D3" w:rsidR="000312B5" w:rsidRPr="000312B5" w:rsidRDefault="008A7EDC" w:rsidP="000A03DB">
    <w:pPr>
      <w:pStyle w:val="Footer"/>
    </w:pPr>
    <w:r>
      <w:t xml:space="preserve">IT </w:t>
    </w:r>
    <w:r w:rsidR="00E85F75">
      <w:t>Hardware</w:t>
    </w:r>
    <w:r>
      <w:t xml:space="preserve"> Support Final Project</w:t>
    </w:r>
    <w:r w:rsidR="000312B5">
      <w:tab/>
      <w:t xml:space="preserve">Page </w:t>
    </w:r>
    <w:r w:rsidR="000312B5">
      <w:fldChar w:fldCharType="begin"/>
    </w:r>
    <w:r w:rsidR="000312B5">
      <w:instrText xml:space="preserve"> PAGE </w:instrText>
    </w:r>
    <w:r w:rsidR="000312B5">
      <w:fldChar w:fldCharType="separate"/>
    </w:r>
    <w:r w:rsidR="00134CFC">
      <w:rPr>
        <w:noProof/>
      </w:rPr>
      <w:t>2</w:t>
    </w:r>
    <w:r w:rsidR="000312B5">
      <w:fldChar w:fldCharType="end"/>
    </w:r>
    <w:r w:rsidR="000312B5">
      <w:t xml:space="preserve"> of </w:t>
    </w:r>
    <w:r w:rsidR="002D4BCF">
      <w:rPr>
        <w:noProof/>
      </w:rPr>
      <w:fldChar w:fldCharType="begin"/>
    </w:r>
    <w:r w:rsidR="002D4BCF">
      <w:rPr>
        <w:noProof/>
      </w:rPr>
      <w:instrText xml:space="preserve"> NUMPAGES </w:instrText>
    </w:r>
    <w:r w:rsidR="002D4BCF">
      <w:rPr>
        <w:noProof/>
      </w:rPr>
      <w:fldChar w:fldCharType="separate"/>
    </w:r>
    <w:r w:rsidR="00134CFC">
      <w:rPr>
        <w:noProof/>
      </w:rPr>
      <w:t>3</w:t>
    </w:r>
    <w:r w:rsidR="002D4BCF">
      <w:rPr>
        <w:noProof/>
      </w:rPr>
      <w:fldChar w:fldCharType="end"/>
    </w:r>
    <w:r w:rsidR="000312B5">
      <w:tab/>
      <w:t>Revised:</w:t>
    </w:r>
    <w:r w:rsidR="00296DB1">
      <w:t>04</w:t>
    </w:r>
    <w:r w:rsidR="00B91866">
      <w:t>/</w:t>
    </w:r>
    <w:r w:rsidR="0085066A">
      <w:t>30</w:t>
    </w:r>
    <w:r w:rsidR="00B91866">
      <w:t>/202</w:t>
    </w:r>
    <w:r w:rsidR="00296DB1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55576E" w14:textId="77777777" w:rsidR="0085066A" w:rsidRDefault="00850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A1FDEE" w14:textId="77777777" w:rsidR="000312B5" w:rsidRDefault="000312B5" w:rsidP="000312B5">
      <w:pPr>
        <w:spacing w:before="0" w:after="0" w:line="240" w:lineRule="auto"/>
      </w:pPr>
      <w:r>
        <w:separator/>
      </w:r>
    </w:p>
  </w:footnote>
  <w:footnote w:type="continuationSeparator" w:id="0">
    <w:p w14:paraId="003DE330" w14:textId="77777777" w:rsidR="000312B5" w:rsidRDefault="000312B5" w:rsidP="000312B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F3AF42" w14:textId="77777777" w:rsidR="0085066A" w:rsidRDefault="00850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AA9527" w14:textId="77777777" w:rsidR="0085066A" w:rsidRDefault="008506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FC7C9" w14:textId="77777777" w:rsidR="0085066A" w:rsidRDefault="008506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798087C"/>
    <w:multiLevelType w:val="hybridMultilevel"/>
    <w:tmpl w:val="9FBC7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41A1824"/>
    <w:multiLevelType w:val="hybridMultilevel"/>
    <w:tmpl w:val="9FBC7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95E1A85"/>
    <w:multiLevelType w:val="hybridMultilevel"/>
    <w:tmpl w:val="448E75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6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74D69A9"/>
    <w:multiLevelType w:val="hybridMultilevel"/>
    <w:tmpl w:val="A7C01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6FAD1CF3"/>
    <w:multiLevelType w:val="hybridMultilevel"/>
    <w:tmpl w:val="77628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75881191">
    <w:abstractNumId w:val="34"/>
  </w:num>
  <w:num w:numId="2" w16cid:durableId="1369985498">
    <w:abstractNumId w:val="25"/>
  </w:num>
  <w:num w:numId="3" w16cid:durableId="2041205848">
    <w:abstractNumId w:val="23"/>
  </w:num>
  <w:num w:numId="4" w16cid:durableId="1409884970">
    <w:abstractNumId w:val="16"/>
  </w:num>
  <w:num w:numId="5" w16cid:durableId="2044666653">
    <w:abstractNumId w:val="20"/>
  </w:num>
  <w:num w:numId="6" w16cid:durableId="738671309">
    <w:abstractNumId w:val="45"/>
  </w:num>
  <w:num w:numId="7" w16cid:durableId="561795995">
    <w:abstractNumId w:val="12"/>
  </w:num>
  <w:num w:numId="8" w16cid:durableId="1866095785">
    <w:abstractNumId w:val="40"/>
  </w:num>
  <w:num w:numId="9" w16cid:durableId="1407263819">
    <w:abstractNumId w:val="13"/>
  </w:num>
  <w:num w:numId="10" w16cid:durableId="568032037">
    <w:abstractNumId w:val="26"/>
  </w:num>
  <w:num w:numId="11" w16cid:durableId="292056915">
    <w:abstractNumId w:val="11"/>
  </w:num>
  <w:num w:numId="12" w16cid:durableId="1550610217">
    <w:abstractNumId w:val="10"/>
  </w:num>
  <w:num w:numId="13" w16cid:durableId="1653949119">
    <w:abstractNumId w:val="33"/>
  </w:num>
  <w:num w:numId="14" w16cid:durableId="702436982">
    <w:abstractNumId w:val="0"/>
  </w:num>
  <w:num w:numId="15" w16cid:durableId="1333293980">
    <w:abstractNumId w:val="35"/>
  </w:num>
  <w:num w:numId="16" w16cid:durableId="957106093">
    <w:abstractNumId w:val="38"/>
  </w:num>
  <w:num w:numId="17" w16cid:durableId="881556082">
    <w:abstractNumId w:val="31"/>
  </w:num>
  <w:num w:numId="18" w16cid:durableId="1053843781">
    <w:abstractNumId w:val="27"/>
  </w:num>
  <w:num w:numId="19" w16cid:durableId="685441931">
    <w:abstractNumId w:val="44"/>
  </w:num>
  <w:num w:numId="20" w16cid:durableId="427044827">
    <w:abstractNumId w:val="17"/>
  </w:num>
  <w:num w:numId="21" w16cid:durableId="1245258672">
    <w:abstractNumId w:val="19"/>
  </w:num>
  <w:num w:numId="22" w16cid:durableId="679360153">
    <w:abstractNumId w:val="5"/>
  </w:num>
  <w:num w:numId="23" w16cid:durableId="1736080756">
    <w:abstractNumId w:val="18"/>
  </w:num>
  <w:num w:numId="24" w16cid:durableId="2042127004">
    <w:abstractNumId w:val="37"/>
  </w:num>
  <w:num w:numId="25" w16cid:durableId="798456286">
    <w:abstractNumId w:val="41"/>
  </w:num>
  <w:num w:numId="26" w16cid:durableId="1774352327">
    <w:abstractNumId w:val="8"/>
  </w:num>
  <w:num w:numId="27" w16cid:durableId="992101527">
    <w:abstractNumId w:val="43"/>
  </w:num>
  <w:num w:numId="28" w16cid:durableId="1174883862">
    <w:abstractNumId w:val="6"/>
  </w:num>
  <w:num w:numId="29" w16cid:durableId="155999558">
    <w:abstractNumId w:val="42"/>
  </w:num>
  <w:num w:numId="30" w16cid:durableId="1845587005">
    <w:abstractNumId w:val="24"/>
  </w:num>
  <w:num w:numId="31" w16cid:durableId="2059893601">
    <w:abstractNumId w:val="15"/>
  </w:num>
  <w:num w:numId="32" w16cid:durableId="653147270">
    <w:abstractNumId w:val="7"/>
  </w:num>
  <w:num w:numId="33" w16cid:durableId="1455056165">
    <w:abstractNumId w:val="22"/>
  </w:num>
  <w:num w:numId="34" w16cid:durableId="1471824113">
    <w:abstractNumId w:val="32"/>
  </w:num>
  <w:num w:numId="35" w16cid:durableId="743719687">
    <w:abstractNumId w:val="2"/>
  </w:num>
  <w:num w:numId="36" w16cid:durableId="1302614621">
    <w:abstractNumId w:val="39"/>
  </w:num>
  <w:num w:numId="37" w16cid:durableId="613907856">
    <w:abstractNumId w:val="21"/>
  </w:num>
  <w:num w:numId="38" w16cid:durableId="214002906">
    <w:abstractNumId w:val="9"/>
  </w:num>
  <w:num w:numId="39" w16cid:durableId="1774591183">
    <w:abstractNumId w:val="30"/>
  </w:num>
  <w:num w:numId="40" w16cid:durableId="906912590">
    <w:abstractNumId w:val="3"/>
  </w:num>
  <w:num w:numId="41" w16cid:durableId="1744983235">
    <w:abstractNumId w:val="28"/>
  </w:num>
  <w:num w:numId="42" w16cid:durableId="1945385742">
    <w:abstractNumId w:val="36"/>
  </w:num>
  <w:num w:numId="43" w16cid:durableId="1059863103">
    <w:abstractNumId w:val="4"/>
  </w:num>
  <w:num w:numId="44" w16cid:durableId="611859054">
    <w:abstractNumId w:val="29"/>
  </w:num>
  <w:num w:numId="45" w16cid:durableId="1335493508">
    <w:abstractNumId w:val="14"/>
  </w:num>
  <w:num w:numId="46" w16cid:durableId="1265189942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LG0sDAyNTY1NTM3NzRV0lEKTi0uzszPAymwrAUAmgtosiwAAAA="/>
  </w:docVars>
  <w:rsids>
    <w:rsidRoot w:val="00911152"/>
    <w:rsid w:val="0000013C"/>
    <w:rsid w:val="00005263"/>
    <w:rsid w:val="000259B9"/>
    <w:rsid w:val="00027149"/>
    <w:rsid w:val="000312B5"/>
    <w:rsid w:val="00031D5A"/>
    <w:rsid w:val="00057E82"/>
    <w:rsid w:val="00085E22"/>
    <w:rsid w:val="0009463C"/>
    <w:rsid w:val="000A03DB"/>
    <w:rsid w:val="000A0C8D"/>
    <w:rsid w:val="000A0F9D"/>
    <w:rsid w:val="000A1D39"/>
    <w:rsid w:val="000A5909"/>
    <w:rsid w:val="000A68DA"/>
    <w:rsid w:val="000B6A77"/>
    <w:rsid w:val="000D1E31"/>
    <w:rsid w:val="000E6075"/>
    <w:rsid w:val="000F4E26"/>
    <w:rsid w:val="001214CE"/>
    <w:rsid w:val="00124862"/>
    <w:rsid w:val="001309AF"/>
    <w:rsid w:val="001333CD"/>
    <w:rsid w:val="00134CFC"/>
    <w:rsid w:val="00147783"/>
    <w:rsid w:val="001617C9"/>
    <w:rsid w:val="00170C90"/>
    <w:rsid w:val="00175A09"/>
    <w:rsid w:val="001801F5"/>
    <w:rsid w:val="0018610E"/>
    <w:rsid w:val="00191A0B"/>
    <w:rsid w:val="00192C68"/>
    <w:rsid w:val="00197CFA"/>
    <w:rsid w:val="001B4612"/>
    <w:rsid w:val="001D730C"/>
    <w:rsid w:val="001D7844"/>
    <w:rsid w:val="001E719B"/>
    <w:rsid w:val="001F1121"/>
    <w:rsid w:val="001F2DA5"/>
    <w:rsid w:val="001F3C30"/>
    <w:rsid w:val="00202442"/>
    <w:rsid w:val="002057B6"/>
    <w:rsid w:val="0021251F"/>
    <w:rsid w:val="00247F11"/>
    <w:rsid w:val="00260E74"/>
    <w:rsid w:val="0027696D"/>
    <w:rsid w:val="00294419"/>
    <w:rsid w:val="00296DB1"/>
    <w:rsid w:val="002B691A"/>
    <w:rsid w:val="002C1532"/>
    <w:rsid w:val="002D4BCF"/>
    <w:rsid w:val="002F019D"/>
    <w:rsid w:val="002F07E8"/>
    <w:rsid w:val="00311876"/>
    <w:rsid w:val="003168F8"/>
    <w:rsid w:val="00323372"/>
    <w:rsid w:val="0032650D"/>
    <w:rsid w:val="003374D9"/>
    <w:rsid w:val="00346066"/>
    <w:rsid w:val="00352563"/>
    <w:rsid w:val="00353C40"/>
    <w:rsid w:val="00354FC7"/>
    <w:rsid w:val="003633B2"/>
    <w:rsid w:val="00364B27"/>
    <w:rsid w:val="00376D69"/>
    <w:rsid w:val="00376EA4"/>
    <w:rsid w:val="0038070B"/>
    <w:rsid w:val="0038154B"/>
    <w:rsid w:val="0038284F"/>
    <w:rsid w:val="0038399D"/>
    <w:rsid w:val="00383D2E"/>
    <w:rsid w:val="0039497E"/>
    <w:rsid w:val="003C23F5"/>
    <w:rsid w:val="003D31BC"/>
    <w:rsid w:val="003D645E"/>
    <w:rsid w:val="003E3F1D"/>
    <w:rsid w:val="003E40F8"/>
    <w:rsid w:val="003E58C1"/>
    <w:rsid w:val="004229F2"/>
    <w:rsid w:val="00423634"/>
    <w:rsid w:val="004246CC"/>
    <w:rsid w:val="00440049"/>
    <w:rsid w:val="00453367"/>
    <w:rsid w:val="0047197F"/>
    <w:rsid w:val="004905BC"/>
    <w:rsid w:val="00490907"/>
    <w:rsid w:val="004913BC"/>
    <w:rsid w:val="004954C0"/>
    <w:rsid w:val="00495679"/>
    <w:rsid w:val="004B3A08"/>
    <w:rsid w:val="004C59EA"/>
    <w:rsid w:val="004C5FBB"/>
    <w:rsid w:val="004D2FAB"/>
    <w:rsid w:val="004D3EA5"/>
    <w:rsid w:val="004D42AB"/>
    <w:rsid w:val="004F7D70"/>
    <w:rsid w:val="00500678"/>
    <w:rsid w:val="00520FA4"/>
    <w:rsid w:val="00526B26"/>
    <w:rsid w:val="00535472"/>
    <w:rsid w:val="00556ABF"/>
    <w:rsid w:val="00561A40"/>
    <w:rsid w:val="00562453"/>
    <w:rsid w:val="00571E48"/>
    <w:rsid w:val="00587D13"/>
    <w:rsid w:val="00591FDA"/>
    <w:rsid w:val="005978D6"/>
    <w:rsid w:val="005A5EBF"/>
    <w:rsid w:val="005B0E43"/>
    <w:rsid w:val="005B4433"/>
    <w:rsid w:val="005B4576"/>
    <w:rsid w:val="005B4E76"/>
    <w:rsid w:val="005D77AD"/>
    <w:rsid w:val="005F0B30"/>
    <w:rsid w:val="005F5ED1"/>
    <w:rsid w:val="00607354"/>
    <w:rsid w:val="006127CC"/>
    <w:rsid w:val="00615B85"/>
    <w:rsid w:val="006162D1"/>
    <w:rsid w:val="006308A1"/>
    <w:rsid w:val="00637AE0"/>
    <w:rsid w:val="00661BCC"/>
    <w:rsid w:val="006624B8"/>
    <w:rsid w:val="0067578F"/>
    <w:rsid w:val="006801D5"/>
    <w:rsid w:val="00680ADA"/>
    <w:rsid w:val="00692780"/>
    <w:rsid w:val="006939FE"/>
    <w:rsid w:val="006A382F"/>
    <w:rsid w:val="006A7355"/>
    <w:rsid w:val="006B78A6"/>
    <w:rsid w:val="006C0D7C"/>
    <w:rsid w:val="006C12A4"/>
    <w:rsid w:val="006C442C"/>
    <w:rsid w:val="006E1040"/>
    <w:rsid w:val="006E50BD"/>
    <w:rsid w:val="006E6D68"/>
    <w:rsid w:val="007138B2"/>
    <w:rsid w:val="00715523"/>
    <w:rsid w:val="00720DC8"/>
    <w:rsid w:val="00723BCA"/>
    <w:rsid w:val="00727DC6"/>
    <w:rsid w:val="007339A7"/>
    <w:rsid w:val="0076263C"/>
    <w:rsid w:val="007722BF"/>
    <w:rsid w:val="00782EF4"/>
    <w:rsid w:val="007A2E90"/>
    <w:rsid w:val="007A4379"/>
    <w:rsid w:val="007A7D34"/>
    <w:rsid w:val="007B158A"/>
    <w:rsid w:val="007B1761"/>
    <w:rsid w:val="007E398D"/>
    <w:rsid w:val="007E4845"/>
    <w:rsid w:val="007F6A2B"/>
    <w:rsid w:val="008048B1"/>
    <w:rsid w:val="008164E6"/>
    <w:rsid w:val="00820EFC"/>
    <w:rsid w:val="008217B5"/>
    <w:rsid w:val="00821C8E"/>
    <w:rsid w:val="0083285F"/>
    <w:rsid w:val="00833212"/>
    <w:rsid w:val="008443F2"/>
    <w:rsid w:val="0085066A"/>
    <w:rsid w:val="00880858"/>
    <w:rsid w:val="0088215A"/>
    <w:rsid w:val="0088434B"/>
    <w:rsid w:val="00885E58"/>
    <w:rsid w:val="0089250C"/>
    <w:rsid w:val="00894EBC"/>
    <w:rsid w:val="008A3E00"/>
    <w:rsid w:val="008A7EDC"/>
    <w:rsid w:val="008B6985"/>
    <w:rsid w:val="008D3F4C"/>
    <w:rsid w:val="008F0436"/>
    <w:rsid w:val="008F3DED"/>
    <w:rsid w:val="00900B75"/>
    <w:rsid w:val="00911152"/>
    <w:rsid w:val="00925026"/>
    <w:rsid w:val="00926884"/>
    <w:rsid w:val="009359D1"/>
    <w:rsid w:val="00937667"/>
    <w:rsid w:val="0094409A"/>
    <w:rsid w:val="00952DB6"/>
    <w:rsid w:val="009559FC"/>
    <w:rsid w:val="00966C14"/>
    <w:rsid w:val="009768BD"/>
    <w:rsid w:val="00981D53"/>
    <w:rsid w:val="009912AC"/>
    <w:rsid w:val="00993E61"/>
    <w:rsid w:val="00993ED6"/>
    <w:rsid w:val="009A4EFF"/>
    <w:rsid w:val="009A6FE6"/>
    <w:rsid w:val="009C6DAE"/>
    <w:rsid w:val="009D0843"/>
    <w:rsid w:val="009F456F"/>
    <w:rsid w:val="00A10448"/>
    <w:rsid w:val="00A323F6"/>
    <w:rsid w:val="00A67181"/>
    <w:rsid w:val="00A71F0C"/>
    <w:rsid w:val="00A75BC8"/>
    <w:rsid w:val="00A9092A"/>
    <w:rsid w:val="00A90C09"/>
    <w:rsid w:val="00AA1859"/>
    <w:rsid w:val="00AB148C"/>
    <w:rsid w:val="00AC5862"/>
    <w:rsid w:val="00AC6FF0"/>
    <w:rsid w:val="00AD0626"/>
    <w:rsid w:val="00AD4825"/>
    <w:rsid w:val="00AE4190"/>
    <w:rsid w:val="00AE6CAD"/>
    <w:rsid w:val="00AF55B7"/>
    <w:rsid w:val="00B06A85"/>
    <w:rsid w:val="00B21674"/>
    <w:rsid w:val="00B32A73"/>
    <w:rsid w:val="00B53A5D"/>
    <w:rsid w:val="00B6777C"/>
    <w:rsid w:val="00B73071"/>
    <w:rsid w:val="00B812D5"/>
    <w:rsid w:val="00B91866"/>
    <w:rsid w:val="00BA7814"/>
    <w:rsid w:val="00BB366D"/>
    <w:rsid w:val="00BB3BD4"/>
    <w:rsid w:val="00BE06C6"/>
    <w:rsid w:val="00BE7F85"/>
    <w:rsid w:val="00BF2FB0"/>
    <w:rsid w:val="00C053AB"/>
    <w:rsid w:val="00C123E8"/>
    <w:rsid w:val="00C175CB"/>
    <w:rsid w:val="00C43560"/>
    <w:rsid w:val="00C5230D"/>
    <w:rsid w:val="00C61FDF"/>
    <w:rsid w:val="00C624AB"/>
    <w:rsid w:val="00C6586A"/>
    <w:rsid w:val="00C802BF"/>
    <w:rsid w:val="00C83482"/>
    <w:rsid w:val="00CA1F24"/>
    <w:rsid w:val="00CA4995"/>
    <w:rsid w:val="00CB39FE"/>
    <w:rsid w:val="00CD02E6"/>
    <w:rsid w:val="00CD2B8D"/>
    <w:rsid w:val="00CD2BBF"/>
    <w:rsid w:val="00CF616E"/>
    <w:rsid w:val="00CF7CCE"/>
    <w:rsid w:val="00D1034C"/>
    <w:rsid w:val="00D108E3"/>
    <w:rsid w:val="00D112FF"/>
    <w:rsid w:val="00D227CE"/>
    <w:rsid w:val="00D27B9D"/>
    <w:rsid w:val="00D36F34"/>
    <w:rsid w:val="00D470BA"/>
    <w:rsid w:val="00D8759D"/>
    <w:rsid w:val="00D91902"/>
    <w:rsid w:val="00D9428F"/>
    <w:rsid w:val="00D97FE1"/>
    <w:rsid w:val="00DB1457"/>
    <w:rsid w:val="00DC3798"/>
    <w:rsid w:val="00DC6F5A"/>
    <w:rsid w:val="00DD0A8E"/>
    <w:rsid w:val="00DE0E95"/>
    <w:rsid w:val="00E01B9D"/>
    <w:rsid w:val="00E061B0"/>
    <w:rsid w:val="00E3686A"/>
    <w:rsid w:val="00E447AB"/>
    <w:rsid w:val="00E51283"/>
    <w:rsid w:val="00E55BDC"/>
    <w:rsid w:val="00E67D8E"/>
    <w:rsid w:val="00E73A37"/>
    <w:rsid w:val="00E8367A"/>
    <w:rsid w:val="00E85F75"/>
    <w:rsid w:val="00EA07B8"/>
    <w:rsid w:val="00EE4E76"/>
    <w:rsid w:val="00EF440D"/>
    <w:rsid w:val="00F03BC4"/>
    <w:rsid w:val="00F16224"/>
    <w:rsid w:val="00F230E0"/>
    <w:rsid w:val="00F25F9F"/>
    <w:rsid w:val="00F3420F"/>
    <w:rsid w:val="00F41395"/>
    <w:rsid w:val="00F47C54"/>
    <w:rsid w:val="00F511A1"/>
    <w:rsid w:val="00F65242"/>
    <w:rsid w:val="00F754DF"/>
    <w:rsid w:val="00F76B41"/>
    <w:rsid w:val="00F96A06"/>
    <w:rsid w:val="00FC6FA5"/>
    <w:rsid w:val="00FD35F2"/>
    <w:rsid w:val="00FF61D9"/>
    <w:rsid w:val="00FF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BF50F"/>
  <w15:chartTrackingRefBased/>
  <w15:docId w15:val="{513D948E-DF43-418A-A846-09DC570E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semiHidden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0C90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170C90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170C90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rsid w:val="00170C90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170C9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70C90"/>
  </w:style>
  <w:style w:type="table" w:styleId="TableGrid">
    <w:name w:val="Table Grid"/>
    <w:basedOn w:val="TableNormal"/>
    <w:rsid w:val="00311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0C90"/>
    <w:pPr>
      <w:ind w:left="720"/>
    </w:pPr>
  </w:style>
  <w:style w:type="character" w:styleId="FollowedHyperlink">
    <w:name w:val="FollowedHyperlink"/>
    <w:rsid w:val="00170C90"/>
    <w:rPr>
      <w:color w:val="800080"/>
      <w:u w:val="single"/>
    </w:rPr>
  </w:style>
  <w:style w:type="paragraph" w:styleId="Footer">
    <w:name w:val="footer"/>
    <w:basedOn w:val="Normal"/>
    <w:link w:val="FooterChar"/>
    <w:rsid w:val="00170C90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CF7CCE"/>
    <w:rPr>
      <w:rFonts w:ascii="Verdana" w:hAnsi="Verdana"/>
      <w:sz w:val="16"/>
      <w:szCs w:val="24"/>
    </w:rPr>
  </w:style>
  <w:style w:type="paragraph" w:styleId="Header">
    <w:name w:val="header"/>
    <w:basedOn w:val="Normal"/>
    <w:link w:val="HeaderChar"/>
    <w:rsid w:val="00170C90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CF7CCE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CF7CCE"/>
    <w:rPr>
      <w:rFonts w:ascii="Arial" w:eastAsia="Arial Unicode MS" w:hAnsi="Arial"/>
      <w:b/>
      <w:kern w:val="28"/>
      <w:sz w:val="28"/>
    </w:rPr>
  </w:style>
  <w:style w:type="character" w:customStyle="1" w:styleId="Heading2Char">
    <w:name w:val="Heading 2 Char"/>
    <w:basedOn w:val="DefaultParagraphFont"/>
    <w:link w:val="Heading2"/>
    <w:rsid w:val="00CF7CCE"/>
    <w:rPr>
      <w:rFonts w:ascii="Arial" w:hAnsi="Arial" w:cs="Arial"/>
      <w:b/>
      <w:bCs/>
      <w:iCs/>
      <w:sz w:val="24"/>
      <w:szCs w:val="28"/>
    </w:rPr>
  </w:style>
  <w:style w:type="character" w:styleId="Hyperlink">
    <w:name w:val="Hyperlink"/>
    <w:uiPriority w:val="99"/>
    <w:rsid w:val="00170C90"/>
    <w:rPr>
      <w:color w:val="0000FF"/>
      <w:u w:val="single"/>
    </w:rPr>
  </w:style>
  <w:style w:type="paragraph" w:customStyle="1" w:styleId="NumberedHeading2">
    <w:name w:val="Numbered Heading 2"/>
    <w:basedOn w:val="Normal"/>
    <w:rsid w:val="00170C90"/>
    <w:pPr>
      <w:numPr>
        <w:numId w:val="2"/>
      </w:numPr>
    </w:pPr>
  </w:style>
  <w:style w:type="paragraph" w:customStyle="1" w:styleId="Outlinenumbering">
    <w:name w:val="Outline numbering"/>
    <w:basedOn w:val="Normal"/>
    <w:rsid w:val="00170C90"/>
    <w:pPr>
      <w:numPr>
        <w:numId w:val="3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170C90"/>
  </w:style>
  <w:style w:type="paragraph" w:styleId="TOC1">
    <w:name w:val="toc 1"/>
    <w:basedOn w:val="Normal"/>
    <w:next w:val="Normal"/>
    <w:autoRedefine/>
    <w:uiPriority w:val="39"/>
    <w:unhideWhenUsed/>
    <w:rsid w:val="00170C90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70C90"/>
    <w:pPr>
      <w:spacing w:after="100" w:line="240" w:lineRule="auto"/>
      <w:ind w:left="202"/>
    </w:pPr>
  </w:style>
  <w:style w:type="paragraph" w:styleId="BalloonText">
    <w:name w:val="Balloon Text"/>
    <w:basedOn w:val="Normal"/>
    <w:link w:val="BalloonTextChar"/>
    <w:semiHidden/>
    <w:unhideWhenUsed/>
    <w:rsid w:val="007138B2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138B2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70C90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character" w:styleId="PlaceholderText">
    <w:name w:val="Placeholder Text"/>
    <w:basedOn w:val="DefaultParagraphFont"/>
    <w:uiPriority w:val="99"/>
    <w:semiHidden/>
    <w:rsid w:val="004C59EA"/>
    <w:rPr>
      <w:color w:val="808080"/>
    </w:rPr>
  </w:style>
  <w:style w:type="character" w:customStyle="1" w:styleId="Red">
    <w:name w:val="Red"/>
    <w:basedOn w:val="DefaultParagraphFont"/>
    <w:uiPriority w:val="1"/>
    <w:rsid w:val="004C59EA"/>
    <w:rPr>
      <w:color w:val="FF0000"/>
    </w:rPr>
  </w:style>
  <w:style w:type="paragraph" w:customStyle="1" w:styleId="Code">
    <w:name w:val="Code"/>
    <w:basedOn w:val="Normal"/>
    <w:qFormat/>
    <w:rsid w:val="00170C90"/>
    <w:pPr>
      <w:spacing w:before="80" w:line="240" w:lineRule="auto"/>
    </w:pPr>
    <w:rPr>
      <w:rFonts w:ascii="Courier New" w:hAnsi="Courier New"/>
    </w:rPr>
  </w:style>
  <w:style w:type="paragraph" w:styleId="TOC3">
    <w:name w:val="toc 3"/>
    <w:basedOn w:val="Normal"/>
    <w:next w:val="Normal"/>
    <w:autoRedefine/>
    <w:uiPriority w:val="39"/>
    <w:unhideWhenUsed/>
    <w:rsid w:val="00170C90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6333859">
      <w:bodyDiv w:val="1"/>
      <w:marLeft w:val="0"/>
      <w:marRight w:val="0"/>
      <w:marTop w:val="10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295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FFFF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167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7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CBB18362CE64E8EA3C84001EF5D6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49871-9840-4430-89C2-D305D0ADB8B8}"/>
      </w:docPartPr>
      <w:docPartBody>
        <w:p w:rsidR="0012233D" w:rsidRDefault="00BE78BC" w:rsidP="00BE78BC">
          <w:pPr>
            <w:pStyle w:val="ACBB18362CE64E8EA3C84001EF5D6DAC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021899BACF964F018095262B9B0DB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386F2-04EF-4ABF-AD16-12FF03E73FCD}"/>
      </w:docPartPr>
      <w:docPartBody>
        <w:p w:rsidR="0012233D" w:rsidRDefault="00BE78BC" w:rsidP="00BE78BC">
          <w:pPr>
            <w:pStyle w:val="021899BACF964F018095262B9B0DB84F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9844C3BE856343ECA5FF88BFF2A05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E529F-4B9E-4FA2-AF7D-0D4E9592B909}"/>
      </w:docPartPr>
      <w:docPartBody>
        <w:p w:rsidR="0012233D" w:rsidRDefault="00BE78BC" w:rsidP="00BE78BC">
          <w:pPr>
            <w:pStyle w:val="9844C3BE856343ECA5FF88BFF2A055AE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E0680DC1870640CB93A036EC0C428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B23F8-D4D7-4247-BC98-264D0E64C578}"/>
      </w:docPartPr>
      <w:docPartBody>
        <w:p w:rsidR="0012233D" w:rsidRDefault="00BE78BC" w:rsidP="00BE78BC">
          <w:pPr>
            <w:pStyle w:val="E0680DC1870640CB93A036EC0C42821A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6CB017B2CB82410C8AD58874F48AE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CDFE2-2212-486D-A9B6-7B9F24D02669}"/>
      </w:docPartPr>
      <w:docPartBody>
        <w:p w:rsidR="0012233D" w:rsidRDefault="00BE78BC" w:rsidP="00BE78BC">
          <w:pPr>
            <w:pStyle w:val="6CB017B2CB82410C8AD58874F48AE3D3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47FF8009FF214A898A8C11ADD70DE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6D908-3499-4C5E-8957-4B45CD9DA96F}"/>
      </w:docPartPr>
      <w:docPartBody>
        <w:p w:rsidR="0012233D" w:rsidRDefault="00BE78BC" w:rsidP="00BE78BC">
          <w:pPr>
            <w:pStyle w:val="47FF8009FF214A898A8C11ADD70DE75D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0BC9BCF03E7247FF809CB7A7F6BD9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82BF3-DA8F-4994-AA78-F4EE09D5B627}"/>
      </w:docPartPr>
      <w:docPartBody>
        <w:p w:rsidR="0012233D" w:rsidRDefault="00BE78BC" w:rsidP="00BE78BC">
          <w:pPr>
            <w:pStyle w:val="0BC9BCF03E7247FF809CB7A7F6BD9A79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D9FF8B3D2995498FAF8FDD94327DB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D8F60-F9B4-4103-BF3D-7D035CCF8F8F}"/>
      </w:docPartPr>
      <w:docPartBody>
        <w:p w:rsidR="0012233D" w:rsidRDefault="00BE78BC" w:rsidP="00BE78BC">
          <w:pPr>
            <w:pStyle w:val="D9FF8B3D2995498FAF8FDD94327DBD4A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AC38E413DB534303B8D753C425F42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65455-5C20-4DDD-8221-D537C6A6ECB9}"/>
      </w:docPartPr>
      <w:docPartBody>
        <w:p w:rsidR="0012233D" w:rsidRDefault="00BE78BC" w:rsidP="00BE78BC">
          <w:pPr>
            <w:pStyle w:val="AC38E413DB534303B8D753C425F4209E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9FF360865CD842DA8B82EEE098057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97543-FB63-4151-BC9A-DE5BA7CE5767}"/>
      </w:docPartPr>
      <w:docPartBody>
        <w:p w:rsidR="0012233D" w:rsidRDefault="00BE78BC" w:rsidP="00BE78BC">
          <w:pPr>
            <w:pStyle w:val="9FF360865CD842DA8B82EEE0980573E6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2B43BB109BC34875BE7F96C87A4EB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0E1B3-3B70-4FF1-8862-D1825D6454D2}"/>
      </w:docPartPr>
      <w:docPartBody>
        <w:p w:rsidR="0012233D" w:rsidRDefault="00BE78BC" w:rsidP="00BE78BC">
          <w:pPr>
            <w:pStyle w:val="2B43BB109BC34875BE7F96C87A4EB8AD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94C7DD306C10422488C7A46A1165B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55D74-6F04-4FB1-8C57-41AF3CC7D71E}"/>
      </w:docPartPr>
      <w:docPartBody>
        <w:p w:rsidR="0012233D" w:rsidRDefault="00BE78BC" w:rsidP="00BE78BC">
          <w:pPr>
            <w:pStyle w:val="94C7DD306C10422488C7A46A1165BEC3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FCF34986E5A140F099676406C3AA2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F5072-E4AE-493A-BA9A-4A1C4A4F26DE}"/>
      </w:docPartPr>
      <w:docPartBody>
        <w:p w:rsidR="00DE51DE" w:rsidRDefault="00CA1C92" w:rsidP="00CA1C92">
          <w:pPr>
            <w:pStyle w:val="FCF34986E5A140F099676406C3AA20F1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865B253C593545F28041DB91700CD6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B0279-7E3F-4DFC-8386-CB5B712918BE}"/>
      </w:docPartPr>
      <w:docPartBody>
        <w:p w:rsidR="00DE51DE" w:rsidRDefault="00CA1C92" w:rsidP="00CA1C92">
          <w:pPr>
            <w:pStyle w:val="865B253C593545F28041DB91700CD659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9D02988E9FA64154AD810458DBF7A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C07F8-1165-41B1-884A-9B1997541FB0}"/>
      </w:docPartPr>
      <w:docPartBody>
        <w:p w:rsidR="00DE51DE" w:rsidRDefault="00CA1C92" w:rsidP="00CA1C92">
          <w:pPr>
            <w:pStyle w:val="9D02988E9FA64154AD810458DBF7AC1D"/>
          </w:pPr>
          <w:r w:rsidRPr="008A4629"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BC"/>
    <w:rsid w:val="0012233D"/>
    <w:rsid w:val="00BE78BC"/>
    <w:rsid w:val="00CA1C92"/>
    <w:rsid w:val="00DE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A1C92"/>
    <w:rPr>
      <w:color w:val="808080"/>
    </w:rPr>
  </w:style>
  <w:style w:type="paragraph" w:customStyle="1" w:styleId="ACBB18362CE64E8EA3C84001EF5D6DAC">
    <w:name w:val="ACBB18362CE64E8EA3C84001EF5D6DAC"/>
    <w:rsid w:val="00BE78BC"/>
  </w:style>
  <w:style w:type="paragraph" w:customStyle="1" w:styleId="021899BACF964F018095262B9B0DB84F">
    <w:name w:val="021899BACF964F018095262B9B0DB84F"/>
    <w:rsid w:val="00BE78BC"/>
  </w:style>
  <w:style w:type="paragraph" w:customStyle="1" w:styleId="9844C3BE856343ECA5FF88BFF2A055AE">
    <w:name w:val="9844C3BE856343ECA5FF88BFF2A055AE"/>
    <w:rsid w:val="00BE78BC"/>
  </w:style>
  <w:style w:type="paragraph" w:customStyle="1" w:styleId="E0680DC1870640CB93A036EC0C42821A">
    <w:name w:val="E0680DC1870640CB93A036EC0C42821A"/>
    <w:rsid w:val="00BE78BC"/>
  </w:style>
  <w:style w:type="paragraph" w:customStyle="1" w:styleId="6CB017B2CB82410C8AD58874F48AE3D3">
    <w:name w:val="6CB017B2CB82410C8AD58874F48AE3D3"/>
    <w:rsid w:val="00BE78BC"/>
  </w:style>
  <w:style w:type="paragraph" w:customStyle="1" w:styleId="47FF8009FF214A898A8C11ADD70DE75D">
    <w:name w:val="47FF8009FF214A898A8C11ADD70DE75D"/>
    <w:rsid w:val="00BE78BC"/>
  </w:style>
  <w:style w:type="paragraph" w:customStyle="1" w:styleId="0BC9BCF03E7247FF809CB7A7F6BD9A79">
    <w:name w:val="0BC9BCF03E7247FF809CB7A7F6BD9A79"/>
    <w:rsid w:val="00BE78BC"/>
  </w:style>
  <w:style w:type="paragraph" w:customStyle="1" w:styleId="D9FF8B3D2995498FAF8FDD94327DBD4A">
    <w:name w:val="D9FF8B3D2995498FAF8FDD94327DBD4A"/>
    <w:rsid w:val="00BE78BC"/>
  </w:style>
  <w:style w:type="paragraph" w:customStyle="1" w:styleId="AC38E413DB534303B8D753C425F4209E">
    <w:name w:val="AC38E413DB534303B8D753C425F4209E"/>
    <w:rsid w:val="00BE78BC"/>
  </w:style>
  <w:style w:type="paragraph" w:customStyle="1" w:styleId="9FF360865CD842DA8B82EEE0980573E6">
    <w:name w:val="9FF360865CD842DA8B82EEE0980573E6"/>
    <w:rsid w:val="00BE78BC"/>
  </w:style>
  <w:style w:type="paragraph" w:customStyle="1" w:styleId="2B43BB109BC34875BE7F96C87A4EB8AD">
    <w:name w:val="2B43BB109BC34875BE7F96C87A4EB8AD"/>
    <w:rsid w:val="00BE78BC"/>
  </w:style>
  <w:style w:type="paragraph" w:customStyle="1" w:styleId="94C7DD306C10422488C7A46A1165BEC3">
    <w:name w:val="94C7DD306C10422488C7A46A1165BEC3"/>
    <w:rsid w:val="00BE78BC"/>
  </w:style>
  <w:style w:type="paragraph" w:customStyle="1" w:styleId="FCF34986E5A140F099676406C3AA20F1">
    <w:name w:val="FCF34986E5A140F099676406C3AA20F1"/>
    <w:rsid w:val="00CA1C92"/>
  </w:style>
  <w:style w:type="paragraph" w:customStyle="1" w:styleId="865B253C593545F28041DB91700CD659">
    <w:name w:val="865B253C593545F28041DB91700CD659"/>
    <w:rsid w:val="00CA1C92"/>
  </w:style>
  <w:style w:type="paragraph" w:customStyle="1" w:styleId="9D02988E9FA64154AD810458DBF7AC1D">
    <w:name w:val="9D02988E9FA64154AD810458DBF7AC1D"/>
    <w:rsid w:val="00CA1C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ADA7F-08D1-4D60-BB05-EED7ACB9F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262</TotalTime>
  <Pages>3</Pages>
  <Words>390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When troubleshooting driver problems in Windows XP, one of the first places you may look is Device Manager, which provides detailed information about every piece of installed system hardware</vt:lpstr>
    </vt:vector>
  </TitlesOfParts>
  <Company>Gateway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troubleshooting driver problems in Windows XP, one of the first places you may look is Device Manager, which provides detailed information about every piece of installed system hardware</dc:title>
  <dc:subject/>
  <dc:creator>William Loring</dc:creator>
  <cp:keywords/>
  <dc:description/>
  <cp:lastModifiedBy>William Loring</cp:lastModifiedBy>
  <cp:revision>239</cp:revision>
  <cp:lastPrinted>2018-11-28T21:20:00Z</cp:lastPrinted>
  <dcterms:created xsi:type="dcterms:W3CDTF">2015-12-15T21:55:00Z</dcterms:created>
  <dcterms:modified xsi:type="dcterms:W3CDTF">2024-04-30T23:32:00Z</dcterms:modified>
</cp:coreProperties>
</file>