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5A8AF" w14:textId="192507EB" w:rsidR="00D256FA" w:rsidRDefault="00D256FA" w:rsidP="00FB11FE">
      <w:pPr>
        <w:pStyle w:val="Heading1"/>
      </w:pPr>
      <w:r>
        <w:rPr>
          <w:rStyle w:val="normaltextrun"/>
          <w:rFonts w:ascii="Verdana" w:hAnsi="Verdana"/>
          <w:szCs w:val="28"/>
        </w:rPr>
        <w:t>Examine Data Breaches</w:t>
      </w:r>
    </w:p>
    <w:p w14:paraId="23950683" w14:textId="10D688D3" w:rsidR="00D256FA" w:rsidRDefault="00D256FA" w:rsidP="00FB11FE">
      <w:r>
        <w:rPr>
          <w:rStyle w:val="normaltextrun"/>
          <w:b/>
          <w:bCs/>
        </w:rPr>
        <w:t>Estimated Time:</w:t>
      </w:r>
      <w:r>
        <w:rPr>
          <w:rStyle w:val="normaltextrun"/>
        </w:rPr>
        <w:t xml:space="preserve"> </w:t>
      </w:r>
      <w:r w:rsidR="008248EE">
        <w:rPr>
          <w:rStyle w:val="normaltextrun"/>
        </w:rPr>
        <w:t>3</w:t>
      </w:r>
      <w:r>
        <w:rPr>
          <w:rStyle w:val="normaltextrun"/>
        </w:rPr>
        <w:t>0 minutes</w:t>
      </w:r>
      <w:r>
        <w:rPr>
          <w:rStyle w:val="eop"/>
        </w:rPr>
        <w:t> </w:t>
      </w:r>
    </w:p>
    <w:p w14:paraId="27278743" w14:textId="77777777" w:rsidR="00D256FA" w:rsidRDefault="00D256FA" w:rsidP="00FB11FE">
      <w:r>
        <w:rPr>
          <w:rStyle w:val="normaltextrun"/>
          <w:b/>
          <w:bCs/>
        </w:rPr>
        <w:t>Objective:</w:t>
      </w:r>
      <w:r>
        <w:rPr>
          <w:rStyle w:val="normaltextrun"/>
        </w:rPr>
        <w:t xml:space="preserve"> Research the biggest data breaches.</w:t>
      </w:r>
      <w:r>
        <w:rPr>
          <w:rStyle w:val="eop"/>
        </w:rPr>
        <w:t> </w:t>
      </w:r>
    </w:p>
    <w:p w14:paraId="327CED9B" w14:textId="77777777" w:rsidR="00D256FA" w:rsidRDefault="00D256FA" w:rsidP="00FB11FE">
      <w:pPr>
        <w:rPr>
          <w:rStyle w:val="eop"/>
        </w:rPr>
      </w:pPr>
      <w:r>
        <w:rPr>
          <w:rStyle w:val="normaltextrun"/>
          <w:b/>
          <w:bCs/>
        </w:rPr>
        <w:t>Description:</w:t>
      </w:r>
      <w:r>
        <w:rPr>
          <w:rStyle w:val="normaltextrun"/>
        </w:rPr>
        <w:t xml:space="preserve"> In this project, you use a visual format to view the biggest data breaches resulting in stolen information.</w:t>
      </w:r>
      <w:r>
        <w:rPr>
          <w:rStyle w:val="eop"/>
        </w:rPr>
        <w:t> </w:t>
      </w:r>
    </w:p>
    <w:p w14:paraId="07EDF89B" w14:textId="268CCF31" w:rsidR="009D2B25" w:rsidRDefault="009D2B25" w:rsidP="00FB11FE">
      <w:r w:rsidRPr="00957CF1">
        <w:rPr>
          <w:rStyle w:val="eop"/>
          <w:b/>
          <w:bCs/>
        </w:rPr>
        <w:t>Reflection Assignment:</w:t>
      </w:r>
      <w:r>
        <w:rPr>
          <w:rStyle w:val="eop"/>
        </w:rPr>
        <w:t xml:space="preserve"> </w:t>
      </w:r>
      <w:r w:rsidR="00A36DEF">
        <w:rPr>
          <w:rStyle w:val="eop"/>
        </w:rPr>
        <w:t xml:space="preserve">This is a reflection assignment. </w:t>
      </w:r>
      <w:r>
        <w:rPr>
          <w:rStyle w:val="eop"/>
        </w:rPr>
        <w:t>In your own words, analyze and reflect on the questions and write your thoughts. One or two words is not sufficient.</w:t>
      </w:r>
    </w:p>
    <w:p w14:paraId="7DB42C18" w14:textId="7032E62D" w:rsidR="00D256FA" w:rsidRDefault="00D256FA" w:rsidP="00FB11FE">
      <w:pPr>
        <w:pStyle w:val="ListParagraph"/>
        <w:numPr>
          <w:ilvl w:val="0"/>
          <w:numId w:val="1"/>
        </w:numPr>
      </w:pPr>
      <w:r>
        <w:rPr>
          <w:rStyle w:val="normaltextrun"/>
        </w:rPr>
        <w:t xml:space="preserve">Open your web browser and enter the URL </w:t>
      </w:r>
      <w:hyperlink r:id="rId7" w:history="1">
        <w:r w:rsidR="00FB11FE" w:rsidRPr="00251621">
          <w:rPr>
            <w:rStyle w:val="Hyperlink"/>
            <w:b/>
            <w:bCs/>
          </w:rPr>
          <w:t>http://www.informationisbeautiful.net/visualizations/worlds-biggest-data-breaches-hacks</w:t>
        </w:r>
      </w:hyperlink>
      <w:r w:rsidR="00FB11FE">
        <w:rPr>
          <w:rStyle w:val="normaltextrun"/>
          <w:b/>
          <w:bCs/>
        </w:rPr>
        <w:t xml:space="preserve"> </w:t>
      </w:r>
      <w:r w:rsidRPr="00FB11FE">
        <w:rPr>
          <w:rStyle w:val="normaltextrun"/>
          <w:b/>
          <w:bCs/>
        </w:rPr>
        <w:t xml:space="preserve"> </w:t>
      </w:r>
      <w:r>
        <w:rPr>
          <w:rStyle w:val="normaltextrun"/>
        </w:rPr>
        <w:t>(If you are no longer able to access the site through this web address, use a search engine to search for “Information Is Beautiful World’s Biggest Data Breaches.”)</w:t>
      </w:r>
      <w:r>
        <w:rPr>
          <w:rStyle w:val="eop"/>
        </w:rPr>
        <w:t> </w:t>
      </w:r>
    </w:p>
    <w:p w14:paraId="040C9E4B" w14:textId="057F89C9" w:rsidR="00D256FA" w:rsidRDefault="00D256FA" w:rsidP="00EE3D04">
      <w:pPr>
        <w:pStyle w:val="ListParagraph"/>
        <w:numPr>
          <w:ilvl w:val="0"/>
          <w:numId w:val="1"/>
        </w:numPr>
        <w:rPr>
          <w:rStyle w:val="eop"/>
        </w:rPr>
      </w:pPr>
      <w:r>
        <w:rPr>
          <w:rStyle w:val="normaltextrun"/>
        </w:rPr>
        <w:t>This site will display a visual graphic of the data breaches, similar to Figure 1-6.</w:t>
      </w:r>
      <w:r>
        <w:rPr>
          <w:rStyle w:val="eop"/>
        </w:rPr>
        <w:t> </w:t>
      </w:r>
    </w:p>
    <w:p w14:paraId="7321433D" w14:textId="1ECFDDF4" w:rsidR="00D256FA" w:rsidRPr="00D256FA" w:rsidRDefault="00D256FA" w:rsidP="00D256FA">
      <w:pPr>
        <w:pStyle w:val="paragraph"/>
        <w:spacing w:before="0" w:beforeAutospacing="0" w:after="0" w:afterAutospacing="0"/>
        <w:ind w:left="1440"/>
        <w:textAlignment w:val="baseline"/>
        <w:rPr>
          <w:b/>
          <w:bCs/>
        </w:rPr>
      </w:pPr>
      <w:r w:rsidRPr="00D256FA">
        <w:rPr>
          <w:b/>
          <w:bCs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E64FAFD" wp14:editId="5D3FE2AB">
                <wp:simplePos x="0" y="0"/>
                <wp:positionH relativeFrom="page">
                  <wp:posOffset>1191869</wp:posOffset>
                </wp:positionH>
                <wp:positionV relativeFrom="paragraph">
                  <wp:posOffset>291998</wp:posOffset>
                </wp:positionV>
                <wp:extent cx="5761990" cy="3370579"/>
                <wp:effectExtent l="0" t="0" r="0" b="1905"/>
                <wp:wrapTopAndBottom/>
                <wp:docPr id="1056" name="Group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1990" cy="3370579"/>
                          <a:chOff x="0" y="0"/>
                          <a:chExt cx="5761990" cy="3370579"/>
                        </a:xfrm>
                      </wpg:grpSpPr>
                      <wps:wsp>
                        <wps:cNvPr id="1057" name="Graphic 1057"/>
                        <wps:cNvSpPr/>
                        <wps:spPr>
                          <a:xfrm>
                            <a:off x="76295" y="507497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76295" y="942266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76295" y="1377034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" name="Image 106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151" y="788327"/>
                            <a:ext cx="1235684" cy="896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Graphic 1061"/>
                        <wps:cNvSpPr/>
                        <wps:spPr>
                          <a:xfrm>
                            <a:off x="1305548" y="877067"/>
                            <a:ext cx="1009015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671830">
                                <a:moveTo>
                                  <a:pt x="900430" y="0"/>
                                </a:move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562825"/>
                                </a:lnTo>
                                <a:lnTo>
                                  <a:pt x="8533" y="605091"/>
                                </a:lnTo>
                                <a:lnTo>
                                  <a:pt x="31803" y="639606"/>
                                </a:lnTo>
                                <a:lnTo>
                                  <a:pt x="66319" y="662877"/>
                                </a:lnTo>
                                <a:lnTo>
                                  <a:pt x="108585" y="671410"/>
                                </a:lnTo>
                                <a:lnTo>
                                  <a:pt x="900430" y="671410"/>
                                </a:lnTo>
                                <a:lnTo>
                                  <a:pt x="942701" y="662877"/>
                                </a:lnTo>
                                <a:lnTo>
                                  <a:pt x="977215" y="639606"/>
                                </a:lnTo>
                                <a:lnTo>
                                  <a:pt x="1000483" y="605091"/>
                                </a:lnTo>
                                <a:lnTo>
                                  <a:pt x="1009015" y="562825"/>
                                </a:lnTo>
                                <a:lnTo>
                                  <a:pt x="1009015" y="108585"/>
                                </a:lnTo>
                                <a:lnTo>
                                  <a:pt x="1000483" y="66319"/>
                                </a:lnTo>
                                <a:lnTo>
                                  <a:pt x="977215" y="31803"/>
                                </a:lnTo>
                                <a:lnTo>
                                  <a:pt x="942701" y="8533"/>
                                </a:lnTo>
                                <a:lnTo>
                                  <a:pt x="900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1305548" y="877067"/>
                            <a:ext cx="1009015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671830">
                                <a:moveTo>
                                  <a:pt x="0" y="562825"/>
                                </a:moveTo>
                                <a:lnTo>
                                  <a:pt x="8533" y="605091"/>
                                </a:lnTo>
                                <a:lnTo>
                                  <a:pt x="31803" y="639606"/>
                                </a:lnTo>
                                <a:lnTo>
                                  <a:pt x="66319" y="662877"/>
                                </a:lnTo>
                                <a:lnTo>
                                  <a:pt x="108585" y="671410"/>
                                </a:lnTo>
                                <a:lnTo>
                                  <a:pt x="900430" y="671410"/>
                                </a:lnTo>
                                <a:lnTo>
                                  <a:pt x="942701" y="662877"/>
                                </a:lnTo>
                                <a:lnTo>
                                  <a:pt x="977215" y="639606"/>
                                </a:lnTo>
                                <a:lnTo>
                                  <a:pt x="1000483" y="605091"/>
                                </a:lnTo>
                                <a:lnTo>
                                  <a:pt x="1009015" y="562825"/>
                                </a:lnTo>
                                <a:lnTo>
                                  <a:pt x="1009015" y="108585"/>
                                </a:lnTo>
                                <a:lnTo>
                                  <a:pt x="1000483" y="66319"/>
                                </a:lnTo>
                                <a:lnTo>
                                  <a:pt x="977215" y="31803"/>
                                </a:lnTo>
                                <a:lnTo>
                                  <a:pt x="942701" y="8533"/>
                                </a:lnTo>
                                <a:lnTo>
                                  <a:pt x="900430" y="0"/>
                                </a:ln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56282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3" name="Image 106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0084" y="762266"/>
                            <a:ext cx="519023" cy="377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" name="Graphic 1064"/>
                        <wps:cNvSpPr/>
                        <wps:spPr>
                          <a:xfrm>
                            <a:off x="2139491" y="851225"/>
                            <a:ext cx="2933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53035">
                                <a:moveTo>
                                  <a:pt x="269214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30"/>
                                </a:lnTo>
                                <a:lnTo>
                                  <a:pt x="0" y="128752"/>
                                </a:lnTo>
                                <a:lnTo>
                                  <a:pt x="1895" y="138148"/>
                                </a:lnTo>
                                <a:lnTo>
                                  <a:pt x="7064" y="145818"/>
                                </a:lnTo>
                                <a:lnTo>
                                  <a:pt x="14733" y="150987"/>
                                </a:lnTo>
                                <a:lnTo>
                                  <a:pt x="24130" y="152882"/>
                                </a:lnTo>
                                <a:lnTo>
                                  <a:pt x="269214" y="152882"/>
                                </a:lnTo>
                                <a:lnTo>
                                  <a:pt x="278610" y="150987"/>
                                </a:lnTo>
                                <a:lnTo>
                                  <a:pt x="286280" y="145818"/>
                                </a:lnTo>
                                <a:lnTo>
                                  <a:pt x="291449" y="138148"/>
                                </a:lnTo>
                                <a:lnTo>
                                  <a:pt x="293344" y="128752"/>
                                </a:lnTo>
                                <a:lnTo>
                                  <a:pt x="293344" y="24130"/>
                                </a:lnTo>
                                <a:lnTo>
                                  <a:pt x="291449" y="14733"/>
                                </a:lnTo>
                                <a:lnTo>
                                  <a:pt x="286280" y="7064"/>
                                </a:lnTo>
                                <a:lnTo>
                                  <a:pt x="278610" y="1895"/>
                                </a:lnTo>
                                <a:lnTo>
                                  <a:pt x="2692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2139491" y="851225"/>
                            <a:ext cx="2933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53035">
                                <a:moveTo>
                                  <a:pt x="0" y="128752"/>
                                </a:moveTo>
                                <a:lnTo>
                                  <a:pt x="1895" y="138148"/>
                                </a:lnTo>
                                <a:lnTo>
                                  <a:pt x="7064" y="145818"/>
                                </a:lnTo>
                                <a:lnTo>
                                  <a:pt x="14733" y="150987"/>
                                </a:lnTo>
                                <a:lnTo>
                                  <a:pt x="24130" y="152882"/>
                                </a:lnTo>
                                <a:lnTo>
                                  <a:pt x="269214" y="152882"/>
                                </a:lnTo>
                                <a:lnTo>
                                  <a:pt x="278610" y="150987"/>
                                </a:lnTo>
                                <a:lnTo>
                                  <a:pt x="286280" y="145818"/>
                                </a:lnTo>
                                <a:lnTo>
                                  <a:pt x="291449" y="138148"/>
                                </a:lnTo>
                                <a:lnTo>
                                  <a:pt x="293344" y="128752"/>
                                </a:lnTo>
                                <a:lnTo>
                                  <a:pt x="293344" y="24130"/>
                                </a:lnTo>
                                <a:lnTo>
                                  <a:pt x="291449" y="14733"/>
                                </a:lnTo>
                                <a:lnTo>
                                  <a:pt x="286280" y="7064"/>
                                </a:lnTo>
                                <a:lnTo>
                                  <a:pt x="278610" y="1895"/>
                                </a:lnTo>
                                <a:lnTo>
                                  <a:pt x="269214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30"/>
                                </a:lnTo>
                                <a:lnTo>
                                  <a:pt x="0" y="128752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" name="Image 10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96" y="579843"/>
                            <a:ext cx="805697" cy="599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Graphic 1067"/>
                        <wps:cNvSpPr/>
                        <wps:spPr>
                          <a:xfrm>
                            <a:off x="173803" y="667334"/>
                            <a:ext cx="57975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375920">
                                <a:moveTo>
                                  <a:pt x="519176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43"/>
                                </a:lnTo>
                                <a:lnTo>
                                  <a:pt x="17670" y="17675"/>
                                </a:lnTo>
                                <a:lnTo>
                                  <a:pt x="4741" y="36851"/>
                                </a:lnTo>
                                <a:lnTo>
                                  <a:pt x="0" y="60324"/>
                                </a:lnTo>
                                <a:lnTo>
                                  <a:pt x="0" y="315023"/>
                                </a:lnTo>
                                <a:lnTo>
                                  <a:pt x="4741" y="338502"/>
                                </a:lnTo>
                                <a:lnTo>
                                  <a:pt x="17670" y="357678"/>
                                </a:lnTo>
                                <a:lnTo>
                                  <a:pt x="36845" y="370607"/>
                                </a:lnTo>
                                <a:lnTo>
                                  <a:pt x="60325" y="375348"/>
                                </a:lnTo>
                                <a:lnTo>
                                  <a:pt x="519176" y="375348"/>
                                </a:lnTo>
                                <a:lnTo>
                                  <a:pt x="542660" y="370607"/>
                                </a:lnTo>
                                <a:lnTo>
                                  <a:pt x="561835" y="357678"/>
                                </a:lnTo>
                                <a:lnTo>
                                  <a:pt x="574761" y="338502"/>
                                </a:lnTo>
                                <a:lnTo>
                                  <a:pt x="579501" y="315023"/>
                                </a:lnTo>
                                <a:lnTo>
                                  <a:pt x="579501" y="60324"/>
                                </a:lnTo>
                                <a:lnTo>
                                  <a:pt x="574761" y="36851"/>
                                </a:lnTo>
                                <a:lnTo>
                                  <a:pt x="561835" y="17675"/>
                                </a:lnTo>
                                <a:lnTo>
                                  <a:pt x="542660" y="4743"/>
                                </a:lnTo>
                                <a:lnTo>
                                  <a:pt x="5191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73803" y="667334"/>
                            <a:ext cx="579755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755" h="375920">
                                <a:moveTo>
                                  <a:pt x="0" y="315023"/>
                                </a:moveTo>
                                <a:lnTo>
                                  <a:pt x="4741" y="338502"/>
                                </a:lnTo>
                                <a:lnTo>
                                  <a:pt x="17670" y="357678"/>
                                </a:lnTo>
                                <a:lnTo>
                                  <a:pt x="36845" y="370607"/>
                                </a:lnTo>
                                <a:lnTo>
                                  <a:pt x="60325" y="375348"/>
                                </a:lnTo>
                                <a:lnTo>
                                  <a:pt x="519176" y="375348"/>
                                </a:lnTo>
                                <a:lnTo>
                                  <a:pt x="542660" y="370607"/>
                                </a:lnTo>
                                <a:lnTo>
                                  <a:pt x="561835" y="357678"/>
                                </a:lnTo>
                                <a:lnTo>
                                  <a:pt x="574761" y="338502"/>
                                </a:lnTo>
                                <a:lnTo>
                                  <a:pt x="579501" y="315023"/>
                                </a:lnTo>
                                <a:lnTo>
                                  <a:pt x="579501" y="60324"/>
                                </a:lnTo>
                                <a:lnTo>
                                  <a:pt x="574761" y="36851"/>
                                </a:lnTo>
                                <a:lnTo>
                                  <a:pt x="561835" y="17675"/>
                                </a:lnTo>
                                <a:lnTo>
                                  <a:pt x="542660" y="4743"/>
                                </a:lnTo>
                                <a:lnTo>
                                  <a:pt x="519176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43"/>
                                </a:lnTo>
                                <a:lnTo>
                                  <a:pt x="17670" y="17675"/>
                                </a:lnTo>
                                <a:lnTo>
                                  <a:pt x="4741" y="36851"/>
                                </a:lnTo>
                                <a:lnTo>
                                  <a:pt x="0" y="60324"/>
                                </a:lnTo>
                                <a:lnTo>
                                  <a:pt x="0" y="315023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9" name="Image 106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3630" y="636308"/>
                            <a:ext cx="849122" cy="634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0" name="Graphic 1070"/>
                        <wps:cNvSpPr/>
                        <wps:spPr>
                          <a:xfrm>
                            <a:off x="791944" y="725896"/>
                            <a:ext cx="62547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407034">
                                <a:moveTo>
                                  <a:pt x="564629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4"/>
                                </a:lnTo>
                                <a:lnTo>
                                  <a:pt x="0" y="346341"/>
                                </a:lnTo>
                                <a:lnTo>
                                  <a:pt x="4741" y="369821"/>
                                </a:lnTo>
                                <a:lnTo>
                                  <a:pt x="17670" y="388996"/>
                                </a:lnTo>
                                <a:lnTo>
                                  <a:pt x="36845" y="401925"/>
                                </a:lnTo>
                                <a:lnTo>
                                  <a:pt x="60325" y="406666"/>
                                </a:lnTo>
                                <a:lnTo>
                                  <a:pt x="564629" y="406666"/>
                                </a:lnTo>
                                <a:lnTo>
                                  <a:pt x="588113" y="401925"/>
                                </a:lnTo>
                                <a:lnTo>
                                  <a:pt x="607288" y="388996"/>
                                </a:lnTo>
                                <a:lnTo>
                                  <a:pt x="620214" y="369821"/>
                                </a:lnTo>
                                <a:lnTo>
                                  <a:pt x="624954" y="346341"/>
                                </a:lnTo>
                                <a:lnTo>
                                  <a:pt x="624954" y="60324"/>
                                </a:lnTo>
                                <a:lnTo>
                                  <a:pt x="620214" y="36840"/>
                                </a:lnTo>
                                <a:lnTo>
                                  <a:pt x="607288" y="17665"/>
                                </a:lnTo>
                                <a:lnTo>
                                  <a:pt x="588113" y="4739"/>
                                </a:lnTo>
                                <a:lnTo>
                                  <a:pt x="564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791944" y="725896"/>
                            <a:ext cx="62547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407034">
                                <a:moveTo>
                                  <a:pt x="0" y="346341"/>
                                </a:moveTo>
                                <a:lnTo>
                                  <a:pt x="4741" y="369821"/>
                                </a:lnTo>
                                <a:lnTo>
                                  <a:pt x="17670" y="388996"/>
                                </a:lnTo>
                                <a:lnTo>
                                  <a:pt x="36845" y="401925"/>
                                </a:lnTo>
                                <a:lnTo>
                                  <a:pt x="60325" y="406666"/>
                                </a:lnTo>
                                <a:lnTo>
                                  <a:pt x="564629" y="406666"/>
                                </a:lnTo>
                                <a:lnTo>
                                  <a:pt x="588113" y="401925"/>
                                </a:lnTo>
                                <a:lnTo>
                                  <a:pt x="607288" y="388996"/>
                                </a:lnTo>
                                <a:lnTo>
                                  <a:pt x="620214" y="369821"/>
                                </a:lnTo>
                                <a:lnTo>
                                  <a:pt x="624954" y="346341"/>
                                </a:lnTo>
                                <a:lnTo>
                                  <a:pt x="624954" y="60324"/>
                                </a:lnTo>
                                <a:lnTo>
                                  <a:pt x="620214" y="36840"/>
                                </a:lnTo>
                                <a:lnTo>
                                  <a:pt x="607288" y="17665"/>
                                </a:lnTo>
                                <a:lnTo>
                                  <a:pt x="588113" y="4739"/>
                                </a:lnTo>
                                <a:lnTo>
                                  <a:pt x="564629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4"/>
                                </a:lnTo>
                                <a:lnTo>
                                  <a:pt x="0" y="34634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76295" y="1811803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Image 107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8781" y="1352969"/>
                            <a:ext cx="794829" cy="595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Graphic 1074"/>
                        <wps:cNvSpPr/>
                        <wps:spPr>
                          <a:xfrm>
                            <a:off x="856325" y="1440760"/>
                            <a:ext cx="571500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370205">
                                <a:moveTo>
                                  <a:pt x="52293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321335"/>
                                </a:lnTo>
                                <a:lnTo>
                                  <a:pt x="3791" y="340122"/>
                                </a:lnTo>
                                <a:lnTo>
                                  <a:pt x="14133" y="355461"/>
                                </a:lnTo>
                                <a:lnTo>
                                  <a:pt x="29473" y="365803"/>
                                </a:lnTo>
                                <a:lnTo>
                                  <a:pt x="48260" y="369595"/>
                                </a:lnTo>
                                <a:lnTo>
                                  <a:pt x="522935" y="369595"/>
                                </a:lnTo>
                                <a:lnTo>
                                  <a:pt x="541716" y="365803"/>
                                </a:lnTo>
                                <a:lnTo>
                                  <a:pt x="557056" y="355461"/>
                                </a:lnTo>
                                <a:lnTo>
                                  <a:pt x="567401" y="340122"/>
                                </a:lnTo>
                                <a:lnTo>
                                  <a:pt x="571195" y="321335"/>
                                </a:lnTo>
                                <a:lnTo>
                                  <a:pt x="571195" y="48260"/>
                                </a:lnTo>
                                <a:lnTo>
                                  <a:pt x="567401" y="29473"/>
                                </a:lnTo>
                                <a:lnTo>
                                  <a:pt x="557056" y="14133"/>
                                </a:lnTo>
                                <a:lnTo>
                                  <a:pt x="541716" y="3791"/>
                                </a:lnTo>
                                <a:lnTo>
                                  <a:pt x="522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856325" y="1440760"/>
                            <a:ext cx="571500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370205">
                                <a:moveTo>
                                  <a:pt x="0" y="321335"/>
                                </a:moveTo>
                                <a:lnTo>
                                  <a:pt x="3791" y="340122"/>
                                </a:lnTo>
                                <a:lnTo>
                                  <a:pt x="14133" y="355461"/>
                                </a:lnTo>
                                <a:lnTo>
                                  <a:pt x="29473" y="365803"/>
                                </a:lnTo>
                                <a:lnTo>
                                  <a:pt x="48260" y="369595"/>
                                </a:lnTo>
                                <a:lnTo>
                                  <a:pt x="522935" y="369595"/>
                                </a:lnTo>
                                <a:lnTo>
                                  <a:pt x="541716" y="365803"/>
                                </a:lnTo>
                                <a:lnTo>
                                  <a:pt x="557056" y="355461"/>
                                </a:lnTo>
                                <a:lnTo>
                                  <a:pt x="567401" y="340122"/>
                                </a:lnTo>
                                <a:lnTo>
                                  <a:pt x="571195" y="321335"/>
                                </a:lnTo>
                                <a:lnTo>
                                  <a:pt x="571195" y="48260"/>
                                </a:lnTo>
                                <a:lnTo>
                                  <a:pt x="567401" y="29473"/>
                                </a:lnTo>
                                <a:lnTo>
                                  <a:pt x="557056" y="14133"/>
                                </a:lnTo>
                                <a:lnTo>
                                  <a:pt x="541716" y="3791"/>
                                </a:lnTo>
                                <a:lnTo>
                                  <a:pt x="522935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32133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Image 107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605" y="282320"/>
                            <a:ext cx="1007656" cy="7405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Graphic 1077"/>
                        <wps:cNvSpPr/>
                        <wps:spPr>
                          <a:xfrm>
                            <a:off x="2650630" y="370685"/>
                            <a:ext cx="782955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515620">
                                <a:moveTo>
                                  <a:pt x="673747" y="0"/>
                                </a:move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406565"/>
                                </a:lnTo>
                                <a:lnTo>
                                  <a:pt x="8533" y="448831"/>
                                </a:lnTo>
                                <a:lnTo>
                                  <a:pt x="31803" y="483346"/>
                                </a:lnTo>
                                <a:lnTo>
                                  <a:pt x="66319" y="506616"/>
                                </a:lnTo>
                                <a:lnTo>
                                  <a:pt x="108585" y="515150"/>
                                </a:lnTo>
                                <a:lnTo>
                                  <a:pt x="673747" y="515150"/>
                                </a:lnTo>
                                <a:lnTo>
                                  <a:pt x="716013" y="506616"/>
                                </a:lnTo>
                                <a:lnTo>
                                  <a:pt x="750528" y="483346"/>
                                </a:lnTo>
                                <a:lnTo>
                                  <a:pt x="773799" y="448831"/>
                                </a:lnTo>
                                <a:lnTo>
                                  <a:pt x="782332" y="406565"/>
                                </a:lnTo>
                                <a:lnTo>
                                  <a:pt x="782332" y="108585"/>
                                </a:lnTo>
                                <a:lnTo>
                                  <a:pt x="773799" y="66319"/>
                                </a:lnTo>
                                <a:lnTo>
                                  <a:pt x="750528" y="31803"/>
                                </a:lnTo>
                                <a:lnTo>
                                  <a:pt x="716013" y="8533"/>
                                </a:lnTo>
                                <a:lnTo>
                                  <a:pt x="673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2650630" y="370685"/>
                            <a:ext cx="782955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955" h="515620">
                                <a:moveTo>
                                  <a:pt x="0" y="406565"/>
                                </a:moveTo>
                                <a:lnTo>
                                  <a:pt x="8533" y="448831"/>
                                </a:lnTo>
                                <a:lnTo>
                                  <a:pt x="31803" y="483346"/>
                                </a:lnTo>
                                <a:lnTo>
                                  <a:pt x="66319" y="506616"/>
                                </a:lnTo>
                                <a:lnTo>
                                  <a:pt x="108585" y="515150"/>
                                </a:lnTo>
                                <a:lnTo>
                                  <a:pt x="673747" y="515150"/>
                                </a:lnTo>
                                <a:lnTo>
                                  <a:pt x="716013" y="506616"/>
                                </a:lnTo>
                                <a:lnTo>
                                  <a:pt x="750528" y="483346"/>
                                </a:lnTo>
                                <a:lnTo>
                                  <a:pt x="773799" y="448831"/>
                                </a:lnTo>
                                <a:lnTo>
                                  <a:pt x="782332" y="406565"/>
                                </a:lnTo>
                                <a:lnTo>
                                  <a:pt x="782332" y="108585"/>
                                </a:lnTo>
                                <a:lnTo>
                                  <a:pt x="773799" y="66319"/>
                                </a:lnTo>
                                <a:lnTo>
                                  <a:pt x="750528" y="31803"/>
                                </a:lnTo>
                                <a:lnTo>
                                  <a:pt x="716013" y="8533"/>
                                </a:lnTo>
                                <a:lnTo>
                                  <a:pt x="673747" y="0"/>
                                </a:ln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40656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Image 107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599" y="277977"/>
                            <a:ext cx="447357" cy="353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" name="Image 108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8282" y="363189"/>
                            <a:ext cx="226961" cy="134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" name="Image 108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0529" y="492975"/>
                            <a:ext cx="751395" cy="558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2" name="Graphic 1082"/>
                        <wps:cNvSpPr/>
                        <wps:spPr>
                          <a:xfrm>
                            <a:off x="3409673" y="580993"/>
                            <a:ext cx="525145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334645">
                                <a:moveTo>
                                  <a:pt x="47627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85953"/>
                                </a:lnTo>
                                <a:lnTo>
                                  <a:pt x="3791" y="304739"/>
                                </a:lnTo>
                                <a:lnTo>
                                  <a:pt x="14133" y="320079"/>
                                </a:lnTo>
                                <a:lnTo>
                                  <a:pt x="29473" y="330421"/>
                                </a:lnTo>
                                <a:lnTo>
                                  <a:pt x="48260" y="334213"/>
                                </a:lnTo>
                                <a:lnTo>
                                  <a:pt x="476275" y="334213"/>
                                </a:lnTo>
                                <a:lnTo>
                                  <a:pt x="495062" y="330421"/>
                                </a:lnTo>
                                <a:lnTo>
                                  <a:pt x="510401" y="320079"/>
                                </a:lnTo>
                                <a:lnTo>
                                  <a:pt x="520743" y="304739"/>
                                </a:lnTo>
                                <a:lnTo>
                                  <a:pt x="524535" y="285953"/>
                                </a:lnTo>
                                <a:lnTo>
                                  <a:pt x="524535" y="48259"/>
                                </a:lnTo>
                                <a:lnTo>
                                  <a:pt x="520743" y="29478"/>
                                </a:lnTo>
                                <a:lnTo>
                                  <a:pt x="510401" y="14138"/>
                                </a:lnTo>
                                <a:lnTo>
                                  <a:pt x="495062" y="3793"/>
                                </a:lnTo>
                                <a:lnTo>
                                  <a:pt x="476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3409673" y="580993"/>
                            <a:ext cx="525145" cy="33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145" h="334645">
                                <a:moveTo>
                                  <a:pt x="0" y="285953"/>
                                </a:moveTo>
                                <a:lnTo>
                                  <a:pt x="3791" y="304739"/>
                                </a:lnTo>
                                <a:lnTo>
                                  <a:pt x="14133" y="320079"/>
                                </a:lnTo>
                                <a:lnTo>
                                  <a:pt x="29473" y="330421"/>
                                </a:lnTo>
                                <a:lnTo>
                                  <a:pt x="48260" y="334213"/>
                                </a:lnTo>
                                <a:lnTo>
                                  <a:pt x="476275" y="334213"/>
                                </a:lnTo>
                                <a:lnTo>
                                  <a:pt x="495062" y="330421"/>
                                </a:lnTo>
                                <a:lnTo>
                                  <a:pt x="510401" y="320079"/>
                                </a:lnTo>
                                <a:lnTo>
                                  <a:pt x="520743" y="304739"/>
                                </a:lnTo>
                                <a:lnTo>
                                  <a:pt x="524535" y="285953"/>
                                </a:lnTo>
                                <a:lnTo>
                                  <a:pt x="524535" y="48259"/>
                                </a:lnTo>
                                <a:lnTo>
                                  <a:pt x="520743" y="29478"/>
                                </a:lnTo>
                                <a:lnTo>
                                  <a:pt x="510401" y="14138"/>
                                </a:lnTo>
                                <a:lnTo>
                                  <a:pt x="495062" y="3793"/>
                                </a:lnTo>
                                <a:lnTo>
                                  <a:pt x="476275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85953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4" name="Image 108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9053" y="434340"/>
                            <a:ext cx="714476" cy="54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5" name="Graphic 1085"/>
                        <wps:cNvSpPr/>
                        <wps:spPr>
                          <a:xfrm>
                            <a:off x="4857589" y="521859"/>
                            <a:ext cx="489584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317500">
                                <a:moveTo>
                                  <a:pt x="440918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268719"/>
                                </a:lnTo>
                                <a:lnTo>
                                  <a:pt x="3791" y="287505"/>
                                </a:lnTo>
                                <a:lnTo>
                                  <a:pt x="14133" y="302845"/>
                                </a:lnTo>
                                <a:lnTo>
                                  <a:pt x="29473" y="313187"/>
                                </a:lnTo>
                                <a:lnTo>
                                  <a:pt x="48260" y="316979"/>
                                </a:lnTo>
                                <a:lnTo>
                                  <a:pt x="440918" y="316979"/>
                                </a:lnTo>
                                <a:lnTo>
                                  <a:pt x="459699" y="313187"/>
                                </a:lnTo>
                                <a:lnTo>
                                  <a:pt x="475040" y="302845"/>
                                </a:lnTo>
                                <a:lnTo>
                                  <a:pt x="485384" y="287505"/>
                                </a:lnTo>
                                <a:lnTo>
                                  <a:pt x="489178" y="268719"/>
                                </a:lnTo>
                                <a:lnTo>
                                  <a:pt x="489178" y="48259"/>
                                </a:lnTo>
                                <a:lnTo>
                                  <a:pt x="485384" y="29473"/>
                                </a:lnTo>
                                <a:lnTo>
                                  <a:pt x="475040" y="14133"/>
                                </a:lnTo>
                                <a:lnTo>
                                  <a:pt x="459699" y="3791"/>
                                </a:lnTo>
                                <a:lnTo>
                                  <a:pt x="440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857589" y="521859"/>
                            <a:ext cx="489584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84" h="317500">
                                <a:moveTo>
                                  <a:pt x="0" y="268719"/>
                                </a:moveTo>
                                <a:lnTo>
                                  <a:pt x="3791" y="287505"/>
                                </a:lnTo>
                                <a:lnTo>
                                  <a:pt x="14133" y="302845"/>
                                </a:lnTo>
                                <a:lnTo>
                                  <a:pt x="29473" y="313187"/>
                                </a:lnTo>
                                <a:lnTo>
                                  <a:pt x="48260" y="316979"/>
                                </a:lnTo>
                                <a:lnTo>
                                  <a:pt x="440918" y="316979"/>
                                </a:lnTo>
                                <a:lnTo>
                                  <a:pt x="459699" y="313187"/>
                                </a:lnTo>
                                <a:lnTo>
                                  <a:pt x="475040" y="302845"/>
                                </a:lnTo>
                                <a:lnTo>
                                  <a:pt x="485384" y="287505"/>
                                </a:lnTo>
                                <a:lnTo>
                                  <a:pt x="489178" y="268719"/>
                                </a:lnTo>
                                <a:lnTo>
                                  <a:pt x="489178" y="48259"/>
                                </a:lnTo>
                                <a:lnTo>
                                  <a:pt x="485384" y="29473"/>
                                </a:lnTo>
                                <a:lnTo>
                                  <a:pt x="475040" y="14133"/>
                                </a:lnTo>
                                <a:lnTo>
                                  <a:pt x="459699" y="3791"/>
                                </a:lnTo>
                                <a:lnTo>
                                  <a:pt x="440918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26871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" name="Image 108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4509" y="671055"/>
                            <a:ext cx="534225" cy="414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8" name="Graphic 1088"/>
                        <wps:cNvSpPr/>
                        <wps:spPr>
                          <a:xfrm>
                            <a:off x="4622378" y="760355"/>
                            <a:ext cx="30924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89230">
                                <a:moveTo>
                                  <a:pt x="284937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64795"/>
                                </a:lnTo>
                                <a:lnTo>
                                  <a:pt x="1895" y="174191"/>
                                </a:lnTo>
                                <a:lnTo>
                                  <a:pt x="7064" y="181860"/>
                                </a:lnTo>
                                <a:lnTo>
                                  <a:pt x="14733" y="187030"/>
                                </a:lnTo>
                                <a:lnTo>
                                  <a:pt x="24130" y="188925"/>
                                </a:lnTo>
                                <a:lnTo>
                                  <a:pt x="284937" y="188925"/>
                                </a:lnTo>
                                <a:lnTo>
                                  <a:pt x="294333" y="187030"/>
                                </a:lnTo>
                                <a:lnTo>
                                  <a:pt x="302002" y="181860"/>
                                </a:lnTo>
                                <a:lnTo>
                                  <a:pt x="307172" y="174191"/>
                                </a:lnTo>
                                <a:lnTo>
                                  <a:pt x="309067" y="164795"/>
                                </a:lnTo>
                                <a:lnTo>
                                  <a:pt x="309067" y="24129"/>
                                </a:lnTo>
                                <a:lnTo>
                                  <a:pt x="307172" y="14739"/>
                                </a:lnTo>
                                <a:lnTo>
                                  <a:pt x="302002" y="7069"/>
                                </a:lnTo>
                                <a:lnTo>
                                  <a:pt x="294333" y="1896"/>
                                </a:lnTo>
                                <a:lnTo>
                                  <a:pt x="284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4622378" y="760355"/>
                            <a:ext cx="30924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89230">
                                <a:moveTo>
                                  <a:pt x="0" y="164795"/>
                                </a:moveTo>
                                <a:lnTo>
                                  <a:pt x="1895" y="174191"/>
                                </a:lnTo>
                                <a:lnTo>
                                  <a:pt x="7064" y="181860"/>
                                </a:lnTo>
                                <a:lnTo>
                                  <a:pt x="14733" y="187030"/>
                                </a:lnTo>
                                <a:lnTo>
                                  <a:pt x="24130" y="188925"/>
                                </a:lnTo>
                                <a:lnTo>
                                  <a:pt x="284937" y="188925"/>
                                </a:lnTo>
                                <a:lnTo>
                                  <a:pt x="294333" y="187030"/>
                                </a:lnTo>
                                <a:lnTo>
                                  <a:pt x="302002" y="181860"/>
                                </a:lnTo>
                                <a:lnTo>
                                  <a:pt x="307172" y="174191"/>
                                </a:lnTo>
                                <a:lnTo>
                                  <a:pt x="309067" y="164795"/>
                                </a:lnTo>
                                <a:lnTo>
                                  <a:pt x="309067" y="24129"/>
                                </a:lnTo>
                                <a:lnTo>
                                  <a:pt x="307172" y="14739"/>
                                </a:lnTo>
                                <a:lnTo>
                                  <a:pt x="302002" y="7069"/>
                                </a:lnTo>
                                <a:lnTo>
                                  <a:pt x="294333" y="1896"/>
                                </a:lnTo>
                                <a:lnTo>
                                  <a:pt x="284937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6479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0" name="Image 109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5524" y="1007668"/>
                            <a:ext cx="547255" cy="4234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1" name="Graphic 1091"/>
                        <wps:cNvSpPr/>
                        <wps:spPr>
                          <a:xfrm>
                            <a:off x="4053333" y="1096540"/>
                            <a:ext cx="32385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99390">
                                <a:moveTo>
                                  <a:pt x="299237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74650"/>
                                </a:lnTo>
                                <a:lnTo>
                                  <a:pt x="1895" y="184046"/>
                                </a:lnTo>
                                <a:lnTo>
                                  <a:pt x="7064" y="191716"/>
                                </a:lnTo>
                                <a:lnTo>
                                  <a:pt x="14733" y="196885"/>
                                </a:lnTo>
                                <a:lnTo>
                                  <a:pt x="24130" y="198780"/>
                                </a:lnTo>
                                <a:lnTo>
                                  <a:pt x="299237" y="198780"/>
                                </a:lnTo>
                                <a:lnTo>
                                  <a:pt x="308633" y="196885"/>
                                </a:lnTo>
                                <a:lnTo>
                                  <a:pt x="316303" y="191716"/>
                                </a:lnTo>
                                <a:lnTo>
                                  <a:pt x="321472" y="184046"/>
                                </a:lnTo>
                                <a:lnTo>
                                  <a:pt x="323367" y="174650"/>
                                </a:lnTo>
                                <a:lnTo>
                                  <a:pt x="323367" y="24129"/>
                                </a:lnTo>
                                <a:lnTo>
                                  <a:pt x="321472" y="14739"/>
                                </a:lnTo>
                                <a:lnTo>
                                  <a:pt x="316303" y="7069"/>
                                </a:lnTo>
                                <a:lnTo>
                                  <a:pt x="308633" y="1896"/>
                                </a:lnTo>
                                <a:lnTo>
                                  <a:pt x="299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4053333" y="1096540"/>
                            <a:ext cx="32385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199390">
                                <a:moveTo>
                                  <a:pt x="0" y="174650"/>
                                </a:moveTo>
                                <a:lnTo>
                                  <a:pt x="1895" y="184046"/>
                                </a:lnTo>
                                <a:lnTo>
                                  <a:pt x="7064" y="191716"/>
                                </a:lnTo>
                                <a:lnTo>
                                  <a:pt x="14733" y="196885"/>
                                </a:lnTo>
                                <a:lnTo>
                                  <a:pt x="24130" y="198780"/>
                                </a:lnTo>
                                <a:lnTo>
                                  <a:pt x="299237" y="198780"/>
                                </a:lnTo>
                                <a:lnTo>
                                  <a:pt x="308633" y="196885"/>
                                </a:lnTo>
                                <a:lnTo>
                                  <a:pt x="316303" y="191716"/>
                                </a:lnTo>
                                <a:lnTo>
                                  <a:pt x="321472" y="184046"/>
                                </a:lnTo>
                                <a:lnTo>
                                  <a:pt x="323367" y="174650"/>
                                </a:lnTo>
                                <a:lnTo>
                                  <a:pt x="323367" y="24129"/>
                                </a:lnTo>
                                <a:lnTo>
                                  <a:pt x="321472" y="14739"/>
                                </a:lnTo>
                                <a:lnTo>
                                  <a:pt x="316303" y="7069"/>
                                </a:lnTo>
                                <a:lnTo>
                                  <a:pt x="308633" y="1896"/>
                                </a:lnTo>
                                <a:lnTo>
                                  <a:pt x="299237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7465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3" name="Image 109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936" y="959891"/>
                            <a:ext cx="536397" cy="416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4" name="Graphic 1094"/>
                        <wps:cNvSpPr/>
                        <wps:spPr>
                          <a:xfrm>
                            <a:off x="4374573" y="1049384"/>
                            <a:ext cx="31178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90500">
                                <a:moveTo>
                                  <a:pt x="287223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66357"/>
                                </a:lnTo>
                                <a:lnTo>
                                  <a:pt x="1895" y="175753"/>
                                </a:lnTo>
                                <a:lnTo>
                                  <a:pt x="7064" y="183422"/>
                                </a:lnTo>
                                <a:lnTo>
                                  <a:pt x="14733" y="188592"/>
                                </a:lnTo>
                                <a:lnTo>
                                  <a:pt x="24130" y="190487"/>
                                </a:lnTo>
                                <a:lnTo>
                                  <a:pt x="287223" y="190487"/>
                                </a:lnTo>
                                <a:lnTo>
                                  <a:pt x="296608" y="188592"/>
                                </a:lnTo>
                                <a:lnTo>
                                  <a:pt x="304279" y="183422"/>
                                </a:lnTo>
                                <a:lnTo>
                                  <a:pt x="309454" y="175753"/>
                                </a:lnTo>
                                <a:lnTo>
                                  <a:pt x="311353" y="166357"/>
                                </a:lnTo>
                                <a:lnTo>
                                  <a:pt x="311353" y="24130"/>
                                </a:lnTo>
                                <a:lnTo>
                                  <a:pt x="309454" y="14739"/>
                                </a:lnTo>
                                <a:lnTo>
                                  <a:pt x="304279" y="7069"/>
                                </a:lnTo>
                                <a:lnTo>
                                  <a:pt x="296608" y="1896"/>
                                </a:lnTo>
                                <a:lnTo>
                                  <a:pt x="287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4374573" y="1049384"/>
                            <a:ext cx="31178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190500">
                                <a:moveTo>
                                  <a:pt x="0" y="166357"/>
                                </a:moveTo>
                                <a:lnTo>
                                  <a:pt x="1895" y="175753"/>
                                </a:lnTo>
                                <a:lnTo>
                                  <a:pt x="7064" y="183422"/>
                                </a:lnTo>
                                <a:lnTo>
                                  <a:pt x="14733" y="188592"/>
                                </a:lnTo>
                                <a:lnTo>
                                  <a:pt x="24130" y="190487"/>
                                </a:lnTo>
                                <a:lnTo>
                                  <a:pt x="287223" y="190487"/>
                                </a:lnTo>
                                <a:lnTo>
                                  <a:pt x="296608" y="188592"/>
                                </a:lnTo>
                                <a:lnTo>
                                  <a:pt x="304279" y="183422"/>
                                </a:lnTo>
                                <a:lnTo>
                                  <a:pt x="309454" y="175753"/>
                                </a:lnTo>
                                <a:lnTo>
                                  <a:pt x="311353" y="166357"/>
                                </a:lnTo>
                                <a:lnTo>
                                  <a:pt x="311353" y="24130"/>
                                </a:lnTo>
                                <a:lnTo>
                                  <a:pt x="309454" y="14739"/>
                                </a:lnTo>
                                <a:lnTo>
                                  <a:pt x="304279" y="7069"/>
                                </a:lnTo>
                                <a:lnTo>
                                  <a:pt x="296608" y="1896"/>
                                </a:lnTo>
                                <a:lnTo>
                                  <a:pt x="287223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6635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" name="Image 109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288" y="1174889"/>
                            <a:ext cx="479932" cy="377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7" name="Graphic 1097"/>
                        <wps:cNvSpPr/>
                        <wps:spPr>
                          <a:xfrm>
                            <a:off x="4454774" y="1262825"/>
                            <a:ext cx="25654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53035">
                                <a:moveTo>
                                  <a:pt x="232384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28562"/>
                                </a:lnTo>
                                <a:lnTo>
                                  <a:pt x="1895" y="137958"/>
                                </a:lnTo>
                                <a:lnTo>
                                  <a:pt x="7064" y="145627"/>
                                </a:lnTo>
                                <a:lnTo>
                                  <a:pt x="14733" y="150797"/>
                                </a:lnTo>
                                <a:lnTo>
                                  <a:pt x="24130" y="152692"/>
                                </a:lnTo>
                                <a:lnTo>
                                  <a:pt x="232384" y="152692"/>
                                </a:lnTo>
                                <a:lnTo>
                                  <a:pt x="241780" y="150797"/>
                                </a:lnTo>
                                <a:lnTo>
                                  <a:pt x="249450" y="145627"/>
                                </a:lnTo>
                                <a:lnTo>
                                  <a:pt x="254619" y="137958"/>
                                </a:lnTo>
                                <a:lnTo>
                                  <a:pt x="256514" y="128562"/>
                                </a:lnTo>
                                <a:lnTo>
                                  <a:pt x="256514" y="24130"/>
                                </a:lnTo>
                                <a:lnTo>
                                  <a:pt x="254619" y="14739"/>
                                </a:lnTo>
                                <a:lnTo>
                                  <a:pt x="249450" y="7069"/>
                                </a:lnTo>
                                <a:lnTo>
                                  <a:pt x="241780" y="1896"/>
                                </a:lnTo>
                                <a:lnTo>
                                  <a:pt x="232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4454774" y="1262825"/>
                            <a:ext cx="25654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153035">
                                <a:moveTo>
                                  <a:pt x="0" y="128562"/>
                                </a:moveTo>
                                <a:lnTo>
                                  <a:pt x="1895" y="137958"/>
                                </a:lnTo>
                                <a:lnTo>
                                  <a:pt x="7064" y="145627"/>
                                </a:lnTo>
                                <a:lnTo>
                                  <a:pt x="14733" y="150797"/>
                                </a:lnTo>
                                <a:lnTo>
                                  <a:pt x="24130" y="152692"/>
                                </a:lnTo>
                                <a:lnTo>
                                  <a:pt x="232384" y="152692"/>
                                </a:lnTo>
                                <a:lnTo>
                                  <a:pt x="241780" y="150797"/>
                                </a:lnTo>
                                <a:lnTo>
                                  <a:pt x="249450" y="145627"/>
                                </a:lnTo>
                                <a:lnTo>
                                  <a:pt x="254619" y="137958"/>
                                </a:lnTo>
                                <a:lnTo>
                                  <a:pt x="256514" y="128562"/>
                                </a:lnTo>
                                <a:lnTo>
                                  <a:pt x="256514" y="24130"/>
                                </a:lnTo>
                                <a:lnTo>
                                  <a:pt x="254619" y="14739"/>
                                </a:lnTo>
                                <a:lnTo>
                                  <a:pt x="249450" y="7069"/>
                                </a:lnTo>
                                <a:lnTo>
                                  <a:pt x="241780" y="1896"/>
                                </a:lnTo>
                                <a:lnTo>
                                  <a:pt x="232384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28562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" name="Image 109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3807" y="1240040"/>
                            <a:ext cx="664527" cy="50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Graphic 1100"/>
                        <wps:cNvSpPr/>
                        <wps:spPr>
                          <a:xfrm>
                            <a:off x="4033295" y="1328477"/>
                            <a:ext cx="43751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77495">
                                <a:moveTo>
                                  <a:pt x="389051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29057"/>
                                </a:lnTo>
                                <a:lnTo>
                                  <a:pt x="3791" y="247843"/>
                                </a:lnTo>
                                <a:lnTo>
                                  <a:pt x="14133" y="263183"/>
                                </a:lnTo>
                                <a:lnTo>
                                  <a:pt x="29473" y="273525"/>
                                </a:lnTo>
                                <a:lnTo>
                                  <a:pt x="48260" y="277317"/>
                                </a:lnTo>
                                <a:lnTo>
                                  <a:pt x="389051" y="277317"/>
                                </a:lnTo>
                                <a:lnTo>
                                  <a:pt x="407833" y="273525"/>
                                </a:lnTo>
                                <a:lnTo>
                                  <a:pt x="423173" y="263183"/>
                                </a:lnTo>
                                <a:lnTo>
                                  <a:pt x="433518" y="247843"/>
                                </a:lnTo>
                                <a:lnTo>
                                  <a:pt x="437311" y="229057"/>
                                </a:lnTo>
                                <a:lnTo>
                                  <a:pt x="437311" y="48259"/>
                                </a:lnTo>
                                <a:lnTo>
                                  <a:pt x="433518" y="29478"/>
                                </a:lnTo>
                                <a:lnTo>
                                  <a:pt x="423173" y="14138"/>
                                </a:lnTo>
                                <a:lnTo>
                                  <a:pt x="407833" y="3793"/>
                                </a:lnTo>
                                <a:lnTo>
                                  <a:pt x="38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4033295" y="1328477"/>
                            <a:ext cx="43751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515" h="277495">
                                <a:moveTo>
                                  <a:pt x="0" y="229057"/>
                                </a:moveTo>
                                <a:lnTo>
                                  <a:pt x="3791" y="247843"/>
                                </a:lnTo>
                                <a:lnTo>
                                  <a:pt x="14133" y="263183"/>
                                </a:lnTo>
                                <a:lnTo>
                                  <a:pt x="29473" y="273525"/>
                                </a:lnTo>
                                <a:lnTo>
                                  <a:pt x="48260" y="277317"/>
                                </a:lnTo>
                                <a:lnTo>
                                  <a:pt x="389051" y="277317"/>
                                </a:lnTo>
                                <a:lnTo>
                                  <a:pt x="407833" y="273525"/>
                                </a:lnTo>
                                <a:lnTo>
                                  <a:pt x="423173" y="263183"/>
                                </a:lnTo>
                                <a:lnTo>
                                  <a:pt x="433518" y="247843"/>
                                </a:lnTo>
                                <a:lnTo>
                                  <a:pt x="437311" y="229057"/>
                                </a:lnTo>
                                <a:lnTo>
                                  <a:pt x="437311" y="48259"/>
                                </a:lnTo>
                                <a:lnTo>
                                  <a:pt x="433518" y="29478"/>
                                </a:lnTo>
                                <a:lnTo>
                                  <a:pt x="423173" y="14138"/>
                                </a:lnTo>
                                <a:lnTo>
                                  <a:pt x="407833" y="3793"/>
                                </a:lnTo>
                                <a:lnTo>
                                  <a:pt x="389051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2905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2" name="Image 110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4207" y="1348625"/>
                            <a:ext cx="482104" cy="377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3" name="Graphic 1103"/>
                        <wps:cNvSpPr/>
                        <wps:spPr>
                          <a:xfrm>
                            <a:off x="4493409" y="1437491"/>
                            <a:ext cx="25590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152400">
                                <a:moveTo>
                                  <a:pt x="231533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27977"/>
                                </a:lnTo>
                                <a:lnTo>
                                  <a:pt x="1895" y="137373"/>
                                </a:lnTo>
                                <a:lnTo>
                                  <a:pt x="7064" y="145043"/>
                                </a:lnTo>
                                <a:lnTo>
                                  <a:pt x="14733" y="150212"/>
                                </a:lnTo>
                                <a:lnTo>
                                  <a:pt x="24130" y="152107"/>
                                </a:lnTo>
                                <a:lnTo>
                                  <a:pt x="231533" y="152107"/>
                                </a:lnTo>
                                <a:lnTo>
                                  <a:pt x="240924" y="150212"/>
                                </a:lnTo>
                                <a:lnTo>
                                  <a:pt x="248594" y="145043"/>
                                </a:lnTo>
                                <a:lnTo>
                                  <a:pt x="253766" y="137373"/>
                                </a:lnTo>
                                <a:lnTo>
                                  <a:pt x="255663" y="127977"/>
                                </a:lnTo>
                                <a:lnTo>
                                  <a:pt x="255663" y="24129"/>
                                </a:lnTo>
                                <a:lnTo>
                                  <a:pt x="253766" y="14739"/>
                                </a:lnTo>
                                <a:lnTo>
                                  <a:pt x="248594" y="7069"/>
                                </a:lnTo>
                                <a:lnTo>
                                  <a:pt x="240924" y="1896"/>
                                </a:lnTo>
                                <a:lnTo>
                                  <a:pt x="231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4493409" y="1437491"/>
                            <a:ext cx="255904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152400">
                                <a:moveTo>
                                  <a:pt x="0" y="127977"/>
                                </a:moveTo>
                                <a:lnTo>
                                  <a:pt x="1895" y="137373"/>
                                </a:lnTo>
                                <a:lnTo>
                                  <a:pt x="7064" y="145043"/>
                                </a:lnTo>
                                <a:lnTo>
                                  <a:pt x="14733" y="150212"/>
                                </a:lnTo>
                                <a:lnTo>
                                  <a:pt x="24130" y="152107"/>
                                </a:lnTo>
                                <a:lnTo>
                                  <a:pt x="231533" y="152107"/>
                                </a:lnTo>
                                <a:lnTo>
                                  <a:pt x="240924" y="150212"/>
                                </a:lnTo>
                                <a:lnTo>
                                  <a:pt x="248594" y="145043"/>
                                </a:lnTo>
                                <a:lnTo>
                                  <a:pt x="253766" y="137373"/>
                                </a:lnTo>
                                <a:lnTo>
                                  <a:pt x="255663" y="127977"/>
                                </a:lnTo>
                                <a:lnTo>
                                  <a:pt x="255663" y="24129"/>
                                </a:lnTo>
                                <a:lnTo>
                                  <a:pt x="253766" y="14739"/>
                                </a:lnTo>
                                <a:lnTo>
                                  <a:pt x="248594" y="7069"/>
                                </a:lnTo>
                                <a:lnTo>
                                  <a:pt x="240924" y="1896"/>
                                </a:lnTo>
                                <a:lnTo>
                                  <a:pt x="231533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2797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5" name="Image 110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7536" y="1157516"/>
                            <a:ext cx="492962" cy="384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" name="Graphic 1106"/>
                        <wps:cNvSpPr/>
                        <wps:spPr>
                          <a:xfrm>
                            <a:off x="5066667" y="1245600"/>
                            <a:ext cx="2673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160020">
                                <a:moveTo>
                                  <a:pt x="242887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29"/>
                                </a:lnTo>
                                <a:lnTo>
                                  <a:pt x="0" y="135801"/>
                                </a:lnTo>
                                <a:lnTo>
                                  <a:pt x="1895" y="145197"/>
                                </a:lnTo>
                                <a:lnTo>
                                  <a:pt x="7064" y="152866"/>
                                </a:lnTo>
                                <a:lnTo>
                                  <a:pt x="14733" y="158036"/>
                                </a:lnTo>
                                <a:lnTo>
                                  <a:pt x="24130" y="159931"/>
                                </a:lnTo>
                                <a:lnTo>
                                  <a:pt x="242887" y="159931"/>
                                </a:lnTo>
                                <a:lnTo>
                                  <a:pt x="252283" y="158036"/>
                                </a:lnTo>
                                <a:lnTo>
                                  <a:pt x="259953" y="152866"/>
                                </a:lnTo>
                                <a:lnTo>
                                  <a:pt x="265122" y="145197"/>
                                </a:lnTo>
                                <a:lnTo>
                                  <a:pt x="267017" y="135801"/>
                                </a:lnTo>
                                <a:lnTo>
                                  <a:pt x="267017" y="24129"/>
                                </a:lnTo>
                                <a:lnTo>
                                  <a:pt x="265122" y="14733"/>
                                </a:lnTo>
                                <a:lnTo>
                                  <a:pt x="259953" y="7064"/>
                                </a:lnTo>
                                <a:lnTo>
                                  <a:pt x="252283" y="1895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5066667" y="1245600"/>
                            <a:ext cx="2673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160020">
                                <a:moveTo>
                                  <a:pt x="0" y="135801"/>
                                </a:moveTo>
                                <a:lnTo>
                                  <a:pt x="1895" y="145197"/>
                                </a:lnTo>
                                <a:lnTo>
                                  <a:pt x="7064" y="152866"/>
                                </a:lnTo>
                                <a:lnTo>
                                  <a:pt x="14733" y="158036"/>
                                </a:lnTo>
                                <a:lnTo>
                                  <a:pt x="24130" y="159931"/>
                                </a:lnTo>
                                <a:lnTo>
                                  <a:pt x="242887" y="159931"/>
                                </a:lnTo>
                                <a:lnTo>
                                  <a:pt x="252283" y="158036"/>
                                </a:lnTo>
                                <a:lnTo>
                                  <a:pt x="259953" y="152866"/>
                                </a:lnTo>
                                <a:lnTo>
                                  <a:pt x="265122" y="145197"/>
                                </a:lnTo>
                                <a:lnTo>
                                  <a:pt x="267017" y="135801"/>
                                </a:lnTo>
                                <a:lnTo>
                                  <a:pt x="267017" y="24129"/>
                                </a:lnTo>
                                <a:lnTo>
                                  <a:pt x="265122" y="14733"/>
                                </a:lnTo>
                                <a:lnTo>
                                  <a:pt x="259953" y="7064"/>
                                </a:lnTo>
                                <a:lnTo>
                                  <a:pt x="252283" y="1895"/>
                                </a:lnTo>
                                <a:lnTo>
                                  <a:pt x="242887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29"/>
                                </a:lnTo>
                                <a:lnTo>
                                  <a:pt x="0" y="13580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8" name="Image 11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9454" y="1222667"/>
                            <a:ext cx="532053" cy="412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" name="Graphic 1109"/>
                        <wps:cNvSpPr/>
                        <wps:spPr>
                          <a:xfrm>
                            <a:off x="5318923" y="1310201"/>
                            <a:ext cx="30734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187960">
                                <a:moveTo>
                                  <a:pt x="282676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8"/>
                                </a:lnTo>
                                <a:lnTo>
                                  <a:pt x="7064" y="7073"/>
                                </a:lnTo>
                                <a:lnTo>
                                  <a:pt x="1895" y="14744"/>
                                </a:lnTo>
                                <a:lnTo>
                                  <a:pt x="0" y="24129"/>
                                </a:lnTo>
                                <a:lnTo>
                                  <a:pt x="0" y="163233"/>
                                </a:lnTo>
                                <a:lnTo>
                                  <a:pt x="1895" y="172629"/>
                                </a:lnTo>
                                <a:lnTo>
                                  <a:pt x="7064" y="180298"/>
                                </a:lnTo>
                                <a:lnTo>
                                  <a:pt x="14733" y="185468"/>
                                </a:lnTo>
                                <a:lnTo>
                                  <a:pt x="24130" y="187363"/>
                                </a:lnTo>
                                <a:lnTo>
                                  <a:pt x="282676" y="187363"/>
                                </a:lnTo>
                                <a:lnTo>
                                  <a:pt x="292061" y="185468"/>
                                </a:lnTo>
                                <a:lnTo>
                                  <a:pt x="299732" y="180298"/>
                                </a:lnTo>
                                <a:lnTo>
                                  <a:pt x="304907" y="172629"/>
                                </a:lnTo>
                                <a:lnTo>
                                  <a:pt x="306806" y="163233"/>
                                </a:lnTo>
                                <a:lnTo>
                                  <a:pt x="306806" y="24129"/>
                                </a:lnTo>
                                <a:lnTo>
                                  <a:pt x="304907" y="14744"/>
                                </a:lnTo>
                                <a:lnTo>
                                  <a:pt x="299732" y="7073"/>
                                </a:lnTo>
                                <a:lnTo>
                                  <a:pt x="292061" y="1898"/>
                                </a:lnTo>
                                <a:lnTo>
                                  <a:pt x="282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5318923" y="1310201"/>
                            <a:ext cx="307340" cy="18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187960">
                                <a:moveTo>
                                  <a:pt x="0" y="163233"/>
                                </a:moveTo>
                                <a:lnTo>
                                  <a:pt x="1895" y="172629"/>
                                </a:lnTo>
                                <a:lnTo>
                                  <a:pt x="7064" y="180298"/>
                                </a:lnTo>
                                <a:lnTo>
                                  <a:pt x="14733" y="185468"/>
                                </a:lnTo>
                                <a:lnTo>
                                  <a:pt x="24130" y="187363"/>
                                </a:lnTo>
                                <a:lnTo>
                                  <a:pt x="282676" y="187363"/>
                                </a:lnTo>
                                <a:lnTo>
                                  <a:pt x="292061" y="185468"/>
                                </a:lnTo>
                                <a:lnTo>
                                  <a:pt x="299732" y="180298"/>
                                </a:lnTo>
                                <a:lnTo>
                                  <a:pt x="304907" y="172629"/>
                                </a:lnTo>
                                <a:lnTo>
                                  <a:pt x="306806" y="163233"/>
                                </a:lnTo>
                                <a:lnTo>
                                  <a:pt x="306806" y="24129"/>
                                </a:lnTo>
                                <a:lnTo>
                                  <a:pt x="304907" y="14744"/>
                                </a:lnTo>
                                <a:lnTo>
                                  <a:pt x="299732" y="7073"/>
                                </a:lnTo>
                                <a:lnTo>
                                  <a:pt x="292061" y="1898"/>
                                </a:lnTo>
                                <a:lnTo>
                                  <a:pt x="282676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8"/>
                                </a:lnTo>
                                <a:lnTo>
                                  <a:pt x="7064" y="7073"/>
                                </a:lnTo>
                                <a:lnTo>
                                  <a:pt x="1895" y="14744"/>
                                </a:lnTo>
                                <a:lnTo>
                                  <a:pt x="0" y="24129"/>
                                </a:lnTo>
                                <a:lnTo>
                                  <a:pt x="0" y="163233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1" name="Image 111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886" y="1550593"/>
                            <a:ext cx="501649" cy="393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2" name="Graphic 1112"/>
                        <wps:cNvSpPr/>
                        <wps:spPr>
                          <a:xfrm>
                            <a:off x="4210757" y="1640165"/>
                            <a:ext cx="27749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167005">
                                <a:moveTo>
                                  <a:pt x="252844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29"/>
                                </a:lnTo>
                                <a:lnTo>
                                  <a:pt x="0" y="142659"/>
                                </a:lnTo>
                                <a:lnTo>
                                  <a:pt x="1895" y="152055"/>
                                </a:lnTo>
                                <a:lnTo>
                                  <a:pt x="7064" y="159724"/>
                                </a:lnTo>
                                <a:lnTo>
                                  <a:pt x="14733" y="164894"/>
                                </a:lnTo>
                                <a:lnTo>
                                  <a:pt x="24130" y="166789"/>
                                </a:lnTo>
                                <a:lnTo>
                                  <a:pt x="252844" y="166789"/>
                                </a:lnTo>
                                <a:lnTo>
                                  <a:pt x="262234" y="164894"/>
                                </a:lnTo>
                                <a:lnTo>
                                  <a:pt x="269905" y="159724"/>
                                </a:lnTo>
                                <a:lnTo>
                                  <a:pt x="275077" y="152055"/>
                                </a:lnTo>
                                <a:lnTo>
                                  <a:pt x="276974" y="142659"/>
                                </a:lnTo>
                                <a:lnTo>
                                  <a:pt x="276974" y="24129"/>
                                </a:lnTo>
                                <a:lnTo>
                                  <a:pt x="275077" y="14733"/>
                                </a:lnTo>
                                <a:lnTo>
                                  <a:pt x="269905" y="7064"/>
                                </a:lnTo>
                                <a:lnTo>
                                  <a:pt x="262234" y="1895"/>
                                </a:lnTo>
                                <a:lnTo>
                                  <a:pt x="252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4210757" y="1640165"/>
                            <a:ext cx="27749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167005">
                                <a:moveTo>
                                  <a:pt x="0" y="142659"/>
                                </a:moveTo>
                                <a:lnTo>
                                  <a:pt x="1895" y="152055"/>
                                </a:lnTo>
                                <a:lnTo>
                                  <a:pt x="7064" y="159724"/>
                                </a:lnTo>
                                <a:lnTo>
                                  <a:pt x="14733" y="164894"/>
                                </a:lnTo>
                                <a:lnTo>
                                  <a:pt x="24130" y="166789"/>
                                </a:lnTo>
                                <a:lnTo>
                                  <a:pt x="252844" y="166789"/>
                                </a:lnTo>
                                <a:lnTo>
                                  <a:pt x="262234" y="164894"/>
                                </a:lnTo>
                                <a:lnTo>
                                  <a:pt x="269905" y="159724"/>
                                </a:lnTo>
                                <a:lnTo>
                                  <a:pt x="275077" y="152055"/>
                                </a:lnTo>
                                <a:lnTo>
                                  <a:pt x="276974" y="142659"/>
                                </a:lnTo>
                                <a:lnTo>
                                  <a:pt x="276974" y="24129"/>
                                </a:lnTo>
                                <a:lnTo>
                                  <a:pt x="275077" y="14733"/>
                                </a:lnTo>
                                <a:lnTo>
                                  <a:pt x="269905" y="7064"/>
                                </a:lnTo>
                                <a:lnTo>
                                  <a:pt x="262234" y="1895"/>
                                </a:lnTo>
                                <a:lnTo>
                                  <a:pt x="252844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29"/>
                                </a:lnTo>
                                <a:lnTo>
                                  <a:pt x="0" y="14265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76295" y="2246571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" name="Image 11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07838" y="1934984"/>
                            <a:ext cx="501650" cy="390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6" name="Graphic 1116"/>
                        <wps:cNvSpPr/>
                        <wps:spPr>
                          <a:xfrm>
                            <a:off x="5196772" y="2024058"/>
                            <a:ext cx="27559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65735">
                                <a:moveTo>
                                  <a:pt x="251129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41490"/>
                                </a:lnTo>
                                <a:lnTo>
                                  <a:pt x="1895" y="150886"/>
                                </a:lnTo>
                                <a:lnTo>
                                  <a:pt x="7064" y="158556"/>
                                </a:lnTo>
                                <a:lnTo>
                                  <a:pt x="14733" y="163725"/>
                                </a:lnTo>
                                <a:lnTo>
                                  <a:pt x="24130" y="165620"/>
                                </a:lnTo>
                                <a:lnTo>
                                  <a:pt x="251129" y="165620"/>
                                </a:lnTo>
                                <a:lnTo>
                                  <a:pt x="260525" y="163725"/>
                                </a:lnTo>
                                <a:lnTo>
                                  <a:pt x="268195" y="158556"/>
                                </a:lnTo>
                                <a:lnTo>
                                  <a:pt x="273364" y="150886"/>
                                </a:lnTo>
                                <a:lnTo>
                                  <a:pt x="275259" y="141490"/>
                                </a:lnTo>
                                <a:lnTo>
                                  <a:pt x="275259" y="24129"/>
                                </a:lnTo>
                                <a:lnTo>
                                  <a:pt x="273364" y="14739"/>
                                </a:lnTo>
                                <a:lnTo>
                                  <a:pt x="268195" y="7069"/>
                                </a:lnTo>
                                <a:lnTo>
                                  <a:pt x="260525" y="1896"/>
                                </a:lnTo>
                                <a:lnTo>
                                  <a:pt x="251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5196772" y="2024058"/>
                            <a:ext cx="27559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65735">
                                <a:moveTo>
                                  <a:pt x="0" y="141490"/>
                                </a:moveTo>
                                <a:lnTo>
                                  <a:pt x="1895" y="150886"/>
                                </a:lnTo>
                                <a:lnTo>
                                  <a:pt x="7064" y="158556"/>
                                </a:lnTo>
                                <a:lnTo>
                                  <a:pt x="14733" y="163725"/>
                                </a:lnTo>
                                <a:lnTo>
                                  <a:pt x="24130" y="165620"/>
                                </a:lnTo>
                                <a:lnTo>
                                  <a:pt x="251129" y="165620"/>
                                </a:lnTo>
                                <a:lnTo>
                                  <a:pt x="260525" y="163725"/>
                                </a:lnTo>
                                <a:lnTo>
                                  <a:pt x="268195" y="158556"/>
                                </a:lnTo>
                                <a:lnTo>
                                  <a:pt x="273364" y="150886"/>
                                </a:lnTo>
                                <a:lnTo>
                                  <a:pt x="275259" y="141490"/>
                                </a:lnTo>
                                <a:lnTo>
                                  <a:pt x="275259" y="24129"/>
                                </a:lnTo>
                                <a:lnTo>
                                  <a:pt x="273364" y="14739"/>
                                </a:lnTo>
                                <a:lnTo>
                                  <a:pt x="268195" y="7069"/>
                                </a:lnTo>
                                <a:lnTo>
                                  <a:pt x="260525" y="1896"/>
                                </a:lnTo>
                                <a:lnTo>
                                  <a:pt x="251129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4149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595" y="2202103"/>
                            <a:ext cx="540740" cy="4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9" name="Graphic 1119"/>
                        <wps:cNvSpPr/>
                        <wps:spPr>
                          <a:xfrm>
                            <a:off x="5306425" y="2290472"/>
                            <a:ext cx="31750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194945">
                                <a:moveTo>
                                  <a:pt x="280822" y="0"/>
                                </a:move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4"/>
                                </a:lnTo>
                                <a:lnTo>
                                  <a:pt x="0" y="158203"/>
                                </a:lnTo>
                                <a:lnTo>
                                  <a:pt x="2844" y="172292"/>
                                </a:lnTo>
                                <a:lnTo>
                                  <a:pt x="10601" y="183797"/>
                                </a:lnTo>
                                <a:lnTo>
                                  <a:pt x="22106" y="191554"/>
                                </a:lnTo>
                                <a:lnTo>
                                  <a:pt x="36195" y="194398"/>
                                </a:lnTo>
                                <a:lnTo>
                                  <a:pt x="280822" y="194398"/>
                                </a:lnTo>
                                <a:lnTo>
                                  <a:pt x="294911" y="191554"/>
                                </a:lnTo>
                                <a:lnTo>
                                  <a:pt x="306416" y="183797"/>
                                </a:lnTo>
                                <a:lnTo>
                                  <a:pt x="314172" y="172292"/>
                                </a:lnTo>
                                <a:lnTo>
                                  <a:pt x="317017" y="158203"/>
                                </a:lnTo>
                                <a:lnTo>
                                  <a:pt x="317017" y="36194"/>
                                </a:lnTo>
                                <a:lnTo>
                                  <a:pt x="314172" y="22100"/>
                                </a:lnTo>
                                <a:lnTo>
                                  <a:pt x="306416" y="10596"/>
                                </a:lnTo>
                                <a:lnTo>
                                  <a:pt x="294911" y="2842"/>
                                </a:lnTo>
                                <a:lnTo>
                                  <a:pt x="280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5306425" y="2290472"/>
                            <a:ext cx="31750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194945">
                                <a:moveTo>
                                  <a:pt x="0" y="158203"/>
                                </a:moveTo>
                                <a:lnTo>
                                  <a:pt x="2844" y="172292"/>
                                </a:lnTo>
                                <a:lnTo>
                                  <a:pt x="10601" y="183797"/>
                                </a:lnTo>
                                <a:lnTo>
                                  <a:pt x="22106" y="191554"/>
                                </a:lnTo>
                                <a:lnTo>
                                  <a:pt x="36195" y="194398"/>
                                </a:lnTo>
                                <a:lnTo>
                                  <a:pt x="280822" y="194398"/>
                                </a:lnTo>
                                <a:lnTo>
                                  <a:pt x="294911" y="191554"/>
                                </a:lnTo>
                                <a:lnTo>
                                  <a:pt x="306416" y="183797"/>
                                </a:lnTo>
                                <a:lnTo>
                                  <a:pt x="314172" y="172292"/>
                                </a:lnTo>
                                <a:lnTo>
                                  <a:pt x="317017" y="158203"/>
                                </a:lnTo>
                                <a:lnTo>
                                  <a:pt x="317017" y="36194"/>
                                </a:lnTo>
                                <a:lnTo>
                                  <a:pt x="314172" y="22100"/>
                                </a:lnTo>
                                <a:lnTo>
                                  <a:pt x="306416" y="10596"/>
                                </a:lnTo>
                                <a:lnTo>
                                  <a:pt x="294911" y="2842"/>
                                </a:lnTo>
                                <a:lnTo>
                                  <a:pt x="280822" y="0"/>
                                </a:ln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4"/>
                                </a:lnTo>
                                <a:lnTo>
                                  <a:pt x="0" y="158203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9579" y="1270444"/>
                            <a:ext cx="590689" cy="45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2207761" y="1358386"/>
                            <a:ext cx="36639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228600">
                                <a:moveTo>
                                  <a:pt x="317627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179819"/>
                                </a:lnTo>
                                <a:lnTo>
                                  <a:pt x="3791" y="198605"/>
                                </a:lnTo>
                                <a:lnTo>
                                  <a:pt x="14133" y="213945"/>
                                </a:lnTo>
                                <a:lnTo>
                                  <a:pt x="29473" y="224287"/>
                                </a:lnTo>
                                <a:lnTo>
                                  <a:pt x="48260" y="228079"/>
                                </a:lnTo>
                                <a:lnTo>
                                  <a:pt x="317627" y="228079"/>
                                </a:lnTo>
                                <a:lnTo>
                                  <a:pt x="336408" y="224287"/>
                                </a:lnTo>
                                <a:lnTo>
                                  <a:pt x="351748" y="213945"/>
                                </a:lnTo>
                                <a:lnTo>
                                  <a:pt x="362093" y="198605"/>
                                </a:lnTo>
                                <a:lnTo>
                                  <a:pt x="365887" y="179819"/>
                                </a:lnTo>
                                <a:lnTo>
                                  <a:pt x="365887" y="48259"/>
                                </a:lnTo>
                                <a:lnTo>
                                  <a:pt x="362093" y="29478"/>
                                </a:lnTo>
                                <a:lnTo>
                                  <a:pt x="351748" y="14138"/>
                                </a:lnTo>
                                <a:lnTo>
                                  <a:pt x="336408" y="3793"/>
                                </a:lnTo>
                                <a:lnTo>
                                  <a:pt x="317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2207761" y="1358386"/>
                            <a:ext cx="36639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228600">
                                <a:moveTo>
                                  <a:pt x="0" y="179819"/>
                                </a:moveTo>
                                <a:lnTo>
                                  <a:pt x="3791" y="198605"/>
                                </a:lnTo>
                                <a:lnTo>
                                  <a:pt x="14133" y="213945"/>
                                </a:lnTo>
                                <a:lnTo>
                                  <a:pt x="29473" y="224287"/>
                                </a:lnTo>
                                <a:lnTo>
                                  <a:pt x="48260" y="228079"/>
                                </a:lnTo>
                                <a:lnTo>
                                  <a:pt x="317627" y="228079"/>
                                </a:lnTo>
                                <a:lnTo>
                                  <a:pt x="336408" y="224287"/>
                                </a:lnTo>
                                <a:lnTo>
                                  <a:pt x="351748" y="213945"/>
                                </a:lnTo>
                                <a:lnTo>
                                  <a:pt x="362093" y="198605"/>
                                </a:lnTo>
                                <a:lnTo>
                                  <a:pt x="365887" y="179819"/>
                                </a:lnTo>
                                <a:lnTo>
                                  <a:pt x="365887" y="48259"/>
                                </a:lnTo>
                                <a:lnTo>
                                  <a:pt x="362093" y="29478"/>
                                </a:lnTo>
                                <a:lnTo>
                                  <a:pt x="351748" y="14138"/>
                                </a:lnTo>
                                <a:lnTo>
                                  <a:pt x="336408" y="3793"/>
                                </a:lnTo>
                                <a:lnTo>
                                  <a:pt x="317627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17981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4" name="Image 112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0590" y="1496301"/>
                            <a:ext cx="562457" cy="434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5" name="Graphic 1125"/>
                        <wps:cNvSpPr/>
                        <wps:spPr>
                          <a:xfrm>
                            <a:off x="2068565" y="1585145"/>
                            <a:ext cx="33782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08915">
                                <a:moveTo>
                                  <a:pt x="289217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59"/>
                                </a:lnTo>
                                <a:lnTo>
                                  <a:pt x="0" y="160235"/>
                                </a:lnTo>
                                <a:lnTo>
                                  <a:pt x="3791" y="179022"/>
                                </a:lnTo>
                                <a:lnTo>
                                  <a:pt x="14133" y="194362"/>
                                </a:lnTo>
                                <a:lnTo>
                                  <a:pt x="29473" y="204703"/>
                                </a:lnTo>
                                <a:lnTo>
                                  <a:pt x="48260" y="208495"/>
                                </a:lnTo>
                                <a:lnTo>
                                  <a:pt x="289217" y="208495"/>
                                </a:lnTo>
                                <a:lnTo>
                                  <a:pt x="308003" y="204703"/>
                                </a:lnTo>
                                <a:lnTo>
                                  <a:pt x="323343" y="194362"/>
                                </a:lnTo>
                                <a:lnTo>
                                  <a:pt x="333685" y="179022"/>
                                </a:lnTo>
                                <a:lnTo>
                                  <a:pt x="337477" y="160235"/>
                                </a:lnTo>
                                <a:lnTo>
                                  <a:pt x="337477" y="48259"/>
                                </a:lnTo>
                                <a:lnTo>
                                  <a:pt x="333685" y="29467"/>
                                </a:lnTo>
                                <a:lnTo>
                                  <a:pt x="323343" y="14128"/>
                                </a:lnTo>
                                <a:lnTo>
                                  <a:pt x="308003" y="3790"/>
                                </a:lnTo>
                                <a:lnTo>
                                  <a:pt x="2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2068565" y="1585145"/>
                            <a:ext cx="33782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208915">
                                <a:moveTo>
                                  <a:pt x="0" y="160235"/>
                                </a:moveTo>
                                <a:lnTo>
                                  <a:pt x="3791" y="179022"/>
                                </a:lnTo>
                                <a:lnTo>
                                  <a:pt x="14133" y="194362"/>
                                </a:lnTo>
                                <a:lnTo>
                                  <a:pt x="29473" y="204703"/>
                                </a:lnTo>
                                <a:lnTo>
                                  <a:pt x="48260" y="208495"/>
                                </a:lnTo>
                                <a:lnTo>
                                  <a:pt x="289217" y="208495"/>
                                </a:lnTo>
                                <a:lnTo>
                                  <a:pt x="308003" y="204703"/>
                                </a:lnTo>
                                <a:lnTo>
                                  <a:pt x="323343" y="194362"/>
                                </a:lnTo>
                                <a:lnTo>
                                  <a:pt x="333685" y="179022"/>
                                </a:lnTo>
                                <a:lnTo>
                                  <a:pt x="337477" y="160235"/>
                                </a:lnTo>
                                <a:lnTo>
                                  <a:pt x="337477" y="48259"/>
                                </a:lnTo>
                                <a:lnTo>
                                  <a:pt x="333685" y="29467"/>
                                </a:lnTo>
                                <a:lnTo>
                                  <a:pt x="323343" y="14128"/>
                                </a:lnTo>
                                <a:lnTo>
                                  <a:pt x="308003" y="3790"/>
                                </a:lnTo>
                                <a:lnTo>
                                  <a:pt x="289217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59"/>
                                </a:lnTo>
                                <a:lnTo>
                                  <a:pt x="0" y="16023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" name="Image 112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1703" y="1622259"/>
                            <a:ext cx="484276" cy="380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8" name="Graphic 1128"/>
                        <wps:cNvSpPr/>
                        <wps:spPr>
                          <a:xfrm>
                            <a:off x="1830086" y="1710950"/>
                            <a:ext cx="25971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154940">
                                <a:moveTo>
                                  <a:pt x="235369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30619"/>
                                </a:lnTo>
                                <a:lnTo>
                                  <a:pt x="1895" y="140015"/>
                                </a:lnTo>
                                <a:lnTo>
                                  <a:pt x="7064" y="147685"/>
                                </a:lnTo>
                                <a:lnTo>
                                  <a:pt x="14733" y="152854"/>
                                </a:lnTo>
                                <a:lnTo>
                                  <a:pt x="24130" y="154749"/>
                                </a:lnTo>
                                <a:lnTo>
                                  <a:pt x="235369" y="154749"/>
                                </a:lnTo>
                                <a:lnTo>
                                  <a:pt x="244759" y="152854"/>
                                </a:lnTo>
                                <a:lnTo>
                                  <a:pt x="252429" y="147685"/>
                                </a:lnTo>
                                <a:lnTo>
                                  <a:pt x="257602" y="140015"/>
                                </a:lnTo>
                                <a:lnTo>
                                  <a:pt x="259499" y="130619"/>
                                </a:lnTo>
                                <a:lnTo>
                                  <a:pt x="259499" y="24129"/>
                                </a:lnTo>
                                <a:lnTo>
                                  <a:pt x="257602" y="14739"/>
                                </a:lnTo>
                                <a:lnTo>
                                  <a:pt x="252429" y="7069"/>
                                </a:lnTo>
                                <a:lnTo>
                                  <a:pt x="244759" y="1896"/>
                                </a:lnTo>
                                <a:lnTo>
                                  <a:pt x="235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830086" y="1710950"/>
                            <a:ext cx="259715" cy="15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154940">
                                <a:moveTo>
                                  <a:pt x="0" y="130619"/>
                                </a:moveTo>
                                <a:lnTo>
                                  <a:pt x="1895" y="140015"/>
                                </a:lnTo>
                                <a:lnTo>
                                  <a:pt x="7064" y="147685"/>
                                </a:lnTo>
                                <a:lnTo>
                                  <a:pt x="14733" y="152854"/>
                                </a:lnTo>
                                <a:lnTo>
                                  <a:pt x="24130" y="154749"/>
                                </a:lnTo>
                                <a:lnTo>
                                  <a:pt x="235369" y="154749"/>
                                </a:lnTo>
                                <a:lnTo>
                                  <a:pt x="244759" y="152854"/>
                                </a:lnTo>
                                <a:lnTo>
                                  <a:pt x="252429" y="147685"/>
                                </a:lnTo>
                                <a:lnTo>
                                  <a:pt x="257602" y="140015"/>
                                </a:lnTo>
                                <a:lnTo>
                                  <a:pt x="259499" y="130619"/>
                                </a:lnTo>
                                <a:lnTo>
                                  <a:pt x="259499" y="24129"/>
                                </a:lnTo>
                                <a:lnTo>
                                  <a:pt x="257602" y="14739"/>
                                </a:lnTo>
                                <a:lnTo>
                                  <a:pt x="252429" y="7069"/>
                                </a:lnTo>
                                <a:lnTo>
                                  <a:pt x="244759" y="1896"/>
                                </a:lnTo>
                                <a:lnTo>
                                  <a:pt x="235369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3061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0" name="Image 113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0139" y="1804682"/>
                            <a:ext cx="712304" cy="536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1" name="Graphic 1131"/>
                        <wps:cNvSpPr/>
                        <wps:spPr>
                          <a:xfrm>
                            <a:off x="1659218" y="1892184"/>
                            <a:ext cx="48768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312420">
                                <a:moveTo>
                                  <a:pt x="439216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63626"/>
                                </a:lnTo>
                                <a:lnTo>
                                  <a:pt x="3791" y="282413"/>
                                </a:lnTo>
                                <a:lnTo>
                                  <a:pt x="14133" y="297753"/>
                                </a:lnTo>
                                <a:lnTo>
                                  <a:pt x="29473" y="308094"/>
                                </a:lnTo>
                                <a:lnTo>
                                  <a:pt x="48260" y="311886"/>
                                </a:lnTo>
                                <a:lnTo>
                                  <a:pt x="439216" y="311886"/>
                                </a:lnTo>
                                <a:lnTo>
                                  <a:pt x="457998" y="308094"/>
                                </a:lnTo>
                                <a:lnTo>
                                  <a:pt x="473338" y="297753"/>
                                </a:lnTo>
                                <a:lnTo>
                                  <a:pt x="483683" y="282413"/>
                                </a:lnTo>
                                <a:lnTo>
                                  <a:pt x="487476" y="263626"/>
                                </a:lnTo>
                                <a:lnTo>
                                  <a:pt x="487476" y="48260"/>
                                </a:lnTo>
                                <a:lnTo>
                                  <a:pt x="483683" y="29473"/>
                                </a:lnTo>
                                <a:lnTo>
                                  <a:pt x="473338" y="14133"/>
                                </a:lnTo>
                                <a:lnTo>
                                  <a:pt x="457998" y="3791"/>
                                </a:lnTo>
                                <a:lnTo>
                                  <a:pt x="43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1659218" y="1892184"/>
                            <a:ext cx="48768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680" h="312420">
                                <a:moveTo>
                                  <a:pt x="0" y="263626"/>
                                </a:moveTo>
                                <a:lnTo>
                                  <a:pt x="3791" y="282413"/>
                                </a:lnTo>
                                <a:lnTo>
                                  <a:pt x="14133" y="297753"/>
                                </a:lnTo>
                                <a:lnTo>
                                  <a:pt x="29473" y="308094"/>
                                </a:lnTo>
                                <a:lnTo>
                                  <a:pt x="48260" y="311886"/>
                                </a:lnTo>
                                <a:lnTo>
                                  <a:pt x="439216" y="311886"/>
                                </a:lnTo>
                                <a:lnTo>
                                  <a:pt x="457998" y="308094"/>
                                </a:lnTo>
                                <a:lnTo>
                                  <a:pt x="473338" y="297753"/>
                                </a:lnTo>
                                <a:lnTo>
                                  <a:pt x="483683" y="282413"/>
                                </a:lnTo>
                                <a:lnTo>
                                  <a:pt x="487476" y="263626"/>
                                </a:lnTo>
                                <a:lnTo>
                                  <a:pt x="487476" y="48260"/>
                                </a:lnTo>
                                <a:lnTo>
                                  <a:pt x="483683" y="29473"/>
                                </a:lnTo>
                                <a:lnTo>
                                  <a:pt x="473338" y="14133"/>
                                </a:lnTo>
                                <a:lnTo>
                                  <a:pt x="457998" y="3791"/>
                                </a:lnTo>
                                <a:lnTo>
                                  <a:pt x="439216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63626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3" name="Image 11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3223" y="1774278"/>
                            <a:ext cx="694931" cy="525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4" name="Graphic 1134"/>
                        <wps:cNvSpPr/>
                        <wps:spPr>
                          <a:xfrm>
                            <a:off x="1191804" y="1862389"/>
                            <a:ext cx="470534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300355">
                                <a:moveTo>
                                  <a:pt x="42216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251879"/>
                                </a:lnTo>
                                <a:lnTo>
                                  <a:pt x="3791" y="270665"/>
                                </a:lnTo>
                                <a:lnTo>
                                  <a:pt x="14133" y="286005"/>
                                </a:lnTo>
                                <a:lnTo>
                                  <a:pt x="29473" y="296347"/>
                                </a:lnTo>
                                <a:lnTo>
                                  <a:pt x="48260" y="300139"/>
                                </a:lnTo>
                                <a:lnTo>
                                  <a:pt x="422160" y="300139"/>
                                </a:lnTo>
                                <a:lnTo>
                                  <a:pt x="440947" y="296347"/>
                                </a:lnTo>
                                <a:lnTo>
                                  <a:pt x="456287" y="286005"/>
                                </a:lnTo>
                                <a:lnTo>
                                  <a:pt x="466628" y="270665"/>
                                </a:lnTo>
                                <a:lnTo>
                                  <a:pt x="470420" y="251879"/>
                                </a:lnTo>
                                <a:lnTo>
                                  <a:pt x="470420" y="48259"/>
                                </a:lnTo>
                                <a:lnTo>
                                  <a:pt x="466628" y="29473"/>
                                </a:lnTo>
                                <a:lnTo>
                                  <a:pt x="456287" y="14133"/>
                                </a:lnTo>
                                <a:lnTo>
                                  <a:pt x="440947" y="3791"/>
                                </a:lnTo>
                                <a:lnTo>
                                  <a:pt x="42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1191804" y="1862389"/>
                            <a:ext cx="470534" cy="300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534" h="300355">
                                <a:moveTo>
                                  <a:pt x="0" y="251879"/>
                                </a:moveTo>
                                <a:lnTo>
                                  <a:pt x="3791" y="270665"/>
                                </a:lnTo>
                                <a:lnTo>
                                  <a:pt x="14133" y="286005"/>
                                </a:lnTo>
                                <a:lnTo>
                                  <a:pt x="29473" y="296347"/>
                                </a:lnTo>
                                <a:lnTo>
                                  <a:pt x="48260" y="300139"/>
                                </a:lnTo>
                                <a:lnTo>
                                  <a:pt x="422160" y="300139"/>
                                </a:lnTo>
                                <a:lnTo>
                                  <a:pt x="440947" y="296347"/>
                                </a:lnTo>
                                <a:lnTo>
                                  <a:pt x="456287" y="286005"/>
                                </a:lnTo>
                                <a:lnTo>
                                  <a:pt x="466628" y="270665"/>
                                </a:lnTo>
                                <a:lnTo>
                                  <a:pt x="470420" y="251879"/>
                                </a:lnTo>
                                <a:lnTo>
                                  <a:pt x="470420" y="48259"/>
                                </a:lnTo>
                                <a:lnTo>
                                  <a:pt x="466628" y="29473"/>
                                </a:lnTo>
                                <a:lnTo>
                                  <a:pt x="456287" y="14133"/>
                                </a:lnTo>
                                <a:lnTo>
                                  <a:pt x="440947" y="3791"/>
                                </a:lnTo>
                                <a:lnTo>
                                  <a:pt x="422160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25187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6" name="Image 113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6443" y="1296504"/>
                            <a:ext cx="699274" cy="527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Graphic 1137"/>
                        <wps:cNvSpPr/>
                        <wps:spPr>
                          <a:xfrm>
                            <a:off x="2724015" y="1384180"/>
                            <a:ext cx="47434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302895">
                                <a:moveTo>
                                  <a:pt x="42578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54380"/>
                                </a:lnTo>
                                <a:lnTo>
                                  <a:pt x="3791" y="273167"/>
                                </a:lnTo>
                                <a:lnTo>
                                  <a:pt x="14133" y="288507"/>
                                </a:lnTo>
                                <a:lnTo>
                                  <a:pt x="29473" y="298849"/>
                                </a:lnTo>
                                <a:lnTo>
                                  <a:pt x="48260" y="302640"/>
                                </a:lnTo>
                                <a:lnTo>
                                  <a:pt x="425780" y="302640"/>
                                </a:lnTo>
                                <a:lnTo>
                                  <a:pt x="444566" y="298849"/>
                                </a:lnTo>
                                <a:lnTo>
                                  <a:pt x="459906" y="288507"/>
                                </a:lnTo>
                                <a:lnTo>
                                  <a:pt x="470248" y="273167"/>
                                </a:lnTo>
                                <a:lnTo>
                                  <a:pt x="474040" y="254380"/>
                                </a:lnTo>
                                <a:lnTo>
                                  <a:pt x="474040" y="48259"/>
                                </a:lnTo>
                                <a:lnTo>
                                  <a:pt x="470248" y="29478"/>
                                </a:lnTo>
                                <a:lnTo>
                                  <a:pt x="459906" y="14138"/>
                                </a:lnTo>
                                <a:lnTo>
                                  <a:pt x="444566" y="3793"/>
                                </a:lnTo>
                                <a:lnTo>
                                  <a:pt x="4257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2724015" y="1384180"/>
                            <a:ext cx="47434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302895">
                                <a:moveTo>
                                  <a:pt x="0" y="254380"/>
                                </a:moveTo>
                                <a:lnTo>
                                  <a:pt x="3791" y="273167"/>
                                </a:lnTo>
                                <a:lnTo>
                                  <a:pt x="14133" y="288507"/>
                                </a:lnTo>
                                <a:lnTo>
                                  <a:pt x="29473" y="298849"/>
                                </a:lnTo>
                                <a:lnTo>
                                  <a:pt x="48260" y="302640"/>
                                </a:lnTo>
                                <a:lnTo>
                                  <a:pt x="425780" y="302640"/>
                                </a:lnTo>
                                <a:lnTo>
                                  <a:pt x="444566" y="298849"/>
                                </a:lnTo>
                                <a:lnTo>
                                  <a:pt x="459906" y="288507"/>
                                </a:lnTo>
                                <a:lnTo>
                                  <a:pt x="470248" y="273167"/>
                                </a:lnTo>
                                <a:lnTo>
                                  <a:pt x="474040" y="254380"/>
                                </a:lnTo>
                                <a:lnTo>
                                  <a:pt x="474040" y="48259"/>
                                </a:lnTo>
                                <a:lnTo>
                                  <a:pt x="470248" y="29478"/>
                                </a:lnTo>
                                <a:lnTo>
                                  <a:pt x="459906" y="14138"/>
                                </a:lnTo>
                                <a:lnTo>
                                  <a:pt x="444566" y="3793"/>
                                </a:lnTo>
                                <a:lnTo>
                                  <a:pt x="425780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5438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9" name="Image 113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83" y="1531048"/>
                            <a:ext cx="829576" cy="618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0" name="Graphic 1140"/>
                        <wps:cNvSpPr/>
                        <wps:spPr>
                          <a:xfrm>
                            <a:off x="3043502" y="1619205"/>
                            <a:ext cx="60579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393700">
                                <a:moveTo>
                                  <a:pt x="557377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345097"/>
                                </a:lnTo>
                                <a:lnTo>
                                  <a:pt x="3791" y="363883"/>
                                </a:lnTo>
                                <a:lnTo>
                                  <a:pt x="14133" y="379223"/>
                                </a:lnTo>
                                <a:lnTo>
                                  <a:pt x="29473" y="389565"/>
                                </a:lnTo>
                                <a:lnTo>
                                  <a:pt x="48260" y="393357"/>
                                </a:lnTo>
                                <a:lnTo>
                                  <a:pt x="557377" y="393357"/>
                                </a:lnTo>
                                <a:lnTo>
                                  <a:pt x="576164" y="389565"/>
                                </a:lnTo>
                                <a:lnTo>
                                  <a:pt x="591504" y="379223"/>
                                </a:lnTo>
                                <a:lnTo>
                                  <a:pt x="601845" y="363883"/>
                                </a:lnTo>
                                <a:lnTo>
                                  <a:pt x="605637" y="345097"/>
                                </a:lnTo>
                                <a:lnTo>
                                  <a:pt x="605637" y="48260"/>
                                </a:lnTo>
                                <a:lnTo>
                                  <a:pt x="601845" y="29478"/>
                                </a:lnTo>
                                <a:lnTo>
                                  <a:pt x="591504" y="14138"/>
                                </a:lnTo>
                                <a:lnTo>
                                  <a:pt x="576164" y="3793"/>
                                </a:lnTo>
                                <a:lnTo>
                                  <a:pt x="557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3043502" y="1619205"/>
                            <a:ext cx="605790" cy="393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393700">
                                <a:moveTo>
                                  <a:pt x="0" y="345097"/>
                                </a:moveTo>
                                <a:lnTo>
                                  <a:pt x="3791" y="363883"/>
                                </a:lnTo>
                                <a:lnTo>
                                  <a:pt x="14133" y="379223"/>
                                </a:lnTo>
                                <a:lnTo>
                                  <a:pt x="29473" y="389565"/>
                                </a:lnTo>
                                <a:lnTo>
                                  <a:pt x="48260" y="393357"/>
                                </a:lnTo>
                                <a:lnTo>
                                  <a:pt x="557377" y="393357"/>
                                </a:lnTo>
                                <a:lnTo>
                                  <a:pt x="576164" y="389565"/>
                                </a:lnTo>
                                <a:lnTo>
                                  <a:pt x="591504" y="379223"/>
                                </a:lnTo>
                                <a:lnTo>
                                  <a:pt x="601845" y="363883"/>
                                </a:lnTo>
                                <a:lnTo>
                                  <a:pt x="605637" y="345097"/>
                                </a:lnTo>
                                <a:lnTo>
                                  <a:pt x="605637" y="48260"/>
                                </a:lnTo>
                                <a:lnTo>
                                  <a:pt x="601845" y="29478"/>
                                </a:lnTo>
                                <a:lnTo>
                                  <a:pt x="591504" y="14138"/>
                                </a:lnTo>
                                <a:lnTo>
                                  <a:pt x="576164" y="3793"/>
                                </a:lnTo>
                                <a:lnTo>
                                  <a:pt x="557377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34509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Image 11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1781" y="1407261"/>
                            <a:ext cx="955535" cy="703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Graphic 1143"/>
                        <wps:cNvSpPr/>
                        <wps:spPr>
                          <a:xfrm>
                            <a:off x="4739892" y="1495013"/>
                            <a:ext cx="73025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h="479425">
                                <a:moveTo>
                                  <a:pt x="681418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59"/>
                                </a:lnTo>
                                <a:lnTo>
                                  <a:pt x="0" y="430580"/>
                                </a:lnTo>
                                <a:lnTo>
                                  <a:pt x="3791" y="449367"/>
                                </a:lnTo>
                                <a:lnTo>
                                  <a:pt x="14133" y="464707"/>
                                </a:lnTo>
                                <a:lnTo>
                                  <a:pt x="29473" y="475048"/>
                                </a:lnTo>
                                <a:lnTo>
                                  <a:pt x="48260" y="478840"/>
                                </a:lnTo>
                                <a:lnTo>
                                  <a:pt x="681418" y="478840"/>
                                </a:lnTo>
                                <a:lnTo>
                                  <a:pt x="700205" y="475048"/>
                                </a:lnTo>
                                <a:lnTo>
                                  <a:pt x="715544" y="464707"/>
                                </a:lnTo>
                                <a:lnTo>
                                  <a:pt x="725886" y="449367"/>
                                </a:lnTo>
                                <a:lnTo>
                                  <a:pt x="729678" y="430580"/>
                                </a:lnTo>
                                <a:lnTo>
                                  <a:pt x="729678" y="48259"/>
                                </a:lnTo>
                                <a:lnTo>
                                  <a:pt x="725886" y="29467"/>
                                </a:lnTo>
                                <a:lnTo>
                                  <a:pt x="715544" y="14128"/>
                                </a:lnTo>
                                <a:lnTo>
                                  <a:pt x="700205" y="3790"/>
                                </a:lnTo>
                                <a:lnTo>
                                  <a:pt x="681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4739892" y="1495013"/>
                            <a:ext cx="730250" cy="47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 h="479425">
                                <a:moveTo>
                                  <a:pt x="0" y="430580"/>
                                </a:moveTo>
                                <a:lnTo>
                                  <a:pt x="3791" y="449367"/>
                                </a:lnTo>
                                <a:lnTo>
                                  <a:pt x="14133" y="464707"/>
                                </a:lnTo>
                                <a:lnTo>
                                  <a:pt x="29473" y="475048"/>
                                </a:lnTo>
                                <a:lnTo>
                                  <a:pt x="48260" y="478840"/>
                                </a:lnTo>
                                <a:lnTo>
                                  <a:pt x="681418" y="478840"/>
                                </a:lnTo>
                                <a:lnTo>
                                  <a:pt x="700205" y="475048"/>
                                </a:lnTo>
                                <a:lnTo>
                                  <a:pt x="715544" y="464707"/>
                                </a:lnTo>
                                <a:lnTo>
                                  <a:pt x="725886" y="449367"/>
                                </a:lnTo>
                                <a:lnTo>
                                  <a:pt x="729678" y="430580"/>
                                </a:lnTo>
                                <a:lnTo>
                                  <a:pt x="729678" y="48259"/>
                                </a:lnTo>
                                <a:lnTo>
                                  <a:pt x="725886" y="29467"/>
                                </a:lnTo>
                                <a:lnTo>
                                  <a:pt x="715544" y="14128"/>
                                </a:lnTo>
                                <a:lnTo>
                                  <a:pt x="700205" y="3790"/>
                                </a:lnTo>
                                <a:lnTo>
                                  <a:pt x="681418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59"/>
                                </a:lnTo>
                                <a:lnTo>
                                  <a:pt x="0" y="43058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76295" y="2681339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6" name="Image 11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0726" y="2595181"/>
                            <a:ext cx="621093" cy="473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7" name="Graphic 1147"/>
                        <wps:cNvSpPr/>
                        <wps:spPr>
                          <a:xfrm>
                            <a:off x="4070141" y="2682896"/>
                            <a:ext cx="3956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248920">
                                <a:moveTo>
                                  <a:pt x="359232" y="0"/>
                                </a:move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4"/>
                                </a:lnTo>
                                <a:lnTo>
                                  <a:pt x="0" y="212242"/>
                                </a:lnTo>
                                <a:lnTo>
                                  <a:pt x="2844" y="226331"/>
                                </a:lnTo>
                                <a:lnTo>
                                  <a:pt x="10601" y="237836"/>
                                </a:lnTo>
                                <a:lnTo>
                                  <a:pt x="22106" y="245592"/>
                                </a:lnTo>
                                <a:lnTo>
                                  <a:pt x="36195" y="248437"/>
                                </a:lnTo>
                                <a:lnTo>
                                  <a:pt x="359232" y="248437"/>
                                </a:lnTo>
                                <a:lnTo>
                                  <a:pt x="373320" y="245592"/>
                                </a:lnTo>
                                <a:lnTo>
                                  <a:pt x="384825" y="237836"/>
                                </a:lnTo>
                                <a:lnTo>
                                  <a:pt x="392582" y="226331"/>
                                </a:lnTo>
                                <a:lnTo>
                                  <a:pt x="395427" y="212242"/>
                                </a:lnTo>
                                <a:lnTo>
                                  <a:pt x="395427" y="36194"/>
                                </a:lnTo>
                                <a:lnTo>
                                  <a:pt x="392582" y="22100"/>
                                </a:lnTo>
                                <a:lnTo>
                                  <a:pt x="384825" y="10596"/>
                                </a:lnTo>
                                <a:lnTo>
                                  <a:pt x="373320" y="2842"/>
                                </a:lnTo>
                                <a:lnTo>
                                  <a:pt x="359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4070141" y="2682896"/>
                            <a:ext cx="3956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605" h="248920">
                                <a:moveTo>
                                  <a:pt x="0" y="212242"/>
                                </a:moveTo>
                                <a:lnTo>
                                  <a:pt x="2844" y="226331"/>
                                </a:lnTo>
                                <a:lnTo>
                                  <a:pt x="10601" y="237836"/>
                                </a:lnTo>
                                <a:lnTo>
                                  <a:pt x="22106" y="245592"/>
                                </a:lnTo>
                                <a:lnTo>
                                  <a:pt x="36195" y="248437"/>
                                </a:lnTo>
                                <a:lnTo>
                                  <a:pt x="359232" y="248437"/>
                                </a:lnTo>
                                <a:lnTo>
                                  <a:pt x="373320" y="245592"/>
                                </a:lnTo>
                                <a:lnTo>
                                  <a:pt x="384825" y="237836"/>
                                </a:lnTo>
                                <a:lnTo>
                                  <a:pt x="392582" y="226331"/>
                                </a:lnTo>
                                <a:lnTo>
                                  <a:pt x="395427" y="212242"/>
                                </a:lnTo>
                                <a:lnTo>
                                  <a:pt x="395427" y="36194"/>
                                </a:lnTo>
                                <a:lnTo>
                                  <a:pt x="392582" y="22100"/>
                                </a:lnTo>
                                <a:lnTo>
                                  <a:pt x="384825" y="10596"/>
                                </a:lnTo>
                                <a:lnTo>
                                  <a:pt x="373320" y="2842"/>
                                </a:lnTo>
                                <a:lnTo>
                                  <a:pt x="359232" y="0"/>
                                </a:ln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4"/>
                                </a:lnTo>
                                <a:lnTo>
                                  <a:pt x="0" y="212242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9" name="Image 11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476" y="2590838"/>
                            <a:ext cx="586346" cy="4517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0" name="Graphic 1150"/>
                        <wps:cNvSpPr/>
                        <wps:spPr>
                          <a:xfrm>
                            <a:off x="3673007" y="2679778"/>
                            <a:ext cx="36195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25425">
                                <a:moveTo>
                                  <a:pt x="31308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176695"/>
                                </a:lnTo>
                                <a:lnTo>
                                  <a:pt x="3791" y="195481"/>
                                </a:lnTo>
                                <a:lnTo>
                                  <a:pt x="14133" y="210821"/>
                                </a:lnTo>
                                <a:lnTo>
                                  <a:pt x="29473" y="221163"/>
                                </a:lnTo>
                                <a:lnTo>
                                  <a:pt x="48260" y="224955"/>
                                </a:lnTo>
                                <a:lnTo>
                                  <a:pt x="313080" y="224955"/>
                                </a:lnTo>
                                <a:lnTo>
                                  <a:pt x="331867" y="221163"/>
                                </a:lnTo>
                                <a:lnTo>
                                  <a:pt x="347206" y="210821"/>
                                </a:lnTo>
                                <a:lnTo>
                                  <a:pt x="357548" y="195481"/>
                                </a:lnTo>
                                <a:lnTo>
                                  <a:pt x="361340" y="176695"/>
                                </a:lnTo>
                                <a:lnTo>
                                  <a:pt x="361340" y="48260"/>
                                </a:lnTo>
                                <a:lnTo>
                                  <a:pt x="357548" y="29478"/>
                                </a:lnTo>
                                <a:lnTo>
                                  <a:pt x="347206" y="14138"/>
                                </a:lnTo>
                                <a:lnTo>
                                  <a:pt x="331867" y="3793"/>
                                </a:lnTo>
                                <a:lnTo>
                                  <a:pt x="313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3673007" y="2679778"/>
                            <a:ext cx="36195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225425">
                                <a:moveTo>
                                  <a:pt x="0" y="176695"/>
                                </a:moveTo>
                                <a:lnTo>
                                  <a:pt x="3791" y="195481"/>
                                </a:lnTo>
                                <a:lnTo>
                                  <a:pt x="14133" y="210821"/>
                                </a:lnTo>
                                <a:lnTo>
                                  <a:pt x="29473" y="221163"/>
                                </a:lnTo>
                                <a:lnTo>
                                  <a:pt x="48260" y="224955"/>
                                </a:lnTo>
                                <a:lnTo>
                                  <a:pt x="313080" y="224955"/>
                                </a:lnTo>
                                <a:lnTo>
                                  <a:pt x="331867" y="221163"/>
                                </a:lnTo>
                                <a:lnTo>
                                  <a:pt x="347206" y="210821"/>
                                </a:lnTo>
                                <a:lnTo>
                                  <a:pt x="357548" y="195481"/>
                                </a:lnTo>
                                <a:lnTo>
                                  <a:pt x="361340" y="176695"/>
                                </a:lnTo>
                                <a:lnTo>
                                  <a:pt x="361340" y="48260"/>
                                </a:lnTo>
                                <a:lnTo>
                                  <a:pt x="357548" y="29478"/>
                                </a:lnTo>
                                <a:lnTo>
                                  <a:pt x="347206" y="14138"/>
                                </a:lnTo>
                                <a:lnTo>
                                  <a:pt x="331867" y="3793"/>
                                </a:lnTo>
                                <a:lnTo>
                                  <a:pt x="313080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17669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76295" y="3116108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8350" y="2840583"/>
                            <a:ext cx="566801" cy="436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Graphic 1154"/>
                        <wps:cNvSpPr/>
                        <wps:spPr>
                          <a:xfrm>
                            <a:off x="4266150" y="2929605"/>
                            <a:ext cx="34163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11454">
                                <a:moveTo>
                                  <a:pt x="293192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162991"/>
                                </a:lnTo>
                                <a:lnTo>
                                  <a:pt x="3791" y="181778"/>
                                </a:lnTo>
                                <a:lnTo>
                                  <a:pt x="14133" y="197118"/>
                                </a:lnTo>
                                <a:lnTo>
                                  <a:pt x="29473" y="207459"/>
                                </a:lnTo>
                                <a:lnTo>
                                  <a:pt x="48260" y="211251"/>
                                </a:lnTo>
                                <a:lnTo>
                                  <a:pt x="293192" y="211251"/>
                                </a:lnTo>
                                <a:lnTo>
                                  <a:pt x="311973" y="207459"/>
                                </a:lnTo>
                                <a:lnTo>
                                  <a:pt x="327313" y="197118"/>
                                </a:lnTo>
                                <a:lnTo>
                                  <a:pt x="337658" y="181778"/>
                                </a:lnTo>
                                <a:lnTo>
                                  <a:pt x="341452" y="162991"/>
                                </a:lnTo>
                                <a:lnTo>
                                  <a:pt x="341452" y="48260"/>
                                </a:lnTo>
                                <a:lnTo>
                                  <a:pt x="337658" y="29478"/>
                                </a:lnTo>
                                <a:lnTo>
                                  <a:pt x="327313" y="14138"/>
                                </a:lnTo>
                                <a:lnTo>
                                  <a:pt x="311973" y="3793"/>
                                </a:lnTo>
                                <a:lnTo>
                                  <a:pt x="293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4266150" y="2929605"/>
                            <a:ext cx="34163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" h="211454">
                                <a:moveTo>
                                  <a:pt x="0" y="162991"/>
                                </a:moveTo>
                                <a:lnTo>
                                  <a:pt x="3791" y="181778"/>
                                </a:lnTo>
                                <a:lnTo>
                                  <a:pt x="14133" y="197118"/>
                                </a:lnTo>
                                <a:lnTo>
                                  <a:pt x="29473" y="207459"/>
                                </a:lnTo>
                                <a:lnTo>
                                  <a:pt x="48260" y="211251"/>
                                </a:lnTo>
                                <a:lnTo>
                                  <a:pt x="293192" y="211251"/>
                                </a:lnTo>
                                <a:lnTo>
                                  <a:pt x="311973" y="207459"/>
                                </a:lnTo>
                                <a:lnTo>
                                  <a:pt x="327313" y="197118"/>
                                </a:lnTo>
                                <a:lnTo>
                                  <a:pt x="337658" y="181778"/>
                                </a:lnTo>
                                <a:lnTo>
                                  <a:pt x="341452" y="162991"/>
                                </a:lnTo>
                                <a:lnTo>
                                  <a:pt x="341452" y="48260"/>
                                </a:lnTo>
                                <a:lnTo>
                                  <a:pt x="337658" y="29478"/>
                                </a:lnTo>
                                <a:lnTo>
                                  <a:pt x="327313" y="14138"/>
                                </a:lnTo>
                                <a:lnTo>
                                  <a:pt x="311973" y="3793"/>
                                </a:lnTo>
                                <a:lnTo>
                                  <a:pt x="293192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16299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6" name="Image 115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9884" y="2115235"/>
                            <a:ext cx="582002" cy="445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7" name="Graphic 1157"/>
                        <wps:cNvSpPr/>
                        <wps:spPr>
                          <a:xfrm>
                            <a:off x="1908065" y="2202940"/>
                            <a:ext cx="35623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221615">
                                <a:moveTo>
                                  <a:pt x="30797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173164"/>
                                </a:lnTo>
                                <a:lnTo>
                                  <a:pt x="3791" y="191951"/>
                                </a:lnTo>
                                <a:lnTo>
                                  <a:pt x="14133" y="207290"/>
                                </a:lnTo>
                                <a:lnTo>
                                  <a:pt x="29473" y="217632"/>
                                </a:lnTo>
                                <a:lnTo>
                                  <a:pt x="48260" y="221424"/>
                                </a:lnTo>
                                <a:lnTo>
                                  <a:pt x="307975" y="221424"/>
                                </a:lnTo>
                                <a:lnTo>
                                  <a:pt x="326756" y="217632"/>
                                </a:lnTo>
                                <a:lnTo>
                                  <a:pt x="342096" y="207290"/>
                                </a:lnTo>
                                <a:lnTo>
                                  <a:pt x="352441" y="191951"/>
                                </a:lnTo>
                                <a:lnTo>
                                  <a:pt x="356235" y="173164"/>
                                </a:lnTo>
                                <a:lnTo>
                                  <a:pt x="356235" y="48259"/>
                                </a:lnTo>
                                <a:lnTo>
                                  <a:pt x="352441" y="29473"/>
                                </a:lnTo>
                                <a:lnTo>
                                  <a:pt x="342096" y="14133"/>
                                </a:lnTo>
                                <a:lnTo>
                                  <a:pt x="326756" y="3791"/>
                                </a:lnTo>
                                <a:lnTo>
                                  <a:pt x="307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908065" y="2202940"/>
                            <a:ext cx="356235" cy="221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221615">
                                <a:moveTo>
                                  <a:pt x="0" y="173164"/>
                                </a:moveTo>
                                <a:lnTo>
                                  <a:pt x="3791" y="191951"/>
                                </a:lnTo>
                                <a:lnTo>
                                  <a:pt x="14133" y="207290"/>
                                </a:lnTo>
                                <a:lnTo>
                                  <a:pt x="29473" y="217632"/>
                                </a:lnTo>
                                <a:lnTo>
                                  <a:pt x="48260" y="221424"/>
                                </a:lnTo>
                                <a:lnTo>
                                  <a:pt x="307975" y="221424"/>
                                </a:lnTo>
                                <a:lnTo>
                                  <a:pt x="326756" y="217632"/>
                                </a:lnTo>
                                <a:lnTo>
                                  <a:pt x="342096" y="207290"/>
                                </a:lnTo>
                                <a:lnTo>
                                  <a:pt x="352441" y="191951"/>
                                </a:lnTo>
                                <a:lnTo>
                                  <a:pt x="356235" y="173164"/>
                                </a:lnTo>
                                <a:lnTo>
                                  <a:pt x="356235" y="48259"/>
                                </a:lnTo>
                                <a:lnTo>
                                  <a:pt x="352441" y="29473"/>
                                </a:lnTo>
                                <a:lnTo>
                                  <a:pt x="342096" y="14133"/>
                                </a:lnTo>
                                <a:lnTo>
                                  <a:pt x="326756" y="3791"/>
                                </a:lnTo>
                                <a:lnTo>
                                  <a:pt x="307975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173164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9" name="Image 115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7556" y="2302001"/>
                            <a:ext cx="555942" cy="429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0" name="Graphic 1160"/>
                        <wps:cNvSpPr/>
                        <wps:spPr>
                          <a:xfrm>
                            <a:off x="2485868" y="2390927"/>
                            <a:ext cx="33083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203835">
                                <a:moveTo>
                                  <a:pt x="294474" y="0"/>
                                </a:move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5"/>
                                </a:lnTo>
                                <a:lnTo>
                                  <a:pt x="0" y="167601"/>
                                </a:lnTo>
                                <a:lnTo>
                                  <a:pt x="2844" y="181690"/>
                                </a:lnTo>
                                <a:lnTo>
                                  <a:pt x="10601" y="193195"/>
                                </a:lnTo>
                                <a:lnTo>
                                  <a:pt x="22106" y="200952"/>
                                </a:lnTo>
                                <a:lnTo>
                                  <a:pt x="36195" y="203796"/>
                                </a:lnTo>
                                <a:lnTo>
                                  <a:pt x="294474" y="203796"/>
                                </a:lnTo>
                                <a:lnTo>
                                  <a:pt x="308558" y="200952"/>
                                </a:lnTo>
                                <a:lnTo>
                                  <a:pt x="320063" y="193195"/>
                                </a:lnTo>
                                <a:lnTo>
                                  <a:pt x="327823" y="181690"/>
                                </a:lnTo>
                                <a:lnTo>
                                  <a:pt x="330669" y="167601"/>
                                </a:lnTo>
                                <a:lnTo>
                                  <a:pt x="330669" y="36195"/>
                                </a:lnTo>
                                <a:lnTo>
                                  <a:pt x="327823" y="22100"/>
                                </a:lnTo>
                                <a:lnTo>
                                  <a:pt x="320063" y="10596"/>
                                </a:lnTo>
                                <a:lnTo>
                                  <a:pt x="308558" y="2842"/>
                                </a:lnTo>
                                <a:lnTo>
                                  <a:pt x="2944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2485868" y="2390927"/>
                            <a:ext cx="330835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203835">
                                <a:moveTo>
                                  <a:pt x="0" y="167601"/>
                                </a:moveTo>
                                <a:lnTo>
                                  <a:pt x="2844" y="181690"/>
                                </a:lnTo>
                                <a:lnTo>
                                  <a:pt x="10601" y="193195"/>
                                </a:lnTo>
                                <a:lnTo>
                                  <a:pt x="22106" y="200952"/>
                                </a:lnTo>
                                <a:lnTo>
                                  <a:pt x="36195" y="203796"/>
                                </a:lnTo>
                                <a:lnTo>
                                  <a:pt x="294474" y="203796"/>
                                </a:lnTo>
                                <a:lnTo>
                                  <a:pt x="308558" y="200952"/>
                                </a:lnTo>
                                <a:lnTo>
                                  <a:pt x="320063" y="193195"/>
                                </a:lnTo>
                                <a:lnTo>
                                  <a:pt x="327823" y="181690"/>
                                </a:lnTo>
                                <a:lnTo>
                                  <a:pt x="330669" y="167601"/>
                                </a:lnTo>
                                <a:lnTo>
                                  <a:pt x="330669" y="36195"/>
                                </a:lnTo>
                                <a:lnTo>
                                  <a:pt x="327823" y="22100"/>
                                </a:lnTo>
                                <a:lnTo>
                                  <a:pt x="320063" y="10596"/>
                                </a:lnTo>
                                <a:lnTo>
                                  <a:pt x="308558" y="2842"/>
                                </a:lnTo>
                                <a:lnTo>
                                  <a:pt x="294474" y="0"/>
                                </a:ln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5"/>
                                </a:lnTo>
                                <a:lnTo>
                                  <a:pt x="0" y="16760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3362" y="2451849"/>
                            <a:ext cx="469074" cy="369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8829" y="2537115"/>
                            <a:ext cx="250050" cy="1501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4" name="Image 116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6647" y="2638615"/>
                            <a:ext cx="757910" cy="568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5" name="Graphic 1165"/>
                        <wps:cNvSpPr/>
                        <wps:spPr>
                          <a:xfrm>
                            <a:off x="2524217" y="2727535"/>
                            <a:ext cx="53403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344170">
                                <a:moveTo>
                                  <a:pt x="485228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95351"/>
                                </a:lnTo>
                                <a:lnTo>
                                  <a:pt x="3791" y="314137"/>
                                </a:lnTo>
                                <a:lnTo>
                                  <a:pt x="14133" y="329477"/>
                                </a:lnTo>
                                <a:lnTo>
                                  <a:pt x="29473" y="339819"/>
                                </a:lnTo>
                                <a:lnTo>
                                  <a:pt x="48260" y="343611"/>
                                </a:lnTo>
                                <a:lnTo>
                                  <a:pt x="485228" y="343611"/>
                                </a:lnTo>
                                <a:lnTo>
                                  <a:pt x="504015" y="339819"/>
                                </a:lnTo>
                                <a:lnTo>
                                  <a:pt x="519355" y="329477"/>
                                </a:lnTo>
                                <a:lnTo>
                                  <a:pt x="529696" y="314137"/>
                                </a:lnTo>
                                <a:lnTo>
                                  <a:pt x="533488" y="295351"/>
                                </a:lnTo>
                                <a:lnTo>
                                  <a:pt x="533488" y="48260"/>
                                </a:lnTo>
                                <a:lnTo>
                                  <a:pt x="529696" y="29473"/>
                                </a:lnTo>
                                <a:lnTo>
                                  <a:pt x="519355" y="14133"/>
                                </a:lnTo>
                                <a:lnTo>
                                  <a:pt x="504015" y="3791"/>
                                </a:lnTo>
                                <a:lnTo>
                                  <a:pt x="4852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2524217" y="2727535"/>
                            <a:ext cx="534035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344170">
                                <a:moveTo>
                                  <a:pt x="0" y="295351"/>
                                </a:moveTo>
                                <a:lnTo>
                                  <a:pt x="3791" y="314137"/>
                                </a:lnTo>
                                <a:lnTo>
                                  <a:pt x="14133" y="329477"/>
                                </a:lnTo>
                                <a:lnTo>
                                  <a:pt x="29473" y="339819"/>
                                </a:lnTo>
                                <a:lnTo>
                                  <a:pt x="48260" y="343611"/>
                                </a:lnTo>
                                <a:lnTo>
                                  <a:pt x="485228" y="343611"/>
                                </a:lnTo>
                                <a:lnTo>
                                  <a:pt x="504015" y="339819"/>
                                </a:lnTo>
                                <a:lnTo>
                                  <a:pt x="519355" y="329477"/>
                                </a:lnTo>
                                <a:lnTo>
                                  <a:pt x="529696" y="314137"/>
                                </a:lnTo>
                                <a:lnTo>
                                  <a:pt x="533488" y="295351"/>
                                </a:lnTo>
                                <a:lnTo>
                                  <a:pt x="533488" y="48260"/>
                                </a:lnTo>
                                <a:lnTo>
                                  <a:pt x="529696" y="29473"/>
                                </a:lnTo>
                                <a:lnTo>
                                  <a:pt x="519355" y="14133"/>
                                </a:lnTo>
                                <a:lnTo>
                                  <a:pt x="504015" y="3791"/>
                                </a:lnTo>
                                <a:lnTo>
                                  <a:pt x="485228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9535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" name="Image 116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541" y="2666847"/>
                            <a:ext cx="855637" cy="634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8" name="Graphic 1168"/>
                        <wps:cNvSpPr/>
                        <wps:spPr>
                          <a:xfrm>
                            <a:off x="3056002" y="2754565"/>
                            <a:ext cx="62928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409575">
                                <a:moveTo>
                                  <a:pt x="592747" y="0"/>
                                </a:move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5"/>
                                </a:lnTo>
                                <a:lnTo>
                                  <a:pt x="0" y="373202"/>
                                </a:lnTo>
                                <a:lnTo>
                                  <a:pt x="2844" y="387290"/>
                                </a:lnTo>
                                <a:lnTo>
                                  <a:pt x="10601" y="398795"/>
                                </a:lnTo>
                                <a:lnTo>
                                  <a:pt x="22106" y="406552"/>
                                </a:lnTo>
                                <a:lnTo>
                                  <a:pt x="36195" y="409397"/>
                                </a:lnTo>
                                <a:lnTo>
                                  <a:pt x="592747" y="409397"/>
                                </a:lnTo>
                                <a:lnTo>
                                  <a:pt x="606835" y="406552"/>
                                </a:lnTo>
                                <a:lnTo>
                                  <a:pt x="618340" y="398795"/>
                                </a:lnTo>
                                <a:lnTo>
                                  <a:pt x="626097" y="387290"/>
                                </a:lnTo>
                                <a:lnTo>
                                  <a:pt x="628942" y="373202"/>
                                </a:lnTo>
                                <a:lnTo>
                                  <a:pt x="628942" y="36195"/>
                                </a:lnTo>
                                <a:lnTo>
                                  <a:pt x="626097" y="22100"/>
                                </a:lnTo>
                                <a:lnTo>
                                  <a:pt x="618340" y="10596"/>
                                </a:lnTo>
                                <a:lnTo>
                                  <a:pt x="606835" y="2842"/>
                                </a:lnTo>
                                <a:lnTo>
                                  <a:pt x="5927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3056002" y="2754565"/>
                            <a:ext cx="629285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409575">
                                <a:moveTo>
                                  <a:pt x="0" y="373202"/>
                                </a:moveTo>
                                <a:lnTo>
                                  <a:pt x="2844" y="387290"/>
                                </a:lnTo>
                                <a:lnTo>
                                  <a:pt x="10601" y="398795"/>
                                </a:lnTo>
                                <a:lnTo>
                                  <a:pt x="22106" y="406552"/>
                                </a:lnTo>
                                <a:lnTo>
                                  <a:pt x="36195" y="409397"/>
                                </a:lnTo>
                                <a:lnTo>
                                  <a:pt x="592747" y="409397"/>
                                </a:lnTo>
                                <a:lnTo>
                                  <a:pt x="606835" y="406552"/>
                                </a:lnTo>
                                <a:lnTo>
                                  <a:pt x="618340" y="398795"/>
                                </a:lnTo>
                                <a:lnTo>
                                  <a:pt x="626097" y="387290"/>
                                </a:lnTo>
                                <a:lnTo>
                                  <a:pt x="628942" y="373202"/>
                                </a:lnTo>
                                <a:lnTo>
                                  <a:pt x="628942" y="36195"/>
                                </a:lnTo>
                                <a:lnTo>
                                  <a:pt x="626097" y="22100"/>
                                </a:lnTo>
                                <a:lnTo>
                                  <a:pt x="618340" y="10596"/>
                                </a:lnTo>
                                <a:lnTo>
                                  <a:pt x="606835" y="2842"/>
                                </a:lnTo>
                                <a:lnTo>
                                  <a:pt x="592747" y="0"/>
                                </a:lnTo>
                                <a:lnTo>
                                  <a:pt x="36195" y="0"/>
                                </a:lnTo>
                                <a:lnTo>
                                  <a:pt x="22106" y="2842"/>
                                </a:lnTo>
                                <a:lnTo>
                                  <a:pt x="10601" y="10596"/>
                                </a:lnTo>
                                <a:lnTo>
                                  <a:pt x="2844" y="22100"/>
                                </a:lnTo>
                                <a:lnTo>
                                  <a:pt x="0" y="36195"/>
                                </a:lnTo>
                                <a:lnTo>
                                  <a:pt x="0" y="373202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0" name="Image 11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" y="2454020"/>
                            <a:ext cx="497306" cy="388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1" name="Graphic 1171"/>
                        <wps:cNvSpPr/>
                        <wps:spPr>
                          <a:xfrm>
                            <a:off x="98807" y="2543073"/>
                            <a:ext cx="27305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164465">
                                <a:moveTo>
                                  <a:pt x="248577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30"/>
                                </a:lnTo>
                                <a:lnTo>
                                  <a:pt x="0" y="139725"/>
                                </a:lnTo>
                                <a:lnTo>
                                  <a:pt x="1895" y="149121"/>
                                </a:lnTo>
                                <a:lnTo>
                                  <a:pt x="7064" y="156791"/>
                                </a:lnTo>
                                <a:lnTo>
                                  <a:pt x="14733" y="161960"/>
                                </a:lnTo>
                                <a:lnTo>
                                  <a:pt x="24130" y="163855"/>
                                </a:lnTo>
                                <a:lnTo>
                                  <a:pt x="248577" y="163855"/>
                                </a:lnTo>
                                <a:lnTo>
                                  <a:pt x="257973" y="161960"/>
                                </a:lnTo>
                                <a:lnTo>
                                  <a:pt x="265642" y="156791"/>
                                </a:lnTo>
                                <a:lnTo>
                                  <a:pt x="270812" y="149121"/>
                                </a:lnTo>
                                <a:lnTo>
                                  <a:pt x="272707" y="139725"/>
                                </a:lnTo>
                                <a:lnTo>
                                  <a:pt x="272707" y="24130"/>
                                </a:lnTo>
                                <a:lnTo>
                                  <a:pt x="270812" y="14733"/>
                                </a:lnTo>
                                <a:lnTo>
                                  <a:pt x="265642" y="7064"/>
                                </a:lnTo>
                                <a:lnTo>
                                  <a:pt x="257973" y="1895"/>
                                </a:lnTo>
                                <a:lnTo>
                                  <a:pt x="248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98807" y="2543073"/>
                            <a:ext cx="27305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164465">
                                <a:moveTo>
                                  <a:pt x="0" y="139725"/>
                                </a:moveTo>
                                <a:lnTo>
                                  <a:pt x="1895" y="149121"/>
                                </a:lnTo>
                                <a:lnTo>
                                  <a:pt x="7064" y="156791"/>
                                </a:lnTo>
                                <a:lnTo>
                                  <a:pt x="14733" y="161960"/>
                                </a:lnTo>
                                <a:lnTo>
                                  <a:pt x="24130" y="163855"/>
                                </a:lnTo>
                                <a:lnTo>
                                  <a:pt x="248577" y="163855"/>
                                </a:lnTo>
                                <a:lnTo>
                                  <a:pt x="257973" y="161960"/>
                                </a:lnTo>
                                <a:lnTo>
                                  <a:pt x="265642" y="156791"/>
                                </a:lnTo>
                                <a:lnTo>
                                  <a:pt x="270812" y="149121"/>
                                </a:lnTo>
                                <a:lnTo>
                                  <a:pt x="272707" y="139725"/>
                                </a:lnTo>
                                <a:lnTo>
                                  <a:pt x="272707" y="24130"/>
                                </a:lnTo>
                                <a:lnTo>
                                  <a:pt x="270812" y="14733"/>
                                </a:lnTo>
                                <a:lnTo>
                                  <a:pt x="265642" y="7064"/>
                                </a:lnTo>
                                <a:lnTo>
                                  <a:pt x="257973" y="1895"/>
                                </a:lnTo>
                                <a:lnTo>
                                  <a:pt x="248577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5"/>
                                </a:lnTo>
                                <a:lnTo>
                                  <a:pt x="7064" y="7064"/>
                                </a:lnTo>
                                <a:lnTo>
                                  <a:pt x="1895" y="14733"/>
                                </a:lnTo>
                                <a:lnTo>
                                  <a:pt x="0" y="24130"/>
                                </a:lnTo>
                                <a:lnTo>
                                  <a:pt x="0" y="13972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3" name="Image 117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657" y="2718968"/>
                            <a:ext cx="536397" cy="414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1236092" y="2806837"/>
                            <a:ext cx="30988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189230">
                                <a:moveTo>
                                  <a:pt x="285229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64985"/>
                                </a:lnTo>
                                <a:lnTo>
                                  <a:pt x="1895" y="174381"/>
                                </a:lnTo>
                                <a:lnTo>
                                  <a:pt x="7064" y="182051"/>
                                </a:lnTo>
                                <a:lnTo>
                                  <a:pt x="14733" y="187220"/>
                                </a:lnTo>
                                <a:lnTo>
                                  <a:pt x="24130" y="189115"/>
                                </a:lnTo>
                                <a:lnTo>
                                  <a:pt x="285229" y="189115"/>
                                </a:lnTo>
                                <a:lnTo>
                                  <a:pt x="294619" y="187220"/>
                                </a:lnTo>
                                <a:lnTo>
                                  <a:pt x="302290" y="182051"/>
                                </a:lnTo>
                                <a:lnTo>
                                  <a:pt x="307462" y="174381"/>
                                </a:lnTo>
                                <a:lnTo>
                                  <a:pt x="309359" y="164985"/>
                                </a:lnTo>
                                <a:lnTo>
                                  <a:pt x="309359" y="24129"/>
                                </a:lnTo>
                                <a:lnTo>
                                  <a:pt x="307462" y="14739"/>
                                </a:lnTo>
                                <a:lnTo>
                                  <a:pt x="302290" y="7069"/>
                                </a:lnTo>
                                <a:lnTo>
                                  <a:pt x="294619" y="1896"/>
                                </a:lnTo>
                                <a:lnTo>
                                  <a:pt x="285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1236092" y="2806837"/>
                            <a:ext cx="309880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189230">
                                <a:moveTo>
                                  <a:pt x="0" y="164985"/>
                                </a:moveTo>
                                <a:lnTo>
                                  <a:pt x="1895" y="174381"/>
                                </a:lnTo>
                                <a:lnTo>
                                  <a:pt x="7064" y="182051"/>
                                </a:lnTo>
                                <a:lnTo>
                                  <a:pt x="14733" y="187220"/>
                                </a:lnTo>
                                <a:lnTo>
                                  <a:pt x="24130" y="189115"/>
                                </a:lnTo>
                                <a:lnTo>
                                  <a:pt x="285229" y="189115"/>
                                </a:lnTo>
                                <a:lnTo>
                                  <a:pt x="294619" y="187220"/>
                                </a:lnTo>
                                <a:lnTo>
                                  <a:pt x="302290" y="182051"/>
                                </a:lnTo>
                                <a:lnTo>
                                  <a:pt x="307462" y="174381"/>
                                </a:lnTo>
                                <a:lnTo>
                                  <a:pt x="309359" y="164985"/>
                                </a:lnTo>
                                <a:lnTo>
                                  <a:pt x="309359" y="24129"/>
                                </a:lnTo>
                                <a:lnTo>
                                  <a:pt x="307462" y="14739"/>
                                </a:lnTo>
                                <a:lnTo>
                                  <a:pt x="302290" y="7069"/>
                                </a:lnTo>
                                <a:lnTo>
                                  <a:pt x="294619" y="1896"/>
                                </a:lnTo>
                                <a:lnTo>
                                  <a:pt x="285229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29"/>
                                </a:lnTo>
                                <a:lnTo>
                                  <a:pt x="0" y="16498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" name="Image 117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9589" y="2464879"/>
                            <a:ext cx="677557" cy="514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7" name="Graphic 1177"/>
                        <wps:cNvSpPr/>
                        <wps:spPr>
                          <a:xfrm>
                            <a:off x="917464" y="2554305"/>
                            <a:ext cx="4540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288925">
                                <a:moveTo>
                                  <a:pt x="405485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240385"/>
                                </a:lnTo>
                                <a:lnTo>
                                  <a:pt x="3791" y="259172"/>
                                </a:lnTo>
                                <a:lnTo>
                                  <a:pt x="14133" y="274512"/>
                                </a:lnTo>
                                <a:lnTo>
                                  <a:pt x="29473" y="284853"/>
                                </a:lnTo>
                                <a:lnTo>
                                  <a:pt x="48260" y="288645"/>
                                </a:lnTo>
                                <a:lnTo>
                                  <a:pt x="405485" y="288645"/>
                                </a:lnTo>
                                <a:lnTo>
                                  <a:pt x="424266" y="284853"/>
                                </a:lnTo>
                                <a:lnTo>
                                  <a:pt x="439607" y="274512"/>
                                </a:lnTo>
                                <a:lnTo>
                                  <a:pt x="449951" y="259172"/>
                                </a:lnTo>
                                <a:lnTo>
                                  <a:pt x="453745" y="240385"/>
                                </a:lnTo>
                                <a:lnTo>
                                  <a:pt x="453745" y="48260"/>
                                </a:lnTo>
                                <a:lnTo>
                                  <a:pt x="449951" y="29478"/>
                                </a:lnTo>
                                <a:lnTo>
                                  <a:pt x="439607" y="14138"/>
                                </a:lnTo>
                                <a:lnTo>
                                  <a:pt x="424266" y="3793"/>
                                </a:lnTo>
                                <a:lnTo>
                                  <a:pt x="405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917464" y="2554305"/>
                            <a:ext cx="454025" cy="28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025" h="288925">
                                <a:moveTo>
                                  <a:pt x="0" y="240385"/>
                                </a:moveTo>
                                <a:lnTo>
                                  <a:pt x="3791" y="259172"/>
                                </a:lnTo>
                                <a:lnTo>
                                  <a:pt x="14133" y="274512"/>
                                </a:lnTo>
                                <a:lnTo>
                                  <a:pt x="29473" y="284853"/>
                                </a:lnTo>
                                <a:lnTo>
                                  <a:pt x="48260" y="288645"/>
                                </a:lnTo>
                                <a:lnTo>
                                  <a:pt x="405485" y="288645"/>
                                </a:lnTo>
                                <a:lnTo>
                                  <a:pt x="424266" y="284853"/>
                                </a:lnTo>
                                <a:lnTo>
                                  <a:pt x="439607" y="274512"/>
                                </a:lnTo>
                                <a:lnTo>
                                  <a:pt x="449951" y="259172"/>
                                </a:lnTo>
                                <a:lnTo>
                                  <a:pt x="453745" y="240385"/>
                                </a:lnTo>
                                <a:lnTo>
                                  <a:pt x="453745" y="48260"/>
                                </a:lnTo>
                                <a:lnTo>
                                  <a:pt x="449951" y="29478"/>
                                </a:lnTo>
                                <a:lnTo>
                                  <a:pt x="439607" y="14138"/>
                                </a:lnTo>
                                <a:lnTo>
                                  <a:pt x="424266" y="3793"/>
                                </a:lnTo>
                                <a:lnTo>
                                  <a:pt x="405485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24038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9" name="Image 117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6352" y="2391041"/>
                            <a:ext cx="1220482" cy="890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0" name="Graphic 1180"/>
                        <wps:cNvSpPr/>
                        <wps:spPr>
                          <a:xfrm>
                            <a:off x="1535645" y="2479628"/>
                            <a:ext cx="99568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680" h="664845">
                                <a:moveTo>
                                  <a:pt x="935062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5"/>
                                </a:lnTo>
                                <a:lnTo>
                                  <a:pt x="0" y="604037"/>
                                </a:lnTo>
                                <a:lnTo>
                                  <a:pt x="4741" y="627516"/>
                                </a:lnTo>
                                <a:lnTo>
                                  <a:pt x="17670" y="646691"/>
                                </a:lnTo>
                                <a:lnTo>
                                  <a:pt x="36845" y="659621"/>
                                </a:lnTo>
                                <a:lnTo>
                                  <a:pt x="60325" y="664362"/>
                                </a:lnTo>
                                <a:lnTo>
                                  <a:pt x="935062" y="664362"/>
                                </a:lnTo>
                                <a:lnTo>
                                  <a:pt x="958547" y="659621"/>
                                </a:lnTo>
                                <a:lnTo>
                                  <a:pt x="977722" y="646691"/>
                                </a:lnTo>
                                <a:lnTo>
                                  <a:pt x="990648" y="627516"/>
                                </a:lnTo>
                                <a:lnTo>
                                  <a:pt x="995387" y="604037"/>
                                </a:lnTo>
                                <a:lnTo>
                                  <a:pt x="995387" y="60325"/>
                                </a:lnTo>
                                <a:lnTo>
                                  <a:pt x="990648" y="36840"/>
                                </a:lnTo>
                                <a:lnTo>
                                  <a:pt x="977722" y="17665"/>
                                </a:lnTo>
                                <a:lnTo>
                                  <a:pt x="958547" y="4739"/>
                                </a:lnTo>
                                <a:lnTo>
                                  <a:pt x="935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535645" y="2479628"/>
                            <a:ext cx="995680" cy="664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680" h="664845">
                                <a:moveTo>
                                  <a:pt x="0" y="604037"/>
                                </a:moveTo>
                                <a:lnTo>
                                  <a:pt x="4741" y="627516"/>
                                </a:lnTo>
                                <a:lnTo>
                                  <a:pt x="17670" y="646691"/>
                                </a:lnTo>
                                <a:lnTo>
                                  <a:pt x="36845" y="659621"/>
                                </a:lnTo>
                                <a:lnTo>
                                  <a:pt x="60325" y="664362"/>
                                </a:lnTo>
                                <a:lnTo>
                                  <a:pt x="935062" y="664362"/>
                                </a:lnTo>
                                <a:lnTo>
                                  <a:pt x="958547" y="659621"/>
                                </a:lnTo>
                                <a:lnTo>
                                  <a:pt x="977722" y="646691"/>
                                </a:lnTo>
                                <a:lnTo>
                                  <a:pt x="990648" y="627516"/>
                                </a:lnTo>
                                <a:lnTo>
                                  <a:pt x="995387" y="604037"/>
                                </a:lnTo>
                                <a:lnTo>
                                  <a:pt x="995387" y="60325"/>
                                </a:lnTo>
                                <a:lnTo>
                                  <a:pt x="990648" y="36840"/>
                                </a:lnTo>
                                <a:lnTo>
                                  <a:pt x="977722" y="17665"/>
                                </a:lnTo>
                                <a:lnTo>
                                  <a:pt x="958547" y="4739"/>
                                </a:lnTo>
                                <a:lnTo>
                                  <a:pt x="935062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5"/>
                                </a:lnTo>
                                <a:lnTo>
                                  <a:pt x="0" y="60403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468" y="186766"/>
                            <a:ext cx="857808" cy="63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3" name="Graphic 1183"/>
                        <wps:cNvSpPr/>
                        <wps:spPr>
                          <a:xfrm>
                            <a:off x="865526" y="275501"/>
                            <a:ext cx="63246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410845">
                                <a:moveTo>
                                  <a:pt x="583869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362280"/>
                                </a:lnTo>
                                <a:lnTo>
                                  <a:pt x="3791" y="381066"/>
                                </a:lnTo>
                                <a:lnTo>
                                  <a:pt x="14133" y="396406"/>
                                </a:lnTo>
                                <a:lnTo>
                                  <a:pt x="29473" y="406748"/>
                                </a:lnTo>
                                <a:lnTo>
                                  <a:pt x="48260" y="410540"/>
                                </a:lnTo>
                                <a:lnTo>
                                  <a:pt x="583869" y="410540"/>
                                </a:lnTo>
                                <a:lnTo>
                                  <a:pt x="602656" y="406748"/>
                                </a:lnTo>
                                <a:lnTo>
                                  <a:pt x="617996" y="396406"/>
                                </a:lnTo>
                                <a:lnTo>
                                  <a:pt x="628337" y="381066"/>
                                </a:lnTo>
                                <a:lnTo>
                                  <a:pt x="632129" y="362280"/>
                                </a:lnTo>
                                <a:lnTo>
                                  <a:pt x="632129" y="48259"/>
                                </a:lnTo>
                                <a:lnTo>
                                  <a:pt x="628337" y="29473"/>
                                </a:lnTo>
                                <a:lnTo>
                                  <a:pt x="617996" y="14133"/>
                                </a:lnTo>
                                <a:lnTo>
                                  <a:pt x="602656" y="3791"/>
                                </a:lnTo>
                                <a:lnTo>
                                  <a:pt x="583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865526" y="275501"/>
                            <a:ext cx="632460" cy="41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410845">
                                <a:moveTo>
                                  <a:pt x="0" y="362280"/>
                                </a:moveTo>
                                <a:lnTo>
                                  <a:pt x="3791" y="381066"/>
                                </a:lnTo>
                                <a:lnTo>
                                  <a:pt x="14133" y="396406"/>
                                </a:lnTo>
                                <a:lnTo>
                                  <a:pt x="29473" y="406748"/>
                                </a:lnTo>
                                <a:lnTo>
                                  <a:pt x="48260" y="410540"/>
                                </a:lnTo>
                                <a:lnTo>
                                  <a:pt x="583869" y="410540"/>
                                </a:lnTo>
                                <a:lnTo>
                                  <a:pt x="602656" y="406748"/>
                                </a:lnTo>
                                <a:lnTo>
                                  <a:pt x="617996" y="396406"/>
                                </a:lnTo>
                                <a:lnTo>
                                  <a:pt x="628337" y="381066"/>
                                </a:lnTo>
                                <a:lnTo>
                                  <a:pt x="632129" y="362280"/>
                                </a:lnTo>
                                <a:lnTo>
                                  <a:pt x="632129" y="48259"/>
                                </a:lnTo>
                                <a:lnTo>
                                  <a:pt x="628337" y="29473"/>
                                </a:lnTo>
                                <a:lnTo>
                                  <a:pt x="617996" y="14133"/>
                                </a:lnTo>
                                <a:lnTo>
                                  <a:pt x="602656" y="3791"/>
                                </a:lnTo>
                                <a:lnTo>
                                  <a:pt x="583869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59"/>
                                </a:lnTo>
                                <a:lnTo>
                                  <a:pt x="0" y="36228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5" name="Image 1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1092" y="851306"/>
                            <a:ext cx="831748" cy="6124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6" name="Graphic 1186"/>
                        <wps:cNvSpPr/>
                        <wps:spPr>
                          <a:xfrm>
                            <a:off x="2430161" y="939340"/>
                            <a:ext cx="60642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386715">
                                <a:moveTo>
                                  <a:pt x="557847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338429"/>
                                </a:lnTo>
                                <a:lnTo>
                                  <a:pt x="3791" y="357216"/>
                                </a:lnTo>
                                <a:lnTo>
                                  <a:pt x="14133" y="372556"/>
                                </a:lnTo>
                                <a:lnTo>
                                  <a:pt x="29473" y="382897"/>
                                </a:lnTo>
                                <a:lnTo>
                                  <a:pt x="48260" y="386689"/>
                                </a:lnTo>
                                <a:lnTo>
                                  <a:pt x="557847" y="386689"/>
                                </a:lnTo>
                                <a:lnTo>
                                  <a:pt x="576634" y="382897"/>
                                </a:lnTo>
                                <a:lnTo>
                                  <a:pt x="591973" y="372556"/>
                                </a:lnTo>
                                <a:lnTo>
                                  <a:pt x="602315" y="357216"/>
                                </a:lnTo>
                                <a:lnTo>
                                  <a:pt x="606107" y="338429"/>
                                </a:lnTo>
                                <a:lnTo>
                                  <a:pt x="606107" y="48260"/>
                                </a:lnTo>
                                <a:lnTo>
                                  <a:pt x="602315" y="29473"/>
                                </a:lnTo>
                                <a:lnTo>
                                  <a:pt x="591973" y="14133"/>
                                </a:lnTo>
                                <a:lnTo>
                                  <a:pt x="576634" y="3791"/>
                                </a:lnTo>
                                <a:lnTo>
                                  <a:pt x="5578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2430161" y="939340"/>
                            <a:ext cx="606425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386715">
                                <a:moveTo>
                                  <a:pt x="0" y="338429"/>
                                </a:moveTo>
                                <a:lnTo>
                                  <a:pt x="3791" y="357216"/>
                                </a:lnTo>
                                <a:lnTo>
                                  <a:pt x="14133" y="372556"/>
                                </a:lnTo>
                                <a:lnTo>
                                  <a:pt x="29473" y="382897"/>
                                </a:lnTo>
                                <a:lnTo>
                                  <a:pt x="48260" y="386689"/>
                                </a:lnTo>
                                <a:lnTo>
                                  <a:pt x="557847" y="386689"/>
                                </a:lnTo>
                                <a:lnTo>
                                  <a:pt x="576634" y="382897"/>
                                </a:lnTo>
                                <a:lnTo>
                                  <a:pt x="591973" y="372556"/>
                                </a:lnTo>
                                <a:lnTo>
                                  <a:pt x="602315" y="357216"/>
                                </a:lnTo>
                                <a:lnTo>
                                  <a:pt x="606107" y="338429"/>
                                </a:lnTo>
                                <a:lnTo>
                                  <a:pt x="606107" y="48260"/>
                                </a:lnTo>
                                <a:lnTo>
                                  <a:pt x="602315" y="29473"/>
                                </a:lnTo>
                                <a:lnTo>
                                  <a:pt x="591973" y="14133"/>
                                </a:lnTo>
                                <a:lnTo>
                                  <a:pt x="576634" y="3791"/>
                                </a:lnTo>
                                <a:lnTo>
                                  <a:pt x="557847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33842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8" name="Image 118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6895" y="866508"/>
                            <a:ext cx="1140129" cy="82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9" name="Graphic 1189"/>
                        <wps:cNvSpPr/>
                        <wps:spPr>
                          <a:xfrm>
                            <a:off x="3135924" y="954322"/>
                            <a:ext cx="91440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606425">
                                <a:moveTo>
                                  <a:pt x="865898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557771"/>
                                </a:lnTo>
                                <a:lnTo>
                                  <a:pt x="3791" y="576557"/>
                                </a:lnTo>
                                <a:lnTo>
                                  <a:pt x="14133" y="591897"/>
                                </a:lnTo>
                                <a:lnTo>
                                  <a:pt x="29473" y="602239"/>
                                </a:lnTo>
                                <a:lnTo>
                                  <a:pt x="48260" y="606031"/>
                                </a:lnTo>
                                <a:lnTo>
                                  <a:pt x="865898" y="606031"/>
                                </a:lnTo>
                                <a:lnTo>
                                  <a:pt x="884685" y="602239"/>
                                </a:lnTo>
                                <a:lnTo>
                                  <a:pt x="900025" y="591897"/>
                                </a:lnTo>
                                <a:lnTo>
                                  <a:pt x="910366" y="576557"/>
                                </a:lnTo>
                                <a:lnTo>
                                  <a:pt x="914158" y="557771"/>
                                </a:lnTo>
                                <a:lnTo>
                                  <a:pt x="914158" y="48259"/>
                                </a:lnTo>
                                <a:lnTo>
                                  <a:pt x="910366" y="29478"/>
                                </a:lnTo>
                                <a:lnTo>
                                  <a:pt x="900025" y="14138"/>
                                </a:lnTo>
                                <a:lnTo>
                                  <a:pt x="884685" y="3793"/>
                                </a:lnTo>
                                <a:lnTo>
                                  <a:pt x="8658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3135924" y="954322"/>
                            <a:ext cx="914400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606425">
                                <a:moveTo>
                                  <a:pt x="0" y="557771"/>
                                </a:moveTo>
                                <a:lnTo>
                                  <a:pt x="3791" y="576557"/>
                                </a:lnTo>
                                <a:lnTo>
                                  <a:pt x="14133" y="591897"/>
                                </a:lnTo>
                                <a:lnTo>
                                  <a:pt x="29473" y="602239"/>
                                </a:lnTo>
                                <a:lnTo>
                                  <a:pt x="48260" y="606031"/>
                                </a:lnTo>
                                <a:lnTo>
                                  <a:pt x="865898" y="606031"/>
                                </a:lnTo>
                                <a:lnTo>
                                  <a:pt x="884685" y="602239"/>
                                </a:lnTo>
                                <a:lnTo>
                                  <a:pt x="900025" y="591897"/>
                                </a:lnTo>
                                <a:lnTo>
                                  <a:pt x="910366" y="576557"/>
                                </a:lnTo>
                                <a:lnTo>
                                  <a:pt x="914158" y="557771"/>
                                </a:lnTo>
                                <a:lnTo>
                                  <a:pt x="914158" y="48259"/>
                                </a:lnTo>
                                <a:lnTo>
                                  <a:pt x="910366" y="29478"/>
                                </a:lnTo>
                                <a:lnTo>
                                  <a:pt x="900025" y="14138"/>
                                </a:lnTo>
                                <a:lnTo>
                                  <a:pt x="884685" y="3793"/>
                                </a:lnTo>
                                <a:lnTo>
                                  <a:pt x="865898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5577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76295" y="74686"/>
                            <a:ext cx="5554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4980">
                                <a:moveTo>
                                  <a:pt x="0" y="0"/>
                                </a:moveTo>
                                <a:lnTo>
                                  <a:pt x="5554713" y="0"/>
                                </a:lnTo>
                              </a:path>
                            </a:pathLst>
                          </a:custGeom>
                          <a:ln w="6032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2" name="Image 11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8421" y="67322"/>
                            <a:ext cx="1164018" cy="84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3" name="Graphic 1193"/>
                        <wps:cNvSpPr/>
                        <wps:spPr>
                          <a:xfrm>
                            <a:off x="1637559" y="155865"/>
                            <a:ext cx="93853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8530" h="622935">
                                <a:moveTo>
                                  <a:pt x="829830" y="0"/>
                                </a:move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513778"/>
                                </a:lnTo>
                                <a:lnTo>
                                  <a:pt x="8533" y="556044"/>
                                </a:lnTo>
                                <a:lnTo>
                                  <a:pt x="31803" y="590559"/>
                                </a:lnTo>
                                <a:lnTo>
                                  <a:pt x="66319" y="613830"/>
                                </a:lnTo>
                                <a:lnTo>
                                  <a:pt x="108585" y="622363"/>
                                </a:lnTo>
                                <a:lnTo>
                                  <a:pt x="829830" y="622363"/>
                                </a:lnTo>
                                <a:lnTo>
                                  <a:pt x="872096" y="613830"/>
                                </a:lnTo>
                                <a:lnTo>
                                  <a:pt x="906611" y="590559"/>
                                </a:lnTo>
                                <a:lnTo>
                                  <a:pt x="929882" y="556044"/>
                                </a:lnTo>
                                <a:lnTo>
                                  <a:pt x="938415" y="513778"/>
                                </a:lnTo>
                                <a:lnTo>
                                  <a:pt x="938415" y="108585"/>
                                </a:lnTo>
                                <a:lnTo>
                                  <a:pt x="929882" y="66319"/>
                                </a:lnTo>
                                <a:lnTo>
                                  <a:pt x="906611" y="31803"/>
                                </a:lnTo>
                                <a:lnTo>
                                  <a:pt x="872096" y="8533"/>
                                </a:lnTo>
                                <a:lnTo>
                                  <a:pt x="8298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1637559" y="155865"/>
                            <a:ext cx="93853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8530" h="622935">
                                <a:moveTo>
                                  <a:pt x="0" y="513778"/>
                                </a:moveTo>
                                <a:lnTo>
                                  <a:pt x="8533" y="556044"/>
                                </a:lnTo>
                                <a:lnTo>
                                  <a:pt x="31803" y="590559"/>
                                </a:lnTo>
                                <a:lnTo>
                                  <a:pt x="66319" y="613830"/>
                                </a:lnTo>
                                <a:lnTo>
                                  <a:pt x="108585" y="622363"/>
                                </a:lnTo>
                                <a:lnTo>
                                  <a:pt x="829830" y="622363"/>
                                </a:lnTo>
                                <a:lnTo>
                                  <a:pt x="872096" y="613830"/>
                                </a:lnTo>
                                <a:lnTo>
                                  <a:pt x="906611" y="590559"/>
                                </a:lnTo>
                                <a:lnTo>
                                  <a:pt x="929882" y="556044"/>
                                </a:lnTo>
                                <a:lnTo>
                                  <a:pt x="938415" y="513778"/>
                                </a:lnTo>
                                <a:lnTo>
                                  <a:pt x="938415" y="108585"/>
                                </a:lnTo>
                                <a:lnTo>
                                  <a:pt x="929882" y="66319"/>
                                </a:lnTo>
                                <a:lnTo>
                                  <a:pt x="906611" y="31803"/>
                                </a:lnTo>
                                <a:lnTo>
                                  <a:pt x="872096" y="8533"/>
                                </a:lnTo>
                                <a:lnTo>
                                  <a:pt x="829830" y="0"/>
                                </a:ln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513778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5" name="Image 119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10" y="1068476"/>
                            <a:ext cx="568972" cy="43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" name="Graphic 1196"/>
                        <wps:cNvSpPr/>
                        <wps:spPr>
                          <a:xfrm>
                            <a:off x="970911" y="1157864"/>
                            <a:ext cx="34353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12725">
                                <a:moveTo>
                                  <a:pt x="319024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88290"/>
                                </a:lnTo>
                                <a:lnTo>
                                  <a:pt x="1895" y="197686"/>
                                </a:lnTo>
                                <a:lnTo>
                                  <a:pt x="7064" y="205355"/>
                                </a:lnTo>
                                <a:lnTo>
                                  <a:pt x="14733" y="210525"/>
                                </a:lnTo>
                                <a:lnTo>
                                  <a:pt x="24130" y="212420"/>
                                </a:lnTo>
                                <a:lnTo>
                                  <a:pt x="319024" y="212420"/>
                                </a:lnTo>
                                <a:lnTo>
                                  <a:pt x="328420" y="210525"/>
                                </a:lnTo>
                                <a:lnTo>
                                  <a:pt x="336089" y="205355"/>
                                </a:lnTo>
                                <a:lnTo>
                                  <a:pt x="341258" y="197686"/>
                                </a:lnTo>
                                <a:lnTo>
                                  <a:pt x="343154" y="188290"/>
                                </a:lnTo>
                                <a:lnTo>
                                  <a:pt x="343154" y="24130"/>
                                </a:lnTo>
                                <a:lnTo>
                                  <a:pt x="341258" y="14739"/>
                                </a:lnTo>
                                <a:lnTo>
                                  <a:pt x="336089" y="7069"/>
                                </a:lnTo>
                                <a:lnTo>
                                  <a:pt x="328420" y="1896"/>
                                </a:lnTo>
                                <a:lnTo>
                                  <a:pt x="319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970911" y="1157864"/>
                            <a:ext cx="343535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12725">
                                <a:moveTo>
                                  <a:pt x="0" y="188290"/>
                                </a:moveTo>
                                <a:lnTo>
                                  <a:pt x="1895" y="197686"/>
                                </a:lnTo>
                                <a:lnTo>
                                  <a:pt x="7064" y="205355"/>
                                </a:lnTo>
                                <a:lnTo>
                                  <a:pt x="14733" y="210525"/>
                                </a:lnTo>
                                <a:lnTo>
                                  <a:pt x="24130" y="212420"/>
                                </a:lnTo>
                                <a:lnTo>
                                  <a:pt x="319024" y="212420"/>
                                </a:lnTo>
                                <a:lnTo>
                                  <a:pt x="328420" y="210525"/>
                                </a:lnTo>
                                <a:lnTo>
                                  <a:pt x="336089" y="205355"/>
                                </a:lnTo>
                                <a:lnTo>
                                  <a:pt x="341258" y="197686"/>
                                </a:lnTo>
                                <a:lnTo>
                                  <a:pt x="343154" y="188290"/>
                                </a:lnTo>
                                <a:lnTo>
                                  <a:pt x="343154" y="24130"/>
                                </a:lnTo>
                                <a:lnTo>
                                  <a:pt x="341258" y="14739"/>
                                </a:lnTo>
                                <a:lnTo>
                                  <a:pt x="336089" y="7069"/>
                                </a:lnTo>
                                <a:lnTo>
                                  <a:pt x="328420" y="1896"/>
                                </a:lnTo>
                                <a:lnTo>
                                  <a:pt x="319024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6"/>
                                </a:lnTo>
                                <a:lnTo>
                                  <a:pt x="7064" y="7069"/>
                                </a:lnTo>
                                <a:lnTo>
                                  <a:pt x="1895" y="14739"/>
                                </a:lnTo>
                                <a:lnTo>
                                  <a:pt x="0" y="24130"/>
                                </a:lnTo>
                                <a:lnTo>
                                  <a:pt x="0" y="18829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8" name="Image 119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2392" y="760094"/>
                            <a:ext cx="573316" cy="440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" name="Graphic 1199"/>
                        <wps:cNvSpPr/>
                        <wps:spPr>
                          <a:xfrm>
                            <a:off x="4140875" y="849449"/>
                            <a:ext cx="34798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215900">
                                <a:moveTo>
                                  <a:pt x="323570" y="0"/>
                                </a:moveTo>
                                <a:lnTo>
                                  <a:pt x="24130" y="0"/>
                                </a:lnTo>
                                <a:lnTo>
                                  <a:pt x="14733" y="1898"/>
                                </a:lnTo>
                                <a:lnTo>
                                  <a:pt x="7064" y="7073"/>
                                </a:lnTo>
                                <a:lnTo>
                                  <a:pt x="1895" y="14744"/>
                                </a:lnTo>
                                <a:lnTo>
                                  <a:pt x="0" y="24129"/>
                                </a:lnTo>
                                <a:lnTo>
                                  <a:pt x="0" y="191427"/>
                                </a:lnTo>
                                <a:lnTo>
                                  <a:pt x="1895" y="200823"/>
                                </a:lnTo>
                                <a:lnTo>
                                  <a:pt x="7064" y="208492"/>
                                </a:lnTo>
                                <a:lnTo>
                                  <a:pt x="14733" y="213662"/>
                                </a:lnTo>
                                <a:lnTo>
                                  <a:pt x="24130" y="215557"/>
                                </a:lnTo>
                                <a:lnTo>
                                  <a:pt x="323570" y="215557"/>
                                </a:lnTo>
                                <a:lnTo>
                                  <a:pt x="332966" y="213662"/>
                                </a:lnTo>
                                <a:lnTo>
                                  <a:pt x="340636" y="208492"/>
                                </a:lnTo>
                                <a:lnTo>
                                  <a:pt x="345805" y="200823"/>
                                </a:lnTo>
                                <a:lnTo>
                                  <a:pt x="347700" y="191427"/>
                                </a:lnTo>
                                <a:lnTo>
                                  <a:pt x="347700" y="24129"/>
                                </a:lnTo>
                                <a:lnTo>
                                  <a:pt x="345805" y="14744"/>
                                </a:lnTo>
                                <a:lnTo>
                                  <a:pt x="340636" y="7073"/>
                                </a:lnTo>
                                <a:lnTo>
                                  <a:pt x="332966" y="1898"/>
                                </a:lnTo>
                                <a:lnTo>
                                  <a:pt x="3235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4140875" y="849449"/>
                            <a:ext cx="34798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980" h="215900">
                                <a:moveTo>
                                  <a:pt x="0" y="191427"/>
                                </a:moveTo>
                                <a:lnTo>
                                  <a:pt x="1895" y="200823"/>
                                </a:lnTo>
                                <a:lnTo>
                                  <a:pt x="7064" y="208492"/>
                                </a:lnTo>
                                <a:lnTo>
                                  <a:pt x="14733" y="213662"/>
                                </a:lnTo>
                                <a:lnTo>
                                  <a:pt x="24130" y="215557"/>
                                </a:lnTo>
                                <a:lnTo>
                                  <a:pt x="323570" y="215557"/>
                                </a:lnTo>
                                <a:lnTo>
                                  <a:pt x="332966" y="213662"/>
                                </a:lnTo>
                                <a:lnTo>
                                  <a:pt x="340636" y="208492"/>
                                </a:lnTo>
                                <a:lnTo>
                                  <a:pt x="345805" y="200823"/>
                                </a:lnTo>
                                <a:lnTo>
                                  <a:pt x="347700" y="191427"/>
                                </a:lnTo>
                                <a:lnTo>
                                  <a:pt x="347700" y="24129"/>
                                </a:lnTo>
                                <a:lnTo>
                                  <a:pt x="345805" y="14744"/>
                                </a:lnTo>
                                <a:lnTo>
                                  <a:pt x="340636" y="7073"/>
                                </a:lnTo>
                                <a:lnTo>
                                  <a:pt x="332966" y="1898"/>
                                </a:lnTo>
                                <a:lnTo>
                                  <a:pt x="323570" y="0"/>
                                </a:lnTo>
                                <a:lnTo>
                                  <a:pt x="24130" y="0"/>
                                </a:lnTo>
                                <a:lnTo>
                                  <a:pt x="14733" y="1898"/>
                                </a:lnTo>
                                <a:lnTo>
                                  <a:pt x="7064" y="7073"/>
                                </a:lnTo>
                                <a:lnTo>
                                  <a:pt x="1895" y="14744"/>
                                </a:lnTo>
                                <a:lnTo>
                                  <a:pt x="0" y="24129"/>
                                </a:lnTo>
                                <a:lnTo>
                                  <a:pt x="0" y="19142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1" name="Image 120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8557" y="1468069"/>
                            <a:ext cx="762254" cy="571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" name="Graphic 1202"/>
                        <wps:cNvSpPr/>
                        <wps:spPr>
                          <a:xfrm>
                            <a:off x="3636078" y="1556739"/>
                            <a:ext cx="53784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346710">
                                <a:moveTo>
                                  <a:pt x="489483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298297"/>
                                </a:lnTo>
                                <a:lnTo>
                                  <a:pt x="3791" y="317084"/>
                                </a:lnTo>
                                <a:lnTo>
                                  <a:pt x="14133" y="332424"/>
                                </a:lnTo>
                                <a:lnTo>
                                  <a:pt x="29473" y="342765"/>
                                </a:lnTo>
                                <a:lnTo>
                                  <a:pt x="48260" y="346557"/>
                                </a:lnTo>
                                <a:lnTo>
                                  <a:pt x="489483" y="346557"/>
                                </a:lnTo>
                                <a:lnTo>
                                  <a:pt x="508270" y="342765"/>
                                </a:lnTo>
                                <a:lnTo>
                                  <a:pt x="523609" y="332424"/>
                                </a:lnTo>
                                <a:lnTo>
                                  <a:pt x="533951" y="317084"/>
                                </a:lnTo>
                                <a:lnTo>
                                  <a:pt x="537743" y="298297"/>
                                </a:lnTo>
                                <a:lnTo>
                                  <a:pt x="537743" y="48260"/>
                                </a:lnTo>
                                <a:lnTo>
                                  <a:pt x="533951" y="29478"/>
                                </a:lnTo>
                                <a:lnTo>
                                  <a:pt x="523609" y="14138"/>
                                </a:lnTo>
                                <a:lnTo>
                                  <a:pt x="508270" y="3793"/>
                                </a:lnTo>
                                <a:lnTo>
                                  <a:pt x="489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3636078" y="1556739"/>
                            <a:ext cx="53784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346710">
                                <a:moveTo>
                                  <a:pt x="0" y="298297"/>
                                </a:moveTo>
                                <a:lnTo>
                                  <a:pt x="3791" y="317084"/>
                                </a:lnTo>
                                <a:lnTo>
                                  <a:pt x="14133" y="332424"/>
                                </a:lnTo>
                                <a:lnTo>
                                  <a:pt x="29473" y="342765"/>
                                </a:lnTo>
                                <a:lnTo>
                                  <a:pt x="48260" y="346557"/>
                                </a:lnTo>
                                <a:lnTo>
                                  <a:pt x="489483" y="346557"/>
                                </a:lnTo>
                                <a:lnTo>
                                  <a:pt x="508270" y="342765"/>
                                </a:lnTo>
                                <a:lnTo>
                                  <a:pt x="523609" y="332424"/>
                                </a:lnTo>
                                <a:lnTo>
                                  <a:pt x="533951" y="317084"/>
                                </a:lnTo>
                                <a:lnTo>
                                  <a:pt x="537743" y="298297"/>
                                </a:lnTo>
                                <a:lnTo>
                                  <a:pt x="537743" y="48260"/>
                                </a:lnTo>
                                <a:lnTo>
                                  <a:pt x="533951" y="29478"/>
                                </a:lnTo>
                                <a:lnTo>
                                  <a:pt x="523609" y="14138"/>
                                </a:lnTo>
                                <a:lnTo>
                                  <a:pt x="508270" y="3793"/>
                                </a:lnTo>
                                <a:lnTo>
                                  <a:pt x="489483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29829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4" name="Image 12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0427" y="1854631"/>
                            <a:ext cx="553770" cy="425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5" name="Graphic 1205"/>
                        <wps:cNvSpPr/>
                        <wps:spPr>
                          <a:xfrm>
                            <a:off x="3509381" y="1942703"/>
                            <a:ext cx="32766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201930">
                                <a:moveTo>
                                  <a:pt x="278993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153187"/>
                                </a:lnTo>
                                <a:lnTo>
                                  <a:pt x="3791" y="171974"/>
                                </a:lnTo>
                                <a:lnTo>
                                  <a:pt x="14133" y="187313"/>
                                </a:lnTo>
                                <a:lnTo>
                                  <a:pt x="29473" y="197655"/>
                                </a:lnTo>
                                <a:lnTo>
                                  <a:pt x="48260" y="201447"/>
                                </a:lnTo>
                                <a:lnTo>
                                  <a:pt x="278993" y="201447"/>
                                </a:lnTo>
                                <a:lnTo>
                                  <a:pt x="297774" y="197655"/>
                                </a:lnTo>
                                <a:lnTo>
                                  <a:pt x="313115" y="187313"/>
                                </a:lnTo>
                                <a:lnTo>
                                  <a:pt x="323459" y="171974"/>
                                </a:lnTo>
                                <a:lnTo>
                                  <a:pt x="327253" y="153187"/>
                                </a:lnTo>
                                <a:lnTo>
                                  <a:pt x="327253" y="48260"/>
                                </a:lnTo>
                                <a:lnTo>
                                  <a:pt x="323459" y="29473"/>
                                </a:lnTo>
                                <a:lnTo>
                                  <a:pt x="313115" y="14133"/>
                                </a:lnTo>
                                <a:lnTo>
                                  <a:pt x="297774" y="3791"/>
                                </a:lnTo>
                                <a:lnTo>
                                  <a:pt x="278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3509381" y="1942703"/>
                            <a:ext cx="327660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660" h="201930">
                                <a:moveTo>
                                  <a:pt x="0" y="153187"/>
                                </a:moveTo>
                                <a:lnTo>
                                  <a:pt x="3791" y="171974"/>
                                </a:lnTo>
                                <a:lnTo>
                                  <a:pt x="14133" y="187313"/>
                                </a:lnTo>
                                <a:lnTo>
                                  <a:pt x="29473" y="197655"/>
                                </a:lnTo>
                                <a:lnTo>
                                  <a:pt x="48260" y="201447"/>
                                </a:lnTo>
                                <a:lnTo>
                                  <a:pt x="278993" y="201447"/>
                                </a:lnTo>
                                <a:lnTo>
                                  <a:pt x="297774" y="197655"/>
                                </a:lnTo>
                                <a:lnTo>
                                  <a:pt x="313115" y="187313"/>
                                </a:lnTo>
                                <a:lnTo>
                                  <a:pt x="323459" y="171974"/>
                                </a:lnTo>
                                <a:lnTo>
                                  <a:pt x="327253" y="153187"/>
                                </a:lnTo>
                                <a:lnTo>
                                  <a:pt x="327253" y="48260"/>
                                </a:lnTo>
                                <a:lnTo>
                                  <a:pt x="323459" y="29473"/>
                                </a:lnTo>
                                <a:lnTo>
                                  <a:pt x="313115" y="14133"/>
                                </a:lnTo>
                                <a:lnTo>
                                  <a:pt x="297774" y="3791"/>
                                </a:lnTo>
                                <a:lnTo>
                                  <a:pt x="278993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15318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7" name="Image 120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2032" y="2063114"/>
                            <a:ext cx="599376" cy="456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8" name="Graphic 1208"/>
                        <wps:cNvSpPr/>
                        <wps:spPr>
                          <a:xfrm>
                            <a:off x="4921222" y="2150657"/>
                            <a:ext cx="37274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31775">
                                <a:moveTo>
                                  <a:pt x="324434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182956"/>
                                </a:lnTo>
                                <a:lnTo>
                                  <a:pt x="3791" y="201742"/>
                                </a:lnTo>
                                <a:lnTo>
                                  <a:pt x="14133" y="217082"/>
                                </a:lnTo>
                                <a:lnTo>
                                  <a:pt x="29473" y="227424"/>
                                </a:lnTo>
                                <a:lnTo>
                                  <a:pt x="48260" y="231216"/>
                                </a:lnTo>
                                <a:lnTo>
                                  <a:pt x="324434" y="231216"/>
                                </a:lnTo>
                                <a:lnTo>
                                  <a:pt x="343220" y="227424"/>
                                </a:lnTo>
                                <a:lnTo>
                                  <a:pt x="358560" y="217082"/>
                                </a:lnTo>
                                <a:lnTo>
                                  <a:pt x="368902" y="201742"/>
                                </a:lnTo>
                                <a:lnTo>
                                  <a:pt x="372694" y="182956"/>
                                </a:lnTo>
                                <a:lnTo>
                                  <a:pt x="372694" y="48259"/>
                                </a:lnTo>
                                <a:lnTo>
                                  <a:pt x="368902" y="29478"/>
                                </a:lnTo>
                                <a:lnTo>
                                  <a:pt x="358560" y="14138"/>
                                </a:lnTo>
                                <a:lnTo>
                                  <a:pt x="343220" y="3793"/>
                                </a:lnTo>
                                <a:lnTo>
                                  <a:pt x="324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4921222" y="2150657"/>
                            <a:ext cx="372745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745" h="231775">
                                <a:moveTo>
                                  <a:pt x="0" y="182956"/>
                                </a:moveTo>
                                <a:lnTo>
                                  <a:pt x="3791" y="201742"/>
                                </a:lnTo>
                                <a:lnTo>
                                  <a:pt x="14133" y="217082"/>
                                </a:lnTo>
                                <a:lnTo>
                                  <a:pt x="29473" y="227424"/>
                                </a:lnTo>
                                <a:lnTo>
                                  <a:pt x="48260" y="231216"/>
                                </a:lnTo>
                                <a:lnTo>
                                  <a:pt x="324434" y="231216"/>
                                </a:lnTo>
                                <a:lnTo>
                                  <a:pt x="343220" y="227424"/>
                                </a:lnTo>
                                <a:lnTo>
                                  <a:pt x="358560" y="217082"/>
                                </a:lnTo>
                                <a:lnTo>
                                  <a:pt x="368902" y="201742"/>
                                </a:lnTo>
                                <a:lnTo>
                                  <a:pt x="372694" y="182956"/>
                                </a:lnTo>
                                <a:lnTo>
                                  <a:pt x="372694" y="48259"/>
                                </a:lnTo>
                                <a:lnTo>
                                  <a:pt x="368902" y="29478"/>
                                </a:lnTo>
                                <a:lnTo>
                                  <a:pt x="358560" y="14138"/>
                                </a:lnTo>
                                <a:lnTo>
                                  <a:pt x="343220" y="3793"/>
                                </a:lnTo>
                                <a:lnTo>
                                  <a:pt x="324434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182956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" name="Image 121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486" y="2886189"/>
                            <a:ext cx="634123" cy="4842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Graphic 1211"/>
                        <wps:cNvSpPr/>
                        <wps:spPr>
                          <a:xfrm>
                            <a:off x="3749706" y="2975447"/>
                            <a:ext cx="40957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258445">
                                <a:moveTo>
                                  <a:pt x="360807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60"/>
                                </a:lnTo>
                                <a:lnTo>
                                  <a:pt x="0" y="209575"/>
                                </a:lnTo>
                                <a:lnTo>
                                  <a:pt x="3791" y="228362"/>
                                </a:lnTo>
                                <a:lnTo>
                                  <a:pt x="14133" y="243701"/>
                                </a:lnTo>
                                <a:lnTo>
                                  <a:pt x="29473" y="254043"/>
                                </a:lnTo>
                                <a:lnTo>
                                  <a:pt x="48260" y="257835"/>
                                </a:lnTo>
                                <a:lnTo>
                                  <a:pt x="360807" y="257835"/>
                                </a:lnTo>
                                <a:lnTo>
                                  <a:pt x="379588" y="254043"/>
                                </a:lnTo>
                                <a:lnTo>
                                  <a:pt x="394928" y="243701"/>
                                </a:lnTo>
                                <a:lnTo>
                                  <a:pt x="405273" y="228362"/>
                                </a:lnTo>
                                <a:lnTo>
                                  <a:pt x="409067" y="209575"/>
                                </a:lnTo>
                                <a:lnTo>
                                  <a:pt x="409067" y="48260"/>
                                </a:lnTo>
                                <a:lnTo>
                                  <a:pt x="405273" y="29467"/>
                                </a:lnTo>
                                <a:lnTo>
                                  <a:pt x="394928" y="14128"/>
                                </a:lnTo>
                                <a:lnTo>
                                  <a:pt x="379588" y="3790"/>
                                </a:lnTo>
                                <a:lnTo>
                                  <a:pt x="36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3749706" y="2975447"/>
                            <a:ext cx="40957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258445">
                                <a:moveTo>
                                  <a:pt x="0" y="209575"/>
                                </a:moveTo>
                                <a:lnTo>
                                  <a:pt x="3791" y="228362"/>
                                </a:lnTo>
                                <a:lnTo>
                                  <a:pt x="14133" y="243701"/>
                                </a:lnTo>
                                <a:lnTo>
                                  <a:pt x="29473" y="254043"/>
                                </a:lnTo>
                                <a:lnTo>
                                  <a:pt x="48260" y="257835"/>
                                </a:lnTo>
                                <a:lnTo>
                                  <a:pt x="360807" y="257835"/>
                                </a:lnTo>
                                <a:lnTo>
                                  <a:pt x="379588" y="254043"/>
                                </a:lnTo>
                                <a:lnTo>
                                  <a:pt x="394928" y="243701"/>
                                </a:lnTo>
                                <a:lnTo>
                                  <a:pt x="405273" y="228362"/>
                                </a:lnTo>
                                <a:lnTo>
                                  <a:pt x="409067" y="209575"/>
                                </a:lnTo>
                                <a:lnTo>
                                  <a:pt x="409067" y="48260"/>
                                </a:lnTo>
                                <a:lnTo>
                                  <a:pt x="405273" y="29467"/>
                                </a:lnTo>
                                <a:lnTo>
                                  <a:pt x="394928" y="14128"/>
                                </a:lnTo>
                                <a:lnTo>
                                  <a:pt x="379588" y="3790"/>
                                </a:lnTo>
                                <a:lnTo>
                                  <a:pt x="360807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0"/>
                                </a:lnTo>
                                <a:lnTo>
                                  <a:pt x="14133" y="14128"/>
                                </a:lnTo>
                                <a:lnTo>
                                  <a:pt x="3791" y="29467"/>
                                </a:lnTo>
                                <a:lnTo>
                                  <a:pt x="0" y="48260"/>
                                </a:lnTo>
                                <a:lnTo>
                                  <a:pt x="0" y="209575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3" name="Image 121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980" y="2069630"/>
                            <a:ext cx="812203" cy="614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4" name="Graphic 1214"/>
                        <wps:cNvSpPr/>
                        <wps:spPr>
                          <a:xfrm>
                            <a:off x="1301569" y="2158485"/>
                            <a:ext cx="58864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388620">
                                <a:moveTo>
                                  <a:pt x="539762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340004"/>
                                </a:lnTo>
                                <a:lnTo>
                                  <a:pt x="3791" y="358791"/>
                                </a:lnTo>
                                <a:lnTo>
                                  <a:pt x="14133" y="374130"/>
                                </a:lnTo>
                                <a:lnTo>
                                  <a:pt x="29473" y="384472"/>
                                </a:lnTo>
                                <a:lnTo>
                                  <a:pt x="48260" y="388264"/>
                                </a:lnTo>
                                <a:lnTo>
                                  <a:pt x="539762" y="388264"/>
                                </a:lnTo>
                                <a:lnTo>
                                  <a:pt x="558554" y="384472"/>
                                </a:lnTo>
                                <a:lnTo>
                                  <a:pt x="573893" y="374130"/>
                                </a:lnTo>
                                <a:lnTo>
                                  <a:pt x="584232" y="358791"/>
                                </a:lnTo>
                                <a:lnTo>
                                  <a:pt x="588022" y="340004"/>
                                </a:lnTo>
                                <a:lnTo>
                                  <a:pt x="588022" y="48260"/>
                                </a:lnTo>
                                <a:lnTo>
                                  <a:pt x="584232" y="29478"/>
                                </a:lnTo>
                                <a:lnTo>
                                  <a:pt x="573893" y="14138"/>
                                </a:lnTo>
                                <a:lnTo>
                                  <a:pt x="558554" y="3793"/>
                                </a:lnTo>
                                <a:lnTo>
                                  <a:pt x="539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1301569" y="2158485"/>
                            <a:ext cx="58864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645" h="388620">
                                <a:moveTo>
                                  <a:pt x="0" y="340004"/>
                                </a:moveTo>
                                <a:lnTo>
                                  <a:pt x="3791" y="358791"/>
                                </a:lnTo>
                                <a:lnTo>
                                  <a:pt x="14133" y="374130"/>
                                </a:lnTo>
                                <a:lnTo>
                                  <a:pt x="29473" y="384472"/>
                                </a:lnTo>
                                <a:lnTo>
                                  <a:pt x="48260" y="388264"/>
                                </a:lnTo>
                                <a:lnTo>
                                  <a:pt x="539762" y="388264"/>
                                </a:lnTo>
                                <a:lnTo>
                                  <a:pt x="558554" y="384472"/>
                                </a:lnTo>
                                <a:lnTo>
                                  <a:pt x="573893" y="374130"/>
                                </a:lnTo>
                                <a:lnTo>
                                  <a:pt x="584232" y="358791"/>
                                </a:lnTo>
                                <a:lnTo>
                                  <a:pt x="588022" y="340004"/>
                                </a:lnTo>
                                <a:lnTo>
                                  <a:pt x="588022" y="48260"/>
                                </a:lnTo>
                                <a:lnTo>
                                  <a:pt x="584232" y="29478"/>
                                </a:lnTo>
                                <a:lnTo>
                                  <a:pt x="573893" y="14138"/>
                                </a:lnTo>
                                <a:lnTo>
                                  <a:pt x="558554" y="3793"/>
                                </a:lnTo>
                                <a:lnTo>
                                  <a:pt x="539762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60"/>
                                </a:lnTo>
                                <a:lnTo>
                                  <a:pt x="0" y="340004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6" name="Image 121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36240"/>
                            <a:ext cx="675395" cy="5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7" name="Graphic 1217"/>
                        <wps:cNvSpPr/>
                        <wps:spPr>
                          <a:xfrm>
                            <a:off x="88581" y="2923741"/>
                            <a:ext cx="45021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286385">
                                <a:moveTo>
                                  <a:pt x="401713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37782"/>
                                </a:lnTo>
                                <a:lnTo>
                                  <a:pt x="3791" y="256568"/>
                                </a:lnTo>
                                <a:lnTo>
                                  <a:pt x="14133" y="271908"/>
                                </a:lnTo>
                                <a:lnTo>
                                  <a:pt x="29473" y="282250"/>
                                </a:lnTo>
                                <a:lnTo>
                                  <a:pt x="48260" y="286042"/>
                                </a:lnTo>
                                <a:lnTo>
                                  <a:pt x="401713" y="286042"/>
                                </a:lnTo>
                                <a:lnTo>
                                  <a:pt x="420500" y="282250"/>
                                </a:lnTo>
                                <a:lnTo>
                                  <a:pt x="435840" y="271908"/>
                                </a:lnTo>
                                <a:lnTo>
                                  <a:pt x="446181" y="256568"/>
                                </a:lnTo>
                                <a:lnTo>
                                  <a:pt x="449973" y="237782"/>
                                </a:lnTo>
                                <a:lnTo>
                                  <a:pt x="449973" y="48260"/>
                                </a:lnTo>
                                <a:lnTo>
                                  <a:pt x="446181" y="29473"/>
                                </a:lnTo>
                                <a:lnTo>
                                  <a:pt x="435840" y="14133"/>
                                </a:lnTo>
                                <a:lnTo>
                                  <a:pt x="420500" y="3791"/>
                                </a:lnTo>
                                <a:lnTo>
                                  <a:pt x="401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88581" y="2923741"/>
                            <a:ext cx="450215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286385">
                                <a:moveTo>
                                  <a:pt x="0" y="237782"/>
                                </a:moveTo>
                                <a:lnTo>
                                  <a:pt x="3791" y="256568"/>
                                </a:lnTo>
                                <a:lnTo>
                                  <a:pt x="14133" y="271908"/>
                                </a:lnTo>
                                <a:lnTo>
                                  <a:pt x="29473" y="282250"/>
                                </a:lnTo>
                                <a:lnTo>
                                  <a:pt x="48260" y="286042"/>
                                </a:lnTo>
                                <a:lnTo>
                                  <a:pt x="401713" y="286042"/>
                                </a:lnTo>
                                <a:lnTo>
                                  <a:pt x="420500" y="282250"/>
                                </a:lnTo>
                                <a:lnTo>
                                  <a:pt x="435840" y="271908"/>
                                </a:lnTo>
                                <a:lnTo>
                                  <a:pt x="446181" y="256568"/>
                                </a:lnTo>
                                <a:lnTo>
                                  <a:pt x="449973" y="237782"/>
                                </a:lnTo>
                                <a:lnTo>
                                  <a:pt x="449973" y="48260"/>
                                </a:lnTo>
                                <a:lnTo>
                                  <a:pt x="446181" y="29473"/>
                                </a:lnTo>
                                <a:lnTo>
                                  <a:pt x="435840" y="14133"/>
                                </a:lnTo>
                                <a:lnTo>
                                  <a:pt x="420500" y="3791"/>
                                </a:lnTo>
                                <a:lnTo>
                                  <a:pt x="401713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237782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" name="Image 121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574" y="1583169"/>
                            <a:ext cx="575487" cy="443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" name="Graphic 1220"/>
                        <wps:cNvSpPr/>
                        <wps:spPr>
                          <a:xfrm>
                            <a:off x="1486217" y="1671295"/>
                            <a:ext cx="35052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217170">
                                <a:moveTo>
                                  <a:pt x="301726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168859"/>
                                </a:lnTo>
                                <a:lnTo>
                                  <a:pt x="3791" y="187645"/>
                                </a:lnTo>
                                <a:lnTo>
                                  <a:pt x="14133" y="202985"/>
                                </a:lnTo>
                                <a:lnTo>
                                  <a:pt x="29473" y="213327"/>
                                </a:lnTo>
                                <a:lnTo>
                                  <a:pt x="48260" y="217119"/>
                                </a:lnTo>
                                <a:lnTo>
                                  <a:pt x="301726" y="217119"/>
                                </a:lnTo>
                                <a:lnTo>
                                  <a:pt x="320507" y="213327"/>
                                </a:lnTo>
                                <a:lnTo>
                                  <a:pt x="335848" y="202985"/>
                                </a:lnTo>
                                <a:lnTo>
                                  <a:pt x="346192" y="187645"/>
                                </a:lnTo>
                                <a:lnTo>
                                  <a:pt x="349986" y="168859"/>
                                </a:lnTo>
                                <a:lnTo>
                                  <a:pt x="349986" y="48260"/>
                                </a:lnTo>
                                <a:lnTo>
                                  <a:pt x="346192" y="29473"/>
                                </a:lnTo>
                                <a:lnTo>
                                  <a:pt x="335848" y="14133"/>
                                </a:lnTo>
                                <a:lnTo>
                                  <a:pt x="320507" y="3791"/>
                                </a:lnTo>
                                <a:lnTo>
                                  <a:pt x="301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486217" y="1671295"/>
                            <a:ext cx="35052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" h="217170">
                                <a:moveTo>
                                  <a:pt x="0" y="168859"/>
                                </a:moveTo>
                                <a:lnTo>
                                  <a:pt x="3791" y="187645"/>
                                </a:lnTo>
                                <a:lnTo>
                                  <a:pt x="14133" y="202985"/>
                                </a:lnTo>
                                <a:lnTo>
                                  <a:pt x="29473" y="213327"/>
                                </a:lnTo>
                                <a:lnTo>
                                  <a:pt x="48260" y="217119"/>
                                </a:lnTo>
                                <a:lnTo>
                                  <a:pt x="301726" y="217119"/>
                                </a:lnTo>
                                <a:lnTo>
                                  <a:pt x="320507" y="213327"/>
                                </a:lnTo>
                                <a:lnTo>
                                  <a:pt x="335848" y="202985"/>
                                </a:lnTo>
                                <a:lnTo>
                                  <a:pt x="346192" y="187645"/>
                                </a:lnTo>
                                <a:lnTo>
                                  <a:pt x="349986" y="168859"/>
                                </a:lnTo>
                                <a:lnTo>
                                  <a:pt x="349986" y="48260"/>
                                </a:lnTo>
                                <a:lnTo>
                                  <a:pt x="346192" y="29473"/>
                                </a:lnTo>
                                <a:lnTo>
                                  <a:pt x="335848" y="14133"/>
                                </a:lnTo>
                                <a:lnTo>
                                  <a:pt x="320507" y="3791"/>
                                </a:lnTo>
                                <a:lnTo>
                                  <a:pt x="301726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1"/>
                                </a:lnTo>
                                <a:lnTo>
                                  <a:pt x="14133" y="14133"/>
                                </a:lnTo>
                                <a:lnTo>
                                  <a:pt x="3791" y="29473"/>
                                </a:lnTo>
                                <a:lnTo>
                                  <a:pt x="0" y="48260"/>
                                </a:lnTo>
                                <a:lnTo>
                                  <a:pt x="0" y="16885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76293" y="72731"/>
                            <a:ext cx="5553710" cy="319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3710" h="3197225">
                                <a:moveTo>
                                  <a:pt x="0" y="3196755"/>
                                </a:moveTo>
                                <a:lnTo>
                                  <a:pt x="5553633" y="3196755"/>
                                </a:lnTo>
                                <a:lnTo>
                                  <a:pt x="5553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6755"/>
                                </a:lnTo>
                                <a:close/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22842" y="72729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22842" y="507497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22842" y="942266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22842" y="1377034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22842" y="1811803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22842" y="2246571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22842" y="2681339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22842" y="3116108"/>
                            <a:ext cx="54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>
                                <a:moveTo>
                                  <a:pt x="544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6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1" name="Image 123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7502" y="2052256"/>
                            <a:ext cx="1077150" cy="788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2" name="Graphic 1232"/>
                        <wps:cNvSpPr/>
                        <wps:spPr>
                          <a:xfrm>
                            <a:off x="2965265" y="2139816"/>
                            <a:ext cx="85280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563880">
                                <a:moveTo>
                                  <a:pt x="791997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4"/>
                                </a:lnTo>
                                <a:lnTo>
                                  <a:pt x="0" y="503059"/>
                                </a:lnTo>
                                <a:lnTo>
                                  <a:pt x="4741" y="526539"/>
                                </a:lnTo>
                                <a:lnTo>
                                  <a:pt x="17670" y="545714"/>
                                </a:lnTo>
                                <a:lnTo>
                                  <a:pt x="36845" y="558643"/>
                                </a:lnTo>
                                <a:lnTo>
                                  <a:pt x="60325" y="563384"/>
                                </a:lnTo>
                                <a:lnTo>
                                  <a:pt x="791997" y="563384"/>
                                </a:lnTo>
                                <a:lnTo>
                                  <a:pt x="815476" y="558643"/>
                                </a:lnTo>
                                <a:lnTo>
                                  <a:pt x="834651" y="545714"/>
                                </a:lnTo>
                                <a:lnTo>
                                  <a:pt x="847581" y="526539"/>
                                </a:lnTo>
                                <a:lnTo>
                                  <a:pt x="852322" y="503059"/>
                                </a:lnTo>
                                <a:lnTo>
                                  <a:pt x="852322" y="60324"/>
                                </a:lnTo>
                                <a:lnTo>
                                  <a:pt x="847581" y="36840"/>
                                </a:lnTo>
                                <a:lnTo>
                                  <a:pt x="834651" y="17665"/>
                                </a:lnTo>
                                <a:lnTo>
                                  <a:pt x="815476" y="4739"/>
                                </a:lnTo>
                                <a:lnTo>
                                  <a:pt x="791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CE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2965265" y="2139816"/>
                            <a:ext cx="852805" cy="563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805" h="563880">
                                <a:moveTo>
                                  <a:pt x="0" y="503059"/>
                                </a:moveTo>
                                <a:lnTo>
                                  <a:pt x="4741" y="526539"/>
                                </a:lnTo>
                                <a:lnTo>
                                  <a:pt x="17670" y="545714"/>
                                </a:lnTo>
                                <a:lnTo>
                                  <a:pt x="36845" y="558643"/>
                                </a:lnTo>
                                <a:lnTo>
                                  <a:pt x="60325" y="563384"/>
                                </a:lnTo>
                                <a:lnTo>
                                  <a:pt x="791997" y="563384"/>
                                </a:lnTo>
                                <a:lnTo>
                                  <a:pt x="815476" y="558643"/>
                                </a:lnTo>
                                <a:lnTo>
                                  <a:pt x="834651" y="545714"/>
                                </a:lnTo>
                                <a:lnTo>
                                  <a:pt x="847581" y="526539"/>
                                </a:lnTo>
                                <a:lnTo>
                                  <a:pt x="852322" y="503059"/>
                                </a:lnTo>
                                <a:lnTo>
                                  <a:pt x="852322" y="60324"/>
                                </a:lnTo>
                                <a:lnTo>
                                  <a:pt x="847581" y="36840"/>
                                </a:lnTo>
                                <a:lnTo>
                                  <a:pt x="834651" y="17665"/>
                                </a:lnTo>
                                <a:lnTo>
                                  <a:pt x="815476" y="4739"/>
                                </a:lnTo>
                                <a:lnTo>
                                  <a:pt x="791997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4"/>
                                </a:lnTo>
                                <a:lnTo>
                                  <a:pt x="0" y="503059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4" name="Image 123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443" y="1832914"/>
                            <a:ext cx="1166190" cy="849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5" name="Graphic 1235"/>
                        <wps:cNvSpPr/>
                        <wps:spPr>
                          <a:xfrm>
                            <a:off x="208121" y="1921979"/>
                            <a:ext cx="93980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624205">
                                <a:moveTo>
                                  <a:pt x="879322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41"/>
                                </a:lnTo>
                                <a:lnTo>
                                  <a:pt x="17670" y="17670"/>
                                </a:lnTo>
                                <a:lnTo>
                                  <a:pt x="4741" y="36845"/>
                                </a:lnTo>
                                <a:lnTo>
                                  <a:pt x="0" y="60325"/>
                                </a:lnTo>
                                <a:lnTo>
                                  <a:pt x="0" y="563257"/>
                                </a:lnTo>
                                <a:lnTo>
                                  <a:pt x="4741" y="586737"/>
                                </a:lnTo>
                                <a:lnTo>
                                  <a:pt x="17670" y="605912"/>
                                </a:lnTo>
                                <a:lnTo>
                                  <a:pt x="36845" y="618841"/>
                                </a:lnTo>
                                <a:lnTo>
                                  <a:pt x="60325" y="623582"/>
                                </a:lnTo>
                                <a:lnTo>
                                  <a:pt x="879322" y="623582"/>
                                </a:lnTo>
                                <a:lnTo>
                                  <a:pt x="902801" y="618841"/>
                                </a:lnTo>
                                <a:lnTo>
                                  <a:pt x="921977" y="605912"/>
                                </a:lnTo>
                                <a:lnTo>
                                  <a:pt x="934906" y="586737"/>
                                </a:lnTo>
                                <a:lnTo>
                                  <a:pt x="939647" y="563257"/>
                                </a:lnTo>
                                <a:lnTo>
                                  <a:pt x="939647" y="60325"/>
                                </a:lnTo>
                                <a:lnTo>
                                  <a:pt x="934906" y="36845"/>
                                </a:lnTo>
                                <a:lnTo>
                                  <a:pt x="921977" y="17670"/>
                                </a:lnTo>
                                <a:lnTo>
                                  <a:pt x="902801" y="4741"/>
                                </a:lnTo>
                                <a:lnTo>
                                  <a:pt x="879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208121" y="1921979"/>
                            <a:ext cx="939800" cy="624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0" h="624205">
                                <a:moveTo>
                                  <a:pt x="0" y="563257"/>
                                </a:moveTo>
                                <a:lnTo>
                                  <a:pt x="4741" y="586737"/>
                                </a:lnTo>
                                <a:lnTo>
                                  <a:pt x="17670" y="605912"/>
                                </a:lnTo>
                                <a:lnTo>
                                  <a:pt x="36845" y="618841"/>
                                </a:lnTo>
                                <a:lnTo>
                                  <a:pt x="60325" y="623582"/>
                                </a:lnTo>
                                <a:lnTo>
                                  <a:pt x="879322" y="623582"/>
                                </a:lnTo>
                                <a:lnTo>
                                  <a:pt x="902801" y="618841"/>
                                </a:lnTo>
                                <a:lnTo>
                                  <a:pt x="921977" y="605912"/>
                                </a:lnTo>
                                <a:lnTo>
                                  <a:pt x="934906" y="586737"/>
                                </a:lnTo>
                                <a:lnTo>
                                  <a:pt x="939647" y="563257"/>
                                </a:lnTo>
                                <a:lnTo>
                                  <a:pt x="939647" y="60325"/>
                                </a:lnTo>
                                <a:lnTo>
                                  <a:pt x="934906" y="36845"/>
                                </a:lnTo>
                                <a:lnTo>
                                  <a:pt x="921977" y="17670"/>
                                </a:lnTo>
                                <a:lnTo>
                                  <a:pt x="902801" y="4741"/>
                                </a:lnTo>
                                <a:lnTo>
                                  <a:pt x="879322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41"/>
                                </a:lnTo>
                                <a:lnTo>
                                  <a:pt x="17670" y="17670"/>
                                </a:lnTo>
                                <a:lnTo>
                                  <a:pt x="4741" y="36845"/>
                                </a:lnTo>
                                <a:lnTo>
                                  <a:pt x="0" y="60325"/>
                                </a:lnTo>
                                <a:lnTo>
                                  <a:pt x="0" y="56325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7" name="Image 1237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6094" y="1678724"/>
                            <a:ext cx="1066291" cy="781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8" name="Graphic 1238"/>
                        <wps:cNvSpPr/>
                        <wps:spPr>
                          <a:xfrm>
                            <a:off x="2214092" y="1766521"/>
                            <a:ext cx="842644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644" h="556895">
                                <a:moveTo>
                                  <a:pt x="793991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508190"/>
                                </a:lnTo>
                                <a:lnTo>
                                  <a:pt x="3791" y="526977"/>
                                </a:lnTo>
                                <a:lnTo>
                                  <a:pt x="14133" y="542316"/>
                                </a:lnTo>
                                <a:lnTo>
                                  <a:pt x="29473" y="552658"/>
                                </a:lnTo>
                                <a:lnTo>
                                  <a:pt x="48260" y="556450"/>
                                </a:lnTo>
                                <a:lnTo>
                                  <a:pt x="793991" y="556450"/>
                                </a:lnTo>
                                <a:lnTo>
                                  <a:pt x="812777" y="552658"/>
                                </a:lnTo>
                                <a:lnTo>
                                  <a:pt x="828117" y="542316"/>
                                </a:lnTo>
                                <a:lnTo>
                                  <a:pt x="838459" y="526977"/>
                                </a:lnTo>
                                <a:lnTo>
                                  <a:pt x="842251" y="508190"/>
                                </a:lnTo>
                                <a:lnTo>
                                  <a:pt x="842251" y="48259"/>
                                </a:lnTo>
                                <a:lnTo>
                                  <a:pt x="838459" y="29478"/>
                                </a:lnTo>
                                <a:lnTo>
                                  <a:pt x="828117" y="14138"/>
                                </a:lnTo>
                                <a:lnTo>
                                  <a:pt x="812777" y="3793"/>
                                </a:lnTo>
                                <a:lnTo>
                                  <a:pt x="793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2214092" y="1766521"/>
                            <a:ext cx="842644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644" h="556895">
                                <a:moveTo>
                                  <a:pt x="0" y="508190"/>
                                </a:moveTo>
                                <a:lnTo>
                                  <a:pt x="3791" y="526977"/>
                                </a:lnTo>
                                <a:lnTo>
                                  <a:pt x="14133" y="542316"/>
                                </a:lnTo>
                                <a:lnTo>
                                  <a:pt x="29473" y="552658"/>
                                </a:lnTo>
                                <a:lnTo>
                                  <a:pt x="48260" y="556450"/>
                                </a:lnTo>
                                <a:lnTo>
                                  <a:pt x="793991" y="556450"/>
                                </a:lnTo>
                                <a:lnTo>
                                  <a:pt x="812777" y="552658"/>
                                </a:lnTo>
                                <a:lnTo>
                                  <a:pt x="828117" y="542316"/>
                                </a:lnTo>
                                <a:lnTo>
                                  <a:pt x="838459" y="526977"/>
                                </a:lnTo>
                                <a:lnTo>
                                  <a:pt x="842251" y="508190"/>
                                </a:lnTo>
                                <a:lnTo>
                                  <a:pt x="842251" y="48259"/>
                                </a:lnTo>
                                <a:lnTo>
                                  <a:pt x="838459" y="29478"/>
                                </a:lnTo>
                                <a:lnTo>
                                  <a:pt x="828117" y="14138"/>
                                </a:lnTo>
                                <a:lnTo>
                                  <a:pt x="812777" y="3793"/>
                                </a:lnTo>
                                <a:lnTo>
                                  <a:pt x="793991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50819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0" name="Image 124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0980" y="0"/>
                            <a:ext cx="1326895" cy="957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1" name="Graphic 1241"/>
                        <wps:cNvSpPr/>
                        <wps:spPr>
                          <a:xfrm>
                            <a:off x="3819479" y="87687"/>
                            <a:ext cx="110172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733425">
                                <a:moveTo>
                                  <a:pt x="1028839" y="0"/>
                                </a:moveTo>
                                <a:lnTo>
                                  <a:pt x="72390" y="0"/>
                                </a:lnTo>
                                <a:lnTo>
                                  <a:pt x="44212" y="5688"/>
                                </a:lnTo>
                                <a:lnTo>
                                  <a:pt x="21202" y="21202"/>
                                </a:lnTo>
                                <a:lnTo>
                                  <a:pt x="5688" y="44212"/>
                                </a:lnTo>
                                <a:lnTo>
                                  <a:pt x="0" y="72389"/>
                                </a:lnTo>
                                <a:lnTo>
                                  <a:pt x="0" y="660857"/>
                                </a:lnTo>
                                <a:lnTo>
                                  <a:pt x="5688" y="689034"/>
                                </a:lnTo>
                                <a:lnTo>
                                  <a:pt x="21202" y="712044"/>
                                </a:lnTo>
                                <a:lnTo>
                                  <a:pt x="44212" y="727558"/>
                                </a:lnTo>
                                <a:lnTo>
                                  <a:pt x="72390" y="733247"/>
                                </a:lnTo>
                                <a:lnTo>
                                  <a:pt x="1028839" y="733247"/>
                                </a:lnTo>
                                <a:lnTo>
                                  <a:pt x="1057017" y="727558"/>
                                </a:lnTo>
                                <a:lnTo>
                                  <a:pt x="1080027" y="712044"/>
                                </a:lnTo>
                                <a:lnTo>
                                  <a:pt x="1095540" y="689034"/>
                                </a:lnTo>
                                <a:lnTo>
                                  <a:pt x="1101229" y="660857"/>
                                </a:lnTo>
                                <a:lnTo>
                                  <a:pt x="1101229" y="72389"/>
                                </a:lnTo>
                                <a:lnTo>
                                  <a:pt x="1095540" y="44212"/>
                                </a:lnTo>
                                <a:lnTo>
                                  <a:pt x="1080027" y="21202"/>
                                </a:lnTo>
                                <a:lnTo>
                                  <a:pt x="1057017" y="5688"/>
                                </a:lnTo>
                                <a:lnTo>
                                  <a:pt x="1028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3819479" y="87687"/>
                            <a:ext cx="1101725" cy="733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1725" h="733425">
                                <a:moveTo>
                                  <a:pt x="0" y="660857"/>
                                </a:moveTo>
                                <a:lnTo>
                                  <a:pt x="5688" y="689034"/>
                                </a:lnTo>
                                <a:lnTo>
                                  <a:pt x="21202" y="712044"/>
                                </a:lnTo>
                                <a:lnTo>
                                  <a:pt x="44212" y="727558"/>
                                </a:lnTo>
                                <a:lnTo>
                                  <a:pt x="72390" y="733247"/>
                                </a:lnTo>
                                <a:lnTo>
                                  <a:pt x="1028839" y="733247"/>
                                </a:lnTo>
                                <a:lnTo>
                                  <a:pt x="1057017" y="727558"/>
                                </a:lnTo>
                                <a:lnTo>
                                  <a:pt x="1080027" y="712044"/>
                                </a:lnTo>
                                <a:lnTo>
                                  <a:pt x="1095540" y="689034"/>
                                </a:lnTo>
                                <a:lnTo>
                                  <a:pt x="1101229" y="660857"/>
                                </a:lnTo>
                                <a:lnTo>
                                  <a:pt x="1101229" y="72389"/>
                                </a:lnTo>
                                <a:lnTo>
                                  <a:pt x="1095540" y="44212"/>
                                </a:lnTo>
                                <a:lnTo>
                                  <a:pt x="1080027" y="21202"/>
                                </a:lnTo>
                                <a:lnTo>
                                  <a:pt x="1057017" y="5688"/>
                                </a:lnTo>
                                <a:lnTo>
                                  <a:pt x="1028839" y="0"/>
                                </a:lnTo>
                                <a:lnTo>
                                  <a:pt x="72390" y="0"/>
                                </a:lnTo>
                                <a:lnTo>
                                  <a:pt x="44212" y="5688"/>
                                </a:lnTo>
                                <a:lnTo>
                                  <a:pt x="21202" y="21202"/>
                                </a:lnTo>
                                <a:lnTo>
                                  <a:pt x="5688" y="44212"/>
                                </a:lnTo>
                                <a:lnTo>
                                  <a:pt x="0" y="72389"/>
                                </a:lnTo>
                                <a:lnTo>
                                  <a:pt x="0" y="660857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3" name="Image 124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5873" y="2371496"/>
                            <a:ext cx="1248714" cy="9077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4" name="Graphic 1244"/>
                        <wps:cNvSpPr/>
                        <wps:spPr>
                          <a:xfrm>
                            <a:off x="4565094" y="2459831"/>
                            <a:ext cx="10223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0" h="683260">
                                <a:moveTo>
                                  <a:pt x="961428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5"/>
                                </a:lnTo>
                                <a:lnTo>
                                  <a:pt x="0" y="622490"/>
                                </a:lnTo>
                                <a:lnTo>
                                  <a:pt x="4741" y="645969"/>
                                </a:lnTo>
                                <a:lnTo>
                                  <a:pt x="17670" y="665145"/>
                                </a:lnTo>
                                <a:lnTo>
                                  <a:pt x="36845" y="678074"/>
                                </a:lnTo>
                                <a:lnTo>
                                  <a:pt x="60325" y="682815"/>
                                </a:lnTo>
                                <a:lnTo>
                                  <a:pt x="961428" y="682815"/>
                                </a:lnTo>
                                <a:lnTo>
                                  <a:pt x="984912" y="678074"/>
                                </a:lnTo>
                                <a:lnTo>
                                  <a:pt x="1004087" y="665145"/>
                                </a:lnTo>
                                <a:lnTo>
                                  <a:pt x="1017013" y="645969"/>
                                </a:lnTo>
                                <a:lnTo>
                                  <a:pt x="1021753" y="622490"/>
                                </a:lnTo>
                                <a:lnTo>
                                  <a:pt x="1021753" y="60325"/>
                                </a:lnTo>
                                <a:lnTo>
                                  <a:pt x="1017013" y="36840"/>
                                </a:lnTo>
                                <a:lnTo>
                                  <a:pt x="1004087" y="17665"/>
                                </a:lnTo>
                                <a:lnTo>
                                  <a:pt x="984912" y="4739"/>
                                </a:lnTo>
                                <a:lnTo>
                                  <a:pt x="961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4565094" y="2459831"/>
                            <a:ext cx="1022350" cy="68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0" h="683260">
                                <a:moveTo>
                                  <a:pt x="0" y="622490"/>
                                </a:moveTo>
                                <a:lnTo>
                                  <a:pt x="4741" y="645969"/>
                                </a:lnTo>
                                <a:lnTo>
                                  <a:pt x="17670" y="665145"/>
                                </a:lnTo>
                                <a:lnTo>
                                  <a:pt x="36845" y="678074"/>
                                </a:lnTo>
                                <a:lnTo>
                                  <a:pt x="60325" y="682815"/>
                                </a:lnTo>
                                <a:lnTo>
                                  <a:pt x="961428" y="682815"/>
                                </a:lnTo>
                                <a:lnTo>
                                  <a:pt x="984912" y="678074"/>
                                </a:lnTo>
                                <a:lnTo>
                                  <a:pt x="1004087" y="665145"/>
                                </a:lnTo>
                                <a:lnTo>
                                  <a:pt x="1017013" y="645969"/>
                                </a:lnTo>
                                <a:lnTo>
                                  <a:pt x="1021753" y="622490"/>
                                </a:lnTo>
                                <a:lnTo>
                                  <a:pt x="1021753" y="60325"/>
                                </a:lnTo>
                                <a:lnTo>
                                  <a:pt x="1017013" y="36840"/>
                                </a:lnTo>
                                <a:lnTo>
                                  <a:pt x="1004087" y="17665"/>
                                </a:lnTo>
                                <a:lnTo>
                                  <a:pt x="984912" y="4739"/>
                                </a:lnTo>
                                <a:lnTo>
                                  <a:pt x="961428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39"/>
                                </a:lnTo>
                                <a:lnTo>
                                  <a:pt x="17670" y="17665"/>
                                </a:lnTo>
                                <a:lnTo>
                                  <a:pt x="4741" y="36840"/>
                                </a:lnTo>
                                <a:lnTo>
                                  <a:pt x="0" y="60325"/>
                                </a:lnTo>
                                <a:lnTo>
                                  <a:pt x="0" y="622490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" name="Image 124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3606" y="1743875"/>
                            <a:ext cx="1346441" cy="975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7" name="Graphic 1247"/>
                        <wps:cNvSpPr/>
                        <wps:spPr>
                          <a:xfrm>
                            <a:off x="3802260" y="1833433"/>
                            <a:ext cx="1121410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748665">
                                <a:moveTo>
                                  <a:pt x="1012367" y="0"/>
                                </a:move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639978"/>
                                </a:lnTo>
                                <a:lnTo>
                                  <a:pt x="8533" y="682244"/>
                                </a:lnTo>
                                <a:lnTo>
                                  <a:pt x="31803" y="716759"/>
                                </a:lnTo>
                                <a:lnTo>
                                  <a:pt x="66319" y="740030"/>
                                </a:lnTo>
                                <a:lnTo>
                                  <a:pt x="108585" y="748563"/>
                                </a:lnTo>
                                <a:lnTo>
                                  <a:pt x="1012367" y="748563"/>
                                </a:lnTo>
                                <a:lnTo>
                                  <a:pt x="1054633" y="740030"/>
                                </a:lnTo>
                                <a:lnTo>
                                  <a:pt x="1089148" y="716759"/>
                                </a:lnTo>
                                <a:lnTo>
                                  <a:pt x="1112419" y="682244"/>
                                </a:lnTo>
                                <a:lnTo>
                                  <a:pt x="1120952" y="639978"/>
                                </a:lnTo>
                                <a:lnTo>
                                  <a:pt x="1120952" y="108585"/>
                                </a:lnTo>
                                <a:lnTo>
                                  <a:pt x="1112419" y="66319"/>
                                </a:lnTo>
                                <a:lnTo>
                                  <a:pt x="1089148" y="31803"/>
                                </a:lnTo>
                                <a:lnTo>
                                  <a:pt x="1054633" y="8533"/>
                                </a:lnTo>
                                <a:lnTo>
                                  <a:pt x="1012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3802260" y="1833433"/>
                            <a:ext cx="1121410" cy="748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748665">
                                <a:moveTo>
                                  <a:pt x="0" y="639978"/>
                                </a:moveTo>
                                <a:lnTo>
                                  <a:pt x="8533" y="682244"/>
                                </a:lnTo>
                                <a:lnTo>
                                  <a:pt x="31803" y="716759"/>
                                </a:lnTo>
                                <a:lnTo>
                                  <a:pt x="66319" y="740030"/>
                                </a:lnTo>
                                <a:lnTo>
                                  <a:pt x="108585" y="748563"/>
                                </a:lnTo>
                                <a:lnTo>
                                  <a:pt x="1012367" y="748563"/>
                                </a:lnTo>
                                <a:lnTo>
                                  <a:pt x="1054633" y="740030"/>
                                </a:lnTo>
                                <a:lnTo>
                                  <a:pt x="1089148" y="716759"/>
                                </a:lnTo>
                                <a:lnTo>
                                  <a:pt x="1112419" y="682244"/>
                                </a:lnTo>
                                <a:lnTo>
                                  <a:pt x="1120952" y="639978"/>
                                </a:lnTo>
                                <a:lnTo>
                                  <a:pt x="1120952" y="108585"/>
                                </a:lnTo>
                                <a:lnTo>
                                  <a:pt x="1112419" y="66319"/>
                                </a:lnTo>
                                <a:lnTo>
                                  <a:pt x="1089148" y="31803"/>
                                </a:lnTo>
                                <a:lnTo>
                                  <a:pt x="1054633" y="8533"/>
                                </a:lnTo>
                                <a:lnTo>
                                  <a:pt x="1012367" y="0"/>
                                </a:lnTo>
                                <a:lnTo>
                                  <a:pt x="108585" y="0"/>
                                </a:lnTo>
                                <a:lnTo>
                                  <a:pt x="66319" y="8533"/>
                                </a:lnTo>
                                <a:lnTo>
                                  <a:pt x="31803" y="31803"/>
                                </a:lnTo>
                                <a:lnTo>
                                  <a:pt x="8533" y="66319"/>
                                </a:lnTo>
                                <a:lnTo>
                                  <a:pt x="0" y="108585"/>
                                </a:lnTo>
                                <a:lnTo>
                                  <a:pt x="0" y="639978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9" name="Image 124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592" y="972921"/>
                            <a:ext cx="716648" cy="540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0" name="Graphic 1250"/>
                        <wps:cNvSpPr/>
                        <wps:spPr>
                          <a:xfrm>
                            <a:off x="488839" y="1061910"/>
                            <a:ext cx="49149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314325">
                                <a:moveTo>
                                  <a:pt x="44262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65988"/>
                                </a:lnTo>
                                <a:lnTo>
                                  <a:pt x="3791" y="284775"/>
                                </a:lnTo>
                                <a:lnTo>
                                  <a:pt x="14133" y="300115"/>
                                </a:lnTo>
                                <a:lnTo>
                                  <a:pt x="29473" y="310456"/>
                                </a:lnTo>
                                <a:lnTo>
                                  <a:pt x="48260" y="314248"/>
                                </a:lnTo>
                                <a:lnTo>
                                  <a:pt x="442620" y="314248"/>
                                </a:lnTo>
                                <a:lnTo>
                                  <a:pt x="461401" y="310456"/>
                                </a:lnTo>
                                <a:lnTo>
                                  <a:pt x="476742" y="300115"/>
                                </a:lnTo>
                                <a:lnTo>
                                  <a:pt x="487086" y="284775"/>
                                </a:lnTo>
                                <a:lnTo>
                                  <a:pt x="490880" y="265988"/>
                                </a:lnTo>
                                <a:lnTo>
                                  <a:pt x="490880" y="48259"/>
                                </a:lnTo>
                                <a:lnTo>
                                  <a:pt x="487086" y="29478"/>
                                </a:lnTo>
                                <a:lnTo>
                                  <a:pt x="476742" y="14138"/>
                                </a:lnTo>
                                <a:lnTo>
                                  <a:pt x="461401" y="3793"/>
                                </a:lnTo>
                                <a:lnTo>
                                  <a:pt x="442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97B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488839" y="1061910"/>
                            <a:ext cx="49149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314325">
                                <a:moveTo>
                                  <a:pt x="0" y="265988"/>
                                </a:moveTo>
                                <a:lnTo>
                                  <a:pt x="3791" y="284775"/>
                                </a:lnTo>
                                <a:lnTo>
                                  <a:pt x="14133" y="300115"/>
                                </a:lnTo>
                                <a:lnTo>
                                  <a:pt x="29473" y="310456"/>
                                </a:lnTo>
                                <a:lnTo>
                                  <a:pt x="48260" y="314248"/>
                                </a:lnTo>
                                <a:lnTo>
                                  <a:pt x="442620" y="314248"/>
                                </a:lnTo>
                                <a:lnTo>
                                  <a:pt x="461401" y="310456"/>
                                </a:lnTo>
                                <a:lnTo>
                                  <a:pt x="476742" y="300115"/>
                                </a:lnTo>
                                <a:lnTo>
                                  <a:pt x="487086" y="284775"/>
                                </a:lnTo>
                                <a:lnTo>
                                  <a:pt x="490880" y="265988"/>
                                </a:lnTo>
                                <a:lnTo>
                                  <a:pt x="490880" y="48259"/>
                                </a:lnTo>
                                <a:lnTo>
                                  <a:pt x="487086" y="29478"/>
                                </a:lnTo>
                                <a:lnTo>
                                  <a:pt x="476742" y="14138"/>
                                </a:lnTo>
                                <a:lnTo>
                                  <a:pt x="461401" y="3793"/>
                                </a:lnTo>
                                <a:lnTo>
                                  <a:pt x="442620" y="0"/>
                                </a:lnTo>
                                <a:lnTo>
                                  <a:pt x="48260" y="0"/>
                                </a:lnTo>
                                <a:lnTo>
                                  <a:pt x="29473" y="3793"/>
                                </a:lnTo>
                                <a:lnTo>
                                  <a:pt x="14133" y="14138"/>
                                </a:lnTo>
                                <a:lnTo>
                                  <a:pt x="3791" y="29478"/>
                                </a:lnTo>
                                <a:lnTo>
                                  <a:pt x="0" y="48259"/>
                                </a:lnTo>
                                <a:lnTo>
                                  <a:pt x="0" y="265988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2" name="Image 125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5242"/>
                            <a:ext cx="942505" cy="694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" name="Graphic 1253"/>
                        <wps:cNvSpPr/>
                        <wps:spPr>
                          <a:xfrm>
                            <a:off x="89456" y="1344726"/>
                            <a:ext cx="71691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 h="469900">
                                <a:moveTo>
                                  <a:pt x="656056" y="0"/>
                                </a:moveTo>
                                <a:lnTo>
                                  <a:pt x="60325" y="0"/>
                                </a:lnTo>
                                <a:lnTo>
                                  <a:pt x="36845" y="4743"/>
                                </a:lnTo>
                                <a:lnTo>
                                  <a:pt x="17670" y="17675"/>
                                </a:lnTo>
                                <a:lnTo>
                                  <a:pt x="4741" y="36851"/>
                                </a:lnTo>
                                <a:lnTo>
                                  <a:pt x="0" y="60325"/>
                                </a:lnTo>
                                <a:lnTo>
                                  <a:pt x="0" y="409371"/>
                                </a:lnTo>
                                <a:lnTo>
                                  <a:pt x="4741" y="432851"/>
                                </a:lnTo>
                                <a:lnTo>
                                  <a:pt x="17670" y="452026"/>
                                </a:lnTo>
                                <a:lnTo>
                                  <a:pt x="36845" y="464955"/>
                                </a:lnTo>
                                <a:lnTo>
                                  <a:pt x="60325" y="469696"/>
                                </a:lnTo>
                                <a:lnTo>
                                  <a:pt x="656056" y="469696"/>
                                </a:lnTo>
                                <a:lnTo>
                                  <a:pt x="679535" y="464955"/>
                                </a:lnTo>
                                <a:lnTo>
                                  <a:pt x="698711" y="452026"/>
                                </a:lnTo>
                                <a:lnTo>
                                  <a:pt x="711640" y="432851"/>
                                </a:lnTo>
                                <a:lnTo>
                                  <a:pt x="716381" y="409371"/>
                                </a:lnTo>
                                <a:lnTo>
                                  <a:pt x="716381" y="60325"/>
                                </a:lnTo>
                                <a:lnTo>
                                  <a:pt x="711640" y="36851"/>
                                </a:lnTo>
                                <a:lnTo>
                                  <a:pt x="698711" y="17675"/>
                                </a:lnTo>
                                <a:lnTo>
                                  <a:pt x="679535" y="4743"/>
                                </a:lnTo>
                                <a:lnTo>
                                  <a:pt x="656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09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89456" y="1344726"/>
                            <a:ext cx="71691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915" h="469900">
                                <a:moveTo>
                                  <a:pt x="0" y="409371"/>
                                </a:moveTo>
                                <a:lnTo>
                                  <a:pt x="4741" y="432851"/>
                                </a:lnTo>
                                <a:lnTo>
                                  <a:pt x="17670" y="452026"/>
                                </a:lnTo>
                                <a:lnTo>
                                  <a:pt x="36845" y="464955"/>
                                </a:lnTo>
                                <a:lnTo>
                                  <a:pt x="60325" y="469696"/>
                                </a:lnTo>
                                <a:lnTo>
                                  <a:pt x="656056" y="469696"/>
                                </a:lnTo>
                                <a:lnTo>
                                  <a:pt x="679535" y="464955"/>
                                </a:lnTo>
                                <a:lnTo>
                                  <a:pt x="698711" y="452026"/>
                                </a:lnTo>
                                <a:lnTo>
                                  <a:pt x="711640" y="432851"/>
                                </a:lnTo>
                                <a:lnTo>
                                  <a:pt x="716381" y="409371"/>
                                </a:lnTo>
                                <a:lnTo>
                                  <a:pt x="716381" y="60325"/>
                                </a:lnTo>
                                <a:lnTo>
                                  <a:pt x="711640" y="36851"/>
                                </a:lnTo>
                                <a:lnTo>
                                  <a:pt x="698711" y="17675"/>
                                </a:lnTo>
                                <a:lnTo>
                                  <a:pt x="679535" y="4743"/>
                                </a:lnTo>
                                <a:lnTo>
                                  <a:pt x="656056" y="0"/>
                                </a:lnTo>
                                <a:lnTo>
                                  <a:pt x="60325" y="0"/>
                                </a:lnTo>
                                <a:lnTo>
                                  <a:pt x="36845" y="4743"/>
                                </a:lnTo>
                                <a:lnTo>
                                  <a:pt x="17670" y="17675"/>
                                </a:lnTo>
                                <a:lnTo>
                                  <a:pt x="4741" y="36851"/>
                                </a:lnTo>
                                <a:lnTo>
                                  <a:pt x="0" y="60325"/>
                                </a:lnTo>
                                <a:lnTo>
                                  <a:pt x="0" y="409371"/>
                                </a:lnTo>
                                <a:close/>
                              </a:path>
                            </a:pathLst>
                          </a:custGeom>
                          <a:ln w="60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5" name="Image 125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8" y="1055446"/>
                            <a:ext cx="445185" cy="353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6" name="Image 125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85" y="1141925"/>
                            <a:ext cx="226466" cy="133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7" name="Textbox 1257"/>
                        <wps:cNvSpPr txBox="1"/>
                        <wps:spPr>
                          <a:xfrm>
                            <a:off x="1000309" y="307497"/>
                            <a:ext cx="375285" cy="33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750820" w14:textId="77777777" w:rsidR="00D256FA" w:rsidRDefault="00D256FA" w:rsidP="00D256FA">
                              <w:pPr>
                                <w:spacing w:before="10" w:line="254" w:lineRule="auto"/>
                                <w:ind w:left="2" w:right="20"/>
                                <w:jc w:val="center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  <w:sz w:val="16"/>
                                </w:rPr>
                                <w:t>Experian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5"/>
                                  <w:sz w:val="16"/>
                                </w:rPr>
                                <w:t xml:space="preserve"> Brazil</w:t>
                              </w:r>
                            </w:p>
                            <w:p w14:paraId="71C57FC0" w14:textId="77777777" w:rsidR="00D256FA" w:rsidRDefault="00D256FA" w:rsidP="00D256FA">
                              <w:pPr>
                                <w:spacing w:line="115" w:lineRule="exact"/>
                                <w:ind w:left="2" w:right="20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220,000,000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8" name="Textbox 1258"/>
                        <wps:cNvSpPr txBox="1"/>
                        <wps:spPr>
                          <a:xfrm>
                            <a:off x="1836971" y="315484"/>
                            <a:ext cx="552450" cy="292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D4C865" w14:textId="77777777" w:rsidR="00D256FA" w:rsidRDefault="00D256FA" w:rsidP="00D256FA">
                              <w:pPr>
                                <w:spacing w:before="10" w:line="262" w:lineRule="exact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  <w:sz w:val="23"/>
                                </w:rPr>
                                <w:t>Facebook</w:t>
                              </w:r>
                            </w:p>
                            <w:p w14:paraId="371881B1" w14:textId="77777777" w:rsidR="00D256FA" w:rsidRDefault="00D256FA" w:rsidP="00D256FA">
                              <w:pPr>
                                <w:spacing w:line="182" w:lineRule="exact"/>
                                <w:ind w:left="20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6"/>
                                </w:rPr>
                                <w:t>533,000,000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9" name="Textbox 1259"/>
                        <wps:cNvSpPr txBox="1"/>
                        <wps:spPr>
                          <a:xfrm>
                            <a:off x="3541311" y="357880"/>
                            <a:ext cx="17399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37CC7F" w14:textId="77777777" w:rsidR="00D256FA" w:rsidRDefault="00D256FA" w:rsidP="00D256FA">
                              <w:pPr>
                                <w:spacing w:before="16" w:line="220" w:lineRule="auto"/>
                                <w:ind w:right="12" w:firstLine="42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9"/>
                                </w:rPr>
                                <w:t>Park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9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0" name="Textbox 1260"/>
                        <wps:cNvSpPr txBox="1"/>
                        <wps:spPr>
                          <a:xfrm>
                            <a:off x="4109662" y="359582"/>
                            <a:ext cx="53403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7E2726" w14:textId="77777777" w:rsidR="00D256FA" w:rsidRDefault="00D256FA" w:rsidP="00D256FA">
                              <w:pPr>
                                <w:spacing w:before="15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21"/>
                                </w:rPr>
                                <w:t>Syniverse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1" name="Textbox 1261"/>
                        <wps:cNvSpPr txBox="1"/>
                        <wps:spPr>
                          <a:xfrm>
                            <a:off x="2813583" y="503574"/>
                            <a:ext cx="469265" cy="240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E091B4" w14:textId="77777777" w:rsidR="00D256FA" w:rsidRDefault="00D256FA" w:rsidP="00D256FA">
                              <w:pPr>
                                <w:spacing w:before="10" w:line="216" w:lineRule="exac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9"/>
                                </w:rPr>
                                <w:t>Microsoft</w:t>
                              </w:r>
                            </w:p>
                            <w:p w14:paraId="2E428B52" w14:textId="77777777" w:rsidR="00D256FA" w:rsidRDefault="00D256FA" w:rsidP="00D256FA">
                              <w:pPr>
                                <w:spacing w:line="147" w:lineRule="exact"/>
                                <w:ind w:left="32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3"/>
                                </w:rPr>
                                <w:t>250,000,000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2" name="Textbox 1262"/>
                        <wps:cNvSpPr txBox="1"/>
                        <wps:spPr>
                          <a:xfrm>
                            <a:off x="236955" y="750950"/>
                            <a:ext cx="466090" cy="221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710204" w14:textId="77777777" w:rsidR="00D256FA" w:rsidRDefault="00D256FA" w:rsidP="00D256FA">
                              <w:pPr>
                                <w:spacing w:before="7" w:line="254" w:lineRule="auto"/>
                                <w:ind w:firstLine="186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4"/>
                                </w:rPr>
                                <w:t>Canva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139,000,000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3" name="Textbox 1263"/>
                        <wps:cNvSpPr txBox="1"/>
                        <wps:spPr>
                          <a:xfrm>
                            <a:off x="900385" y="823225"/>
                            <a:ext cx="42100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133E7B" w14:textId="77777777" w:rsidR="00D256FA" w:rsidRDefault="00D256FA" w:rsidP="00D256FA">
                              <w:pPr>
                                <w:spacing w:before="10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5"/>
                                </w:rPr>
                                <w:t>Dubsmash</w:t>
                              </w:r>
                            </w:p>
                            <w:p w14:paraId="0550ADC8" w14:textId="77777777" w:rsidR="00D256FA" w:rsidRDefault="00D256FA" w:rsidP="00D256FA">
                              <w:pPr>
                                <w:spacing w:before="4"/>
                                <w:ind w:left="12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162,000,000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4" name="Textbox 1264"/>
                        <wps:cNvSpPr txBox="1"/>
                        <wps:spPr>
                          <a:xfrm>
                            <a:off x="3524078" y="591767"/>
                            <a:ext cx="308610" cy="301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86DFDE" w14:textId="77777777" w:rsidR="00D256FA" w:rsidRDefault="00D256FA" w:rsidP="00D256FA">
                              <w:pPr>
                                <w:spacing w:before="27" w:line="201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2"/>
                                </w:rPr>
                                <w:t>Pakistani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mobile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operators</w:t>
                              </w:r>
                            </w:p>
                            <w:p w14:paraId="71470B9C" w14:textId="77777777" w:rsidR="00D256FA" w:rsidRDefault="00D256FA" w:rsidP="00D256FA">
                              <w:pPr>
                                <w:spacing w:before="4"/>
                                <w:ind w:left="2" w:right="20"/>
                                <w:jc w:val="center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115,000,000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5" name="Textbox 1265"/>
                        <wps:cNvSpPr txBox="1"/>
                        <wps:spPr>
                          <a:xfrm>
                            <a:off x="4951478" y="549605"/>
                            <a:ext cx="314325" cy="252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CBD150" w14:textId="77777777" w:rsidR="00D256FA" w:rsidRDefault="00D256FA" w:rsidP="00D256FA">
                              <w:pPr>
                                <w:spacing w:before="34" w:line="199" w:lineRule="auto"/>
                                <w:ind w:left="39" w:hanging="31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Thailand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3"/>
                                </w:rPr>
                                <w:t>visitors</w:t>
                              </w:r>
                            </w:p>
                            <w:p w14:paraId="1029EC24" w14:textId="77777777" w:rsidR="00D256FA" w:rsidRDefault="00D256FA" w:rsidP="00D256FA">
                              <w:pPr>
                                <w:spacing w:before="6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100,000,000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6" name="Textbox 1266"/>
                        <wps:cNvSpPr txBox="1"/>
                        <wps:spPr>
                          <a:xfrm>
                            <a:off x="4671379" y="811584"/>
                            <a:ext cx="224154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E0788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90"/>
                                  <w:sz w:val="9"/>
                                </w:rPr>
                                <w:t>T-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Mobile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7" name="Textbox 1267"/>
                        <wps:cNvSpPr txBox="1"/>
                        <wps:spPr>
                          <a:xfrm>
                            <a:off x="2152878" y="890400"/>
                            <a:ext cx="27114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02F471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9"/>
                                </w:rPr>
                                <w:t>HauteBook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8" name="Textbox 1268"/>
                        <wps:cNvSpPr txBox="1"/>
                        <wps:spPr>
                          <a:xfrm>
                            <a:off x="4177318" y="907561"/>
                            <a:ext cx="28765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9CECC0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SolarWinds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9" name="Textbox 1269"/>
                        <wps:cNvSpPr txBox="1"/>
                        <wps:spPr>
                          <a:xfrm>
                            <a:off x="163766" y="1164642"/>
                            <a:ext cx="105410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C6EA24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8fit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0" name="Textbox 1270"/>
                        <wps:cNvSpPr txBox="1"/>
                        <wps:spPr>
                          <a:xfrm>
                            <a:off x="598317" y="1095701"/>
                            <a:ext cx="285115" cy="238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969DE1" w14:textId="77777777" w:rsidR="00D256FA" w:rsidRDefault="00D256FA" w:rsidP="00D256FA">
                              <w:pPr>
                                <w:spacing w:before="10" w:line="259" w:lineRule="auto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Capital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w w:val="95"/>
                                  <w:sz w:val="11"/>
                                </w:rPr>
                                <w:t>One</w:t>
                              </w:r>
                            </w:p>
                            <w:p w14:paraId="6033AC1C" w14:textId="77777777" w:rsidR="00D256FA" w:rsidRDefault="00D256FA" w:rsidP="00D256FA">
                              <w:pPr>
                                <w:spacing w:line="87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8"/>
                                </w:rPr>
                                <w:t>100,000,000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1" name="Textbox 1271"/>
                        <wps:cNvSpPr txBox="1"/>
                        <wps:spPr>
                          <a:xfrm>
                            <a:off x="1029883" y="1208896"/>
                            <a:ext cx="23812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40F97D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Chtrbox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2" name="Textbox 1272"/>
                        <wps:cNvSpPr txBox="1"/>
                        <wps:spPr>
                          <a:xfrm>
                            <a:off x="1568147" y="1075068"/>
                            <a:ext cx="496570" cy="257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2BEA05" w14:textId="77777777" w:rsidR="00D256FA" w:rsidRDefault="00D256FA" w:rsidP="00D256FA">
                              <w:pPr>
                                <w:spacing w:before="15" w:line="227" w:lineRule="exact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</w:rPr>
                                <w:t>Facebook</w:t>
                              </w:r>
                            </w:p>
                            <w:p w14:paraId="24BDA7DF" w14:textId="77777777" w:rsidR="00D256FA" w:rsidRDefault="00D256FA" w:rsidP="00D256FA">
                              <w:pPr>
                                <w:spacing w:line="158" w:lineRule="exact"/>
                                <w:ind w:left="32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4"/>
                                </w:rPr>
                                <w:t>420,000,000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3" name="Textbox 1273"/>
                        <wps:cNvSpPr txBox="1"/>
                        <wps:spPr>
                          <a:xfrm>
                            <a:off x="2577166" y="979869"/>
                            <a:ext cx="325120" cy="291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D1F7B3" w14:textId="77777777" w:rsidR="00D256FA" w:rsidRDefault="00D256FA" w:rsidP="00D256FA">
                              <w:pPr>
                                <w:spacing w:before="11" w:line="256" w:lineRule="auto"/>
                                <w:ind w:left="33" w:firstLine="35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4"/>
                                </w:rPr>
                                <w:t>Indian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citizens</w:t>
                              </w:r>
                            </w:p>
                            <w:p w14:paraId="51186AB7" w14:textId="77777777" w:rsidR="00D256FA" w:rsidRDefault="00D256FA" w:rsidP="00D256FA">
                              <w:pPr>
                                <w:spacing w:line="99" w:lineRule="exac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0"/>
                                </w:rPr>
                                <w:t>275,000,000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4" name="Textbox 1274"/>
                        <wps:cNvSpPr txBox="1"/>
                        <wps:spPr>
                          <a:xfrm>
                            <a:off x="3353278" y="1106959"/>
                            <a:ext cx="492759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C2B806" w14:textId="77777777" w:rsidR="00D256FA" w:rsidRDefault="00D256FA" w:rsidP="00D256FA">
                              <w:pPr>
                                <w:spacing w:before="13" w:line="250" w:lineRule="exact"/>
                                <w:ind w:left="14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  <w:sz w:val="22"/>
                                </w:rPr>
                                <w:t>OxyData</w:t>
                              </w:r>
                            </w:p>
                            <w:p w14:paraId="7E1A9AA3" w14:textId="77777777" w:rsidR="00D256FA" w:rsidRDefault="00D256FA" w:rsidP="00D256FA">
                              <w:pPr>
                                <w:spacing w:line="169" w:lineRule="exact"/>
                                <w:rPr>
                                  <w:rFonts w:ascii="Arial"/>
                                  <w:sz w:val="15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5"/>
                                </w:rPr>
                                <w:t>380,000,000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5" name="Textbox 1275"/>
                        <wps:cNvSpPr txBox="1"/>
                        <wps:spPr>
                          <a:xfrm>
                            <a:off x="237552" y="1429637"/>
                            <a:ext cx="433070" cy="278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4D140D" w14:textId="77777777" w:rsidR="00D256FA" w:rsidRDefault="00D256FA" w:rsidP="00D256FA">
                              <w:pPr>
                                <w:spacing w:before="13"/>
                                <w:ind w:left="41"/>
                                <w:rPr>
                                  <w:rFonts w:ascii="Arial"/>
                                  <w:sz w:val="2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23"/>
                                </w:rPr>
                                <w:t>Apollo</w:t>
                              </w:r>
                            </w:p>
                            <w:p w14:paraId="0F06F2AB" w14:textId="77777777" w:rsidR="00D256FA" w:rsidRDefault="00D256FA" w:rsidP="00D256FA">
                              <w:pPr>
                                <w:spacing w:before="6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200,000,000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6" name="Textbox 1276"/>
                        <wps:cNvSpPr txBox="1"/>
                        <wps:spPr>
                          <a:xfrm>
                            <a:off x="1002990" y="1467609"/>
                            <a:ext cx="283210" cy="31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4BD390" w14:textId="77777777" w:rsidR="00D256FA" w:rsidRDefault="00D256FA" w:rsidP="00D256FA">
                              <w:pPr>
                                <w:spacing w:before="22" w:line="211" w:lineRule="auto"/>
                                <w:ind w:right="18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  <w:sz w:val="13"/>
                                </w:rPr>
                                <w:t>Chinese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resume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w w:val="95"/>
                                  <w:sz w:val="13"/>
                                </w:rPr>
                                <w:t>leak</w:t>
                              </w:r>
                            </w:p>
                            <w:p w14:paraId="69000D82" w14:textId="77777777" w:rsidR="00D256FA" w:rsidRDefault="00D256FA" w:rsidP="00D256FA">
                              <w:pPr>
                                <w:spacing w:line="81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8"/>
                                </w:rPr>
                                <w:t>202,000,000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7" name="Textbox 1277"/>
                        <wps:cNvSpPr txBox="1"/>
                        <wps:spPr>
                          <a:xfrm>
                            <a:off x="2289827" y="1409810"/>
                            <a:ext cx="214629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8DC2A5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Houzz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8" name="Textbox 1278"/>
                        <wps:cNvSpPr txBox="1"/>
                        <wps:spPr>
                          <a:xfrm>
                            <a:off x="2798241" y="1481702"/>
                            <a:ext cx="33845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32750D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MyHeritage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9" name="Textbox 1279"/>
                        <wps:cNvSpPr txBox="1"/>
                        <wps:spPr>
                          <a:xfrm>
                            <a:off x="4056734" y="1090434"/>
                            <a:ext cx="676275" cy="455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00D14" w14:textId="77777777" w:rsidR="00D256FA" w:rsidRDefault="00D256FA" w:rsidP="00D256FA">
                              <w:pPr>
                                <w:spacing w:before="9" w:line="113" w:lineRule="exact"/>
                                <w:ind w:left="520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1"/>
                                </w:rPr>
                                <w:t>ShareThis</w:t>
                              </w:r>
                            </w:p>
                            <w:p w14:paraId="6E52ACDA" w14:textId="77777777" w:rsidR="00D256FA" w:rsidRDefault="00D256FA" w:rsidP="00D256FA">
                              <w:pPr>
                                <w:spacing w:line="90" w:lineRule="exac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90"/>
                                  <w:sz w:val="9"/>
                                </w:rPr>
                                <w:t>Panera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3"/>
                                  <w:w w:val="9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Bread</w:t>
                              </w:r>
                            </w:p>
                            <w:p w14:paraId="74BE194F" w14:textId="77777777" w:rsidR="00D256FA" w:rsidRDefault="00D256FA" w:rsidP="00D256FA">
                              <w:pPr>
                                <w:spacing w:before="7"/>
                                <w:rPr>
                                  <w:rFonts w:ascii="Arial"/>
                                  <w:sz w:val="10"/>
                                </w:rPr>
                              </w:pPr>
                            </w:p>
                            <w:p w14:paraId="3BDDDE1E" w14:textId="77777777" w:rsidR="00D256FA" w:rsidRDefault="00D256FA" w:rsidP="00D256FA">
                              <w:pPr>
                                <w:spacing w:before="1"/>
                                <w:ind w:left="65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Suprema</w:t>
                              </w:r>
                            </w:p>
                            <w:p w14:paraId="499EE676" w14:textId="77777777" w:rsidR="00D256FA" w:rsidRDefault="00D256FA" w:rsidP="00D256FA">
                              <w:pPr>
                                <w:spacing w:before="22" w:line="149" w:lineRule="exact"/>
                                <w:ind w:left="147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3"/>
                                </w:rPr>
                                <w:t>Quora</w:t>
                              </w:r>
                            </w:p>
                            <w:p w14:paraId="6FFC143B" w14:textId="77777777" w:rsidR="00D256FA" w:rsidRDefault="00D256FA" w:rsidP="00D256FA">
                              <w:pPr>
                                <w:spacing w:line="103" w:lineRule="exact"/>
                                <w:ind w:left="76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9"/>
                                </w:rPr>
                                <w:t>100,000,000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52"/>
                                  <w:sz w:val="9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Ticketfly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0" name="Textbox 1280"/>
                        <wps:cNvSpPr txBox="1"/>
                        <wps:spPr>
                          <a:xfrm>
                            <a:off x="5091598" y="1255894"/>
                            <a:ext cx="22987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7D5BAC" w14:textId="77777777" w:rsidR="00D256FA" w:rsidRDefault="00D256FA" w:rsidP="00D256FA">
                              <w:pPr>
                                <w:spacing w:before="9"/>
                                <w:ind w:left="57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9"/>
                                </w:rPr>
                                <w:t>Wawa</w:t>
                              </w:r>
                            </w:p>
                            <w:p w14:paraId="3E329E51" w14:textId="77777777" w:rsidR="00D256FA" w:rsidRDefault="00D256FA" w:rsidP="00D256FA">
                              <w:pPr>
                                <w:spacing w:before="7"/>
                                <w:rPr>
                                  <w:rFonts w:ascii="Arial"/>
                                  <w:sz w:val="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7"/>
                                </w:rPr>
                                <w:t>30,000,000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1" name="Textbox 1281"/>
                        <wps:cNvSpPr txBox="1"/>
                        <wps:spPr>
                          <a:xfrm>
                            <a:off x="5371763" y="1361662"/>
                            <a:ext cx="17399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8D96DD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9"/>
                                </w:rPr>
                                <w:t>YouNo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2" name="Textbox 1282"/>
                        <wps:cNvSpPr txBox="1"/>
                        <wps:spPr>
                          <a:xfrm>
                            <a:off x="1529379" y="1697997"/>
                            <a:ext cx="276860" cy="882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80DDB3" w14:textId="77777777" w:rsidR="00D256FA" w:rsidRDefault="00D256FA" w:rsidP="00D256FA">
                              <w:pPr>
                                <w:spacing w:before="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Facebook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3" name="Textbox 1283"/>
                        <wps:cNvSpPr txBox="1"/>
                        <wps:spPr>
                          <a:xfrm>
                            <a:off x="2098606" y="1635213"/>
                            <a:ext cx="29019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F2344B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1"/>
                                </w:rPr>
                                <w:t>LocalBlox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4" name="Textbox 1284"/>
                        <wps:cNvSpPr txBox="1"/>
                        <wps:spPr>
                          <a:xfrm>
                            <a:off x="1533631" y="1748072"/>
                            <a:ext cx="551180" cy="102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544B84" w14:textId="77777777" w:rsidR="00D256FA" w:rsidRDefault="00D256FA" w:rsidP="00D256FA">
                              <w:pPr>
                                <w:spacing w:before="14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95"/>
                                  <w:sz w:val="9"/>
                                </w:rPr>
                                <w:t>50,000,000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3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position w:val="4"/>
                                  <w:sz w:val="9"/>
                                </w:rPr>
                                <w:t>Facebook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5" name="Textbox 1285"/>
                        <wps:cNvSpPr txBox="1"/>
                        <wps:spPr>
                          <a:xfrm>
                            <a:off x="3123925" y="1723431"/>
                            <a:ext cx="457834" cy="172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9107D" w14:textId="77777777" w:rsidR="00D256FA" w:rsidRDefault="00D256FA" w:rsidP="00D256FA">
                              <w:pPr>
                                <w:spacing w:before="11"/>
                                <w:ind w:right="18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MyFitnessPal</w:t>
                              </w:r>
                            </w:p>
                            <w:p w14:paraId="361A4854" w14:textId="77777777" w:rsidR="00D256FA" w:rsidRDefault="00D256FA" w:rsidP="00D256FA">
                              <w:pPr>
                                <w:spacing w:before="3"/>
                                <w:ind w:right="18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150,000,000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6" name="Textbox 1286"/>
                        <wps:cNvSpPr txBox="1"/>
                        <wps:spPr>
                          <a:xfrm>
                            <a:off x="3741196" y="1631872"/>
                            <a:ext cx="340360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2A254" w14:textId="77777777" w:rsidR="00D256FA" w:rsidRDefault="00D256FA" w:rsidP="00D256FA">
                              <w:pPr>
                                <w:spacing w:before="8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0"/>
                                  <w:sz w:val="14"/>
                                </w:rPr>
                                <w:t>Nametests</w:t>
                              </w:r>
                            </w:p>
                            <w:p w14:paraId="7E7A4794" w14:textId="77777777" w:rsidR="00D256FA" w:rsidRDefault="00D256FA" w:rsidP="00D256FA">
                              <w:pPr>
                                <w:ind w:left="30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0"/>
                                </w:rPr>
                                <w:t>120,000,000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7" name="Textbox 1287"/>
                        <wps:cNvSpPr txBox="1"/>
                        <wps:spPr>
                          <a:xfrm>
                            <a:off x="4268824" y="1636697"/>
                            <a:ext cx="173990" cy="162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75CF72" w14:textId="77777777" w:rsidR="00D256FA" w:rsidRDefault="00D256FA" w:rsidP="00D256FA">
                              <w:pPr>
                                <w:spacing w:before="9" w:line="120" w:lineRule="exact"/>
                                <w:ind w:left="31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w w:val="95"/>
                                  <w:sz w:val="11"/>
                                </w:rPr>
                                <w:t>SKY</w:t>
                              </w:r>
                            </w:p>
                            <w:p w14:paraId="6BA40FBE" w14:textId="77777777" w:rsidR="00D256FA" w:rsidRDefault="00D256FA" w:rsidP="00D256FA">
                              <w:pPr>
                                <w:spacing w:line="120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1"/>
                                </w:rPr>
                                <w:t>Brasil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8" name="Textbox 1288"/>
                        <wps:cNvSpPr txBox="1"/>
                        <wps:spPr>
                          <a:xfrm>
                            <a:off x="4919455" y="1596072"/>
                            <a:ext cx="383540" cy="238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8C43FD" w14:textId="77777777" w:rsidR="00D256FA" w:rsidRDefault="00D256FA" w:rsidP="00D256FA">
                              <w:pPr>
                                <w:spacing w:before="15" w:line="235" w:lineRule="exac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7"/>
                                  <w:sz w:val="21"/>
                                </w:rPr>
                                <w:t>Twitter</w:t>
                              </w:r>
                            </w:p>
                            <w:p w14:paraId="44192CA8" w14:textId="77777777" w:rsidR="00D256FA" w:rsidRDefault="00D256FA" w:rsidP="00D256FA">
                              <w:pPr>
                                <w:spacing w:line="120" w:lineRule="exact"/>
                                <w:ind w:left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330,000,000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9" name="Textbox 1289"/>
                        <wps:cNvSpPr txBox="1"/>
                        <wps:spPr>
                          <a:xfrm>
                            <a:off x="1317012" y="1897377"/>
                            <a:ext cx="734060" cy="222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4CE93B" w14:textId="77777777" w:rsidR="00D256FA" w:rsidRDefault="00D256FA" w:rsidP="00D256FA">
                              <w:pPr>
                                <w:spacing w:before="7" w:line="116" w:lineRule="exact"/>
                                <w:ind w:left="24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5"/>
                                  <w:sz w:val="11"/>
                                </w:rPr>
                                <w:t>Cathay</w:t>
                              </w:r>
                            </w:p>
                            <w:p w14:paraId="449C7598" w14:textId="77777777" w:rsidR="00D256FA" w:rsidRDefault="00D256FA" w:rsidP="00D256FA">
                              <w:pPr>
                                <w:tabs>
                                  <w:tab w:val="left" w:pos="729"/>
                                </w:tabs>
                                <w:spacing w:line="109" w:lineRule="exact"/>
                                <w:ind w:left="2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position w:val="1"/>
                                  <w:sz w:val="11"/>
                                </w:rPr>
                                <w:t>Pacific</w:t>
                              </w:r>
                              <w:r>
                                <w:rPr>
                                  <w:rFonts w:ascii="Arial"/>
                                  <w:color w:val="231F20"/>
                                  <w:position w:val="1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1"/>
                                </w:rPr>
                                <w:t>Firebase</w:t>
                              </w:r>
                            </w:p>
                            <w:p w14:paraId="4158171E" w14:textId="77777777" w:rsidR="00D256FA" w:rsidRDefault="00D256FA" w:rsidP="00D256FA">
                              <w:pPr>
                                <w:tabs>
                                  <w:tab w:val="left" w:pos="709"/>
                                </w:tabs>
                                <w:spacing w:line="113" w:lineRule="exac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position w:val="1"/>
                                  <w:sz w:val="11"/>
                                </w:rPr>
                                <w:t>Airways</w:t>
                              </w:r>
                              <w:r>
                                <w:rPr>
                                  <w:rFonts w:ascii="Arial"/>
                                  <w:color w:val="231F20"/>
                                  <w:position w:val="1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100,000,000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0" name="Textbox 1290"/>
                        <wps:cNvSpPr txBox="1"/>
                        <wps:spPr>
                          <a:xfrm>
                            <a:off x="2333496" y="1859414"/>
                            <a:ext cx="616585" cy="353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34F99E" w14:textId="77777777" w:rsidR="00D256FA" w:rsidRDefault="00D256FA" w:rsidP="00D256FA">
                              <w:pPr>
                                <w:spacing w:before="46" w:line="194" w:lineRule="auto"/>
                                <w:ind w:left="-1" w:right="18"/>
                                <w:jc w:val="center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9"/>
                                </w:rPr>
                                <w:t xml:space="preserve">Marriott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9"/>
                                </w:rPr>
                                <w:t>International</w:t>
                              </w:r>
                            </w:p>
                            <w:p w14:paraId="5C58E05D" w14:textId="77777777" w:rsidR="00D256FA" w:rsidRDefault="00D256FA" w:rsidP="00D256FA">
                              <w:pPr>
                                <w:spacing w:before="2"/>
                                <w:ind w:left="1" w:right="18"/>
                                <w:jc w:val="center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3"/>
                                </w:rPr>
                                <w:t>383,000,000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1" name="Textbox 1291"/>
                        <wps:cNvSpPr txBox="1"/>
                        <wps:spPr>
                          <a:xfrm>
                            <a:off x="3557335" y="1996751"/>
                            <a:ext cx="24193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1CC271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Newegg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2" name="Textbox 1292"/>
                        <wps:cNvSpPr txBox="1"/>
                        <wps:spPr>
                          <a:xfrm>
                            <a:off x="375292" y="2069588"/>
                            <a:ext cx="618490" cy="306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DDD23C" w14:textId="77777777" w:rsidR="00D256FA" w:rsidRDefault="00D256FA" w:rsidP="00D256FA">
                              <w:pPr>
                                <w:spacing w:before="16" w:line="275" w:lineRule="exact"/>
                                <w:ind w:left="83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5"/>
                                </w:rPr>
                                <w:t>Aadhaar</w:t>
                              </w:r>
                            </w:p>
                            <w:p w14:paraId="6ED70C47" w14:textId="77777777" w:rsidR="00D256FA" w:rsidRDefault="00D256FA" w:rsidP="00D256FA">
                              <w:pPr>
                                <w:spacing w:line="183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6"/>
                                </w:rPr>
                                <w:t>1,100,000,000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1412398" y="2240496"/>
                            <a:ext cx="37909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CC6A17" w14:textId="77777777" w:rsidR="00D256FA" w:rsidRDefault="00D256FA" w:rsidP="00D256FA">
                              <w:pPr>
                                <w:spacing w:before="10"/>
                                <w:ind w:left="55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5"/>
                                  <w:sz w:val="16"/>
                                </w:rPr>
                                <w:t>Equifax</w:t>
                              </w:r>
                            </w:p>
                            <w:p w14:paraId="440ED1DE" w14:textId="77777777" w:rsidR="00D256FA" w:rsidRDefault="00D256FA" w:rsidP="00D256FA">
                              <w:pPr>
                                <w:spacing w:before="1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143,000,000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4" name="Textbox 1294"/>
                        <wps:cNvSpPr txBox="1"/>
                        <wps:spPr>
                          <a:xfrm>
                            <a:off x="1967571" y="2262981"/>
                            <a:ext cx="250190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77A0C7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1"/>
                                </w:rPr>
                                <w:t>Google+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5" name="Textbox 1295"/>
                        <wps:cNvSpPr txBox="1"/>
                        <wps:spPr>
                          <a:xfrm>
                            <a:off x="3193577" y="2263719"/>
                            <a:ext cx="408940" cy="301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69FC99" w14:textId="77777777" w:rsidR="00D256FA" w:rsidRDefault="00D256FA" w:rsidP="00D256FA">
                              <w:pPr>
                                <w:spacing w:before="39" w:line="196" w:lineRule="auto"/>
                                <w:ind w:left="115" w:hanging="116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6"/>
                                </w:rPr>
                                <w:t>River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6"/>
                                </w:rPr>
                                <w:t>City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6"/>
                                </w:rPr>
                                <w:t xml:space="preserve"> Media</w:t>
                              </w:r>
                            </w:p>
                            <w:p w14:paraId="720C5FB5" w14:textId="77777777" w:rsidR="00D256FA" w:rsidRDefault="00D256FA" w:rsidP="00D256FA">
                              <w:pPr>
                                <w:spacing w:before="2"/>
                                <w:ind w:left="33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1"/>
                                </w:rPr>
                                <w:t>340,000,000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6" name="Textbox 1296"/>
                        <wps:cNvSpPr txBox="1"/>
                        <wps:spPr>
                          <a:xfrm>
                            <a:off x="4082963" y="2037754"/>
                            <a:ext cx="572770" cy="333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CB7EAF" w14:textId="77777777" w:rsidR="00D256FA" w:rsidRDefault="00D256FA" w:rsidP="00D256FA">
                              <w:pPr>
                                <w:spacing w:before="20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</w:rPr>
                                <w:t>Spambot</w:t>
                              </w:r>
                            </w:p>
                            <w:p w14:paraId="0EC7E7BA" w14:textId="77777777" w:rsidR="00D256FA" w:rsidRDefault="00D256FA" w:rsidP="00D256FA">
                              <w:pPr>
                                <w:spacing w:before="25"/>
                                <w:ind w:left="6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7"/>
                                </w:rPr>
                                <w:t>711,000,000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7" name="Textbox 1297"/>
                        <wps:cNvSpPr txBox="1"/>
                        <wps:spPr>
                          <a:xfrm>
                            <a:off x="5243920" y="2056203"/>
                            <a:ext cx="19367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E643F6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1"/>
                                </w:rPr>
                                <w:t>Yahoo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8" name="Textbox 1298"/>
                        <wps:cNvSpPr txBox="1"/>
                        <wps:spPr>
                          <a:xfrm>
                            <a:off x="4985204" y="2185144"/>
                            <a:ext cx="257810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CFC41E" w14:textId="77777777" w:rsidR="00D256FA" w:rsidRDefault="00D256FA" w:rsidP="00D256FA">
                              <w:pPr>
                                <w:spacing w:before="10"/>
                                <w:ind w:left="84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Uber</w:t>
                              </w:r>
                            </w:p>
                            <w:p w14:paraId="11A3AE02" w14:textId="77777777" w:rsidR="00D256FA" w:rsidRDefault="00D256FA" w:rsidP="00D256FA">
                              <w:pPr>
                                <w:spacing w:before="4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57,000,000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9" name="Textbox 1299"/>
                        <wps:cNvSpPr txBox="1"/>
                        <wps:spPr>
                          <a:xfrm>
                            <a:off x="5360468" y="2329114"/>
                            <a:ext cx="222250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483DB9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1"/>
                                </w:rPr>
                                <w:t>Weebly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0" name="Textbox 1300"/>
                        <wps:cNvSpPr txBox="1"/>
                        <wps:spPr>
                          <a:xfrm>
                            <a:off x="121408" y="2562382"/>
                            <a:ext cx="24066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8FC7D6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13"/>
                                </w:rPr>
                                <w:t>Al.type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1" name="Textbox 1301"/>
                        <wps:cNvSpPr txBox="1"/>
                        <wps:spPr>
                          <a:xfrm>
                            <a:off x="973463" y="2647953"/>
                            <a:ext cx="354965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39B48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11"/>
                                </w:rPr>
                                <w:t>Dailymotion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2" name="Textbox 1302"/>
                        <wps:cNvSpPr txBox="1"/>
                        <wps:spPr>
                          <a:xfrm>
                            <a:off x="1311042" y="2842270"/>
                            <a:ext cx="172720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325BB5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13"/>
                                </w:rPr>
                                <w:t>Fling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3" name="Textbox 1303"/>
                        <wps:cNvSpPr txBox="1"/>
                        <wps:spPr>
                          <a:xfrm>
                            <a:off x="1829753" y="2574889"/>
                            <a:ext cx="42037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191D48" w14:textId="77777777" w:rsidR="00D256FA" w:rsidRDefault="00D256FA" w:rsidP="00D256FA">
                              <w:pPr>
                                <w:spacing w:before="46" w:line="189" w:lineRule="auto"/>
                                <w:ind w:left="11" w:right="29" w:firstLine="78"/>
                                <w:jc w:val="both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5"/>
                                  <w:sz w:val="19"/>
                                </w:rPr>
                                <w:t xml:space="preserve">Friend Finder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85"/>
                                  <w:sz w:val="19"/>
                                </w:rPr>
                                <w:t>Network</w:t>
                              </w:r>
                            </w:p>
                            <w:p w14:paraId="02855948" w14:textId="77777777" w:rsidR="00D256FA" w:rsidRDefault="00D256FA" w:rsidP="00D256FA">
                              <w:pPr>
                                <w:spacing w:before="2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3"/>
                                </w:rPr>
                                <w:t>412,000,000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4" name="Textbox 1304"/>
                        <wps:cNvSpPr txBox="1"/>
                        <wps:spPr>
                          <a:xfrm>
                            <a:off x="2532298" y="2393737"/>
                            <a:ext cx="422275" cy="579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725937" w14:textId="77777777" w:rsidR="00D256FA" w:rsidRDefault="00D256FA" w:rsidP="00D256FA">
                              <w:pPr>
                                <w:spacing w:before="16" w:line="220" w:lineRule="auto"/>
                                <w:ind w:left="32" w:right="116" w:hanging="33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9"/>
                                </w:rPr>
                                <w:t>Malaysian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telcos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10"/>
                                  <w:sz w:val="9"/>
                                </w:rPr>
                                <w:t>&amp;</w:t>
                              </w:r>
                            </w:p>
                            <w:p w14:paraId="71D56732" w14:textId="77777777" w:rsidR="00D256FA" w:rsidRDefault="00D256FA" w:rsidP="00D256FA">
                              <w:pPr>
                                <w:spacing w:line="218" w:lineRule="auto"/>
                                <w:ind w:left="514" w:right="10" w:hanging="470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z w:val="9"/>
                                </w:rPr>
                                <w:t>MVNOs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6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position w:val="-4"/>
                                  <w:sz w:val="9"/>
                                </w:rPr>
                                <w:t>Mail.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position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9"/>
                                </w:rPr>
                                <w:t>ru</w:t>
                              </w:r>
                            </w:p>
                            <w:p w14:paraId="22E4EFAA" w14:textId="77777777" w:rsidR="00D256FA" w:rsidRDefault="00D256FA" w:rsidP="00D256FA">
                              <w:pPr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 w14:paraId="43CB0208" w14:textId="77777777" w:rsidR="00D256FA" w:rsidRDefault="00D256FA" w:rsidP="00D256FA">
                              <w:pPr>
                                <w:spacing w:before="92"/>
                                <w:ind w:left="196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12"/>
                                </w:rPr>
                                <w:t>LinkedIn</w:t>
                              </w:r>
                            </w:p>
                            <w:p w14:paraId="5E19CC5D" w14:textId="77777777" w:rsidR="00D256FA" w:rsidRDefault="00D256FA" w:rsidP="00D256FA">
                              <w:pPr>
                                <w:spacing w:before="2"/>
                                <w:ind w:left="194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117,000,000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5" name="Textbox 1305"/>
                        <wps:cNvSpPr txBox="1"/>
                        <wps:spPr>
                          <a:xfrm>
                            <a:off x="3704558" y="2698521"/>
                            <a:ext cx="65341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EEA1A4" w14:textId="77777777" w:rsidR="00D256FA" w:rsidRDefault="00D256FA" w:rsidP="00D256FA">
                              <w:pPr>
                                <w:spacing w:before="9" w:line="98" w:lineRule="exact"/>
                                <w:ind w:left="2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Philippines</w:t>
                              </w:r>
                            </w:p>
                            <w:p w14:paraId="0ABBD48B" w14:textId="77777777" w:rsidR="00D256FA" w:rsidRDefault="00D256FA" w:rsidP="00D256FA">
                              <w:pPr>
                                <w:tabs>
                                  <w:tab w:val="left" w:pos="765"/>
                                </w:tabs>
                                <w:spacing w:line="99" w:lineRule="exact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position w:val="1"/>
                                  <w:sz w:val="9"/>
                                </w:rPr>
                                <w:t>Commission</w:t>
                              </w:r>
                              <w:r>
                                <w:rPr>
                                  <w:rFonts w:ascii="Arial"/>
                                  <w:color w:val="231F20"/>
                                  <w:position w:val="1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Tumblr</w:t>
                              </w:r>
                            </w:p>
                            <w:p w14:paraId="62D5824E" w14:textId="77777777" w:rsidR="00D256FA" w:rsidRDefault="00D256FA" w:rsidP="00D256FA">
                              <w:pPr>
                                <w:spacing w:line="96" w:lineRule="exact"/>
                                <w:ind w:left="6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on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Elections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6" name="Textbox 1306"/>
                        <wps:cNvSpPr txBox="1"/>
                        <wps:spPr>
                          <a:xfrm>
                            <a:off x="4854924" y="2663523"/>
                            <a:ext cx="455295" cy="257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21EC7B" w14:textId="77777777" w:rsidR="00D256FA" w:rsidRDefault="00D256FA" w:rsidP="00D256FA">
                              <w:pPr>
                                <w:spacing w:before="15" w:line="227" w:lineRule="exact"/>
                                <w:ind w:left="92"/>
                                <w:rPr>
                                  <w:rFonts w:ascii="Arial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</w:rPr>
                                <w:t>Yahoo</w:t>
                              </w:r>
                            </w:p>
                            <w:p w14:paraId="7A7A154E" w14:textId="77777777" w:rsidR="00D256FA" w:rsidRDefault="00D256FA" w:rsidP="00D256FA">
                              <w:pPr>
                                <w:spacing w:line="158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500,000,000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7" name="Textbox 1307"/>
                        <wps:cNvSpPr txBox="1"/>
                        <wps:spPr>
                          <a:xfrm>
                            <a:off x="179477" y="2973875"/>
                            <a:ext cx="2813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8FAFBF" w14:textId="77777777" w:rsidR="00D256FA" w:rsidRDefault="00D256FA" w:rsidP="00D256FA">
                              <w:pPr>
                                <w:spacing w:before="5" w:line="159" w:lineRule="exac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4"/>
                                </w:rPr>
                                <w:t>Anthem</w:t>
                              </w:r>
                            </w:p>
                            <w:p w14:paraId="7355EF60" w14:textId="77777777" w:rsidR="00D256FA" w:rsidRDefault="00D256FA" w:rsidP="00D256FA">
                              <w:pPr>
                                <w:spacing w:line="102" w:lineRule="exact"/>
                                <w:ind w:left="3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4"/>
                                  <w:sz w:val="9"/>
                                </w:rPr>
                                <w:t>80,000,000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8" name="Textbox 1308"/>
                        <wps:cNvSpPr txBox="1"/>
                        <wps:spPr>
                          <a:xfrm>
                            <a:off x="3227774" y="2875462"/>
                            <a:ext cx="29845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CBB895" w14:textId="77777777" w:rsidR="00D256FA" w:rsidRDefault="00D256FA" w:rsidP="00D256FA">
                              <w:pPr>
                                <w:spacing w:before="10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w w:val="90"/>
                                  <w:sz w:val="12"/>
                                </w:rPr>
                                <w:t>MySpace</w:t>
                              </w:r>
                            </w:p>
                            <w:p w14:paraId="26750A8A" w14:textId="77777777" w:rsidR="00D256FA" w:rsidRDefault="00D256FA" w:rsidP="00D256FA">
                              <w:pPr>
                                <w:spacing w:before="2"/>
                                <w:ind w:left="11"/>
                                <w:rPr>
                                  <w:rFonts w:ascii="Arial"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8"/>
                                </w:rPr>
                                <w:t>164,000,000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9" name="Textbox 1309"/>
                        <wps:cNvSpPr txBox="1"/>
                        <wps:spPr>
                          <a:xfrm>
                            <a:off x="3796815" y="2932675"/>
                            <a:ext cx="778510" cy="276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ED8FEB" w14:textId="77777777" w:rsidR="00D256FA" w:rsidRDefault="00D256FA" w:rsidP="00D256FA">
                              <w:pPr>
                                <w:spacing w:before="9" w:line="94" w:lineRule="exact"/>
                                <w:ind w:right="76"/>
                                <w:jc w:val="righ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Turkish</w:t>
                              </w:r>
                            </w:p>
                            <w:p w14:paraId="57B735F6" w14:textId="77777777" w:rsidR="00D256FA" w:rsidRDefault="00D256FA" w:rsidP="00D256FA">
                              <w:pPr>
                                <w:tabs>
                                  <w:tab w:val="left" w:pos="715"/>
                                </w:tabs>
                                <w:spacing w:line="102" w:lineRule="exact"/>
                                <w:ind w:right="18"/>
                                <w:jc w:val="right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position w:val="1"/>
                                  <w:sz w:val="9"/>
                                </w:rPr>
                                <w:t>Securus</w:t>
                              </w:r>
                              <w:r>
                                <w:rPr>
                                  <w:rFonts w:ascii="Arial"/>
                                  <w:color w:val="231F20"/>
                                  <w:position w:val="1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citizenship</w:t>
                              </w:r>
                            </w:p>
                            <w:p w14:paraId="2A9E077E" w14:textId="77777777" w:rsidR="00D256FA" w:rsidRDefault="00D256FA" w:rsidP="00D256FA">
                              <w:pPr>
                                <w:tabs>
                                  <w:tab w:val="left" w:pos="841"/>
                                </w:tabs>
                                <w:spacing w:line="264" w:lineRule="auto"/>
                                <w:ind w:left="34" w:right="49" w:hanging="35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Technologies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6"/>
                                  <w:position w:val="1"/>
                                  <w:sz w:val="9"/>
                                </w:rPr>
                                <w:t>database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40"/>
                                  <w:position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231F20"/>
                                  <w:spacing w:val="-2"/>
                                  <w:sz w:val="9"/>
                                </w:rPr>
                                <w:t>70,000,000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0" name="Textbox 1310"/>
                        <wps:cNvSpPr txBox="1"/>
                        <wps:spPr>
                          <a:xfrm>
                            <a:off x="5532650" y="1361662"/>
                            <a:ext cx="5334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C2F130" w14:textId="77777777" w:rsidR="00D256FA" w:rsidRDefault="00D256FA" w:rsidP="00D256FA">
                              <w:pPr>
                                <w:spacing w:before="9"/>
                                <w:rPr>
                                  <w:rFonts w:ascii="Arial"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color w:val="231F20"/>
                                  <w:w w:val="97"/>
                                  <w:sz w:val="9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4FAFD" id="Group 1056" o:spid="_x0000_s1026" style="position:absolute;left:0;text-align:left;margin-left:93.85pt;margin-top:23pt;width:453.7pt;height:265.4pt;z-index:251659264;mso-wrap-distance-left:0;mso-wrap-distance-right:0;mso-position-horizontal-relative:page" coordsize="57619,3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">
                <v:shape id="Graphic 1057" o:spid="_x0000_s1027" style="position:absolute;left:762;top:5074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" path="m,l5554713,e" filled="f" strokecolor="#939598" strokeweight=".16756mm">
                  <v:path arrowok="t"/>
                </v:shape>
                <v:shape id="Graphic 1058" o:spid="_x0000_s1028" style="position:absolute;left:762;top:9422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" path="m,l5554713,e" filled="f" strokecolor="#939598" strokeweight=".16756mm">
                  <v:path arrowok="t"/>
                </v:shape>
                <v:shape id="Graphic 1059" o:spid="_x0000_s1029" style="position:absolute;left:762;top:13770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" path="m,l5554713,e" filled="f" strokecolor="#939598" strokeweight=".1675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60" o:spid="_x0000_s1030" type="#_x0000_t75" style="position:absolute;left:12161;top:7883;width:12357;height:8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">
                  <v:imagedata r:id="rId73" o:title=""/>
                </v:shape>
                <v:shape id="Graphic 1061" o:spid="_x0000_s1031" style="position:absolute;left:13055;top:8770;width:10090;height:6718;visibility:visible;mso-wrap-style:square;v-text-anchor:top" coordsize="1009015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" path="m900430,l108585,,66319,8533,31803,31803,8533,66319,,108585,,562825r8533,42266l31803,639606r34516,23271l108585,671410r791845,l942701,662877r34514,-23271l1000483,605091r8532,-42266l1009015,108585r-8532,-42266l977215,31803,942701,8533,900430,xe" fillcolor="#c6809b" stroked="f">
                  <v:path arrowok="t"/>
                </v:shape>
                <v:shape id="Graphic 1062" o:spid="_x0000_s1032" style="position:absolute;left:13055;top:8770;width:10090;height:6718;visibility:visible;mso-wrap-style:square;v-text-anchor:top" coordsize="1009015,671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" path="m,562825r8533,42266l31803,639606r34516,23271l108585,671410r791845,l942701,662877r34514,-23271l1000483,605091r8532,-42266l1009015,108585r-8532,-42266l977215,31803,942701,8533,900430,,108585,,66319,8533,31803,31803,8533,66319,,108585,,562825xe" filled="f" strokecolor="#231f20" strokeweight=".16756mm">
                  <v:path arrowok="t"/>
                </v:shape>
                <v:shape id="Image 1063" o:spid="_x0000_s1033" type="#_x0000_t75" style="position:absolute;left:20500;top:7622;width:5191;height: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">
                  <v:imagedata r:id="rId74" o:title=""/>
                </v:shape>
                <v:shape id="Graphic 1064" o:spid="_x0000_s1034" style="position:absolute;left:21394;top:8512;width:2934;height:1530;visibility:visible;mso-wrap-style:square;v-text-anchor:top" coordsize="29337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" path="m269214,l24130,,14733,1895,7064,7064,1895,14733,,24130,,128752r1895,9396l7064,145818r7669,5169l24130,152882r245084,l278610,150987r7670,-5169l291449,138148r1895,-9396l293344,24130r-1895,-9397l286280,7064,278610,1895,269214,xe" fillcolor="#7897b5" stroked="f">
                  <v:path arrowok="t"/>
                </v:shape>
                <v:shape id="Graphic 1065" o:spid="_x0000_s1035" style="position:absolute;left:21394;top:8512;width:2934;height:1530;visibility:visible;mso-wrap-style:square;v-text-anchor:top" coordsize="29337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" path="m,128752r1895,9396l7064,145818r7669,5169l24130,152882r245084,l278610,150987r7670,-5169l291449,138148r1895,-9396l293344,24130r-1895,-9397l286280,7064,278610,1895,269214,,24130,,14733,1895,7064,7064,1895,14733,,24130,,128752xe" filled="f" strokecolor="#231f20" strokeweight=".16756mm">
                  <v:path arrowok="t"/>
                </v:shape>
                <v:shape id="Image 1066" o:spid="_x0000_s1036" type="#_x0000_t75" style="position:absolute;left:846;top:5798;width:8057;height:5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">
                  <v:imagedata r:id="rId75" o:title=""/>
                </v:shape>
                <v:shape id="Graphic 1067" o:spid="_x0000_s1037" style="position:absolute;left:1738;top:6673;width:5797;height:3759;visibility:visible;mso-wrap-style:square;v-text-anchor:top" coordsize="579755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" path="m519176,l60325,,36845,4743,17670,17675,4741,36851,,60324,,315023r4741,23479l17670,357678r19175,12929l60325,375348r458851,l542660,370607r19175,-12929l574761,338502r4740,-23479l579501,60324,574761,36851,561835,17675,542660,4743,519176,xe" fillcolor="#80ceca" stroked="f">
                  <v:path arrowok="t"/>
                </v:shape>
                <v:shape id="Graphic 1068" o:spid="_x0000_s1038" style="position:absolute;left:1738;top:6673;width:5797;height:3759;visibility:visible;mso-wrap-style:square;v-text-anchor:top" coordsize="579755,375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" path="m,315023r4741,23479l17670,357678r19175,12929l60325,375348r458851,l542660,370607r19175,-12929l574761,338502r4740,-23479l579501,60324,574761,36851,561835,17675,542660,4743,519176,,60325,,36845,4743,17670,17675,4741,36851,,60324,,315023xe" filled="f" strokecolor="#231f20" strokeweight=".16756mm">
                  <v:path arrowok="t"/>
                </v:shape>
                <v:shape id="Image 1069" o:spid="_x0000_s1039" type="#_x0000_t75" style="position:absolute;left:7036;top:6363;width:8491;height:6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">
                  <v:imagedata r:id="rId76" o:title=""/>
                </v:shape>
                <v:shape id="Graphic 1070" o:spid="_x0000_s1040" style="position:absolute;left:7919;top:7258;width:6255;height:4071;visibility:visible;mso-wrap-style:square;v-text-anchor:top" coordsize="62547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" path="m564629,l60325,,36845,4739,17670,17665,4741,36840,,60324,,346341r4741,23480l17670,388996r19175,12929l60325,406666r504304,l588113,401925r19175,-12929l620214,369821r4740,-23480l624954,60324,620214,36840,607288,17665,588113,4739,564629,xe" fillcolor="#f58767" stroked="f">
                  <v:path arrowok="t"/>
                </v:shape>
                <v:shape id="Graphic 1071" o:spid="_x0000_s1041" style="position:absolute;left:7919;top:7258;width:6255;height:4071;visibility:visible;mso-wrap-style:square;v-text-anchor:top" coordsize="62547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" path="m,346341r4741,23480l17670,388996r19175,12929l60325,406666r504304,l588113,401925r19175,-12929l620214,369821r4740,-23480l624954,60324,620214,36840,607288,17665,588113,4739,564629,,60325,,36845,4739,17670,17665,4741,36840,,60324,,346341xe" filled="f" strokecolor="#231f20" strokeweight=".16756mm">
                  <v:path arrowok="t"/>
                </v:shape>
                <v:shape id="Graphic 1072" o:spid="_x0000_s1042" style="position:absolute;left:762;top:18118;width:55550;height:12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" path="m,l5554713,e" filled="f" strokecolor="#939598" strokeweight=".16756mm">
                  <v:path arrowok="t"/>
                </v:shape>
                <v:shape id="Image 1073" o:spid="_x0000_s1043" type="#_x0000_t75" style="position:absolute;left:7687;top:13529;width:7949;height:5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">
                  <v:imagedata r:id="rId77" o:title=""/>
                </v:shape>
                <v:shape id="Graphic 1074" o:spid="_x0000_s1044" style="position:absolute;left:8563;top:14407;width:5715;height:3702;visibility:visible;mso-wrap-style:square;v-text-anchor:top" coordsize="5715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" path="m522935,l48260,,29473,3791,14133,14133,3791,29473,,48260,,321335r3791,18787l14133,355461r15340,10342l48260,369595r474675,l541716,365803r15340,-10342l567401,340122r3794,-18787l571195,48260,567401,29473,557056,14133,541716,3791,522935,xe" fillcolor="#80ceca" stroked="f">
                  <v:path arrowok="t"/>
                </v:shape>
                <v:shape id="Graphic 1075" o:spid="_x0000_s1045" style="position:absolute;left:8563;top:14407;width:5715;height:3702;visibility:visible;mso-wrap-style:square;v-text-anchor:top" coordsize="571500,370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" path="m,321335r3791,18787l14133,355461r15340,10342l48260,369595r474675,l541716,365803r15340,-10342l567401,340122r3794,-18787l571195,48260,567401,29473,557056,14133,541716,3791,522935,,48260,,29473,3791,14133,14133,3791,29473,,48260,,321335xe" filled="f" strokecolor="#231f20" strokeweight=".16756mm">
                  <v:path arrowok="t"/>
                </v:shape>
                <v:shape id="Image 1076" o:spid="_x0000_s1046" type="#_x0000_t75" style="position:absolute;left:25626;top:2823;width:10076;height:7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">
                  <v:imagedata r:id="rId78" o:title=""/>
                </v:shape>
                <v:shape id="Graphic 1077" o:spid="_x0000_s1047" style="position:absolute;left:26506;top:3706;width:7829;height:5157;visibility:visible;mso-wrap-style:square;v-text-anchor:top" coordsize="782955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" path="m673747,l108585,,66319,8533,31803,31803,8533,66319,,108585,,406565r8533,42266l31803,483346r34516,23270l108585,515150r565162,l716013,506616r34515,-23270l773799,448831r8533,-42266l782332,108585,773799,66319,750528,31803,716013,8533,673747,xe" fillcolor="#f58767" stroked="f">
                  <v:path arrowok="t"/>
                </v:shape>
                <v:shape id="Graphic 1078" o:spid="_x0000_s1048" style="position:absolute;left:26506;top:3706;width:7829;height:5157;visibility:visible;mso-wrap-style:square;v-text-anchor:top" coordsize="782955,51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" path="m,406565r8533,42266l31803,483346r34516,23270l108585,515150r565162,l716013,506616r34515,-23270l773799,448831r8533,-42266l782332,108585,773799,66319,750528,31803,716013,8533,673747,,108585,,66319,8533,31803,31803,8533,66319,,108585,,406565xe" filled="f" strokecolor="#231f20" strokeweight=".16756mm">
                  <v:path arrowok="t"/>
                </v:shape>
                <v:shape id="Image 1079" o:spid="_x0000_s1049" type="#_x0000_t75" style="position:absolute;left:34225;top:2779;width:4474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">
                  <v:imagedata r:id="rId79" o:title=""/>
                </v:shape>
                <v:shape id="Image 1080" o:spid="_x0000_s1050" type="#_x0000_t75" style="position:absolute;left:35082;top:3631;width:2270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">
                  <v:imagedata r:id="rId80" o:title=""/>
                </v:shape>
                <v:shape id="Image 1081" o:spid="_x0000_s1051" type="#_x0000_t75" style="position:absolute;left:33205;top:4929;width:7514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">
                  <v:imagedata r:id="rId81" o:title=""/>
                </v:shape>
                <v:shape id="Graphic 1082" o:spid="_x0000_s1052" style="position:absolute;left:34096;top:5809;width:5252;height:3347;visibility:visible;mso-wrap-style:square;v-text-anchor:top" coordsize="525145,334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" path="m476275,l48260,,29473,3793,14133,14138,3791,29478,,48259,,285953r3791,18786l14133,320079r15340,10342l48260,334213r428015,l495062,330421r15339,-10342l520743,304739r3792,-18786l524535,48259,520743,29478,510401,14138,495062,3793,476275,xe" fillcolor="#7897b5" stroked="f">
                  <v:path arrowok="t"/>
                </v:shape>
                <v:shape id="Graphic 1083" o:spid="_x0000_s1053" style="position:absolute;left:34096;top:5809;width:5252;height:3347;visibility:visible;mso-wrap-style:square;v-text-anchor:top" coordsize="525145,334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" path="m,285953r3791,18786l14133,320079r15340,10342l48260,334213r428015,l495062,330421r15339,-10342l520743,304739r3792,-18786l524535,48259,520743,29478,510401,14138,495062,3793,476275,,48260,,29473,3793,14133,14138,3791,29478,,48259,,285953xe" filled="f" strokecolor="#231f20" strokeweight=".16756mm">
                  <v:path arrowok="t"/>
                </v:shape>
                <v:shape id="Image 1084" o:spid="_x0000_s1054" type="#_x0000_t75" style="position:absolute;left:47690;top:4343;width:7145;height:5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">
                  <v:imagedata r:id="rId82" o:title=""/>
                </v:shape>
                <v:shape id="Graphic 1085" o:spid="_x0000_s1055" style="position:absolute;left:48575;top:5218;width:4896;height:3175;visibility:visible;mso-wrap-style:square;v-text-anchor:top" coordsize="489584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" path="m440918,l48260,,29473,3791,14133,14133,3791,29473,,48259,,268719r3791,18786l14133,302845r15340,10342l48260,316979r392658,l459699,313187r15341,-10342l485384,287505r3794,-18786l489178,48259,485384,29473,475040,14133,459699,3791,440918,xe" fillcolor="#f58767" stroked="f">
                  <v:path arrowok="t"/>
                </v:shape>
                <v:shape id="Graphic 1086" o:spid="_x0000_s1056" style="position:absolute;left:48575;top:5218;width:4896;height:3175;visibility:visible;mso-wrap-style:square;v-text-anchor:top" coordsize="489584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" path="m,268719r3791,18786l14133,302845r15340,10342l48260,316979r392658,l459699,313187r15341,-10342l485384,287505r3794,-18786l489178,48259,485384,29473,475040,14133,459699,3791,440918,,48260,,29473,3791,14133,14133,3791,29473,,48259,,268719xe" filled="f" strokecolor="#231f20" strokeweight=".16756mm">
                  <v:path arrowok="t"/>
                </v:shape>
                <v:shape id="Image 1087" o:spid="_x0000_s1057" type="#_x0000_t75" style="position:absolute;left:45345;top:6710;width:5342;height: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">
                  <v:imagedata r:id="rId83" o:title=""/>
                </v:shape>
                <v:shape id="Graphic 1088" o:spid="_x0000_s1058" style="position:absolute;left:46223;top:7603;width:3093;height:1892;visibility:visible;mso-wrap-style:square;v-text-anchor:top" coordsize="309245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" path="m284937,l24130,,14733,1896,7064,7069,1895,14739,,24129,,164795r1895,9396l7064,181860r7669,5170l24130,188925r260807,l294333,187030r7669,-5170l307172,174191r1895,-9396l309067,24129r-1895,-9390l302002,7069,294333,1896,284937,xe" fillcolor="#80ceca" stroked="f">
                  <v:path arrowok="t"/>
                </v:shape>
                <v:shape id="Graphic 1089" o:spid="_x0000_s1059" style="position:absolute;left:46223;top:7603;width:3093;height:1892;visibility:visible;mso-wrap-style:square;v-text-anchor:top" coordsize="309245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" path="m,164795r1895,9396l7064,181860r7669,5170l24130,188925r260807,l294333,187030r7669,-5170l307172,174191r1895,-9396l309067,24129r-1895,-9390l302002,7069,294333,1896,284937,,24130,,14733,1896,7064,7069,1895,14739,,24129,,164795xe" filled="f" strokecolor="#231f20" strokeweight=".16756mm">
                  <v:path arrowok="t"/>
                </v:shape>
                <v:shape id="Image 1090" o:spid="_x0000_s1060" type="#_x0000_t75" style="position:absolute;left:39655;top:10076;width:5472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">
                  <v:imagedata r:id="rId84" o:title=""/>
                </v:shape>
                <v:shape id="Graphic 1091" o:spid="_x0000_s1061" style="position:absolute;left:40533;top:10965;width:3238;height:1994;visibility:visible;mso-wrap-style:square;v-text-anchor:top" coordsize="32385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" path="m299237,l24130,,14733,1896,7064,7069,1895,14739,,24129,,174650r1895,9396l7064,191716r7669,5169l24130,198780r275107,l308633,196885r7670,-5169l321472,184046r1895,-9396l323367,24129r-1895,-9390l316303,7069,308633,1896,299237,xe" fillcolor="#80ceca" stroked="f">
                  <v:path arrowok="t"/>
                </v:shape>
                <v:shape id="Graphic 1092" o:spid="_x0000_s1062" style="position:absolute;left:40533;top:10965;width:3238;height:1994;visibility:visible;mso-wrap-style:square;v-text-anchor:top" coordsize="32385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" path="m,174650r1895,9396l7064,191716r7669,5169l24130,198780r275107,l308633,196885r7670,-5169l321472,184046r1895,-9396l323367,24129r-1895,-9390l316303,7069,308633,1896,299237,,24130,,14733,1896,7064,7069,1895,14739,,24129,,174650xe" filled="f" strokecolor="#231f20" strokeweight=".16756mm">
                  <v:path arrowok="t"/>
                </v:shape>
                <v:shape id="Image 1093" o:spid="_x0000_s1063" type="#_x0000_t75" style="position:absolute;left:42869;top:9598;width:5364;height:4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">
                  <v:imagedata r:id="rId85" o:title=""/>
                </v:shape>
                <v:shape id="Graphic 1094" o:spid="_x0000_s1064" style="position:absolute;left:43745;top:10493;width:3118;height:1905;visibility:visible;mso-wrap-style:square;v-text-anchor:top" coordsize="31178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" path="m287223,l24130,,14733,1896,7064,7069,1895,14739,,24130,,166357r1895,9396l7064,183422r7669,5170l24130,190487r263093,l296608,188592r7671,-5170l309454,175753r1899,-9396l311353,24130r-1899,-9391l304279,7069,296608,1896,287223,xe" fillcolor="#7897b5" stroked="f">
                  <v:path arrowok="t"/>
                </v:shape>
                <v:shape id="Graphic 1095" o:spid="_x0000_s1065" style="position:absolute;left:43745;top:10493;width:3118;height:1905;visibility:visible;mso-wrap-style:square;v-text-anchor:top" coordsize="31178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" path="m,166357r1895,9396l7064,183422r7669,5170l24130,190487r263093,l296608,188592r7671,-5170l309454,175753r1899,-9396l311353,24130r-1899,-9391l304279,7069,296608,1896,287223,,24130,,14733,1896,7064,7069,1895,14739,,24130,,166357xe" filled="f" strokecolor="#231f20" strokeweight=".16756mm">
                  <v:path arrowok="t"/>
                </v:shape>
                <v:shape id="Image 1096" o:spid="_x0000_s1066" type="#_x0000_t75" style="position:absolute;left:43672;top:11748;width:4800;height: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">
                  <v:imagedata r:id="rId86" o:title=""/>
                </v:shape>
                <v:shape id="Graphic 1097" o:spid="_x0000_s1067" style="position:absolute;left:44547;top:12628;width:2566;height:1530;visibility:visible;mso-wrap-style:square;v-text-anchor:top" coordsize="25654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" path="m232384,l24130,,14733,1896,7064,7069,1895,14739,,24130,,128562r1895,9396l7064,145627r7669,5170l24130,152692r208254,l241780,150797r7670,-5170l254619,137958r1895,-9396l256514,24130r-1895,-9391l249450,7069,241780,1896,232384,xe" fillcolor="#c6809b" stroked="f">
                  <v:path arrowok="t"/>
                </v:shape>
                <v:shape id="Graphic 1098" o:spid="_x0000_s1068" style="position:absolute;left:44547;top:12628;width:2566;height:1530;visibility:visible;mso-wrap-style:square;v-text-anchor:top" coordsize="256540,15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" path="m,128562r1895,9396l7064,145627r7669,5170l24130,152692r208254,l241780,150797r7670,-5170l254619,137958r1895,-9396l256514,24130r-1895,-9391l249450,7069,241780,1896,232384,,24130,,14733,1896,7064,7069,1895,14739,,24130,,128562xe" filled="f" strokecolor="#231f20" strokeweight=".16756mm">
                  <v:path arrowok="t"/>
                </v:shape>
                <v:shape id="Image 1099" o:spid="_x0000_s1069" type="#_x0000_t75" style="position:absolute;left:39438;top:12400;width:6645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">
                  <v:imagedata r:id="rId87" o:title=""/>
                </v:shape>
                <v:shape id="Graphic 1100" o:spid="_x0000_s1070" style="position:absolute;left:40332;top:13284;width:4376;height:2775;visibility:visible;mso-wrap-style:square;v-text-anchor:top" coordsize="43751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" path="m389051,l48260,,29473,3793,14133,14138,3791,29478,,48259,,229057r3791,18786l14133,263183r15340,10342l48260,277317r340791,l407833,273525r15340,-10342l433518,247843r3793,-18786l437311,48259,433518,29478,423173,14138,407833,3793,389051,xe" fillcolor="#f58767" stroked="f">
                  <v:path arrowok="t"/>
                </v:shape>
                <v:shape id="Graphic 1101" o:spid="_x0000_s1071" style="position:absolute;left:40332;top:13284;width:4376;height:2775;visibility:visible;mso-wrap-style:square;v-text-anchor:top" coordsize="43751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" path="m,229057r3791,18786l14133,263183r15340,10342l48260,277317r340791,l407833,273525r15340,-10342l433518,247843r3793,-18786l437311,48259,433518,29478,423173,14138,407833,3793,389051,,48260,,29473,3793,14133,14138,3791,29478,,48259,,229057xe" filled="f" strokecolor="#231f20" strokeweight=".16756mm">
                  <v:path arrowok="t"/>
                </v:shape>
                <v:shape id="Image 1102" o:spid="_x0000_s1072" type="#_x0000_t75" style="position:absolute;left:44042;top:13486;width:4821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">
                  <v:imagedata r:id="rId88" o:title=""/>
                </v:shape>
                <v:shape id="Graphic 1103" o:spid="_x0000_s1073" style="position:absolute;left:44934;top:14374;width:2559;height:1524;visibility:visible;mso-wrap-style:square;v-text-anchor:top" coordsize="255904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" path="m231533,l24130,,14733,1896,7064,7069,1895,14739,,24129,,127977r1895,9396l7064,145043r7669,5169l24130,152107r207403,l240924,150212r7670,-5169l253766,137373r1897,-9396l255663,24129r-1897,-9390l248594,7069,240924,1896,231533,xe" fillcolor="#f58767" stroked="f">
                  <v:path arrowok="t"/>
                </v:shape>
                <v:shape id="Graphic 1104" o:spid="_x0000_s1074" style="position:absolute;left:44934;top:14374;width:2559;height:1524;visibility:visible;mso-wrap-style:square;v-text-anchor:top" coordsize="255904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" path="m,127977r1895,9396l7064,145043r7669,5169l24130,152107r207403,l240924,150212r7670,-5169l253766,137373r1897,-9396l255663,24129r-1897,-9390l248594,7069,240924,1896,231533,,24130,,14733,1896,7064,7069,1895,14739,,24129,,127977xe" filled="f" strokecolor="#231f20" strokeweight=".16756mm">
                  <v:path arrowok="t"/>
                </v:shape>
                <v:shape id="Image 1105" o:spid="_x0000_s1075" type="#_x0000_t75" style="position:absolute;left:49775;top:11575;width:4929;height:3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">
                  <v:imagedata r:id="rId89" o:title=""/>
                </v:shape>
                <v:shape id="Graphic 1106" o:spid="_x0000_s1076" style="position:absolute;left:50666;top:12456;width:2674;height:1600;visibility:visible;mso-wrap-style:square;v-text-anchor:top" coordsize="2673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" path="m242887,l24130,,14733,1895,7064,7064,1895,14733,,24129,,135801r1895,9396l7064,152866r7669,5170l24130,159931r218757,l252283,158036r7670,-5170l265122,145197r1895,-9396l267017,24129r-1895,-9396l259953,7064,252283,1895,242887,xe" fillcolor="#7897b5" stroked="f">
                  <v:path arrowok="t"/>
                </v:shape>
                <v:shape id="Graphic 1107" o:spid="_x0000_s1077" style="position:absolute;left:50666;top:12456;width:2674;height:1600;visibility:visible;mso-wrap-style:square;v-text-anchor:top" coordsize="2673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" path="m,135801r1895,9396l7064,152866r7669,5170l24130,159931r218757,l252283,158036r7670,-5170l265122,145197r1895,-9396l267017,24129r-1895,-9396l259953,7064,252283,1895,242887,,24130,,14733,1895,7064,7064,1895,14733,,24129,,135801xe" filled="f" strokecolor="#231f20" strokeweight=".16756mm">
                  <v:path arrowok="t"/>
                </v:shape>
                <v:shape id="Image 1108" o:spid="_x0000_s1078" type="#_x0000_t75" style="position:absolute;left:52294;top:12226;width:5321;height:4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">
                  <v:imagedata r:id="rId90" o:title=""/>
                </v:shape>
                <v:shape id="Graphic 1109" o:spid="_x0000_s1079" style="position:absolute;left:53189;top:13102;width:3073;height:1879;visibility:visible;mso-wrap-style:square;v-text-anchor:top" coordsize="30734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" path="m282676,l24130,,14733,1898,7064,7073,1895,14744,,24129,,163233r1895,9396l7064,180298r7669,5170l24130,187363r258546,l292061,185468r7671,-5170l304907,172629r1899,-9396l306806,24129r-1899,-9385l299732,7073,292061,1898,282676,xe" fillcolor="#f58767" stroked="f">
                  <v:path arrowok="t"/>
                </v:shape>
                <v:shape id="Graphic 1110" o:spid="_x0000_s1080" style="position:absolute;left:53189;top:13102;width:3073;height:1879;visibility:visible;mso-wrap-style:square;v-text-anchor:top" coordsize="307340,187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" path="m,163233r1895,9396l7064,180298r7669,5170l24130,187363r258546,l292061,185468r7671,-5170l304907,172629r1899,-9396l306806,24129r-1899,-9385l299732,7073,292061,1898,282676,,24130,,14733,1898,7064,7073,1895,14744,,24129,,163233xe" filled="f" strokecolor="#231f20" strokeweight=".16756mm">
                  <v:path arrowok="t"/>
                </v:shape>
                <v:shape id="Image 1111" o:spid="_x0000_s1081" type="#_x0000_t75" style="position:absolute;left:41218;top:15505;width:5017;height: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">
                  <v:imagedata r:id="rId91" o:title=""/>
                </v:shape>
                <v:shape id="Graphic 1112" o:spid="_x0000_s1082" style="position:absolute;left:42107;top:16401;width:2775;height:1670;visibility:visible;mso-wrap-style:square;v-text-anchor:top" coordsize="27749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" path="m252844,l24130,,14733,1895,7064,7064,1895,14733,,24129,,142659r1895,9396l7064,159724r7669,5170l24130,166789r228714,l262234,164894r7671,-5170l275077,152055r1897,-9396l276974,24129r-1897,-9396l269905,7064,262234,1895,252844,xe" fillcolor="#80ceca" stroked="f">
                  <v:path arrowok="t"/>
                </v:shape>
                <v:shape id="Graphic 1113" o:spid="_x0000_s1083" style="position:absolute;left:42107;top:16401;width:2775;height:1670;visibility:visible;mso-wrap-style:square;v-text-anchor:top" coordsize="27749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" path="m,142659r1895,9396l7064,159724r7669,5170l24130,166789r228714,l262234,164894r7671,-5170l275077,152055r1897,-9396l276974,24129r-1897,-9396l269905,7064,262234,1895,252844,,24130,,14733,1895,7064,7064,1895,14733,,24129,,142659xe" filled="f" strokecolor="#231f20" strokeweight=".16756mm">
                  <v:path arrowok="t"/>
                </v:shape>
                <v:shape id="Graphic 1114" o:spid="_x0000_s1084" style="position:absolute;left:762;top:22465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" path="m,l5554713,e" filled="f" strokecolor="#939598" strokeweight=".16756mm">
                  <v:path arrowok="t"/>
                </v:shape>
                <v:shape id="Image 1115" o:spid="_x0000_s1085" type="#_x0000_t75" style="position:absolute;left:51078;top:19349;width:5016;height: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">
                  <v:imagedata r:id="rId92" o:title=""/>
                </v:shape>
                <v:shape id="Graphic 1116" o:spid="_x0000_s1086" style="position:absolute;left:51967;top:20240;width:2756;height:1657;visibility:visible;mso-wrap-style:square;v-text-anchor:top" coordsize="27559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" path="m251129,l24130,,14733,1896,7064,7069,1895,14739,,24129,,141490r1895,9396l7064,158556r7669,5169l24130,165620r226999,l260525,163725r7670,-5169l273364,150886r1895,-9396l275259,24129r-1895,-9390l268195,7069,260525,1896,251129,xe" fillcolor="#7897b5" stroked="f">
                  <v:path arrowok="t"/>
                </v:shape>
                <v:shape id="Graphic 1117" o:spid="_x0000_s1087" style="position:absolute;left:51967;top:20240;width:2756;height:1657;visibility:visible;mso-wrap-style:square;v-text-anchor:top" coordsize="275590,165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" path="m,141490r1895,9396l7064,158556r7669,5169l24130,165620r226999,l260525,163725r7670,-5169l273364,150886r1895,-9396l275259,24129r-1895,-9390l268195,7069,260525,1896,251129,,24130,,14733,1896,7064,7069,1895,14739,,24129,,141490xe" filled="f" strokecolor="#231f20" strokeweight=".16756mm">
                  <v:path arrowok="t"/>
                </v:shape>
                <v:shape id="Image 1118" o:spid="_x0000_s1088" type="#_x0000_t75" style="position:absolute;left:52185;top:22021;width:5408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">
                  <v:imagedata r:id="rId93" o:title=""/>
                </v:shape>
                <v:shape id="Graphic 1119" o:spid="_x0000_s1089" style="position:absolute;left:53064;top:22904;width:3175;height:1950;visibility:visible;mso-wrap-style:square;v-text-anchor:top" coordsize="31750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" path="m280822,l36195,,22106,2842,10601,10596,2844,22100,,36194,,158203r2844,14089l10601,183797r11505,7757l36195,194398r244627,l294911,191554r11505,-7757l314172,172292r2845,-14089l317017,36194,314172,22100,306416,10596,294911,2842,280822,xe" fillcolor="#f58767" stroked="f">
                  <v:path arrowok="t"/>
                </v:shape>
                <v:shape id="Graphic 1120" o:spid="_x0000_s1090" style="position:absolute;left:53064;top:22904;width:3175;height:1950;visibility:visible;mso-wrap-style:square;v-text-anchor:top" coordsize="317500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" path="m,158203r2844,14089l10601,183797r11505,7757l36195,194398r244627,l294911,191554r11505,-7757l314172,172292r2845,-14089l317017,36194,314172,22100,306416,10596,294911,2842,280822,,36195,,22106,2842,10601,10596,2844,22100,,36194,,158203xe" filled="f" strokecolor="#231f20" strokeweight=".16756mm">
                  <v:path arrowok="t"/>
                </v:shape>
                <v:shape id="Image 1121" o:spid="_x0000_s1091" type="#_x0000_t75" style="position:absolute;left:21195;top:12704;width:5907;height:4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">
                  <v:imagedata r:id="rId94" o:title=""/>
                </v:shape>
                <v:shape id="Graphic 1122" o:spid="_x0000_s1092" style="position:absolute;left:22077;top:13583;width:3664;height:2286;visibility:visible;mso-wrap-style:square;v-text-anchor:top" coordsize="36639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" path="m317627,l48260,,29473,3793,14133,14138,3791,29478,,48259,,179819r3791,18786l14133,213945r15340,10342l48260,228079r269367,l336408,224287r15340,-10342l362093,198605r3794,-18786l365887,48259,362093,29478,351748,14138,336408,3793,317627,xe" fillcolor="#f58767" stroked="f">
                  <v:path arrowok="t"/>
                </v:shape>
                <v:shape id="Graphic 1123" o:spid="_x0000_s1093" style="position:absolute;left:22077;top:13583;width:3664;height:2286;visibility:visible;mso-wrap-style:square;v-text-anchor:top" coordsize="36639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" path="m,179819r3791,18786l14133,213945r15340,10342l48260,228079r269367,l336408,224287r15340,-10342l362093,198605r3794,-18786l365887,48259,362093,29478,351748,14138,336408,3793,317627,,48260,,29473,3793,14133,14138,3791,29478,,48259,,179819xe" filled="f" strokecolor="#231f20" strokeweight=".16756mm">
                  <v:path arrowok="t"/>
                </v:shape>
                <v:shape id="Image 1124" o:spid="_x0000_s1094" type="#_x0000_t75" style="position:absolute;left:19805;top:14963;width:5625;height:4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">
                  <v:imagedata r:id="rId95" o:title=""/>
                </v:shape>
                <v:shape id="Graphic 1125" o:spid="_x0000_s1095" style="position:absolute;left:20685;top:15851;width:3378;height:2089;visibility:visible;mso-wrap-style:square;v-text-anchor:top" coordsize="337820,2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" path="m289217,l48260,,29473,3790,14133,14128,3791,29467,,48259,,160235r3791,18787l14133,194362r15340,10341l48260,208495r240957,l308003,204703r15340,-10341l333685,179022r3792,-18787l337477,48259,333685,29467,323343,14128,308003,3790,289217,xe" fillcolor="#80ceca" stroked="f">
                  <v:path arrowok="t"/>
                </v:shape>
                <v:shape id="Graphic 1126" o:spid="_x0000_s1096" style="position:absolute;left:20685;top:15851;width:3378;height:2089;visibility:visible;mso-wrap-style:square;v-text-anchor:top" coordsize="337820,208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" path="m,160235r3791,18787l14133,194362r15340,10341l48260,208495r240957,l308003,204703r15340,-10341l333685,179022r3792,-18787l337477,48259,333685,29467,323343,14128,308003,3790,289217,,48260,,29473,3790,14133,14128,3791,29467,,48259,,160235xe" filled="f" strokecolor="#231f20" strokeweight=".16756mm">
                  <v:path arrowok="t"/>
                </v:shape>
                <v:shape id="Image 1127" o:spid="_x0000_s1097" type="#_x0000_t75" style="position:absolute;left:17417;top:16222;width:4842;height:3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">
                  <v:imagedata r:id="rId96" o:title=""/>
                </v:shape>
                <v:shape id="Graphic 1128" o:spid="_x0000_s1098" style="position:absolute;left:18300;top:17109;width:2598;height:1549;visibility:visible;mso-wrap-style:square;v-text-anchor:top" coordsize="25971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" path="m235369,l24130,,14733,1896,7064,7069,1895,14739,,24129,,130619r1895,9396l7064,147685r7669,5169l24130,154749r211239,l244759,152854r7670,-5169l257602,140015r1897,-9396l259499,24129r-1897,-9390l252429,7069,244759,1896,235369,xe" fillcolor="#7897b5" stroked="f">
                  <v:path arrowok="t"/>
                </v:shape>
                <v:shape id="Graphic 1129" o:spid="_x0000_s1099" style="position:absolute;left:18300;top:17109;width:2598;height:1549;visibility:visible;mso-wrap-style:square;v-text-anchor:top" coordsize="259715,154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" path="m,130619r1895,9396l7064,147685r7669,5169l24130,154749r211239,l244759,152854r7670,-5169l257602,140015r1897,-9396l259499,24129r-1897,-9390l252429,7069,244759,1896,235369,,24130,,14733,1896,7064,7069,1895,14739,,24129,,130619xe" filled="f" strokecolor="#231f20" strokeweight=".16756mm">
                  <v:path arrowok="t"/>
                </v:shape>
                <v:shape id="Image 1130" o:spid="_x0000_s1100" type="#_x0000_t75" style="position:absolute;left:15701;top:18046;width:7123;height:5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">
                  <v:imagedata r:id="rId97" o:title=""/>
                </v:shape>
                <v:shape id="Graphic 1131" o:spid="_x0000_s1101" style="position:absolute;left:16592;top:18921;width:4876;height:3125;visibility:visible;mso-wrap-style:square;v-text-anchor:top" coordsize="48768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" path="m439216,l48260,,29473,3791,14133,14133,3791,29473,,48260,,263626r3791,18787l14133,297753r15340,10341l48260,311886r390956,l457998,308094r15340,-10341l483683,282413r3793,-18787l487476,48260,483683,29473,473338,14133,457998,3791,439216,xe" fillcolor="#c6809b" stroked="f">
                  <v:path arrowok="t"/>
                </v:shape>
                <v:shape id="Graphic 1132" o:spid="_x0000_s1102" style="position:absolute;left:16592;top:18921;width:4876;height:3125;visibility:visible;mso-wrap-style:square;v-text-anchor:top" coordsize="487680,3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" path="m,263626r3791,18787l14133,297753r15340,10341l48260,311886r390956,l457998,308094r15340,-10341l483683,282413r3793,-18787l487476,48260,483683,29473,473338,14133,457998,3791,439216,,48260,,29473,3791,14133,14133,3791,29473,,48260,,263626xe" filled="f" strokecolor="#231f20" strokeweight=".16756mm">
                  <v:path arrowok="t"/>
                </v:shape>
                <v:shape id="Image 1133" o:spid="_x0000_s1103" type="#_x0000_t75" style="position:absolute;left:11032;top:17742;width:6949;height:5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">
                  <v:imagedata r:id="rId98" o:title=""/>
                </v:shape>
                <v:shape id="Graphic 1134" o:spid="_x0000_s1104" style="position:absolute;left:11918;top:18623;width:4705;height:3004;visibility:visible;mso-wrap-style:square;v-text-anchor:top" coordsize="470534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" path="m422160,l48260,,29473,3791,14133,14133,3791,29473,,48259,,251879r3791,18786l14133,286005r15340,10342l48260,300139r373900,l440947,296347r15340,-10342l466628,270665r3792,-18786l470420,48259,466628,29473,456287,14133,440947,3791,422160,xe" fillcolor="#80ceca" stroked="f">
                  <v:path arrowok="t"/>
                </v:shape>
                <v:shape id="Graphic 1135" o:spid="_x0000_s1105" style="position:absolute;left:11918;top:18623;width:4705;height:3004;visibility:visible;mso-wrap-style:square;v-text-anchor:top" coordsize="470534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" path="m,251879r3791,18786l14133,286005r15340,10342l48260,300139r373900,l440947,296347r15340,-10342l466628,270665r3792,-18786l470420,48259,466628,29473,456287,14133,440947,3791,422160,,48260,,29473,3791,14133,14133,3791,29473,,48259,,251879xe" filled="f" strokecolor="#231f20" strokeweight=".16756mm">
                  <v:path arrowok="t"/>
                </v:shape>
                <v:shape id="Image 1136" o:spid="_x0000_s1106" type="#_x0000_t75" style="position:absolute;left:26364;top:12965;width:6993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">
                  <v:imagedata r:id="rId99" o:title=""/>
                </v:shape>
                <v:shape id="Graphic 1137" o:spid="_x0000_s1107" style="position:absolute;left:27240;top:13841;width:4743;height:3029;visibility:visible;mso-wrap-style:square;v-text-anchor:top" coordsize="47434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" path="m425780,l48260,,29473,3793,14133,14138,3791,29478,,48259,,254380r3791,18787l14133,288507r15340,10342l48260,302640r377520,l444566,298849r15340,-10342l470248,273167r3792,-18787l474040,48259,470248,29478,459906,14138,444566,3793,425780,xe" fillcolor="#c6809b" stroked="f">
                  <v:path arrowok="t"/>
                </v:shape>
                <v:shape id="Graphic 1138" o:spid="_x0000_s1108" style="position:absolute;left:27240;top:13841;width:4743;height:3029;visibility:visible;mso-wrap-style:square;v-text-anchor:top" coordsize="47434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" path="m,254380r3791,18787l14133,288507r15340,10342l48260,302640r377520,l444566,298849r15340,-10342l470248,273167r3792,-18787l474040,48259,470248,29478,459906,14138,444566,3793,425780,,48260,,29473,3793,14133,14138,3791,29478,,48259,,254380xe" filled="f" strokecolor="#231f20" strokeweight=".16756mm">
                  <v:path arrowok="t"/>
                </v:shape>
                <v:shape id="Image 1139" o:spid="_x0000_s1109" type="#_x0000_t75" style="position:absolute;left:29556;top:15310;width:8296;height:6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">
                  <v:imagedata r:id="rId100" o:title=""/>
                </v:shape>
                <v:shape id="Graphic 1140" o:spid="_x0000_s1110" style="position:absolute;left:30435;top:16192;width:6057;height:3937;visibility:visible;mso-wrap-style:square;v-text-anchor:top" coordsize="60579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" path="m557377,l48260,,29473,3793,14133,14138,3791,29478,,48260,,345097r3791,18786l14133,379223r15340,10342l48260,393357r509117,l576164,389565r15340,-10342l601845,363883r3792,-18786l605637,48260,601845,29478,591504,14138,576164,3793,557377,xe" fillcolor="#80ceca" stroked="f">
                  <v:path arrowok="t"/>
                </v:shape>
                <v:shape id="Graphic 1141" o:spid="_x0000_s1111" style="position:absolute;left:30435;top:16192;width:6057;height:3937;visibility:visible;mso-wrap-style:square;v-text-anchor:top" coordsize="605790,393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" path="m,345097r3791,18786l14133,379223r15340,10342l48260,393357r509117,l576164,389565r15340,-10342l601845,363883r3792,-18786l605637,48260,601845,29478,591504,14138,576164,3793,557377,,48260,,29473,3793,14133,14138,3791,29478,,48260,,345097xe" filled="f" strokecolor="#231f20" strokeweight=".16756mm">
                  <v:path arrowok="t"/>
                </v:shape>
                <v:shape id="Image 1142" o:spid="_x0000_s1112" type="#_x0000_t75" style="position:absolute;left:46517;top:14072;width:9556;height:7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">
                  <v:imagedata r:id="rId101" o:title=""/>
                </v:shape>
                <v:shape id="Graphic 1143" o:spid="_x0000_s1113" style="position:absolute;left:47398;top:14950;width:7303;height:4794;visibility:visible;mso-wrap-style:square;v-text-anchor:top" coordsize="730250,47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" path="m681418,l48260,,29473,3790,14133,14128,3791,29467,,48259,,430580r3791,18787l14133,464707r15340,10341l48260,478840r633158,l700205,475048r15339,-10341l725886,449367r3792,-18787l729678,48259,725886,29467,715544,14128,700205,3790,681418,xe" fillcolor="#c6809b" stroked="f">
                  <v:path arrowok="t"/>
                </v:shape>
                <v:shape id="Graphic 1144" o:spid="_x0000_s1114" style="position:absolute;left:47398;top:14950;width:7303;height:4794;visibility:visible;mso-wrap-style:square;v-text-anchor:top" coordsize="730250,479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" path="m,430580r3791,18787l14133,464707r15340,10341l48260,478840r633158,l700205,475048r15339,-10341l725886,449367r3792,-18787l729678,48259,725886,29467,715544,14128,700205,3790,681418,,48260,,29473,3790,14133,14128,3791,29467,,48259,,430580xe" filled="f" strokecolor="#231f20" strokeweight=".16756mm">
                  <v:path arrowok="t"/>
                </v:shape>
                <v:shape id="Graphic 1145" o:spid="_x0000_s1115" style="position:absolute;left:762;top:26813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" path="m,l5554713,e" filled="f" strokecolor="#939598" strokeweight=".16756mm">
                  <v:path arrowok="t"/>
                </v:shape>
                <v:shape id="Image 1146" o:spid="_x0000_s1116" type="#_x0000_t75" style="position:absolute;left:39807;top:25951;width:6211;height:4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">
                  <v:imagedata r:id="rId102" o:title=""/>
                </v:shape>
                <v:shape id="Graphic 1147" o:spid="_x0000_s1117" style="position:absolute;left:40701;top:26828;width:3956;height:2490;visibility:visible;mso-wrap-style:square;v-text-anchor:top" coordsize="395605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" path="m359232,l36195,,22106,2842,10601,10596,2844,22100,,36194,,212242r2844,14089l10601,237836r11505,7756l36195,248437r323037,l373320,245592r11505,-7756l392582,226331r2845,-14089l395427,36194,392582,22100,384825,10596,373320,2842,359232,xe" fillcolor="#80ceca" stroked="f">
                  <v:path arrowok="t"/>
                </v:shape>
                <v:shape id="Graphic 1148" o:spid="_x0000_s1118" style="position:absolute;left:40701;top:26828;width:3956;height:2490;visibility:visible;mso-wrap-style:square;v-text-anchor:top" coordsize="395605,248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" path="m,212242r2844,14089l10601,237836r11505,7756l36195,248437r323037,l373320,245592r11505,-7756l392582,226331r2845,-14089l395427,36194,392582,22100,384825,10596,373320,2842,359232,,36195,,22106,2842,10601,10596,2844,22100,,36194,,212242xe" filled="f" strokecolor="#231f20" strokeweight=".16756mm">
                  <v:path arrowok="t"/>
                </v:shape>
                <v:shape id="Image 1149" o:spid="_x0000_s1119" type="#_x0000_t75" style="position:absolute;left:35854;top:25908;width:5864;height:4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">
                  <v:imagedata r:id="rId103" o:title=""/>
                </v:shape>
                <v:shape id="Graphic 1150" o:spid="_x0000_s1120" style="position:absolute;left:36730;top:26797;width:3619;height:2255;visibility:visible;mso-wrap-style:square;v-text-anchor:top" coordsize="361950,22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" path="m313080,l48260,,29473,3793,14133,14138,3791,29478,,48260,,176695r3791,18786l14133,210821r15340,10342l48260,224955r264820,l331867,221163r15339,-10342l357548,195481r3792,-18786l361340,48260,357548,29478,347206,14138,331867,3793,313080,xe" fillcolor="#7897b5" stroked="f">
                  <v:path arrowok="t"/>
                </v:shape>
                <v:shape id="Graphic 1151" o:spid="_x0000_s1121" style="position:absolute;left:36730;top:26797;width:3619;height:2255;visibility:visible;mso-wrap-style:square;v-text-anchor:top" coordsize="361950,22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" path="m,176695r3791,18786l14133,210821r15340,10342l48260,224955r264820,l331867,221163r15339,-10342l357548,195481r3792,-18786l361340,48260,357548,29478,347206,14138,331867,3793,313080,,48260,,29473,3793,14133,14138,3791,29478,,48260,,176695xe" filled="f" strokecolor="#231f20" strokeweight=".16756mm">
                  <v:path arrowok="t"/>
                </v:shape>
                <v:shape id="Graphic 1152" o:spid="_x0000_s1122" style="position:absolute;left:762;top:31161;width:55550;height:12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" path="m,l5554713,e" filled="f" strokecolor="#939598" strokeweight=".16756mm">
                  <v:path arrowok="t"/>
                </v:shape>
                <v:shape id="Image 1153" o:spid="_x0000_s1123" type="#_x0000_t75" style="position:absolute;left:41783;top:28405;width:5668;height:4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">
                  <v:imagedata r:id="rId104" o:title=""/>
                </v:shape>
                <v:shape id="Graphic 1154" o:spid="_x0000_s1124" style="position:absolute;left:42661;top:29296;width:3416;height:2114;visibility:visible;mso-wrap-style:square;v-text-anchor:top" coordsize="34163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" path="m293192,l48260,,29473,3793,14133,14138,3791,29478,,48260,,162991r3791,18787l14133,197118r15340,10341l48260,211251r244932,l311973,207459r15340,-10341l337658,181778r3794,-18787l341452,48260,337658,29478,327313,14138,311973,3793,293192,xe" fillcolor="#f58767" stroked="f">
                  <v:path arrowok="t"/>
                </v:shape>
                <v:shape id="Graphic 1155" o:spid="_x0000_s1125" style="position:absolute;left:42661;top:29296;width:3416;height:2114;visibility:visible;mso-wrap-style:square;v-text-anchor:top" coordsize="341630,21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" path="m,162991r3791,18787l14133,197118r15340,10341l48260,211251r244932,l311973,207459r15340,-10341l337658,181778r3794,-18787l341452,48260,337658,29478,327313,14138,311973,3793,293192,,48260,,29473,3793,14133,14138,3791,29478,,48260,,162991xe" filled="f" strokecolor="#231f20" strokeweight=".16756mm">
                  <v:path arrowok="t"/>
                </v:shape>
                <v:shape id="Image 1156" o:spid="_x0000_s1126" type="#_x0000_t75" style="position:absolute;left:18198;top:21152;width:5820;height: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">
                  <v:imagedata r:id="rId105" o:title=""/>
                </v:shape>
                <v:shape id="Graphic 1157" o:spid="_x0000_s1127" style="position:absolute;left:19080;top:22029;width:3563;height:2216;visibility:visible;mso-wrap-style:square;v-text-anchor:top" coordsize="35623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" path="m307975,l48260,,29473,3791,14133,14133,3791,29473,,48259,,173164r3791,18787l14133,207290r15340,10342l48260,221424r259715,l326756,217632r15340,-10342l352441,191951r3794,-18787l356235,48259,352441,29473,342096,14133,326756,3791,307975,xe" fillcolor="#80ceca" stroked="f">
                  <v:path arrowok="t"/>
                </v:shape>
                <v:shape id="Graphic 1158" o:spid="_x0000_s1128" style="position:absolute;left:19080;top:22029;width:3563;height:2216;visibility:visible;mso-wrap-style:square;v-text-anchor:top" coordsize="356235,22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" path="m,173164r3791,18787l14133,207290r15340,10342l48260,221424r259715,l326756,217632r15340,-10342l352441,191951r3794,-18787l356235,48259,352441,29473,342096,14133,326756,3791,307975,,48260,,29473,3791,14133,14133,3791,29473,,48259,,173164xe" filled="f" strokecolor="#231f20" strokeweight=".16756mm">
                  <v:path arrowok="t"/>
                </v:shape>
                <v:shape id="Image 1159" o:spid="_x0000_s1129" type="#_x0000_t75" style="position:absolute;left:23975;top:23020;width:5559;height:4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">
                  <v:imagedata r:id="rId106" o:title=""/>
                </v:shape>
                <v:shape id="Graphic 1160" o:spid="_x0000_s1130" style="position:absolute;left:24858;top:23909;width:3309;height:2038;visibility:visible;mso-wrap-style:square;v-text-anchor:top" coordsize="33083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" path="m294474,l36195,,22106,2842,10601,10596,2844,22100,,36195,,167601r2844,14089l10601,193195r11505,7757l36195,203796r258279,l308558,200952r11505,-7757l327823,181690r2846,-14089l330669,36195,327823,22100,320063,10596,308558,2842,294474,xe" fillcolor="#80ceca" stroked="f">
                  <v:path arrowok="t"/>
                </v:shape>
                <v:shape id="Graphic 1161" o:spid="_x0000_s1131" style="position:absolute;left:24858;top:23909;width:3309;height:2038;visibility:visible;mso-wrap-style:square;v-text-anchor:top" coordsize="330835,20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" path="m,167601r2844,14089l10601,193195r11505,7757l36195,203796r258279,l308558,200952r11505,-7757l327823,181690r2846,-14089l330669,36195,327823,22100,320063,10596,308558,2842,294474,,36195,,22106,2842,10601,10596,2844,22100,,36195,,167601xe" filled="f" strokecolor="#231f20" strokeweight=".16756mm">
                  <v:path arrowok="t"/>
                </v:shape>
                <v:shape id="Image 1162" o:spid="_x0000_s1132" type="#_x0000_t75" style="position:absolute;left:26733;top:24518;width:4691;height:3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">
                  <v:imagedata r:id="rId107" o:title=""/>
                </v:shape>
                <v:shape id="Image 1163" o:spid="_x0000_s1133" type="#_x0000_t75" style="position:absolute;left:27588;top:25371;width:2500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">
                  <v:imagedata r:id="rId108" o:title=""/>
                </v:shape>
                <v:shape id="Image 1164" o:spid="_x0000_s1134" type="#_x0000_t75" style="position:absolute;left:24366;top:26386;width:7579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">
                  <v:imagedata r:id="rId109" o:title=""/>
                </v:shape>
                <v:shape id="Graphic 1165" o:spid="_x0000_s1135" style="position:absolute;left:25242;top:27275;width:5340;height:3442;visibility:visible;mso-wrap-style:square;v-text-anchor:top" coordsize="53403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" path="m485228,l48260,,29473,3791,14133,14133,3791,29473,,48260,,295351r3791,18786l14133,329477r15340,10342l48260,343611r436968,l504015,339819r15340,-10342l529696,314137r3792,-18786l533488,48260,529696,29473,519355,14133,504015,3791,485228,xe" fillcolor="#7897b5" stroked="f">
                  <v:path arrowok="t"/>
                </v:shape>
                <v:shape id="Graphic 1166" o:spid="_x0000_s1136" style="position:absolute;left:25242;top:27275;width:5340;height:3442;visibility:visible;mso-wrap-style:square;v-text-anchor:top" coordsize="534035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" path="m,295351r3791,18786l14133,329477r15340,10342l48260,343611r436968,l504015,339819r15340,-10342l529696,314137r3792,-18786l533488,48260,529696,29473,519355,14133,504015,3791,485228,,48260,,29473,3791,14133,14133,3791,29473,,48260,,295351xe" filled="f" strokecolor="#231f20" strokeweight=".16756mm">
                  <v:path arrowok="t"/>
                </v:shape>
                <v:shape id="Image 1167" o:spid="_x0000_s1137" type="#_x0000_t75" style="position:absolute;left:29665;top:26668;width:8556;height:6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">
                  <v:imagedata r:id="rId110" o:title=""/>
                </v:shape>
                <v:shape id="Graphic 1168" o:spid="_x0000_s1138" style="position:absolute;left:30560;top:27545;width:6292;height:4096;visibility:visible;mso-wrap-style:square;v-text-anchor:top" coordsize="629285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" path="m592747,l36195,,22106,2842,10601,10596,2844,22100,,36195,,373202r2844,14088l10601,398795r11505,7757l36195,409397r556552,l606835,406552r11505,-7757l626097,387290r2845,-14088l628942,36195,626097,22100,618340,10596,606835,2842,592747,xe" fillcolor="#f58767" stroked="f">
                  <v:path arrowok="t"/>
                </v:shape>
                <v:shape id="Graphic 1169" o:spid="_x0000_s1139" style="position:absolute;left:30560;top:27545;width:6292;height:4096;visibility:visible;mso-wrap-style:square;v-text-anchor:top" coordsize="629285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" path="m,373202r2844,14088l10601,398795r11505,7757l36195,409397r556552,l606835,406552r11505,-7757l626097,387290r2845,-14088l628942,36195,626097,22100,618340,10596,606835,2842,592747,,36195,,22106,2842,10601,10596,2844,22100,,36195,,373202xe" filled="f" strokecolor="#231f20" strokeweight=".16756mm">
                  <v:path arrowok="t"/>
                </v:shape>
                <v:shape id="Image 1170" o:spid="_x0000_s1140" type="#_x0000_t75" style="position:absolute;left:108;top:24540;width:4973;height: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">
                  <v:imagedata r:id="rId111" o:title=""/>
                </v:shape>
                <v:shape id="Graphic 1171" o:spid="_x0000_s1141" style="position:absolute;left:988;top:25430;width:2730;height:1645;visibility:visible;mso-wrap-style:square;v-text-anchor:top" coordsize="27305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" path="m248577,l24130,,14733,1895,7064,7064,1895,14733,,24130,,139725r1895,9396l7064,156791r7669,5169l24130,163855r224447,l257973,161960r7669,-5169l270812,149121r1895,-9396l272707,24130r-1895,-9397l265642,7064,257973,1895,248577,xe" fillcolor="#7897b5" stroked="f">
                  <v:path arrowok="t"/>
                </v:shape>
                <v:shape id="Graphic 1172" o:spid="_x0000_s1142" style="position:absolute;left:988;top:25430;width:2730;height:1645;visibility:visible;mso-wrap-style:square;v-text-anchor:top" coordsize="27305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" path="m,139725r1895,9396l7064,156791r7669,5169l24130,163855r224447,l257973,161960r7669,-5169l270812,149121r1895,-9396l272707,24130r-1895,-9397l265642,7064,257973,1895,248577,,24130,,14733,1895,7064,7064,1895,14733,,24130,,139725xe" filled="f" strokecolor="#231f20" strokeweight=".16756mm">
                  <v:path arrowok="t"/>
                </v:shape>
                <v:shape id="Image 1173" o:spid="_x0000_s1143" type="#_x0000_t75" style="position:absolute;left:11466;top:27189;width:5364;height: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">
                  <v:imagedata r:id="rId112" o:title=""/>
                </v:shape>
                <v:shape id="Graphic 1174" o:spid="_x0000_s1144" style="position:absolute;left:12360;top:28068;width:3099;height:1892;visibility:visible;mso-wrap-style:square;v-text-anchor:top" coordsize="309880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" path="m285229,l24130,,14733,1896,7064,7069,1895,14739,,24129,,164985r1895,9396l7064,182051r7669,5169l24130,189115r261099,l294619,187220r7671,-5169l307462,174381r1897,-9396l309359,24129r-1897,-9390l302290,7069,294619,1896,285229,xe" fillcolor="#7897b5" stroked="f">
                  <v:path arrowok="t"/>
                </v:shape>
                <v:shape id="Graphic 1175" o:spid="_x0000_s1145" style="position:absolute;left:12360;top:28068;width:3099;height:1892;visibility:visible;mso-wrap-style:square;v-text-anchor:top" coordsize="309880,189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" path="m,164985r1895,9396l7064,182051r7669,5169l24130,189115r261099,l294619,187220r7671,-5169l307462,174381r1897,-9396l309359,24129r-1897,-9390l302290,7069,294619,1896,285229,,24130,,14733,1896,7064,7069,1895,14739,,24129,,164985xe" filled="f" strokecolor="#231f20" strokeweight=".16756mm">
                  <v:path arrowok="t"/>
                </v:shape>
                <v:shape id="Image 1176" o:spid="_x0000_s1146" type="#_x0000_t75" style="position:absolute;left:8295;top:24648;width:6776;height: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">
                  <v:imagedata r:id="rId113" o:title=""/>
                </v:shape>
                <v:shape id="Graphic 1177" o:spid="_x0000_s1147" style="position:absolute;left:9174;top:25543;width:4540;height:2889;visibility:visible;mso-wrap-style:square;v-text-anchor:top" coordsize="45402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" path="m405485,l48260,,29473,3793,14133,14138,3791,29478,,48260,,240385r3791,18787l14133,274512r15340,10341l48260,288645r357225,l424266,284853r15341,-10341l449951,259172r3794,-18787l453745,48260,449951,29478,439607,14138,424266,3793,405485,xe" fillcolor="#c6809b" stroked="f">
                  <v:path arrowok="t"/>
                </v:shape>
                <v:shape id="Graphic 1178" o:spid="_x0000_s1148" style="position:absolute;left:9174;top:25543;width:4540;height:2889;visibility:visible;mso-wrap-style:square;v-text-anchor:top" coordsize="454025,28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" path="m,240385r3791,18787l14133,274512r15340,10341l48260,288645r357225,l424266,284853r15341,-10341l449951,259172r3794,-18787l453745,48260,449951,29478,439607,14138,424266,3793,405485,,48260,,29473,3793,14133,14138,3791,29478,,48260,,240385xe" filled="f" strokecolor="#231f20" strokeweight=".16756mm">
                  <v:path arrowok="t"/>
                </v:shape>
                <v:shape id="Image 1179" o:spid="_x0000_s1149" type="#_x0000_t75" style="position:absolute;left:14463;top:23910;width:12205;height:8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">
                  <v:imagedata r:id="rId114" o:title=""/>
                </v:shape>
                <v:shape id="Graphic 1180" o:spid="_x0000_s1150" style="position:absolute;left:15356;top:24796;width:9957;height:6648;visibility:visible;mso-wrap-style:square;v-text-anchor:top" coordsize="99568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" path="m935062,l60325,,36845,4739,17670,17665,4741,36840,,60325,,604037r4741,23479l17670,646691r19175,12930l60325,664362r874737,l958547,659621r19175,-12930l990648,627516r4739,-23479l995387,60325,990648,36840,977722,17665,958547,4739,935062,xe" fillcolor="#c6809b" stroked="f">
                  <v:path arrowok="t"/>
                </v:shape>
                <v:shape id="Graphic 1181" o:spid="_x0000_s1151" style="position:absolute;left:15356;top:24796;width:9957;height:6648;visibility:visible;mso-wrap-style:square;v-text-anchor:top" coordsize="995680,664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" path="m,604037r4741,23479l17670,646691r19175,12930l60325,664362r874737,l958547,659621r19175,-12930l990648,627516r4739,-23479l995387,60325,990648,36840,977722,17665,958547,4739,935062,,60325,,36845,4739,17670,17665,4741,36840,,60325,,604037xe" filled="f" strokecolor="#231f20" strokeweight=".16756mm">
                  <v:path arrowok="t"/>
                </v:shape>
                <v:shape id="Image 1182" o:spid="_x0000_s1152" type="#_x0000_t75" style="position:absolute;left:7774;top:1867;width:8578;height:6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">
                  <v:imagedata r:id="rId115" o:title=""/>
                </v:shape>
                <v:shape id="Graphic 1183" o:spid="_x0000_s1153" style="position:absolute;left:8655;top:2755;width:6324;height:4108;visibility:visible;mso-wrap-style:square;v-text-anchor:top" coordsize="632460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" path="m583869,l48260,,29473,3791,14133,14133,3791,29473,,48259,,362280r3791,18786l14133,396406r15340,10342l48260,410540r535609,l602656,406748r15340,-10342l628337,381066r3792,-18786l632129,48259,628337,29473,617996,14133,602656,3791,583869,xe" fillcolor="#c6809b" stroked="f">
                  <v:path arrowok="t"/>
                </v:shape>
                <v:shape id="Graphic 1184" o:spid="_x0000_s1154" style="position:absolute;left:8655;top:2755;width:6324;height:4108;visibility:visible;mso-wrap-style:square;v-text-anchor:top" coordsize="632460,410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" path="m,362280r3791,18786l14133,396406r15340,10342l48260,410540r535609,l602656,406748r15340,-10342l628337,381066r3792,-18786l632129,48259,628337,29473,617996,14133,602656,3791,583869,,48260,,29473,3791,14133,14133,3791,29473,,48259,,362280xe" filled="f" strokecolor="#231f20" strokeweight=".16756mm">
                  <v:path arrowok="t"/>
                </v:shape>
                <v:shape id="Image 1185" o:spid="_x0000_s1155" type="#_x0000_t75" style="position:absolute;left:23410;top:8513;width:8318;height:6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">
                  <v:imagedata r:id="rId116" o:title=""/>
                </v:shape>
                <v:shape id="Graphic 1186" o:spid="_x0000_s1156" style="position:absolute;left:24301;top:9393;width:6064;height:3867;visibility:visible;mso-wrap-style:square;v-text-anchor:top" coordsize="606425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" path="m557847,l48260,,29473,3791,14133,14133,3791,29473,,48260,,338429r3791,18787l14133,372556r15340,10341l48260,386689r509587,l576634,382897r15339,-10341l602315,357216r3792,-18787l606107,48260,602315,29473,591973,14133,576634,3791,557847,xe" fillcolor="#80ceca" stroked="f">
                  <v:path arrowok="t"/>
                </v:shape>
                <v:shape id="Graphic 1187" o:spid="_x0000_s1157" style="position:absolute;left:24301;top:9393;width:6064;height:3867;visibility:visible;mso-wrap-style:square;v-text-anchor:top" coordsize="606425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" path="m,338429r3791,18787l14133,372556r15340,10341l48260,386689r509587,l576634,382897r15339,-10341l602315,357216r3792,-18787l606107,48260,602315,29473,591973,14133,576634,3791,557847,,48260,,29473,3791,14133,14133,3791,29473,,48260,,338429xe" filled="f" strokecolor="#231f20" strokeweight=".16756mm">
                  <v:path arrowok="t"/>
                </v:shape>
                <v:shape id="Image 1188" o:spid="_x0000_s1158" type="#_x0000_t75" style="position:absolute;left:30468;top:8665;width:11402;height:8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">
                  <v:imagedata r:id="rId117" o:title=""/>
                </v:shape>
                <v:shape id="Graphic 1189" o:spid="_x0000_s1159" style="position:absolute;left:31359;top:9543;width:9144;height:6064;visibility:visible;mso-wrap-style:square;v-text-anchor:top" coordsize="914400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" path="m865898,l48260,,29473,3793,14133,14138,3791,29478,,48259,,557771r3791,18786l14133,591897r15340,10342l48260,606031r817638,l884685,602239r15340,-10342l910366,576557r3792,-18786l914158,48259,910366,29478,900025,14138,884685,3793,865898,xe" fillcolor="#f58767" stroked="f">
                  <v:path arrowok="t"/>
                </v:shape>
                <v:shape id="Graphic 1190" o:spid="_x0000_s1160" style="position:absolute;left:31359;top:9543;width:9144;height:6064;visibility:visible;mso-wrap-style:square;v-text-anchor:top" coordsize="914400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" path="m,557771r3791,18786l14133,591897r15340,10342l48260,606031r817638,l884685,602239r15340,-10342l910366,576557r3792,-18786l914158,48259,910366,29478,900025,14138,884685,3793,865898,,48260,,29473,3793,14133,14138,3791,29478,,48259,,557771xe" filled="f" strokecolor="#231f20" strokeweight=".16756mm">
                  <v:path arrowok="t"/>
                </v:shape>
                <v:shape id="Graphic 1191" o:spid="_x0000_s1161" style="position:absolute;left:762;top:746;width:55550;height:13;visibility:visible;mso-wrap-style:square;v-text-anchor:top" coordsize="55549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" path="m,l5554713,e" filled="f" strokecolor="#939598" strokeweight=".16756mm">
                  <v:path arrowok="t"/>
                </v:shape>
                <v:shape id="Image 1192" o:spid="_x0000_s1162" type="#_x0000_t75" style="position:absolute;left:15484;top:673;width:11640;height:8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">
                  <v:imagedata r:id="rId118" o:title=""/>
                </v:shape>
                <v:shape id="Graphic 1193" o:spid="_x0000_s1163" style="position:absolute;left:16375;top:1558;width:9385;height:6230;visibility:visible;mso-wrap-style:square;v-text-anchor:top" coordsize="938530,62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" path="m829830,l108585,,66319,8533,31803,31803,8533,66319,,108585,,513778r8533,42266l31803,590559r34516,23271l108585,622363r721245,l872096,613830r34515,-23271l929882,556044r8533,-42266l938415,108585,929882,66319,906611,31803,872096,8533,829830,xe" fillcolor="#80ceca" stroked="f">
                  <v:path arrowok="t"/>
                </v:shape>
                <v:shape id="Graphic 1194" o:spid="_x0000_s1164" style="position:absolute;left:16375;top:1558;width:9385;height:6230;visibility:visible;mso-wrap-style:square;v-text-anchor:top" coordsize="938530,622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" path="m,513778r8533,42266l31803,590559r34516,23271l108585,622363r721245,l872096,613830r34515,-23271l929882,556044r8533,-42266l938415,108585,929882,66319,906611,31803,872096,8533,829830,,108585,,66319,8533,31803,31803,8533,66319,,108585,,513778xe" filled="f" strokecolor="#231f20" strokeweight=".16756mm">
                  <v:path arrowok="t"/>
                </v:shape>
                <v:shape id="Image 1195" o:spid="_x0000_s1165" type="#_x0000_t75" style="position:absolute;left:8817;top:10684;width:5689;height:4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">
                  <v:imagedata r:id="rId119" o:title=""/>
                </v:shape>
                <v:shape id="Graphic 1196" o:spid="_x0000_s1166" style="position:absolute;left:9709;top:11578;width:3435;height:2127;visibility:visible;mso-wrap-style:square;v-text-anchor:top" coordsize="34353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" path="m319024,l24130,,14733,1896,7064,7069,1895,14739,,24130,,188290r1895,9396l7064,205355r7669,5170l24130,212420r294894,l328420,210525r7669,-5170l341258,197686r1896,-9396l343154,24130r-1896,-9391l336089,7069,328420,1896,319024,xe" fillcolor="#80ceca" stroked="f">
                  <v:path arrowok="t"/>
                </v:shape>
                <v:shape id="Graphic 1197" o:spid="_x0000_s1167" style="position:absolute;left:9709;top:11578;width:3435;height:2127;visibility:visible;mso-wrap-style:square;v-text-anchor:top" coordsize="34353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" path="m,188290r1895,9396l7064,205355r7669,5170l24130,212420r294894,l328420,210525r7669,-5170l341258,197686r1896,-9396l343154,24130r-1896,-9391l336089,7069,328420,1896,319024,,24130,,14733,1896,7064,7069,1895,14739,,24130,,188290xe" filled="f" strokecolor="#231f20" strokeweight=".16756mm">
                  <v:path arrowok="t"/>
                </v:shape>
                <v:shape id="Image 1198" o:spid="_x0000_s1168" type="#_x0000_t75" style="position:absolute;left:40523;top:7600;width:5734;height:4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">
                  <v:imagedata r:id="rId120" o:title=""/>
                </v:shape>
                <v:shape id="Graphic 1199" o:spid="_x0000_s1169" style="position:absolute;left:41408;top:8494;width:3480;height:2159;visibility:visible;mso-wrap-style:square;v-text-anchor:top" coordsize="34798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" path="m323570,l24130,,14733,1898,7064,7073,1895,14744,,24129,,191427r1895,9396l7064,208492r7669,5170l24130,215557r299440,l332966,213662r7670,-5170l345805,200823r1895,-9396l347700,24129r-1895,-9385l340636,7073,332966,1898,323570,xe" fillcolor="#c6809b" stroked="f">
                  <v:path arrowok="t"/>
                </v:shape>
                <v:shape id="Graphic 1200" o:spid="_x0000_s1170" style="position:absolute;left:41408;top:8494;width:3480;height:2159;visibility:visible;mso-wrap-style:square;v-text-anchor:top" coordsize="34798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" path="m,191427r1895,9396l7064,208492r7669,5170l24130,215557r299440,l332966,213662r7670,-5170l345805,200823r1895,-9396l347700,24129r-1895,-9385l340636,7073,332966,1898,323570,,24130,,14733,1898,7064,7073,1895,14744,,24129,,191427xe" filled="f" strokecolor="#231f20" strokeweight=".16756mm">
                  <v:path arrowok="t"/>
                </v:shape>
                <v:shape id="Image 1201" o:spid="_x0000_s1171" type="#_x0000_t75" style="position:absolute;left:35485;top:14680;width:7623;height:5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">
                  <v:imagedata r:id="rId121" o:title=""/>
                </v:shape>
                <v:shape id="Graphic 1202" o:spid="_x0000_s1172" style="position:absolute;left:36360;top:15567;width:5379;height:3467;visibility:visible;mso-wrap-style:square;v-text-anchor:top" coordsize="53784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" path="m489483,l48260,,29473,3793,14133,14138,3791,29478,,48260,,298297r3791,18787l14133,332424r15340,10341l48260,346557r441223,l508270,342765r15339,-10341l533951,317084r3792,-18787l537743,48260,533951,29478,523609,14138,508270,3793,489483,xe" fillcolor="#c6809b" stroked="f">
                  <v:path arrowok="t"/>
                </v:shape>
                <v:shape id="Graphic 1203" o:spid="_x0000_s1173" style="position:absolute;left:36360;top:15567;width:5379;height:3467;visibility:visible;mso-wrap-style:square;v-text-anchor:top" coordsize="537845,346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" path="m,298297r3791,18787l14133,332424r15340,10341l48260,346557r441223,l508270,342765r15339,-10341l533951,317084r3792,-18787l537743,48260,533951,29478,523609,14138,508270,3793,489483,,48260,,29473,3793,14133,14138,3791,29478,,48260,,298297xe" filled="f" strokecolor="#231f20" strokeweight=".16756mm">
                  <v:path arrowok="t"/>
                </v:shape>
                <v:shape id="Image 1204" o:spid="_x0000_s1174" type="#_x0000_t75" style="position:absolute;left:34204;top:18546;width:5537;height:4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">
                  <v:imagedata r:id="rId122" o:title=""/>
                </v:shape>
                <v:shape id="Graphic 1205" o:spid="_x0000_s1175" style="position:absolute;left:35093;top:19427;width:3277;height:2019;visibility:visible;mso-wrap-style:square;v-text-anchor:top" coordsize="32766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" path="m278993,l48260,,29473,3791,14133,14133,3791,29473,,48260,,153187r3791,18787l14133,187313r15340,10342l48260,201447r230733,l297774,197655r15341,-10342l323459,171974r3794,-18787l327253,48260,323459,29473,313115,14133,297774,3791,278993,xe" fillcolor="#7897b5" stroked="f">
                  <v:path arrowok="t"/>
                </v:shape>
                <v:shape id="Graphic 1206" o:spid="_x0000_s1176" style="position:absolute;left:35093;top:19427;width:3277;height:2019;visibility:visible;mso-wrap-style:square;v-text-anchor:top" coordsize="327660,201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" path="m,153187r3791,18787l14133,187313r15340,10342l48260,201447r230733,l297774,197655r15341,-10342l323459,171974r3794,-18787l327253,48260,323459,29473,313115,14133,297774,3791,278993,,48260,,29473,3791,14133,14133,3791,29473,,48260,,153187xe" filled="f" strokecolor="#231f20" strokeweight=".16756mm">
                  <v:path arrowok="t"/>
                </v:shape>
                <v:shape id="Image 1207" o:spid="_x0000_s1177" type="#_x0000_t75" style="position:absolute;left:48320;top:20631;width:5994;height:4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">
                  <v:imagedata r:id="rId123" o:title=""/>
                </v:shape>
                <v:shape id="Graphic 1208" o:spid="_x0000_s1178" style="position:absolute;left:49212;top:21506;width:3727;height:2318;visibility:visible;mso-wrap-style:square;v-text-anchor:top" coordsize="37274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" path="m324434,l48260,,29473,3793,14133,14138,3791,29478,,48259,,182956r3791,18786l14133,217082r15340,10342l48260,231216r276174,l343220,227424r15340,-10342l368902,201742r3792,-18786l372694,48259,368902,29478,358560,14138,343220,3793,324434,xe" fillcolor="#80ceca" stroked="f">
                  <v:path arrowok="t"/>
                </v:shape>
                <v:shape id="Graphic 1209" o:spid="_x0000_s1179" style="position:absolute;left:49212;top:21506;width:3727;height:2318;visibility:visible;mso-wrap-style:square;v-text-anchor:top" coordsize="372745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" path="m,182956r3791,18786l14133,217082r15340,10342l48260,231216r276174,l343220,227424r15340,-10342l368902,201742r3792,-18786l372694,48259,368902,29478,358560,14138,343220,3793,324434,,48260,,29473,3793,14133,14138,3791,29478,,48259,,182956xe" filled="f" strokecolor="#231f20" strokeweight=".16756mm">
                  <v:path arrowok="t"/>
                </v:shape>
                <v:shape id="Image 1210" o:spid="_x0000_s1180" type="#_x0000_t75" style="position:absolute;left:36614;top:28861;width:6342;height: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">
                  <v:imagedata r:id="rId124" o:title=""/>
                </v:shape>
                <v:shape id="Graphic 1211" o:spid="_x0000_s1181" style="position:absolute;left:37497;top:29754;width:4095;height:2584;visibility:visible;mso-wrap-style:square;v-text-anchor:top" coordsize="40957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" path="m360807,l48260,,29473,3790,14133,14128,3791,29467,,48260,,209575r3791,18787l14133,243701r15340,10342l48260,257835r312547,l379588,254043r15340,-10342l405273,228362r3794,-18787l409067,48260,405273,29467,394928,14128,379588,3790,360807,xe" fillcolor="#c6809b" stroked="f">
                  <v:path arrowok="t"/>
                </v:shape>
                <v:shape id="Graphic 1212" o:spid="_x0000_s1182" style="position:absolute;left:37497;top:29754;width:4095;height:2584;visibility:visible;mso-wrap-style:square;v-text-anchor:top" coordsize="409575,258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" path="m,209575r3791,18787l14133,243701r15340,10342l48260,257835r312547,l379588,254043r15340,-10342l405273,228362r3794,-18787l409067,48260,405273,29467,394928,14128,379588,3790,360807,,48260,,29473,3790,14133,14128,3791,29467,,48260,,209575xe" filled="f" strokecolor="#231f20" strokeweight=".16756mm">
                  <v:path arrowok="t"/>
                </v:shape>
                <v:shape id="Image 1213" o:spid="_x0000_s1183" type="#_x0000_t75" style="position:absolute;left:12139;top:20696;width:8122;height:6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">
                  <v:imagedata r:id="rId125" o:title=""/>
                </v:shape>
                <v:shape id="Graphic 1214" o:spid="_x0000_s1184" style="position:absolute;left:13015;top:21584;width:5887;height:3887;visibility:visible;mso-wrap-style:square;v-text-anchor:top" coordsize="58864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" path="m539762,l48260,,29473,3793,14133,14138,3791,29478,,48260,,340004r3791,18787l14133,374130r15340,10342l48260,388264r491502,l558554,384472r15339,-10342l584232,358791r3790,-18787l588022,48260,584232,29478,573893,14138,558554,3793,539762,xe" fillcolor="#7897b5" stroked="f">
                  <v:path arrowok="t"/>
                </v:shape>
                <v:shape id="Graphic 1215" o:spid="_x0000_s1185" style="position:absolute;left:13015;top:21584;width:5887;height:3887;visibility:visible;mso-wrap-style:square;v-text-anchor:top" coordsize="58864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" path="m,340004r3791,18787l14133,374130r15340,10342l48260,388264r491502,l558554,384472r15339,-10342l584232,358791r3790,-18787l588022,48260,584232,29478,573893,14138,558554,3793,539762,,48260,,29473,3793,14133,14138,3791,29478,,48260,,340004xe" filled="f" strokecolor="#231f20" strokeweight=".16756mm">
                  <v:path arrowok="t"/>
                </v:shape>
                <v:shape id="Image 1216" o:spid="_x0000_s1186" type="#_x0000_t75" style="position:absolute;top:28362;width:6753;height:5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">
                  <v:imagedata r:id="rId126" o:title=""/>
                </v:shape>
                <v:shape id="Graphic 1217" o:spid="_x0000_s1187" style="position:absolute;left:885;top:29237;width:4502;height:2864;visibility:visible;mso-wrap-style:square;v-text-anchor:top" coordsize="45021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" path="m401713,l48260,,29473,3791,14133,14133,3791,29473,,48260,,237782r3791,18786l14133,271908r15340,10342l48260,286042r353453,l420500,282250r15340,-10342l446181,256568r3792,-18786l449973,48260,446181,29473,435840,14133,420500,3791,401713,xe" fillcolor="#c6809b" stroked="f">
                  <v:path arrowok="t"/>
                </v:shape>
                <v:shape id="Graphic 1218" o:spid="_x0000_s1188" style="position:absolute;left:885;top:29237;width:4502;height:2864;visibility:visible;mso-wrap-style:square;v-text-anchor:top" coordsize="450215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" path="m,237782r3791,18786l14133,271908r15340,10342l48260,286042r353453,l420500,282250r15340,-10342l446181,256568r3792,-18786l449973,48260,446181,29473,435840,14133,420500,3791,401713,,48260,,29473,3791,14133,14133,3791,29473,,48260,,237782xe" filled="f" strokecolor="#231f20" strokeweight=".16756mm">
                  <v:path arrowok="t"/>
                </v:shape>
                <v:shape id="Image 1219" o:spid="_x0000_s1189" type="#_x0000_t75" style="position:absolute;left:13985;top:15831;width:5755;height:4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">
                  <v:imagedata r:id="rId127" o:title=""/>
                </v:shape>
                <v:shape id="Graphic 1220" o:spid="_x0000_s1190" style="position:absolute;left:14862;top:16712;width:3505;height:2172;visibility:visible;mso-wrap-style:square;v-text-anchor:top" coordsize="35052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" path="m301726,l48260,,29473,3791,14133,14133,3791,29473,,48260,,168859r3791,18786l14133,202985r15340,10342l48260,217119r253466,l320507,213327r15341,-10342l346192,187645r3794,-18786l349986,48260,346192,29473,335848,14133,320507,3791,301726,xe" fillcolor="#f58767" stroked="f">
                  <v:path arrowok="t"/>
                </v:shape>
                <v:shape id="Graphic 1221" o:spid="_x0000_s1191" style="position:absolute;left:14862;top:16712;width:3505;height:2172;visibility:visible;mso-wrap-style:square;v-text-anchor:top" coordsize="35052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" path="m,168859r3791,18786l14133,202985r15340,10342l48260,217119r253466,l320507,213327r15341,-10342l346192,187645r3794,-18786l349986,48260,346192,29473,335848,14133,320507,3791,301726,,48260,,29473,3791,14133,14133,3791,29473,,48260,,168859xe" filled="f" strokecolor="#231f20" strokeweight=".16756mm">
                  <v:path arrowok="t"/>
                </v:shape>
                <v:shape id="Graphic 1222" o:spid="_x0000_s1192" style="position:absolute;left:762;top:727;width:55538;height:31972;visibility:visible;mso-wrap-style:square;v-text-anchor:top" coordsize="5553710,319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" path="m,3196755r5553633,l5553633,,,,,3196755xe" filled="f" strokecolor="#231f20" strokeweight=".95pt">
                  <v:path arrowok="t"/>
                </v:shape>
                <v:shape id="Graphic 1223" o:spid="_x0000_s1193" style="position:absolute;left:228;top:727;width:546;height:12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" path="m54482,l,e" filled="f" strokecolor="#231f20" strokeweight=".95pt">
                  <v:path arrowok="t"/>
                </v:shape>
                <v:shape id="Graphic 1224" o:spid="_x0000_s1194" style="position:absolute;left:228;top:5074;width:546;height:13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" path="m54482,l,e" filled="f" strokecolor="#231f20" strokeweight=".95pt">
                  <v:path arrowok="t"/>
                </v:shape>
                <v:shape id="Graphic 1225" o:spid="_x0000_s1195" style="position:absolute;left:228;top:9422;width:546;height:13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" path="m54482,l,e" filled="f" strokecolor="#231f20" strokeweight=".95pt">
                  <v:path arrowok="t"/>
                </v:shape>
                <v:shape id="Graphic 1226" o:spid="_x0000_s1196" style="position:absolute;left:228;top:13770;width:546;height:13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" path="m54482,l,e" filled="f" strokecolor="#231f20" strokeweight=".95pt">
                  <v:path arrowok="t"/>
                </v:shape>
                <v:shape id="Graphic 1227" o:spid="_x0000_s1197" style="position:absolute;left:228;top:18118;width:546;height:12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" path="m54482,l,e" filled="f" strokecolor="#231f20" strokeweight=".95pt">
                  <v:path arrowok="t"/>
                </v:shape>
                <v:shape id="Graphic 1228" o:spid="_x0000_s1198" style="position:absolute;left:228;top:22465;width:546;height:13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" path="m54482,l,e" filled="f" strokecolor="#231f20" strokeweight=".95pt">
                  <v:path arrowok="t"/>
                </v:shape>
                <v:shape id="Graphic 1229" o:spid="_x0000_s1199" style="position:absolute;left:228;top:26813;width:546;height:13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" path="m54482,l,e" filled="f" strokecolor="#231f20" strokeweight=".95pt">
                  <v:path arrowok="t"/>
                </v:shape>
                <v:shape id="Graphic 1230" o:spid="_x0000_s1200" style="position:absolute;left:228;top:31161;width:546;height:12;visibility:visible;mso-wrap-style:square;v-text-anchor:top" coordsize="546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" path="m54482,l,e" filled="f" strokecolor="#231f20" strokeweight=".95pt">
                  <v:path arrowok="t"/>
                </v:shape>
                <v:shape id="Image 1231" o:spid="_x0000_s1201" type="#_x0000_t75" style="position:absolute;left:28775;top:20522;width:10771;height:7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">
                  <v:imagedata r:id="rId128" o:title=""/>
                </v:shape>
                <v:shape id="Graphic 1232" o:spid="_x0000_s1202" style="position:absolute;left:29652;top:21398;width:8528;height:5638;visibility:visible;mso-wrap-style:square;v-text-anchor:top" coordsize="852805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" path="m791997,l60325,,36845,4739,17670,17665,4741,36840,,60324,,503059r4741,23480l17670,545714r19175,12929l60325,563384r731672,l815476,558643r19175,-12929l847581,526539r4741,-23480l852322,60324,847581,36840,834651,17665,815476,4739,791997,xe" fillcolor="#80ceca" stroked="f">
                  <v:path arrowok="t"/>
                </v:shape>
                <v:shape id="Graphic 1233" o:spid="_x0000_s1203" style="position:absolute;left:29652;top:21398;width:8528;height:5638;visibility:visible;mso-wrap-style:square;v-text-anchor:top" coordsize="852805,56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" path="m,503059r4741,23480l17670,545714r19175,12929l60325,563384r731672,l815476,558643r19175,-12929l847581,526539r4741,-23480l852322,60324,847581,36840,834651,17665,815476,4739,791997,,60325,,36845,4739,17670,17665,4741,36840,,60324,,503059xe" filled="f" strokecolor="#231f20" strokeweight=".16756mm">
                  <v:path arrowok="t"/>
                </v:shape>
                <v:shape id="Image 1234" o:spid="_x0000_s1204" type="#_x0000_t75" style="position:absolute;left:1194;top:18329;width:11662;height:8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">
                  <v:imagedata r:id="rId129" o:title=""/>
                </v:shape>
                <v:shape id="Graphic 1235" o:spid="_x0000_s1205" style="position:absolute;left:2081;top:19219;width:9398;height:6242;visibility:visible;mso-wrap-style:square;v-text-anchor:top" coordsize="939800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" path="m879322,l60325,,36845,4741,17670,17670,4741,36845,,60325,,563257r4741,23480l17670,605912r19175,12929l60325,623582r818997,l902801,618841r19176,-12929l934906,586737r4741,-23480l939647,60325,934906,36845,921977,17670,902801,4741,879322,xe" fillcolor="#f58767" stroked="f">
                  <v:path arrowok="t"/>
                </v:shape>
                <v:shape id="Graphic 1236" o:spid="_x0000_s1206" style="position:absolute;left:2081;top:19219;width:9398;height:6242;visibility:visible;mso-wrap-style:square;v-text-anchor:top" coordsize="939800,624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" path="m,563257r4741,23480l17670,605912r19175,12929l60325,623582r818997,l902801,618841r19176,-12929l934906,586737r4741,-23480l939647,60325,934906,36845,921977,17670,902801,4741,879322,,60325,,36845,4741,17670,17670,4741,36845,,60325,,563257xe" filled="f" strokecolor="#231f20" strokeweight=".16756mm">
                  <v:path arrowok="t"/>
                </v:shape>
                <v:shape id="Image 1237" o:spid="_x0000_s1207" type="#_x0000_t75" style="position:absolute;left:21260;top:16787;width:10663;height:7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">
                  <v:imagedata r:id="rId130" o:title=""/>
                </v:shape>
                <v:shape id="Graphic 1238" o:spid="_x0000_s1208" style="position:absolute;left:22140;top:17665;width:8427;height:5569;visibility:visible;mso-wrap-style:square;v-text-anchor:top" coordsize="842644,55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" path="m793991,l48260,,29473,3793,14133,14138,3791,29478,,48259,,508190r3791,18787l14133,542316r15340,10342l48260,556450r745731,l812777,552658r15340,-10342l838459,526977r3792,-18787l842251,48259,838459,29478,828117,14138,812777,3793,793991,xe" fillcolor="#f58767" stroked="f">
                  <v:path arrowok="t"/>
                </v:shape>
                <v:shape id="Graphic 1239" o:spid="_x0000_s1209" style="position:absolute;left:22140;top:17665;width:8427;height:5569;visibility:visible;mso-wrap-style:square;v-text-anchor:top" coordsize="842644,556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" path="m,508190r3791,18787l14133,542316r15340,10342l48260,556450r745731,l812777,552658r15340,-10342l838459,526977r3792,-18787l842251,48259,838459,29478,828117,14138,812777,3793,793991,,48260,,29473,3793,14133,14138,3791,29478,,48259,,508190xe" filled="f" strokecolor="#231f20" strokeweight=".16756mm">
                  <v:path arrowok="t"/>
                </v:shape>
                <v:shape id="Image 1240" o:spid="_x0000_s1210" type="#_x0000_t75" style="position:absolute;left:37309;width:13269;height:9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">
                  <v:imagedata r:id="rId131" o:title=""/>
                </v:shape>
                <v:shape id="Graphic 1241" o:spid="_x0000_s1211" style="position:absolute;left:38194;top:876;width:11018;height:7335;visibility:visible;mso-wrap-style:square;v-text-anchor:top" coordsize="1101725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" path="m1028839,l72390,,44212,5688,21202,21202,5688,44212,,72389,,660857r5688,28177l21202,712044r23010,15514l72390,733247r956449,l1057017,727558r23010,-15514l1095540,689034r5689,-28177l1101229,72389r-5689,-28177l1080027,21202,1057017,5688,1028839,xe" fillcolor="#c6809b" stroked="f">
                  <v:path arrowok="t"/>
                </v:shape>
                <v:shape id="Graphic 1242" o:spid="_x0000_s1212" style="position:absolute;left:38194;top:876;width:11018;height:7335;visibility:visible;mso-wrap-style:square;v-text-anchor:top" coordsize="1101725,733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" path="m,660857r5688,28177l21202,712044r23010,15514l72390,733247r956449,l1057017,727558r23010,-15514l1095540,689034r5689,-28177l1101229,72389r-5689,-28177l1080027,21202,1057017,5688,1028839,,72390,,44212,5688,21202,21202,5688,44212,,72389,,660857xe" filled="f" strokecolor="#231f20" strokeweight=".16756mm">
                  <v:path arrowok="t"/>
                </v:shape>
                <v:shape id="Image 1243" o:spid="_x0000_s1213" type="#_x0000_t75" style="position:absolute;left:44758;top:23714;width:12487;height:9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">
                  <v:imagedata r:id="rId132" o:title=""/>
                </v:shape>
                <v:shape id="Graphic 1244" o:spid="_x0000_s1214" style="position:absolute;left:45650;top:24598;width:10224;height:6832;visibility:visible;mso-wrap-style:square;v-text-anchor:top" coordsize="10223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" path="m961428,l60325,,36845,4739,17670,17665,4741,36840,,60325,,622490r4741,23479l17670,665145r19175,12929l60325,682815r901103,l984912,678074r19175,-12929l1017013,645969r4740,-23479l1021753,60325r-4740,-23485l1004087,17665,984912,4739,961428,xe" fillcolor="#c6809b" stroked="f">
                  <v:path arrowok="t"/>
                </v:shape>
                <v:shape id="Graphic 1245" o:spid="_x0000_s1215" style="position:absolute;left:45650;top:24598;width:10224;height:6832;visibility:visible;mso-wrap-style:square;v-text-anchor:top" coordsize="1022350,683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" path="m,622490r4741,23479l17670,665145r19175,12929l60325,682815r901103,l984912,678074r19175,-12929l1017013,645969r4740,-23479l1021753,60325r-4740,-23485l1004087,17665,984912,4739,961428,,60325,,36845,4739,17670,17665,4741,36840,,60325,,622490xe" filled="f" strokecolor="#231f20" strokeweight=".16756mm">
                  <v:path arrowok="t"/>
                </v:shape>
                <v:shape id="Image 1246" o:spid="_x0000_s1216" type="#_x0000_t75" style="position:absolute;left:37136;top:17438;width:13464;height: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">
                  <v:imagedata r:id="rId133" o:title=""/>
                </v:shape>
                <v:shape id="Graphic 1247" o:spid="_x0000_s1217" style="position:absolute;left:38022;top:18334;width:11214;height:7486;visibility:visible;mso-wrap-style:square;v-text-anchor:top" coordsize="1121410,74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" path="m1012367,l108585,,66319,8533,31803,31803,8533,66319,,108585,,639978r8533,42266l31803,716759r34516,23271l108585,748563r903782,l1054633,740030r34515,-23271l1112419,682244r8533,-42266l1120952,108585r-8533,-42266l1089148,31803,1054633,8533,1012367,xe" fillcolor="#f58767" stroked="f">
                  <v:path arrowok="t"/>
                </v:shape>
                <v:shape id="Graphic 1248" o:spid="_x0000_s1218" style="position:absolute;left:38022;top:18334;width:11214;height:7486;visibility:visible;mso-wrap-style:square;v-text-anchor:top" coordsize="1121410,748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" path="m,639978r8533,42266l31803,716759r34516,23271l108585,748563r903782,l1054633,740030r34515,-23271l1112419,682244r8533,-42266l1120952,108585r-8533,-42266l1089148,31803,1054633,8533,1012367,,108585,,66319,8533,31803,31803,8533,66319,,108585,,639978xe" filled="f" strokecolor="#231f20" strokeweight=".16756mm">
                  <v:path arrowok="t"/>
                </v:shape>
                <v:shape id="Image 1249" o:spid="_x0000_s1219" type="#_x0000_t75" style="position:absolute;left:3995;top:9729;width:7167;height:5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">
                  <v:imagedata r:id="rId134" o:title=""/>
                </v:shape>
                <v:shape id="Graphic 1250" o:spid="_x0000_s1220" style="position:absolute;left:4888;top:10619;width:4915;height:3143;visibility:visible;mso-wrap-style:square;v-text-anchor:top" coordsize="49149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" path="m442620,l48260,,29473,3793,14133,14138,3791,29478,,48259,,265988r3791,18787l14133,300115r15340,10341l48260,314248r394360,l461401,310456r15341,-10341l487086,284775r3794,-18787l490880,48259,487086,29478,476742,14138,461401,3793,442620,xe" fillcolor="#7897b5" stroked="f">
                  <v:path arrowok="t"/>
                </v:shape>
                <v:shape id="Graphic 1251" o:spid="_x0000_s1221" style="position:absolute;left:4888;top:10619;width:4915;height:3143;visibility:visible;mso-wrap-style:square;v-text-anchor:top" coordsize="49149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" path="m,265988r3791,18787l14133,300115r15340,10341l48260,314248r394360,l461401,310456r15341,-10341l487086,284775r3794,-18787l490880,48259,487086,29478,476742,14138,461401,3793,442620,,48260,,29473,3793,14133,14138,3791,29478,,48259,,265988xe" filled="f" strokecolor="#231f20" strokeweight=".16756mm">
                  <v:path arrowok="t"/>
                </v:shape>
                <v:shape id="Image 1252" o:spid="_x0000_s1222" type="#_x0000_t75" style="position:absolute;top:12552;width:9425;height: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">
                  <v:imagedata r:id="rId135" o:title=""/>
                </v:shape>
                <v:shape id="Graphic 1253" o:spid="_x0000_s1223" style="position:absolute;left:894;top:13447;width:7169;height:4699;visibility:visible;mso-wrap-style:square;v-text-anchor:top" coordsize="71691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" path="m656056,l60325,,36845,4743,17670,17675,4741,36851,,60325,,409371r4741,23480l17670,452026r19175,12929l60325,469696r595731,l679535,464955r19176,-12929l711640,432851r4741,-23480l716381,60325,711640,36851,698711,17675,679535,4743,656056,xe" fillcolor="#c6809b" stroked="f">
                  <v:path arrowok="t"/>
                </v:shape>
                <v:shape id="Graphic 1254" o:spid="_x0000_s1224" style="position:absolute;left:894;top:13447;width:7169;height:4699;visibility:visible;mso-wrap-style:square;v-text-anchor:top" coordsize="71691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" path="m,409371r4741,23480l17670,452026r19175,12929l60325,469696r595731,l679535,464955r19176,-12929l711640,432851r4741,-23480l716381,60325,711640,36851,698711,17675,679535,4743,656056,,60325,,36845,4743,17670,17675,4741,36851,,60325,,409371xe" filled="f" strokecolor="#231f20" strokeweight=".16756mm">
                  <v:path arrowok="t"/>
                </v:shape>
                <v:shape id="Image 1255" o:spid="_x0000_s1225" type="#_x0000_t75" style="position:absolute;left:108;top:10554;width:4452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">
                  <v:imagedata r:id="rId136" o:title=""/>
                </v:shape>
                <v:shape id="Image 1256" o:spid="_x0000_s1226" type="#_x0000_t75" style="position:absolute;left:967;top:11419;width:2265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">
                  <v:imagedata r:id="rId13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57" o:spid="_x0000_s1227" type="#_x0000_t202" style="position:absolute;left:10003;top:3074;width:3752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gw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JIGuDDEAAAA3QAAAA8A&#10;AAAAAAAAAAAAAAAABwIAAGRycy9kb3ducmV2LnhtbFBLBQYAAAAAAwADALcAAAD4AgAAAAA=&#10;" filled="f" stroked="f">
                  <v:textbox inset="0,0,0,0">
                    <w:txbxContent>
                      <w:p w14:paraId="31750820" w14:textId="77777777" w:rsidR="00D256FA" w:rsidRDefault="00D256FA" w:rsidP="00D256FA">
                        <w:pPr>
                          <w:spacing w:before="10" w:line="254" w:lineRule="auto"/>
                          <w:ind w:left="2" w:right="20"/>
                          <w:jc w:val="center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  <w:sz w:val="16"/>
                          </w:rPr>
                          <w:t>Experian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5"/>
                            <w:sz w:val="16"/>
                          </w:rPr>
                          <w:t xml:space="preserve"> Brazil</w:t>
                        </w:r>
                      </w:p>
                      <w:p w14:paraId="71C57FC0" w14:textId="77777777" w:rsidR="00D256FA" w:rsidRDefault="00D256FA" w:rsidP="00D256FA">
                        <w:pPr>
                          <w:spacing w:line="115" w:lineRule="exact"/>
                          <w:ind w:left="2" w:right="20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220,000,000</w:t>
                        </w:r>
                      </w:p>
                    </w:txbxContent>
                  </v:textbox>
                </v:shape>
                <v:shape id="Textbox 1258" o:spid="_x0000_s1228" type="#_x0000_t202" style="position:absolute;left:18369;top:3154;width:5525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xC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45ksQsYAAADdAAAA&#10;DwAAAAAAAAAAAAAAAAAHAgAAZHJzL2Rvd25yZXYueG1sUEsFBgAAAAADAAMAtwAAAPoCAAAAAA==&#10;" filled="f" stroked="f">
                  <v:textbox inset="0,0,0,0">
                    <w:txbxContent>
                      <w:p w14:paraId="0DD4C865" w14:textId="77777777" w:rsidR="00D256FA" w:rsidRDefault="00D256FA" w:rsidP="00D256FA">
                        <w:pPr>
                          <w:spacing w:before="10" w:line="262" w:lineRule="exact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  <w:sz w:val="23"/>
                          </w:rPr>
                          <w:t>Facebook</w:t>
                        </w:r>
                      </w:p>
                      <w:p w14:paraId="371881B1" w14:textId="77777777" w:rsidR="00D256FA" w:rsidRDefault="00D256FA" w:rsidP="00D256FA">
                        <w:pPr>
                          <w:spacing w:line="182" w:lineRule="exact"/>
                          <w:ind w:left="20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6"/>
                          </w:rPr>
                          <w:t>533,000,000</w:t>
                        </w:r>
                      </w:p>
                    </w:txbxContent>
                  </v:textbox>
                </v:shape>
                <v:shape id="Textbox 1259" o:spid="_x0000_s1229" type="#_x0000_t202" style="position:absolute;left:35413;top:3578;width:1740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nZ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jNWJ2cMAAADdAAAADwAA&#10;AAAAAAAAAAAAAAAHAgAAZHJzL2Rvd25yZXYueG1sUEsFBgAAAAADAAMAtwAAAPcCAAAAAA==&#10;" filled="f" stroked="f">
                  <v:textbox inset="0,0,0,0">
                    <w:txbxContent>
                      <w:p w14:paraId="6537CC7F" w14:textId="77777777" w:rsidR="00D256FA" w:rsidRDefault="00D256FA" w:rsidP="00D256FA">
                        <w:pPr>
                          <w:spacing w:before="16" w:line="220" w:lineRule="auto"/>
                          <w:ind w:right="12" w:firstLine="42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9"/>
                          </w:rPr>
                          <w:t>Park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sz w:val="9"/>
                          </w:rPr>
                          <w:t>Mobile</w:t>
                        </w:r>
                      </w:p>
                    </w:txbxContent>
                  </v:textbox>
                </v:shape>
                <v:shape id="Textbox 1260" o:spid="_x0000_s1230" type="#_x0000_t202" style="position:absolute;left:41096;top:3595;width:5340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r5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MIv38gIenUHAAD//wMAUEsBAi0AFAAGAAgAAAAhANvh9svuAAAAhQEAABMAAAAAAAAA&#10;AAAAAAAAAAAAAFtDb250ZW50X1R5cGVzXS54bWxQSwECLQAUAAYACAAAACEAWvQsW78AAAAVAQAA&#10;CwAAAAAAAAAAAAAAAAAfAQAAX3JlbHMvLnJlbHNQSwECLQAUAAYACAAAACEA04Pq+cYAAADdAAAA&#10;DwAAAAAAAAAAAAAAAAAHAgAAZHJzL2Rvd25yZXYueG1sUEsFBgAAAAADAAMAtwAAAPoCAAAAAA==&#10;" filled="f" stroked="f">
                  <v:textbox inset="0,0,0,0">
                    <w:txbxContent>
                      <w:p w14:paraId="107E2726" w14:textId="77777777" w:rsidR="00D256FA" w:rsidRDefault="00D256FA" w:rsidP="00D256FA">
                        <w:pPr>
                          <w:spacing w:before="15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21"/>
                          </w:rPr>
                          <w:t>Syniverse</w:t>
                        </w:r>
                      </w:p>
                    </w:txbxContent>
                  </v:textbox>
                </v:shape>
                <v:shape id="Textbox 1261" o:spid="_x0000_s1231" type="#_x0000_t202" style="position:absolute;left:28135;top:5035;width:4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09i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+mE/j9Jp4gFz8AAAD//wMAUEsBAi0AFAAGAAgAAAAhANvh9svuAAAAhQEAABMAAAAAAAAAAAAA&#10;AAAAAAAAAFtDb250ZW50X1R5cGVzXS54bWxQSwECLQAUAAYACAAAACEAWvQsW78AAAAVAQAACwAA&#10;AAAAAAAAAAAAAAAfAQAAX3JlbHMvLnJlbHNQSwECLQAUAAYACAAAACEAvM9PYsMAAADdAAAADwAA&#10;AAAAAAAAAAAAAAAHAgAAZHJzL2Rvd25yZXYueG1sUEsFBgAAAAADAAMAtwAAAPcCAAAAAA==&#10;" filled="f" stroked="f">
                  <v:textbox inset="0,0,0,0">
                    <w:txbxContent>
                      <w:p w14:paraId="5CE091B4" w14:textId="77777777" w:rsidR="00D256FA" w:rsidRDefault="00D256FA" w:rsidP="00D256FA">
                        <w:pPr>
                          <w:spacing w:before="10" w:line="216" w:lineRule="exac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9"/>
                          </w:rPr>
                          <w:t>Microsoft</w:t>
                        </w:r>
                      </w:p>
                      <w:p w14:paraId="2E428B52" w14:textId="77777777" w:rsidR="00D256FA" w:rsidRDefault="00D256FA" w:rsidP="00D256FA">
                        <w:pPr>
                          <w:spacing w:line="147" w:lineRule="exact"/>
                          <w:ind w:left="32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3"/>
                          </w:rPr>
                          <w:t>250,000,000</w:t>
                        </w:r>
                      </w:p>
                    </w:txbxContent>
                  </v:textbox>
                </v:shape>
                <v:shape id="Textbox 1262" o:spid="_x0000_s1232" type="#_x0000_t202" style="position:absolute;left:2369;top:7509;width:4661;height:2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" filled="f" stroked="f">
                  <v:textbox inset="0,0,0,0">
                    <w:txbxContent>
                      <w:p w14:paraId="54710204" w14:textId="77777777" w:rsidR="00D256FA" w:rsidRDefault="00D256FA" w:rsidP="00D256FA">
                        <w:pPr>
                          <w:spacing w:before="7" w:line="254" w:lineRule="auto"/>
                          <w:ind w:firstLine="186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4"/>
                          </w:rPr>
                          <w:t>Canva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4"/>
                          </w:rPr>
                          <w:t>139,000,000</w:t>
                        </w:r>
                      </w:p>
                    </w:txbxContent>
                  </v:textbox>
                </v:shape>
                <v:shape id="Textbox 1263" o:spid="_x0000_s1233" type="#_x0000_t202" style="position:absolute;left:9003;top:8232;width:4210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SO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CNRdI7EAAAA3QAAAA8A&#10;AAAAAAAAAAAAAAAABwIAAGRycy9kb3ducmV2LnhtbFBLBQYAAAAAAwADALcAAAD4AgAAAAA=&#10;" filled="f" stroked="f">
                  <v:textbox inset="0,0,0,0">
                    <w:txbxContent>
                      <w:p w14:paraId="28133E7B" w14:textId="77777777" w:rsidR="00D256FA" w:rsidRDefault="00D256FA" w:rsidP="00D256FA">
                        <w:pPr>
                          <w:spacing w:before="10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5"/>
                          </w:rPr>
                          <w:t>Dubsmash</w:t>
                        </w:r>
                      </w:p>
                      <w:p w14:paraId="0550ADC8" w14:textId="77777777" w:rsidR="00D256FA" w:rsidRDefault="00D256FA" w:rsidP="00D256FA">
                        <w:pPr>
                          <w:spacing w:before="4"/>
                          <w:ind w:left="12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162,000,000</w:t>
                        </w:r>
                      </w:p>
                    </w:txbxContent>
                  </v:textbox>
                </v:shape>
                <v:shape id="Textbox 1264" o:spid="_x0000_s1234" type="#_x0000_t202" style="position:absolute;left:35240;top:5917;width:3086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z6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Ky47PrEAAAA3QAAAA8A&#10;AAAAAAAAAAAAAAAABwIAAGRycy9kb3ducmV2LnhtbFBLBQYAAAAAAwADALcAAAD4AgAAAAA=&#10;" filled="f" stroked="f">
                  <v:textbox inset="0,0,0,0">
                    <w:txbxContent>
                      <w:p w14:paraId="2086DFDE" w14:textId="77777777" w:rsidR="00D256FA" w:rsidRDefault="00D256FA" w:rsidP="00D256FA">
                        <w:pPr>
                          <w:spacing w:before="27" w:line="201" w:lineRule="auto"/>
                          <w:ind w:left="-1" w:right="18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2"/>
                          </w:rPr>
                          <w:t>Pakistani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mobile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2"/>
                          </w:rPr>
                          <w:t>operators</w:t>
                        </w:r>
                      </w:p>
                      <w:p w14:paraId="71470B9C" w14:textId="77777777" w:rsidR="00D256FA" w:rsidRDefault="00D256FA" w:rsidP="00D256FA">
                        <w:pPr>
                          <w:spacing w:before="4"/>
                          <w:ind w:left="2" w:right="20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115,000,000</w:t>
                        </w:r>
                      </w:p>
                    </w:txbxContent>
                  </v:textbox>
                </v:shape>
                <v:shape id="Textbox 1265" o:spid="_x0000_s1235" type="#_x0000_t202" style="position:absolute;left:49514;top:5496;width:3144;height:2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lh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MP0SWHEAAAA3QAAAA8A&#10;AAAAAAAAAAAAAAAABwIAAGRycy9kb3ducmV2LnhtbFBLBQYAAAAAAwADALcAAAD4AgAAAAA=&#10;" filled="f" stroked="f">
                  <v:textbox inset="0,0,0,0">
                    <w:txbxContent>
                      <w:p w14:paraId="72CBD150" w14:textId="77777777" w:rsidR="00D256FA" w:rsidRDefault="00D256FA" w:rsidP="00D256FA">
                        <w:pPr>
                          <w:spacing w:before="34" w:line="199" w:lineRule="auto"/>
                          <w:ind w:left="39" w:hanging="31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Thailand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3"/>
                          </w:rPr>
                          <w:t>visitors</w:t>
                        </w:r>
                      </w:p>
                      <w:p w14:paraId="1029EC24" w14:textId="77777777" w:rsidR="00D256FA" w:rsidRDefault="00D256FA" w:rsidP="00D256FA">
                        <w:pPr>
                          <w:spacing w:before="6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100,000,000</w:t>
                        </w:r>
                      </w:p>
                    </w:txbxContent>
                  </v:textbox>
                </v:shape>
                <v:shape id="Textbox 1266" o:spid="_x0000_s1236" type="#_x0000_t202" style="position:absolute;left:46713;top:8115;width:2242;height: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" filled="f" stroked="f">
                  <v:textbox inset="0,0,0,0">
                    <w:txbxContent>
                      <w:p w14:paraId="5A4E0788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90"/>
                            <w:sz w:val="9"/>
                          </w:rPr>
                          <w:t>T-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Mobile</w:t>
                        </w:r>
                      </w:p>
                    </w:txbxContent>
                  </v:textbox>
                </v:shape>
                <v:shape id="Textbox 1267" o:spid="_x0000_s1237" type="#_x0000_t202" style="position:absolute;left:21528;top:8904;width:2712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KN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H6QQe38QT5OIOAAD//wMAUEsBAi0AFAAGAAgAAAAhANvh9svuAAAAhQEAABMAAAAAAAAAAAAA&#10;AAAAAAAAAFtDb250ZW50X1R5cGVzXS54bWxQSwECLQAUAAYACAAAACEAWvQsW78AAAAVAQAACwAA&#10;AAAAAAAAAAAAAAAfAQAAX3JlbHMvLnJlbHNQSwECLQAUAAYACAAAACEAXGpyjcMAAADdAAAADwAA&#10;AAAAAAAAAAAAAAAHAgAAZHJzL2Rvd25yZXYueG1sUEsFBgAAAAADAAMAtwAAAPcCAAAAAA==&#10;" filled="f" stroked="f">
                  <v:textbox inset="0,0,0,0">
                    <w:txbxContent>
                      <w:p w14:paraId="2002F471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9"/>
                          </w:rPr>
                          <w:t>HauteBook</w:t>
                        </w:r>
                      </w:p>
                    </w:txbxContent>
                  </v:textbox>
                </v:shape>
                <v:shape id="Textbox 1268" o:spid="_x0000_s1238" type="#_x0000_t202" style="position:absolute;left:41773;top:9075;width:2876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b/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IIr38gIenUHAAD//wMAUEsBAi0AFAAGAAgAAAAhANvh9svuAAAAhQEAABMAAAAAAAAA&#10;AAAAAAAAAAAAAFtDb250ZW50X1R5cGVzXS54bWxQSwECLQAUAAYACAAAACEAWvQsW78AAAAVAQAA&#10;CwAAAAAAAAAAAAAAAAAfAQAAX3JlbHMvLnJlbHNQSwECLQAUAAYACAAAACEALfXm/8YAAADdAAAA&#10;DwAAAAAAAAAAAAAAAAAHAgAAZHJzL2Rvd25yZXYueG1sUEsFBgAAAAADAAMAtwAAAPoCAAAAAA==&#10;" filled="f" stroked="f">
                  <v:textbox inset="0,0,0,0">
                    <w:txbxContent>
                      <w:p w14:paraId="389CECC0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SolarWinds</w:t>
                        </w:r>
                      </w:p>
                    </w:txbxContent>
                  </v:textbox>
                </v:shape>
                <v:shape id="Textbox 1269" o:spid="_x0000_s1239" type="#_x0000_t202" style="position:absolute;left:1637;top:11646;width:1054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" filled="f" stroked="f">
                  <v:textbox inset="0,0,0,0">
                    <w:txbxContent>
                      <w:p w14:paraId="04C6EA24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8fit</w:t>
                        </w:r>
                      </w:p>
                    </w:txbxContent>
                  </v:textbox>
                </v:shape>
                <v:shape id="Textbox 1270" o:spid="_x0000_s1240" type="#_x0000_t202" style="position:absolute;left:5983;top:10957;width:285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" filled="f" stroked="f">
                  <v:textbox inset="0,0,0,0">
                    <w:txbxContent>
                      <w:p w14:paraId="4F969DE1" w14:textId="77777777" w:rsidR="00D256FA" w:rsidRDefault="00D256FA" w:rsidP="00D256FA">
                        <w:pPr>
                          <w:spacing w:before="10" w:line="259" w:lineRule="auto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Capital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w w:val="95"/>
                            <w:sz w:val="11"/>
                          </w:rPr>
                          <w:t>One</w:t>
                        </w:r>
                      </w:p>
                      <w:p w14:paraId="6033AC1C" w14:textId="77777777" w:rsidR="00D256FA" w:rsidRDefault="00D256FA" w:rsidP="00D256FA">
                        <w:pPr>
                          <w:spacing w:line="87" w:lineRule="exact"/>
                          <w:ind w:right="18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8"/>
                          </w:rPr>
                          <w:t>100,000,000</w:t>
                        </w:r>
                      </w:p>
                    </w:txbxContent>
                  </v:textbox>
                </v:shape>
                <v:shape id="Textbox 1271" o:spid="_x0000_s1241" type="#_x0000_t202" style="position:absolute;left:10298;top:12088;width:2382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m/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74fQR/38QT5OIXAAD//wMAUEsBAi0AFAAGAAgAAAAhANvh9svuAAAAhQEAABMAAAAAAAAAAAAA&#10;AAAAAAAAAFtDb250ZW50X1R5cGVzXS54bWxQSwECLQAUAAYACAAAACEAWvQsW78AAAAVAQAACwAA&#10;AAAAAAAAAAAAAAAfAQAAX3JlbHMvLnJlbHNQSwECLQAUAAYACAAAACEAORbZv8MAAADdAAAADwAA&#10;AAAAAAAAAAAAAAAHAgAAZHJzL2Rvd25yZXYueG1sUEsFBgAAAAADAAMAtwAAAPcCAAAAAA==&#10;" filled="f" stroked="f">
                  <v:textbox inset="0,0,0,0">
                    <w:txbxContent>
                      <w:p w14:paraId="7C40F97D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Chtrbox</w:t>
                        </w:r>
                      </w:p>
                    </w:txbxContent>
                  </v:textbox>
                </v:shape>
                <v:shape id="Textbox 1272" o:spid="_x0000_s1242" type="#_x0000_t202" style="position:absolute;left:15681;top:10750;width:496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" filled="f" stroked="f">
                  <v:textbox inset="0,0,0,0">
                    <w:txbxContent>
                      <w:p w14:paraId="792BEA05" w14:textId="77777777" w:rsidR="00D256FA" w:rsidRDefault="00D256FA" w:rsidP="00D256FA">
                        <w:pPr>
                          <w:spacing w:before="15" w:line="227" w:lineRule="exact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</w:rPr>
                          <w:t>Facebook</w:t>
                        </w:r>
                      </w:p>
                      <w:p w14:paraId="24BDA7DF" w14:textId="77777777" w:rsidR="00D256FA" w:rsidRDefault="00D256FA" w:rsidP="00D256FA">
                        <w:pPr>
                          <w:spacing w:line="158" w:lineRule="exact"/>
                          <w:ind w:left="32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14"/>
                          </w:rPr>
                          <w:t>420,000,000</w:t>
                        </w:r>
                      </w:p>
                    </w:txbxContent>
                  </v:textbox>
                </v:shape>
                <v:shape id="Textbox 1273" o:spid="_x0000_s1243" type="#_x0000_t202" style="position:absolute;left:25771;top:9798;width:3251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" filled="f" stroked="f">
                  <v:textbox inset="0,0,0,0">
                    <w:txbxContent>
                      <w:p w14:paraId="4BD1F7B3" w14:textId="77777777" w:rsidR="00D256FA" w:rsidRDefault="00D256FA" w:rsidP="00D256FA">
                        <w:pPr>
                          <w:spacing w:before="11" w:line="256" w:lineRule="auto"/>
                          <w:ind w:left="33" w:firstLine="35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4"/>
                          </w:rPr>
                          <w:t>Indian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4"/>
                          </w:rPr>
                          <w:t>citizens</w:t>
                        </w:r>
                      </w:p>
                      <w:p w14:paraId="51186AB7" w14:textId="77777777" w:rsidR="00D256FA" w:rsidRDefault="00D256FA" w:rsidP="00D256FA">
                        <w:pPr>
                          <w:spacing w:line="99" w:lineRule="exac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0"/>
                          </w:rPr>
                          <w:t>275,000,000</w:t>
                        </w:r>
                      </w:p>
                    </w:txbxContent>
                  </v:textbox>
                </v:shape>
                <v:shape id="Textbox 1274" o:spid="_x0000_s1244" type="#_x0000_t202" style="position:absolute;left:33532;top:11069;width:4928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on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ZD6Fv2/iCXJ5AwAA//8DAFBLAQItABQABgAIAAAAIQDb4fbL7gAAAIUBAAATAAAAAAAAAAAA&#10;AAAAAAAAAABbQ29udGVudF9UeXBlc10ueG1sUEsBAi0AFAAGAAgAAAAhAFr0LFu/AAAAFQEAAAsA&#10;AAAAAAAAAAAAAAAAHwEAAF9yZWxzLy5yZWxzUEsBAi0AFAAGAAgAAAAhAClheifEAAAA3QAAAA8A&#10;AAAAAAAAAAAAAAAABwIAAGRycy9kb3ducmV2LnhtbFBLBQYAAAAAAwADALcAAAD4AgAAAAA=&#10;" filled="f" stroked="f">
                  <v:textbox inset="0,0,0,0">
                    <w:txbxContent>
                      <w:p w14:paraId="39C2B806" w14:textId="77777777" w:rsidR="00D256FA" w:rsidRDefault="00D256FA" w:rsidP="00D256FA">
                        <w:pPr>
                          <w:spacing w:before="13" w:line="250" w:lineRule="exact"/>
                          <w:ind w:left="14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  <w:sz w:val="22"/>
                          </w:rPr>
                          <w:t>OxyData</w:t>
                        </w:r>
                      </w:p>
                      <w:p w14:paraId="7E1A9AA3" w14:textId="77777777" w:rsidR="00D256FA" w:rsidRDefault="00D256FA" w:rsidP="00D256FA">
                        <w:pPr>
                          <w:spacing w:line="169" w:lineRule="exact"/>
                          <w:rPr>
                            <w:rFonts w:ascii="Arial"/>
                            <w:sz w:val="15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5"/>
                          </w:rPr>
                          <w:t>380,000,000</w:t>
                        </w:r>
                      </w:p>
                    </w:txbxContent>
                  </v:textbox>
                </v:shape>
                <v:shape id="Textbox 1275" o:spid="_x0000_s1245" type="#_x0000_t202" style="position:absolute;left:2375;top:14296;width:4331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d+8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ZD6Fv2/iCXJ5AwAA//8DAFBLAQItABQABgAIAAAAIQDb4fbL7gAAAIUBAAATAAAAAAAAAAAA&#10;AAAAAAAAAABbQ29udGVudF9UeXBlc10ueG1sUEsBAi0AFAAGAAgAAAAhAFr0LFu/AAAAFQEAAAsA&#10;AAAAAAAAAAAAAAAAHwEAAF9yZWxzLy5yZWxzUEsBAi0AFAAGAAgAAAAhAEYt37zEAAAA3QAAAA8A&#10;AAAAAAAAAAAAAAAABwIAAGRycy9kb3ducmV2LnhtbFBLBQYAAAAAAwADALcAAAD4AgAAAAA=&#10;" filled="f" stroked="f">
                  <v:textbox inset="0,0,0,0">
                    <w:txbxContent>
                      <w:p w14:paraId="134D140D" w14:textId="77777777" w:rsidR="00D256FA" w:rsidRDefault="00D256FA" w:rsidP="00D256FA">
                        <w:pPr>
                          <w:spacing w:before="13"/>
                          <w:ind w:left="41"/>
                          <w:rPr>
                            <w:rFonts w:ascii="Arial"/>
                            <w:sz w:val="2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23"/>
                          </w:rPr>
                          <w:t>Apollo</w:t>
                        </w:r>
                      </w:p>
                      <w:p w14:paraId="0F06F2AB" w14:textId="77777777" w:rsidR="00D256FA" w:rsidRDefault="00D256FA" w:rsidP="00D256FA">
                        <w:pPr>
                          <w:spacing w:before="6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200,000,000</w:t>
                        </w:r>
                      </w:p>
                    </w:txbxContent>
                  </v:textbox>
                </v:shape>
                <v:shape id="Textbox 1276" o:spid="_x0000_s1246" type="#_x0000_t202" style="position:absolute;left:10029;top:14676;width:2833;height:3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0HL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HkxQe38QT5OIOAAD//wMAUEsBAi0AFAAGAAgAAAAhANvh9svuAAAAhQEAABMAAAAAAAAAAAAA&#10;AAAAAAAAAFtDb250ZW50X1R5cGVzXS54bWxQSwECLQAUAAYACAAAACEAWvQsW78AAAAVAQAACwAA&#10;AAAAAAAAAAAAAAAfAQAAX3JlbHMvLnJlbHNQSwECLQAUAAYACAAAACEAtv9By8MAAADdAAAADwAA&#10;AAAAAAAAAAAAAAAHAgAAZHJzL2Rvd25yZXYueG1sUEsFBgAAAAADAAMAtwAAAPcCAAAAAA==&#10;" filled="f" stroked="f">
                  <v:textbox inset="0,0,0,0">
                    <w:txbxContent>
                      <w:p w14:paraId="254BD390" w14:textId="77777777" w:rsidR="00D256FA" w:rsidRDefault="00D256FA" w:rsidP="00D256FA">
                        <w:pPr>
                          <w:spacing w:before="22" w:line="211" w:lineRule="auto"/>
                          <w:ind w:right="18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  <w:sz w:val="13"/>
                          </w:rPr>
                          <w:t>Chinese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resume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4"/>
                            <w:w w:val="95"/>
                            <w:sz w:val="13"/>
                          </w:rPr>
                          <w:t>leak</w:t>
                        </w:r>
                      </w:p>
                      <w:p w14:paraId="69000D82" w14:textId="77777777" w:rsidR="00D256FA" w:rsidRDefault="00D256FA" w:rsidP="00D256FA">
                        <w:pPr>
                          <w:spacing w:line="81" w:lineRule="exact"/>
                          <w:ind w:right="18"/>
                          <w:jc w:val="center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8"/>
                          </w:rPr>
                          <w:t>202,000,000</w:t>
                        </w:r>
                      </w:p>
                    </w:txbxContent>
                  </v:textbox>
                </v:shape>
                <v:shape id="Textbox 1277" o:spid="_x0000_s1247" type="#_x0000_t202" style="position:absolute;left:22898;top:14098;width:2146;height:1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" filled="f" stroked="f">
                  <v:textbox inset="0,0,0,0">
                    <w:txbxContent>
                      <w:p w14:paraId="718DC2A5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Houzz</w:t>
                        </w:r>
                      </w:p>
                    </w:txbxContent>
                  </v:textbox>
                </v:shape>
                <v:shape id="Textbox 1278" o:spid="_x0000_s1248" type="#_x0000_t202" style="position:absolute;left:27982;top:14817;width:3384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" filled="f" stroked="f">
                  <v:textbox inset="0,0,0,0">
                    <w:txbxContent>
                      <w:p w14:paraId="1E32750D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MyHeritage</w:t>
                        </w:r>
                      </w:p>
                    </w:txbxContent>
                  </v:textbox>
                </v:shape>
                <v:shape id="Textbox 1279" o:spid="_x0000_s1249" type="#_x0000_t202" style="position:absolute;left:40567;top:10904;width:6763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" filled="f" stroked="f">
                  <v:textbox inset="0,0,0,0">
                    <w:txbxContent>
                      <w:p w14:paraId="61900D14" w14:textId="77777777" w:rsidR="00D256FA" w:rsidRDefault="00D256FA" w:rsidP="00D256FA">
                        <w:pPr>
                          <w:spacing w:before="9" w:line="113" w:lineRule="exact"/>
                          <w:ind w:left="520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1"/>
                          </w:rPr>
                          <w:t>ShareThis</w:t>
                        </w:r>
                      </w:p>
                      <w:p w14:paraId="6E52ACDA" w14:textId="77777777" w:rsidR="00D256FA" w:rsidRDefault="00D256FA" w:rsidP="00D256FA">
                        <w:pPr>
                          <w:spacing w:line="90" w:lineRule="exac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90"/>
                            <w:sz w:val="9"/>
                          </w:rPr>
                          <w:t>Panera</w:t>
                        </w:r>
                        <w:r>
                          <w:rPr>
                            <w:rFonts w:ascii="Arial"/>
                            <w:color w:val="231F20"/>
                            <w:spacing w:val="-3"/>
                            <w:w w:val="9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Bread</w:t>
                        </w:r>
                      </w:p>
                      <w:p w14:paraId="74BE194F" w14:textId="77777777" w:rsidR="00D256FA" w:rsidRDefault="00D256FA" w:rsidP="00D256FA">
                        <w:pPr>
                          <w:spacing w:before="7"/>
                          <w:rPr>
                            <w:rFonts w:ascii="Arial"/>
                            <w:sz w:val="10"/>
                          </w:rPr>
                        </w:pPr>
                      </w:p>
                      <w:p w14:paraId="3BDDDE1E" w14:textId="77777777" w:rsidR="00D256FA" w:rsidRDefault="00D256FA" w:rsidP="00D256FA">
                        <w:pPr>
                          <w:spacing w:before="1"/>
                          <w:ind w:left="65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Suprema</w:t>
                        </w:r>
                      </w:p>
                      <w:p w14:paraId="499EE676" w14:textId="77777777" w:rsidR="00D256FA" w:rsidRDefault="00D256FA" w:rsidP="00D256FA">
                        <w:pPr>
                          <w:spacing w:before="22" w:line="149" w:lineRule="exact"/>
                          <w:ind w:left="147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3"/>
                          </w:rPr>
                          <w:t>Quora</w:t>
                        </w:r>
                      </w:p>
                      <w:p w14:paraId="6FFC143B" w14:textId="77777777" w:rsidR="00D256FA" w:rsidRDefault="00D256FA" w:rsidP="00D256FA">
                        <w:pPr>
                          <w:spacing w:line="103" w:lineRule="exact"/>
                          <w:ind w:left="76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9"/>
                          </w:rPr>
                          <w:t>100,000,000</w:t>
                        </w:r>
                        <w:r>
                          <w:rPr>
                            <w:rFonts w:ascii="Arial"/>
                            <w:color w:val="231F20"/>
                            <w:spacing w:val="52"/>
                            <w:sz w:val="9"/>
                          </w:rPr>
                          <w:t xml:space="preserve"> 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Ticketfly</w:t>
                        </w:r>
                      </w:p>
                    </w:txbxContent>
                  </v:textbox>
                </v:shape>
                <v:shape id="Textbox 1280" o:spid="_x0000_s1250" type="#_x0000_t202" style="position:absolute;left:50915;top:12558;width:2299;height:1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wwD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fDLNzKCXtwBAAD//wMAUEsBAi0AFAAGAAgAAAAhANvh9svuAAAAhQEAABMAAAAAAAAA&#10;AAAAAAAAAAAAAFtDb250ZW50X1R5cGVzXS54bWxQSwECLQAUAAYACAAAACEAWvQsW78AAAAVAQAA&#10;CwAAAAAAAAAAAAAAAAAfAQAAX3JlbHMvLnJlbHNQSwECLQAUAAYACAAAACEAY48MA8YAAADdAAAA&#10;DwAAAAAAAAAAAAAAAAAHAgAAZHJzL2Rvd25yZXYueG1sUEsFBgAAAAADAAMAtwAAAPoCAAAAAA==&#10;" filled="f" stroked="f">
                  <v:textbox inset="0,0,0,0">
                    <w:txbxContent>
                      <w:p w14:paraId="227D5BAC" w14:textId="77777777" w:rsidR="00D256FA" w:rsidRDefault="00D256FA" w:rsidP="00D256FA">
                        <w:pPr>
                          <w:spacing w:before="9"/>
                          <w:ind w:left="57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9"/>
                          </w:rPr>
                          <w:t>Wawa</w:t>
                        </w:r>
                      </w:p>
                      <w:p w14:paraId="3E329E51" w14:textId="77777777" w:rsidR="00D256FA" w:rsidRDefault="00D256FA" w:rsidP="00D256FA">
                        <w:pPr>
                          <w:spacing w:before="7"/>
                          <w:rPr>
                            <w:rFonts w:ascii="Arial"/>
                            <w:sz w:val="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7"/>
                          </w:rPr>
                          <w:t>30,000,000</w:t>
                        </w:r>
                      </w:p>
                    </w:txbxContent>
                  </v:textbox>
                </v:shape>
                <v:shape id="Textbox 1281" o:spid="_x0000_s1251" type="#_x0000_t202" style="position:absolute;left:53717;top:13616;width:1740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" filled="f" stroked="f">
                  <v:textbox inset="0,0,0,0">
                    <w:txbxContent>
                      <w:p w14:paraId="3C8D96DD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9"/>
                          </w:rPr>
                          <w:t>YouNo</w:t>
                        </w:r>
                      </w:p>
                    </w:txbxContent>
                  </v:textbox>
                </v:shape>
                <v:shape id="Textbox 1282" o:spid="_x0000_s1252" type="#_x0000_t202" style="position:absolute;left:15293;top:16979;width:2769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" filled="f" stroked="f">
                  <v:textbox inset="0,0,0,0">
                    <w:txbxContent>
                      <w:p w14:paraId="4780DDB3" w14:textId="77777777" w:rsidR="00D256FA" w:rsidRDefault="00D256FA" w:rsidP="00D256FA">
                        <w:pPr>
                          <w:spacing w:before="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Facebook</w:t>
                        </w:r>
                      </w:p>
                    </w:txbxContent>
                  </v:textbox>
                </v:shape>
                <v:shape id="Textbox 1283" o:spid="_x0000_s1253" type="#_x0000_t202" style="position:absolute;left:20986;top:16352;width:2902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J0xAAAAN0AAAAPAAAAZHJzL2Rvd25yZXYueG1sRE9Na8JA&#10;EL0X+h+WEXprNloQ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JNdknTEAAAA3QAAAA8A&#10;AAAAAAAAAAAAAAAABwIAAGRycy9kb3ducmV2LnhtbFBLBQYAAAAAAwADALcAAAD4AgAAAAA=&#10;" filled="f" stroked="f">
                  <v:textbox inset="0,0,0,0">
                    <w:txbxContent>
                      <w:p w14:paraId="03F2344B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11"/>
                          </w:rPr>
                          <w:t>LocalBlox</w:t>
                        </w:r>
                      </w:p>
                    </w:txbxContent>
                  </v:textbox>
                </v:shape>
                <v:shape id="Textbox 1284" o:spid="_x0000_s1254" type="#_x0000_t202" style="position:absolute;left:15336;top:17480;width:5512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AoAxAAAAN0AAAAPAAAAZHJzL2Rvd25yZXYueG1sRE9Na8JA&#10;EL0X+h+WEXprNkoR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By0CgDEAAAA3QAAAA8A&#10;AAAAAAAAAAAAAAAABwIAAGRycy9kb3ducmV2LnhtbFBLBQYAAAAAAwADALcAAAD4AgAAAAA=&#10;" filled="f" stroked="f">
                  <v:textbox inset="0,0,0,0">
                    <w:txbxContent>
                      <w:p w14:paraId="36544B84" w14:textId="77777777" w:rsidR="00D256FA" w:rsidRDefault="00D256FA" w:rsidP="00D256FA">
                        <w:pPr>
                          <w:spacing w:before="14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95"/>
                            <w:sz w:val="9"/>
                          </w:rPr>
                          <w:t>50,000,000</w:t>
                        </w:r>
                        <w:r>
                          <w:rPr>
                            <w:rFonts w:ascii="Arial"/>
                            <w:color w:val="231F20"/>
                            <w:spacing w:val="3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position w:val="4"/>
                            <w:sz w:val="9"/>
                          </w:rPr>
                          <w:t>Facebook</w:t>
                        </w:r>
                      </w:p>
                    </w:txbxContent>
                  </v:textbox>
                </v:shape>
                <v:shape id="Textbox 1285" o:spid="_x0000_s1255" type="#_x0000_t202" style="position:absolute;left:31239;top:17234;width:4578;height:1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" filled="f" stroked="f">
                  <v:textbox inset="0,0,0,0">
                    <w:txbxContent>
                      <w:p w14:paraId="2799107D" w14:textId="77777777" w:rsidR="00D256FA" w:rsidRDefault="00D256FA" w:rsidP="00D256FA">
                        <w:pPr>
                          <w:spacing w:before="11"/>
                          <w:ind w:right="18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MyFitnessPal</w:t>
                        </w:r>
                      </w:p>
                      <w:p w14:paraId="361A4854" w14:textId="77777777" w:rsidR="00D256FA" w:rsidRDefault="00D256FA" w:rsidP="00D256FA">
                        <w:pPr>
                          <w:spacing w:before="3"/>
                          <w:ind w:right="18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150,000,000</w:t>
                        </w:r>
                      </w:p>
                    </w:txbxContent>
                  </v:textbox>
                </v:shape>
                <v:shape id="Textbox 1286" o:spid="_x0000_s1256" type="#_x0000_t202" style="position:absolute;left:37411;top:16318;width:3404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" filled="f" stroked="f">
                  <v:textbox inset="0,0,0,0">
                    <w:txbxContent>
                      <w:p w14:paraId="51E2A254" w14:textId="77777777" w:rsidR="00D256FA" w:rsidRDefault="00D256FA" w:rsidP="00D256FA">
                        <w:pPr>
                          <w:spacing w:before="8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80"/>
                            <w:sz w:val="14"/>
                          </w:rPr>
                          <w:t>Nametests</w:t>
                        </w:r>
                      </w:p>
                      <w:p w14:paraId="7E7A4794" w14:textId="77777777" w:rsidR="00D256FA" w:rsidRDefault="00D256FA" w:rsidP="00D256FA">
                        <w:pPr>
                          <w:ind w:left="30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0"/>
                          </w:rPr>
                          <w:t>120,000,000</w:t>
                        </w:r>
                      </w:p>
                    </w:txbxContent>
                  </v:textbox>
                </v:shape>
                <v:shape id="Textbox 1287" o:spid="_x0000_s1257" type="#_x0000_t202" style="position:absolute;left:42688;top:16366;width:1740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" filled="f" stroked="f">
                  <v:textbox inset="0,0,0,0">
                    <w:txbxContent>
                      <w:p w14:paraId="3D75CF72" w14:textId="77777777" w:rsidR="00D256FA" w:rsidRDefault="00D256FA" w:rsidP="00D256FA">
                        <w:pPr>
                          <w:spacing w:before="9" w:line="120" w:lineRule="exact"/>
                          <w:ind w:left="31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w w:val="95"/>
                            <w:sz w:val="11"/>
                          </w:rPr>
                          <w:t>SKY</w:t>
                        </w:r>
                      </w:p>
                      <w:p w14:paraId="6BA40FBE" w14:textId="77777777" w:rsidR="00D256FA" w:rsidRDefault="00D256FA" w:rsidP="00D256FA">
                        <w:pPr>
                          <w:spacing w:line="120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1"/>
                          </w:rPr>
                          <w:t>Brasil</w:t>
                        </w:r>
                      </w:p>
                    </w:txbxContent>
                  </v:textbox>
                </v:shape>
                <v:shape id="Textbox 1288" o:spid="_x0000_s1258" type="#_x0000_t202" style="position:absolute;left:49194;top:15960;width:3835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" filled="f" stroked="f">
                  <v:textbox inset="0,0,0,0">
                    <w:txbxContent>
                      <w:p w14:paraId="748C43FD" w14:textId="77777777" w:rsidR="00D256FA" w:rsidRDefault="00D256FA" w:rsidP="00D256FA">
                        <w:pPr>
                          <w:spacing w:before="15" w:line="235" w:lineRule="exac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7"/>
                            <w:sz w:val="21"/>
                          </w:rPr>
                          <w:t>Twitter</w:t>
                        </w:r>
                      </w:p>
                      <w:p w14:paraId="44192CA8" w14:textId="77777777" w:rsidR="00D256FA" w:rsidRDefault="00D256FA" w:rsidP="00D256FA">
                        <w:pPr>
                          <w:spacing w:line="120" w:lineRule="exact"/>
                          <w:ind w:left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330,000,000</w:t>
                        </w:r>
                      </w:p>
                    </w:txbxContent>
                  </v:textbox>
                </v:shape>
                <v:shape id="Textbox 1289" o:spid="_x0000_s1259" type="#_x0000_t202" style="position:absolute;left:13170;top:18973;width:7340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" filled="f" stroked="f">
                  <v:textbox inset="0,0,0,0">
                    <w:txbxContent>
                      <w:p w14:paraId="7F4CE93B" w14:textId="77777777" w:rsidR="00D256FA" w:rsidRDefault="00D256FA" w:rsidP="00D256FA">
                        <w:pPr>
                          <w:spacing w:before="7" w:line="116" w:lineRule="exact"/>
                          <w:ind w:left="2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5"/>
                            <w:sz w:val="11"/>
                          </w:rPr>
                          <w:t>Cathay</w:t>
                        </w:r>
                      </w:p>
                      <w:p w14:paraId="449C7598" w14:textId="77777777" w:rsidR="00D256FA" w:rsidRDefault="00D256FA" w:rsidP="00D256FA">
                        <w:pPr>
                          <w:tabs>
                            <w:tab w:val="left" w:pos="729"/>
                          </w:tabs>
                          <w:spacing w:line="109" w:lineRule="exact"/>
                          <w:ind w:left="2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position w:val="1"/>
                            <w:sz w:val="11"/>
                          </w:rPr>
                          <w:t>Pacific</w:t>
                        </w:r>
                        <w:r>
                          <w:rPr>
                            <w:rFonts w:ascii="Arial"/>
                            <w:color w:val="231F20"/>
                            <w:position w:val="1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1"/>
                          </w:rPr>
                          <w:t>Firebase</w:t>
                        </w:r>
                      </w:p>
                      <w:p w14:paraId="4158171E" w14:textId="77777777" w:rsidR="00D256FA" w:rsidRDefault="00D256FA" w:rsidP="00D256FA">
                        <w:pPr>
                          <w:tabs>
                            <w:tab w:val="left" w:pos="709"/>
                          </w:tabs>
                          <w:spacing w:line="113" w:lineRule="exac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position w:val="1"/>
                            <w:sz w:val="11"/>
                          </w:rPr>
                          <w:t>Airways</w:t>
                        </w:r>
                        <w:r>
                          <w:rPr>
                            <w:rFonts w:ascii="Arial"/>
                            <w:color w:val="231F20"/>
                            <w:position w:val="1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100,000,000</w:t>
                        </w:r>
                      </w:p>
                    </w:txbxContent>
                  </v:textbox>
                </v:shape>
                <v:shape id="Textbox 1290" o:spid="_x0000_s1260" type="#_x0000_t202" style="position:absolute;left:23334;top:18594;width:616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pre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JXPjlGxlBL/8BAAD//wMAUEsBAi0AFAAGAAgAAAAhANvh9svuAAAAhQEAABMAAAAAAAAA&#10;AAAAAAAAAAAAAFtDb250ZW50X1R5cGVzXS54bWxQSwECLQAUAAYACAAAACEAWvQsW78AAAAVAQAA&#10;CwAAAAAAAAAAAAAAAAAfAQAAX3JlbHMvLnJlbHNQSwECLQAUAAYACAAAACEA5laa3sYAAADdAAAA&#10;DwAAAAAAAAAAAAAAAAAHAgAAZHJzL2Rvd25yZXYueG1sUEsFBgAAAAADAAMAtwAAAPoCAAAAAA==&#10;" filled="f" stroked="f">
                  <v:textbox inset="0,0,0,0">
                    <w:txbxContent>
                      <w:p w14:paraId="0534F99E" w14:textId="77777777" w:rsidR="00D256FA" w:rsidRDefault="00D256FA" w:rsidP="00D256FA">
                        <w:pPr>
                          <w:spacing w:before="46" w:line="194" w:lineRule="auto"/>
                          <w:ind w:left="-1" w:right="18"/>
                          <w:jc w:val="center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9"/>
                          </w:rPr>
                          <w:t xml:space="preserve">Marriott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9"/>
                          </w:rPr>
                          <w:t>International</w:t>
                        </w:r>
                      </w:p>
                      <w:p w14:paraId="5C58E05D" w14:textId="77777777" w:rsidR="00D256FA" w:rsidRDefault="00D256FA" w:rsidP="00D256FA">
                        <w:pPr>
                          <w:spacing w:before="2"/>
                          <w:ind w:left="1" w:right="18"/>
                          <w:jc w:val="center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3"/>
                          </w:rPr>
                          <w:t>383,000,000</w:t>
                        </w:r>
                      </w:p>
                    </w:txbxContent>
                  </v:textbox>
                </v:shape>
                <v:shape id="Textbox 1291" o:spid="_x0000_s1261" type="#_x0000_t202" style="position:absolute;left:35573;top:19967;width:2419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j9F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" filled="f" stroked="f">
                  <v:textbox inset="0,0,0,0">
                    <w:txbxContent>
                      <w:p w14:paraId="2E1CC271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Newegg</w:t>
                        </w:r>
                      </w:p>
                    </w:txbxContent>
                  </v:textbox>
                </v:shape>
                <v:shape id="Textbox 1292" o:spid="_x0000_s1262" type="#_x0000_t202" style="position:absolute;left:3752;top:20695;width:6185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Ey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nZIoPfb+IJcv0EAAD//wMAUEsBAi0AFAAGAAgAAAAhANvh9svuAAAAhQEAABMAAAAAAAAAAAAA&#10;AAAAAAAAAFtDb250ZW50X1R5cGVzXS54bWxQSwECLQAUAAYACAAAACEAWvQsW78AAAAVAQAACwAA&#10;AAAAAAAAAAAAAAAfAQAAX3JlbHMvLnJlbHNQSwECLQAUAAYACAAAACEAecihMsMAAADdAAAADwAA&#10;AAAAAAAAAAAAAAAHAgAAZHJzL2Rvd25yZXYueG1sUEsFBgAAAAADAAMAtwAAAPcCAAAAAA==&#10;" filled="f" stroked="f">
                  <v:textbox inset="0,0,0,0">
                    <w:txbxContent>
                      <w:p w14:paraId="0EDDD23C" w14:textId="77777777" w:rsidR="00D256FA" w:rsidRDefault="00D256FA" w:rsidP="00D256FA">
                        <w:pPr>
                          <w:spacing w:before="16" w:line="275" w:lineRule="exact"/>
                          <w:ind w:left="83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5"/>
                          </w:rPr>
                          <w:t>Aadhaar</w:t>
                        </w:r>
                      </w:p>
                      <w:p w14:paraId="6ED70C47" w14:textId="77777777" w:rsidR="00D256FA" w:rsidRDefault="00D256FA" w:rsidP="00D256FA">
                        <w:pPr>
                          <w:spacing w:line="183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6"/>
                          </w:rPr>
                          <w:t>1,100,000,000</w:t>
                        </w:r>
                      </w:p>
                    </w:txbxContent>
                  </v:textbox>
                </v:shape>
                <v:shape id="Textbox 1293" o:spid="_x0000_s1263" type="#_x0000_t202" style="position:absolute;left:14123;top:22404;width:3791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Sp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FoQEqcMAAADdAAAADwAA&#10;AAAAAAAAAAAAAAAHAgAAZHJzL2Rvd25yZXYueG1sUEsFBgAAAAADAAMAtwAAAPcCAAAAAA==&#10;" filled="f" stroked="f">
                  <v:textbox inset="0,0,0,0">
                    <w:txbxContent>
                      <w:p w14:paraId="33CC6A17" w14:textId="77777777" w:rsidR="00D256FA" w:rsidRDefault="00D256FA" w:rsidP="00D256FA">
                        <w:pPr>
                          <w:spacing w:before="10"/>
                          <w:ind w:left="55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5"/>
                            <w:sz w:val="16"/>
                          </w:rPr>
                          <w:t>Equifax</w:t>
                        </w:r>
                      </w:p>
                      <w:p w14:paraId="440ED1DE" w14:textId="77777777" w:rsidR="00D256FA" w:rsidRDefault="00D256FA" w:rsidP="00D256FA">
                        <w:pPr>
                          <w:spacing w:before="1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143,000,000</w:t>
                        </w:r>
                      </w:p>
                    </w:txbxContent>
                  </v:textbox>
                </v:shape>
                <v:shape id="Textbox 1294" o:spid="_x0000_s1264" type="#_x0000_t202" style="position:absolute;left:19675;top:22629;width:2502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Zzd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mW2c3cMAAADdAAAADwAA&#10;AAAAAAAAAAAAAAAHAgAAZHJzL2Rvd25yZXYueG1sUEsFBgAAAAADAAMAtwAAAPcCAAAAAA==&#10;" filled="f" stroked="f">
                  <v:textbox inset="0,0,0,0">
                    <w:txbxContent>
                      <w:p w14:paraId="2077A0C7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1"/>
                          </w:rPr>
                          <w:t>Google+</w:t>
                        </w:r>
                      </w:p>
                    </w:txbxContent>
                  </v:textbox>
                </v:shape>
                <v:shape id="Textbox 1295" o:spid="_x0000_s1265" type="#_x0000_t202" style="position:absolute;left:31935;top:22637;width:409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TlG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8uZ/D/TTxBbv4AAAD//wMAUEsBAi0AFAAGAAgAAAAhANvh9svuAAAAhQEAABMAAAAAAAAAAAAA&#10;AAAAAAAAAFtDb250ZW50X1R5cGVzXS54bWxQSwECLQAUAAYACAAAACEAWvQsW78AAAAVAQAACwAA&#10;AAAAAAAAAAAAAAAfAQAAX3JlbHMvLnJlbHNQSwECLQAUAAYACAAAACEA9iE5RsMAAADdAAAADwAA&#10;AAAAAAAAAAAAAAAHAgAAZHJzL2Rvd25yZXYueG1sUEsFBgAAAAADAAMAtwAAAPcCAAAAAA==&#10;" filled="f" stroked="f">
                  <v:textbox inset="0,0,0,0">
                    <w:txbxContent>
                      <w:p w14:paraId="7969FC99" w14:textId="77777777" w:rsidR="00D256FA" w:rsidRDefault="00D256FA" w:rsidP="00D256FA">
                        <w:pPr>
                          <w:spacing w:before="39" w:line="196" w:lineRule="auto"/>
                          <w:ind w:left="115" w:hanging="116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6"/>
                          </w:rPr>
                          <w:t>River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6"/>
                          </w:rPr>
                          <w:t>City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16"/>
                          </w:rPr>
                          <w:t xml:space="preserve"> Media</w:t>
                        </w:r>
                      </w:p>
                      <w:p w14:paraId="720C5FB5" w14:textId="77777777" w:rsidR="00D256FA" w:rsidRDefault="00D256FA" w:rsidP="00D256FA">
                        <w:pPr>
                          <w:spacing w:before="2"/>
                          <w:ind w:left="33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1"/>
                          </w:rPr>
                          <w:t>340,000,000</w:t>
                        </w:r>
                      </w:p>
                    </w:txbxContent>
                  </v:textbox>
                </v:shape>
                <v:shape id="Textbox 1296" o:spid="_x0000_s1266" type="#_x0000_t202" style="position:absolute;left:40829;top:20377;width:5728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" filled="f" stroked="f">
                  <v:textbox inset="0,0,0,0">
                    <w:txbxContent>
                      <w:p w14:paraId="79CB7EAF" w14:textId="77777777" w:rsidR="00D256FA" w:rsidRDefault="00D256FA" w:rsidP="00D256FA">
                        <w:pPr>
                          <w:spacing w:before="20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</w:rPr>
                          <w:t>Spambot</w:t>
                        </w:r>
                      </w:p>
                      <w:p w14:paraId="0EC7E7BA" w14:textId="77777777" w:rsidR="00D256FA" w:rsidRDefault="00D256FA" w:rsidP="00D256FA">
                        <w:pPr>
                          <w:spacing w:before="25"/>
                          <w:ind w:left="6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7"/>
                          </w:rPr>
                          <w:t>711,000,000</w:t>
                        </w:r>
                      </w:p>
                    </w:txbxContent>
                  </v:textbox>
                </v:shape>
                <v:shape id="Textbox 1297" o:spid="_x0000_s1267" type="#_x0000_t202" style="position:absolute;left:52439;top:20562;width:1936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" filled="f" stroked="f">
                  <v:textbox inset="0,0,0,0">
                    <w:txbxContent>
                      <w:p w14:paraId="0AE643F6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1"/>
                          </w:rPr>
                          <w:t>Yahoo</w:t>
                        </w:r>
                      </w:p>
                    </w:txbxContent>
                  </v:textbox>
                </v:shape>
                <v:shape id="Textbox 1298" o:spid="_x0000_s1268" type="#_x0000_t202" style="position:absolute;left:49852;top:21851;width:2578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" filled="f" stroked="f">
                  <v:textbox inset="0,0,0,0">
                    <w:txbxContent>
                      <w:p w14:paraId="64CFC41E" w14:textId="77777777" w:rsidR="00D256FA" w:rsidRDefault="00D256FA" w:rsidP="00D256FA">
                        <w:pPr>
                          <w:spacing w:before="10"/>
                          <w:ind w:left="84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Uber</w:t>
                        </w:r>
                      </w:p>
                      <w:p w14:paraId="11A3AE02" w14:textId="77777777" w:rsidR="00D256FA" w:rsidRDefault="00D256FA" w:rsidP="00D256FA">
                        <w:pPr>
                          <w:spacing w:before="4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57,000,000</w:t>
                        </w:r>
                      </w:p>
                    </w:txbxContent>
                  </v:textbox>
                </v:shape>
                <v:shape id="Textbox 1299" o:spid="_x0000_s1269" type="#_x0000_t202" style="position:absolute;left:53604;top:23291;width:2223;height: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" filled="f" stroked="f">
                  <v:textbox inset="0,0,0,0">
                    <w:txbxContent>
                      <w:p w14:paraId="62483DB9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1"/>
                          </w:rPr>
                          <w:t>Weebly</w:t>
                        </w:r>
                      </w:p>
                    </w:txbxContent>
                  </v:textbox>
                </v:shape>
                <v:shape id="Textbox 1300" o:spid="_x0000_s1270" type="#_x0000_t202" style="position:absolute;left:1214;top:25623;width:2406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QDE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L/YIRfvpER9PoXAAD//wMAUEsBAi0AFAAGAAgAAAAhANvh9svuAAAAhQEAABMAAAAAAAAA&#10;AAAAAAAAAAAAAFtDb250ZW50X1R5cGVzXS54bWxQSwECLQAUAAYACAAAACEAWvQsW78AAAAVAQAA&#10;CwAAAAAAAAAAAAAAAAAfAQAAX3JlbHMvLnJlbHNQSwECLQAUAAYACAAAACEAeL0AxMYAAADdAAAA&#10;DwAAAAAAAAAAAAAAAAAHAgAAZHJzL2Rvd25yZXYueG1sUEsFBgAAAAADAAMAtwAAAPoCAAAAAA==&#10;" filled="f" stroked="f">
                  <v:textbox inset="0,0,0,0">
                    <w:txbxContent>
                      <w:p w14:paraId="018FC7D6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6"/>
                            <w:sz w:val="13"/>
                          </w:rPr>
                          <w:t>Al.type</w:t>
                        </w:r>
                      </w:p>
                    </w:txbxContent>
                  </v:textbox>
                </v:shape>
                <v:shape id="Textbox 1301" o:spid="_x0000_s1271" type="#_x0000_t202" style="position:absolute;left:9734;top:26479;width:3550;height: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aVf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vxXNYbbN+kEufgHAAD//wMAUEsBAi0AFAAGAAgAAAAhANvh9svuAAAAhQEAABMAAAAAAAAAAAAA&#10;AAAAAAAAAFtDb250ZW50X1R5cGVzXS54bWxQSwECLQAUAAYACAAAACEAWvQsW78AAAAVAQAACwAA&#10;AAAAAAAAAAAAAAAfAQAAX3JlbHMvLnJlbHNQSwECLQAUAAYACAAAACEAF/GlX8MAAADdAAAADwAA&#10;AAAAAAAAAAAAAAAHAgAAZHJzL2Rvd25yZXYueG1sUEsFBgAAAAADAAMAtwAAAPcCAAAAAA==&#10;" filled="f" stroked="f">
                  <v:textbox inset="0,0,0,0">
                    <w:txbxContent>
                      <w:p w14:paraId="79539B48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11"/>
                          </w:rPr>
                          <w:t>Dailymotion</w:t>
                        </w:r>
                      </w:p>
                    </w:txbxContent>
                  </v:textbox>
                </v:shape>
                <v:shape id="Textbox 1302" o:spid="_x0000_s1272" type="#_x0000_t202" style="position:absolute;left:13110;top:28422;width:1727;height: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so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vypmsDfN+kEufwFAAD//wMAUEsBAi0AFAAGAAgAAAAhANvh9svuAAAAhQEAABMAAAAAAAAAAAAA&#10;AAAAAAAAAFtDb250ZW50X1R5cGVzXS54bWxQSwECLQAUAAYACAAAACEAWvQsW78AAAAVAQAACwAA&#10;AAAAAAAAAAAAAAAfAQAAX3JlbHMvLnJlbHNQSwECLQAUAAYACAAAACEA5yM7KMMAAADdAAAADwAA&#10;AAAAAAAAAAAAAAAHAgAAZHJzL2Rvd25yZXYueG1sUEsFBgAAAAADAAMAtwAAAPcCAAAAAA==&#10;" filled="f" stroked="f">
                  <v:textbox inset="0,0,0,0">
                    <w:txbxContent>
                      <w:p w14:paraId="18325BB5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5"/>
                            <w:sz w:val="13"/>
                          </w:rPr>
                          <w:t>Fling</w:t>
                        </w:r>
                      </w:p>
                    </w:txbxContent>
                  </v:textbox>
                </v:shape>
                <v:shape id="Textbox 1303" o:spid="_x0000_s1273" type="#_x0000_t202" style="position:absolute;left:18297;top:25748;width:420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56z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vyJmsD/N+kEufgDAAD//wMAUEsBAi0AFAAGAAgAAAAhANvh9svuAAAAhQEAABMAAAAAAAAAAAAA&#10;AAAAAAAAAFtDb250ZW50X1R5cGVzXS54bWxQSwECLQAUAAYACAAAACEAWvQsW78AAAAVAQAACwAA&#10;AAAAAAAAAAAAAAAfAQAAX3JlbHMvLnJlbHNQSwECLQAUAAYACAAAACEAiG+es8MAAADdAAAADwAA&#10;AAAAAAAAAAAAAAAHAgAAZHJzL2Rvd25yZXYueG1sUEsFBgAAAAADAAMAtwAAAPcCAAAAAA==&#10;" filled="f" stroked="f">
                  <v:textbox inset="0,0,0,0">
                    <w:txbxContent>
                      <w:p w14:paraId="74191D48" w14:textId="77777777" w:rsidR="00D256FA" w:rsidRDefault="00D256FA" w:rsidP="00D256FA">
                        <w:pPr>
                          <w:spacing w:before="46" w:line="189" w:lineRule="auto"/>
                          <w:ind w:left="11" w:right="29" w:firstLine="78"/>
                          <w:jc w:val="both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5"/>
                            <w:sz w:val="19"/>
                          </w:rPr>
                          <w:t xml:space="preserve">Friend Finder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w w:val="85"/>
                            <w:sz w:val="19"/>
                          </w:rPr>
                          <w:t>Network</w:t>
                        </w:r>
                      </w:p>
                      <w:p w14:paraId="02855948" w14:textId="77777777" w:rsidR="00D256FA" w:rsidRDefault="00D256FA" w:rsidP="00D256FA">
                        <w:pPr>
                          <w:spacing w:before="2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3"/>
                          </w:rPr>
                          <w:t>412,000,000</w:t>
                        </w:r>
                      </w:p>
                    </w:txbxContent>
                  </v:textbox>
                </v:shape>
                <v:shape id="Textbox 1304" o:spid="_x0000_s1274" type="#_x0000_t202" style="position:absolute;left:25322;top:23937;width:4223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gbH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/VW9w+yadIKdXAAAA//8DAFBLAQItABQABgAIAAAAIQDb4fbL7gAAAIUBAAATAAAAAAAAAAAA&#10;AAAAAAAAAABbQ29udGVudF9UeXBlc10ueG1sUEsBAi0AFAAGAAgAAAAhAFr0LFu/AAAAFQEAAAsA&#10;AAAAAAAAAAAAAAAAHwEAAF9yZWxzLy5yZWxzUEsBAi0AFAAGAAgAAAAhAAeGBsfEAAAA3QAAAA8A&#10;AAAAAAAAAAAAAAAABwIAAGRycy9kb3ducmV2LnhtbFBLBQYAAAAAAwADALcAAAD4AgAAAAA=&#10;" filled="f" stroked="f">
                  <v:textbox inset="0,0,0,0">
                    <w:txbxContent>
                      <w:p w14:paraId="44725937" w14:textId="77777777" w:rsidR="00D256FA" w:rsidRDefault="00D256FA" w:rsidP="00D256FA">
                        <w:pPr>
                          <w:spacing w:before="16" w:line="220" w:lineRule="auto"/>
                          <w:ind w:left="32" w:right="116" w:hanging="33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9"/>
                          </w:rPr>
                          <w:t>Malaysian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telcos</w:t>
                        </w:r>
                        <w:r>
                          <w:rPr>
                            <w:rFonts w:ascii="Arial"/>
                            <w:color w:val="231F20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10"/>
                            <w:sz w:val="9"/>
                          </w:rPr>
                          <w:t>&amp;</w:t>
                        </w:r>
                      </w:p>
                      <w:p w14:paraId="71D56732" w14:textId="77777777" w:rsidR="00D256FA" w:rsidRDefault="00D256FA" w:rsidP="00D256FA">
                        <w:pPr>
                          <w:spacing w:line="218" w:lineRule="auto"/>
                          <w:ind w:left="514" w:right="10" w:hanging="470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9"/>
                          </w:rPr>
                          <w:t>MVNOs</w:t>
                        </w:r>
                        <w:r>
                          <w:rPr>
                            <w:rFonts w:ascii="Arial"/>
                            <w:color w:val="231F20"/>
                            <w:spacing w:val="6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position w:val="-4"/>
                            <w:sz w:val="9"/>
                          </w:rPr>
                          <w:t>Mail.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position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9"/>
                          </w:rPr>
                          <w:t>ru</w:t>
                        </w:r>
                      </w:p>
                      <w:p w14:paraId="22E4EFAA" w14:textId="77777777" w:rsidR="00D256FA" w:rsidRDefault="00D256FA" w:rsidP="00D256FA">
                        <w:pPr>
                          <w:rPr>
                            <w:rFonts w:ascii="Arial"/>
                            <w:sz w:val="12"/>
                          </w:rPr>
                        </w:pPr>
                      </w:p>
                      <w:p w14:paraId="43CB0208" w14:textId="77777777" w:rsidR="00D256FA" w:rsidRDefault="00D256FA" w:rsidP="00D256FA">
                        <w:pPr>
                          <w:spacing w:before="92"/>
                          <w:ind w:left="196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12"/>
                          </w:rPr>
                          <w:t>LinkedIn</w:t>
                        </w:r>
                      </w:p>
                      <w:p w14:paraId="5E19CC5D" w14:textId="77777777" w:rsidR="00D256FA" w:rsidRDefault="00D256FA" w:rsidP="00D256FA">
                        <w:pPr>
                          <w:spacing w:before="2"/>
                          <w:ind w:left="194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117,000,000</w:t>
                        </w:r>
                      </w:p>
                    </w:txbxContent>
                  </v:textbox>
                </v:shape>
                <v:shape id="Textbox 1305" o:spid="_x0000_s1275" type="#_x0000_t202" style="position:absolute;left:37045;top:26985;width:6534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qNc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/VW9w+yadIKdXAAAA//8DAFBLAQItABQABgAIAAAAIQDb4fbL7gAAAIUBAAATAAAAAAAAAAAA&#10;AAAAAAAAAABbQ29udGVudF9UeXBlc10ueG1sUEsBAi0AFAAGAAgAAAAhAFr0LFu/AAAAFQEAAAsA&#10;AAAAAAAAAAAAAAAAHwEAAF9yZWxzLy5yZWxzUEsBAi0AFAAGAAgAAAAhAGjKo1zEAAAA3QAAAA8A&#10;AAAAAAAAAAAAAAAABwIAAGRycy9kb3ducmV2LnhtbFBLBQYAAAAAAwADALcAAAD4AgAAAAA=&#10;" filled="f" stroked="f">
                  <v:textbox inset="0,0,0,0">
                    <w:txbxContent>
                      <w:p w14:paraId="11EEA1A4" w14:textId="77777777" w:rsidR="00D256FA" w:rsidRDefault="00D256FA" w:rsidP="00D256FA">
                        <w:pPr>
                          <w:spacing w:before="9" w:line="98" w:lineRule="exact"/>
                          <w:ind w:left="2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Philippines</w:t>
                        </w:r>
                      </w:p>
                      <w:p w14:paraId="0ABBD48B" w14:textId="77777777" w:rsidR="00D256FA" w:rsidRDefault="00D256FA" w:rsidP="00D256FA">
                        <w:pPr>
                          <w:tabs>
                            <w:tab w:val="left" w:pos="765"/>
                          </w:tabs>
                          <w:spacing w:line="99" w:lineRule="exact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position w:val="1"/>
                            <w:sz w:val="9"/>
                          </w:rPr>
                          <w:t>Commission</w:t>
                        </w:r>
                        <w:r>
                          <w:rPr>
                            <w:rFonts w:ascii="Arial"/>
                            <w:color w:val="231F20"/>
                            <w:position w:val="1"/>
                            <w:sz w:val="9"/>
                          </w:rPr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Tumblr</w:t>
                        </w:r>
                      </w:p>
                      <w:p w14:paraId="62D5824E" w14:textId="77777777" w:rsidR="00D256FA" w:rsidRDefault="00D256FA" w:rsidP="00D256FA">
                        <w:pPr>
                          <w:spacing w:line="96" w:lineRule="exact"/>
                          <w:ind w:left="6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on</w:t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Elections</w:t>
                        </w:r>
                      </w:p>
                    </w:txbxContent>
                  </v:textbox>
                </v:shape>
                <v:shape id="Textbox 1306" o:spid="_x0000_s1276" type="#_x0000_t202" style="position:absolute;left:48549;top:26635;width:4553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0r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/VRncvkknyMUVAAD//wMAUEsBAi0AFAAGAAgAAAAhANvh9svuAAAAhQEAABMAAAAAAAAAAAAA&#10;AAAAAAAAAFtDb250ZW50X1R5cGVzXS54bWxQSwECLQAUAAYACAAAACEAWvQsW78AAAAVAQAACwAA&#10;AAAAAAAAAAAAAAAfAQAAX3JlbHMvLnJlbHNQSwECLQAUAAYACAAAACEAmBg9K8MAAADdAAAADwAA&#10;AAAAAAAAAAAAAAAHAgAAZHJzL2Rvd25yZXYueG1sUEsFBgAAAAADAAMAtwAAAPcCAAAAAA==&#10;" filled="f" stroked="f">
                  <v:textbox inset="0,0,0,0">
                    <w:txbxContent>
                      <w:p w14:paraId="5221EC7B" w14:textId="77777777" w:rsidR="00D256FA" w:rsidRDefault="00D256FA" w:rsidP="00D256FA">
                        <w:pPr>
                          <w:spacing w:before="15" w:line="227" w:lineRule="exact"/>
                          <w:ind w:left="92"/>
                          <w:rPr>
                            <w:rFonts w:ascii="Arial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</w:rPr>
                          <w:t>Yahoo</w:t>
                        </w:r>
                      </w:p>
                      <w:p w14:paraId="7A7A154E" w14:textId="77777777" w:rsidR="00D256FA" w:rsidRDefault="00D256FA" w:rsidP="00D256FA">
                        <w:pPr>
                          <w:spacing w:line="158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4"/>
                          </w:rPr>
                          <w:t>500,000,000</w:t>
                        </w:r>
                      </w:p>
                    </w:txbxContent>
                  </v:textbox>
                </v:shape>
                <v:shape id="Textbox 1307" o:spid="_x0000_s1277" type="#_x0000_t202" style="position:absolute;left:1794;top:29738;width:2813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" filled="f" stroked="f">
                  <v:textbox inset="0,0,0,0">
                    <w:txbxContent>
                      <w:p w14:paraId="108FAFBF" w14:textId="77777777" w:rsidR="00D256FA" w:rsidRDefault="00D256FA" w:rsidP="00D256FA">
                        <w:pPr>
                          <w:spacing w:before="5" w:line="159" w:lineRule="exac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4"/>
                          </w:rPr>
                          <w:t>Anthem</w:t>
                        </w:r>
                      </w:p>
                      <w:p w14:paraId="7355EF60" w14:textId="77777777" w:rsidR="00D256FA" w:rsidRDefault="00D256FA" w:rsidP="00D256FA">
                        <w:pPr>
                          <w:spacing w:line="102" w:lineRule="exact"/>
                          <w:ind w:left="3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4"/>
                            <w:sz w:val="9"/>
                          </w:rPr>
                          <w:t>80,000,000</w:t>
                        </w:r>
                      </w:p>
                    </w:txbxContent>
                  </v:textbox>
                </v:shape>
                <v:shape id="Textbox 1308" o:spid="_x0000_s1278" type="#_x0000_t202" style="position:absolute;left:32277;top:28754;width:2985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wzC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L/YARXvpER9PoXAAD//wMAUEsBAi0AFAAGAAgAAAAhANvh9svuAAAAhQEAABMAAAAAAAAA&#10;AAAAAAAAAAAAAFtDb250ZW50X1R5cGVzXS54bWxQSwECLQAUAAYACAAAACEAWvQsW78AAAAVAQAA&#10;CwAAAAAAAAAAAAAAAAAfAQAAX3JlbHMvLnJlbHNQSwECLQAUAAYACAAAACEAhssMwsYAAADdAAAA&#10;DwAAAAAAAAAAAAAAAAAHAgAAZHJzL2Rvd25yZXYueG1sUEsFBgAAAAADAAMAtwAAAPoCAAAAAA==&#10;" filled="f" stroked="f">
                  <v:textbox inset="0,0,0,0">
                    <w:txbxContent>
                      <w:p w14:paraId="54CBB895" w14:textId="77777777" w:rsidR="00D256FA" w:rsidRDefault="00D256FA" w:rsidP="00D256FA">
                        <w:pPr>
                          <w:spacing w:before="10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w w:val="90"/>
                            <w:sz w:val="12"/>
                          </w:rPr>
                          <w:t>MySpace</w:t>
                        </w:r>
                      </w:p>
                      <w:p w14:paraId="26750A8A" w14:textId="77777777" w:rsidR="00D256FA" w:rsidRDefault="00D256FA" w:rsidP="00D256FA">
                        <w:pPr>
                          <w:spacing w:before="2"/>
                          <w:ind w:left="11"/>
                          <w:rPr>
                            <w:rFonts w:ascii="Arial"/>
                            <w:sz w:val="8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8"/>
                          </w:rPr>
                          <w:t>164,000,000</w:t>
                        </w:r>
                      </w:p>
                    </w:txbxContent>
                  </v:textbox>
                </v:shape>
                <v:shape id="Textbox 1309" o:spid="_x0000_s1279" type="#_x0000_t202" style="position:absolute;left:37968;top:29326;width:7785;height:2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6lZ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/URn8fZNOkMsbAAAA//8DAFBLAQItABQABgAIAAAAIQDb4fbL7gAAAIUBAAATAAAAAAAAAAAA&#10;AAAAAAAAAABbQ29udGVudF9UeXBlc10ueG1sUEsBAi0AFAAGAAgAAAAhAFr0LFu/AAAAFQEAAAsA&#10;AAAAAAAAAAAAAAAAHwEAAF9yZWxzLy5yZWxzUEsBAi0AFAAGAAgAAAAhAOmHqVnEAAAA3QAAAA8A&#10;AAAAAAAAAAAAAAAABwIAAGRycy9kb3ducmV2LnhtbFBLBQYAAAAAAwADALcAAAD4AgAAAAA=&#10;" filled="f" stroked="f">
                  <v:textbox inset="0,0,0,0">
                    <w:txbxContent>
                      <w:p w14:paraId="7FED8FEB" w14:textId="77777777" w:rsidR="00D256FA" w:rsidRDefault="00D256FA" w:rsidP="00D256FA">
                        <w:pPr>
                          <w:spacing w:before="9" w:line="94" w:lineRule="exact"/>
                          <w:ind w:right="76"/>
                          <w:jc w:val="righ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Turkish</w:t>
                        </w:r>
                      </w:p>
                      <w:p w14:paraId="57B735F6" w14:textId="77777777" w:rsidR="00D256FA" w:rsidRDefault="00D256FA" w:rsidP="00D256FA">
                        <w:pPr>
                          <w:tabs>
                            <w:tab w:val="left" w:pos="715"/>
                          </w:tabs>
                          <w:spacing w:line="102" w:lineRule="exact"/>
                          <w:ind w:right="18"/>
                          <w:jc w:val="right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position w:val="1"/>
                            <w:sz w:val="9"/>
                          </w:rPr>
                          <w:t>Securus</w:t>
                        </w:r>
                        <w:r>
                          <w:rPr>
                            <w:rFonts w:ascii="Arial"/>
                            <w:color w:val="231F20"/>
                            <w:position w:val="1"/>
                            <w:sz w:val="9"/>
                          </w:rPr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citizenship</w:t>
                        </w:r>
                      </w:p>
                      <w:p w14:paraId="2A9E077E" w14:textId="77777777" w:rsidR="00D256FA" w:rsidRDefault="00D256FA" w:rsidP="00D256FA">
                        <w:pPr>
                          <w:tabs>
                            <w:tab w:val="left" w:pos="841"/>
                          </w:tabs>
                          <w:spacing w:line="264" w:lineRule="auto"/>
                          <w:ind w:left="34" w:right="49" w:hanging="35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Technologies</w:t>
                        </w:r>
                        <w:r>
                          <w:rPr>
                            <w:rFonts w:ascii="Arial"/>
                            <w:color w:val="231F20"/>
                            <w:sz w:val="9"/>
                          </w:rPr>
                          <w:tab/>
                        </w:r>
                        <w:r>
                          <w:rPr>
                            <w:rFonts w:ascii="Arial"/>
                            <w:color w:val="231F20"/>
                            <w:spacing w:val="-6"/>
                            <w:position w:val="1"/>
                            <w:sz w:val="9"/>
                          </w:rPr>
                          <w:t>database</w:t>
                        </w:r>
                        <w:r>
                          <w:rPr>
                            <w:rFonts w:ascii="Arial"/>
                            <w:color w:val="231F20"/>
                            <w:spacing w:val="40"/>
                            <w:position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231F20"/>
                            <w:spacing w:val="-2"/>
                            <w:sz w:val="9"/>
                          </w:rPr>
                          <w:t>70,000,000</w:t>
                        </w:r>
                      </w:p>
                    </w:txbxContent>
                  </v:textbox>
                </v:shape>
                <v:shape id="Textbox 1310" o:spid="_x0000_s1280" type="#_x0000_t202" style="position:absolute;left:55326;top:13616;width:533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JYZ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CfZsIv38gIevMHAAD//wMAUEsBAi0AFAAGAAgAAAAhANvh9svuAAAAhQEAABMAAAAAAAAA&#10;AAAAAAAAAAAAAFtDb250ZW50X1R5cGVzXS54bWxQSwECLQAUAAYACAAAACEAWvQsW78AAAAVAQAA&#10;CwAAAAAAAAAAAAAAAAAfAQAAX3JlbHMvLnJlbHNQSwECLQAUAAYACAAAACEA/WSWGcYAAADdAAAA&#10;DwAAAAAAAAAAAAAAAAAHAgAAZHJzL2Rvd25yZXYueG1sUEsFBgAAAAADAAMAtwAAAPoCAAAAAA==&#10;" filled="f" stroked="f">
                  <v:textbox inset="0,0,0,0">
                    <w:txbxContent>
                      <w:p w14:paraId="04C2F130" w14:textId="77777777" w:rsidR="00D256FA" w:rsidRDefault="00D256FA" w:rsidP="00D256FA">
                        <w:pPr>
                          <w:spacing w:before="9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231F20"/>
                            <w:w w:val="97"/>
                            <w:sz w:val="9"/>
                          </w:rPr>
                          <w:t>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D256FA">
        <w:rPr>
          <w:rStyle w:val="normaltextrun"/>
          <w:rFonts w:ascii="Verdana" w:hAnsi="Verdana"/>
          <w:b/>
          <w:bCs/>
          <w:szCs w:val="20"/>
        </w:rPr>
        <w:t>Figure 1-6 World’s Biggest Data Breaches &amp; Hacks webpage</w:t>
      </w:r>
      <w:r w:rsidRPr="00D256FA">
        <w:rPr>
          <w:rStyle w:val="eop"/>
          <w:rFonts w:ascii="Verdana" w:hAnsi="Verdana"/>
          <w:b/>
          <w:bCs/>
          <w:szCs w:val="20"/>
        </w:rPr>
        <w:t> </w:t>
      </w:r>
    </w:p>
    <w:p w14:paraId="5A15C851" w14:textId="7780AF3E" w:rsidR="00D256FA" w:rsidRDefault="00D256FA" w:rsidP="00D256FA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</w:rPr>
      </w:pPr>
    </w:p>
    <w:p w14:paraId="5E1D6A81" w14:textId="187D4240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>Scroll down the page to view the data breaches by year. Note that the size of the breach is indicated by the size of the bubble.</w:t>
      </w:r>
      <w:r>
        <w:rPr>
          <w:rStyle w:val="eop"/>
        </w:rPr>
        <w:t> </w:t>
      </w:r>
    </w:p>
    <w:p w14:paraId="298BADB5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lastRenderedPageBreak/>
        <w:t>Scroll back up to the top.</w:t>
      </w:r>
      <w:r>
        <w:rPr>
          <w:rStyle w:val="eop"/>
        </w:rPr>
        <w:t> </w:t>
      </w:r>
    </w:p>
    <w:p w14:paraId="6E93C03C" w14:textId="77777777" w:rsidR="00D256FA" w:rsidRDefault="00D256FA" w:rsidP="00EE3D04">
      <w:pPr>
        <w:pStyle w:val="ListParagraph"/>
        <w:numPr>
          <w:ilvl w:val="0"/>
          <w:numId w:val="4"/>
        </w:numPr>
        <w:rPr>
          <w:rStyle w:val="eop"/>
        </w:rPr>
      </w:pPr>
      <w:r>
        <w:rPr>
          <w:rStyle w:val="normaltextrun"/>
        </w:rPr>
        <w:t>Hover over several bubbles to read a quick story of the breach.</w:t>
      </w:r>
      <w:r>
        <w:rPr>
          <w:rStyle w:val="eop"/>
        </w:rPr>
        <w:t> </w:t>
      </w:r>
    </w:p>
    <w:p w14:paraId="7CF672C4" w14:textId="63AA71F1" w:rsidR="00455AAB" w:rsidRDefault="00455AAB" w:rsidP="00455AAB">
      <w:pPr>
        <w:pStyle w:val="ListParagraph"/>
        <w:numPr>
          <w:ilvl w:val="0"/>
          <w:numId w:val="4"/>
        </w:numPr>
        <w:rPr>
          <w:b/>
        </w:rPr>
      </w:pPr>
      <w:r w:rsidRPr="00B36D32">
        <w:rPr>
          <w:b/>
        </w:rPr>
        <w:t xml:space="preserve">Paste </w:t>
      </w:r>
      <w:r>
        <w:rPr>
          <w:b/>
        </w:rPr>
        <w:t>a screenshot of one of the stories:</w:t>
      </w:r>
    </w:p>
    <w:sdt>
      <w:sdtPr>
        <w:rPr>
          <w:rStyle w:val="Red"/>
        </w:rPr>
        <w:id w:val="-467601249"/>
        <w:placeholder>
          <w:docPart w:val="F5CF40EE098046818531FA1E2F7E1FFB"/>
        </w:placeholder>
        <w:showingPlcHdr/>
      </w:sdtPr>
      <w:sdtEndPr>
        <w:rPr>
          <w:rStyle w:val="DefaultParagraphFont"/>
          <w:color w:val="auto"/>
        </w:rPr>
      </w:sdtEndPr>
      <w:sdtContent>
        <w:p w14:paraId="159DB4A7" w14:textId="77777777" w:rsidR="00455AAB" w:rsidRDefault="00455AAB" w:rsidP="00455AAB">
          <w:pPr>
            <w:spacing w:line="264" w:lineRule="auto"/>
            <w:rPr>
              <w:rStyle w:val="Red"/>
            </w:rPr>
          </w:pPr>
          <w:r w:rsidRPr="004B3313">
            <w:rPr>
              <w:rStyle w:val="PlaceholderText"/>
              <w:rFonts w:eastAsia="Arial Unicode MS"/>
              <w:color w:val="FF0000"/>
            </w:rPr>
            <w:t>Click or tap here to enter text.</w:t>
          </w:r>
        </w:p>
      </w:sdtContent>
    </w:sdt>
    <w:p w14:paraId="3542A294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>Note the color of the bubbles that have an “Interesting Story.” Click one of the bubbles and read the story. When finished, close only this tab in your browser.</w:t>
      </w:r>
      <w:r>
        <w:rPr>
          <w:rStyle w:val="eop"/>
        </w:rPr>
        <w:t> </w:t>
      </w:r>
    </w:p>
    <w:p w14:paraId="5863C714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Click </w:t>
      </w:r>
      <w:r w:rsidRPr="00EE3D04">
        <w:rPr>
          <w:rStyle w:val="normaltextrun"/>
          <w:b/>
          <w:bCs/>
        </w:rPr>
        <w:t>filter</w:t>
      </w:r>
      <w:r>
        <w:rPr>
          <w:rStyle w:val="normaltextrun"/>
        </w:rPr>
        <w:t xml:space="preserve"> to display the filter menu.</w:t>
      </w:r>
      <w:r>
        <w:rPr>
          <w:rStyle w:val="eop"/>
        </w:rPr>
        <w:t> </w:t>
      </w:r>
    </w:p>
    <w:p w14:paraId="06D936C4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Under sector, click </w:t>
      </w:r>
      <w:r w:rsidRPr="00EE3D04">
        <w:rPr>
          <w:rStyle w:val="normaltextrun"/>
          <w:b/>
          <w:bCs/>
        </w:rPr>
        <w:t xml:space="preserve">retail </w:t>
      </w:r>
      <w:r>
        <w:rPr>
          <w:rStyle w:val="normaltextrun"/>
        </w:rPr>
        <w:t>to view those breaches related to the retail industry.</w:t>
      </w:r>
      <w:r>
        <w:rPr>
          <w:rStyle w:val="eop"/>
        </w:rPr>
        <w:t> </w:t>
      </w:r>
    </w:p>
    <w:p w14:paraId="5616B147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>Click one of the bubbles and read the story.</w:t>
      </w:r>
      <w:r>
        <w:rPr>
          <w:rStyle w:val="eop"/>
        </w:rPr>
        <w:t> </w:t>
      </w:r>
    </w:p>
    <w:p w14:paraId="3F9BD3D9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Click </w:t>
      </w:r>
      <w:r w:rsidRPr="00EE3D04">
        <w:rPr>
          <w:rStyle w:val="normaltextrun"/>
          <w:b/>
          <w:bCs/>
        </w:rPr>
        <w:t>RESET</w:t>
      </w:r>
      <w:r>
        <w:rPr>
          <w:rStyle w:val="normaltextrun"/>
        </w:rPr>
        <w:t xml:space="preserve"> in the filter menu.</w:t>
      </w:r>
      <w:r>
        <w:rPr>
          <w:rStyle w:val="eop"/>
        </w:rPr>
        <w:t> </w:t>
      </w:r>
    </w:p>
    <w:p w14:paraId="581B0A9D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Select the sector </w:t>
      </w:r>
      <w:r w:rsidRPr="00EE3D04">
        <w:rPr>
          <w:rStyle w:val="normaltextrun"/>
          <w:b/>
          <w:bCs/>
        </w:rPr>
        <w:t>finance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2073209F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Select the method </w:t>
      </w:r>
      <w:r w:rsidRPr="00EE3D04">
        <w:rPr>
          <w:rStyle w:val="normaltextrun"/>
          <w:b/>
          <w:bCs/>
        </w:rPr>
        <w:t>poor security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7BB749B3" w14:textId="77777777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>Click one of the bubbles and read the story.</w:t>
      </w:r>
      <w:r>
        <w:rPr>
          <w:rStyle w:val="eop"/>
        </w:rPr>
        <w:t> </w:t>
      </w:r>
    </w:p>
    <w:p w14:paraId="41936558" w14:textId="02C59CC8" w:rsidR="00D256FA" w:rsidRDefault="00D256FA" w:rsidP="00EE3D04">
      <w:pPr>
        <w:pStyle w:val="ListParagraph"/>
        <w:numPr>
          <w:ilvl w:val="0"/>
          <w:numId w:val="4"/>
        </w:numPr>
        <w:rPr>
          <w:rStyle w:val="eop"/>
        </w:rPr>
      </w:pPr>
      <w:r>
        <w:rPr>
          <w:rStyle w:val="normaltextrun"/>
        </w:rPr>
        <w:t>Create your own filters to view different types of breaches. Does this graphic convey a compelling story of data breaches?</w:t>
      </w:r>
      <w:r>
        <w:rPr>
          <w:rStyle w:val="eop"/>
        </w:rPr>
        <w:t> </w:t>
      </w:r>
      <w:r w:rsidR="00E61B0F">
        <w:rPr>
          <w:rStyle w:val="eop"/>
        </w:rPr>
        <w:t>Why or why not?</w:t>
      </w:r>
    </w:p>
    <w:sdt>
      <w:sdtPr>
        <w:rPr>
          <w:rStyle w:val="Red"/>
        </w:rPr>
        <w:id w:val="142858184"/>
        <w:placeholder>
          <w:docPart w:val="F38BB755013B47108012DE2E1AEE03BF"/>
        </w:placeholder>
        <w:showingPlcHdr/>
      </w:sdtPr>
      <w:sdtEndPr>
        <w:rPr>
          <w:rStyle w:val="DefaultParagraphFont"/>
          <w:color w:val="auto"/>
        </w:rPr>
      </w:sdtEndPr>
      <w:sdtContent>
        <w:p w14:paraId="0E9DDD37" w14:textId="77777777" w:rsidR="00E61B0F" w:rsidRDefault="00E61B0F" w:rsidP="00E61B0F">
          <w:pPr>
            <w:spacing w:line="264" w:lineRule="auto"/>
            <w:rPr>
              <w:rStyle w:val="Red"/>
            </w:rPr>
          </w:pPr>
          <w:r w:rsidRPr="004B3313">
            <w:rPr>
              <w:rStyle w:val="PlaceholderText"/>
              <w:rFonts w:eastAsia="Arial Unicode MS"/>
              <w:color w:val="FF0000"/>
            </w:rPr>
            <w:t>Click or tap here to enter text.</w:t>
          </w:r>
        </w:p>
      </w:sdtContent>
    </w:sdt>
    <w:p w14:paraId="4EA3AA9F" w14:textId="7E294EDA" w:rsidR="00D256FA" w:rsidRDefault="00D256FA" w:rsidP="00EE3D04">
      <w:pPr>
        <w:pStyle w:val="ListParagraph"/>
        <w:numPr>
          <w:ilvl w:val="0"/>
          <w:numId w:val="4"/>
        </w:numPr>
        <w:rPr>
          <w:rStyle w:val="eop"/>
        </w:rPr>
      </w:pPr>
      <w:r>
        <w:rPr>
          <w:rStyle w:val="normaltextrun"/>
        </w:rPr>
        <w:t>How does this visualization help you with the understanding of threats?</w:t>
      </w:r>
      <w:r>
        <w:rPr>
          <w:rStyle w:val="eop"/>
        </w:rPr>
        <w:t> </w:t>
      </w:r>
      <w:r w:rsidR="00E61B0F">
        <w:rPr>
          <w:rStyle w:val="eop"/>
        </w:rPr>
        <w:t>Why or why not?</w:t>
      </w:r>
    </w:p>
    <w:sdt>
      <w:sdtPr>
        <w:rPr>
          <w:rStyle w:val="Red"/>
        </w:rPr>
        <w:id w:val="-1176877746"/>
        <w:placeholder>
          <w:docPart w:val="595EDC688143466FA5ECBC26A60273C3"/>
        </w:placeholder>
        <w:showingPlcHdr/>
      </w:sdtPr>
      <w:sdtEndPr>
        <w:rPr>
          <w:rStyle w:val="DefaultParagraphFont"/>
          <w:color w:val="auto"/>
        </w:rPr>
      </w:sdtEndPr>
      <w:sdtContent>
        <w:p w14:paraId="7DD906DD" w14:textId="77777777" w:rsidR="00E61B0F" w:rsidRDefault="00E61B0F" w:rsidP="00E61B0F">
          <w:pPr>
            <w:spacing w:line="264" w:lineRule="auto"/>
            <w:rPr>
              <w:rStyle w:val="Red"/>
            </w:rPr>
          </w:pPr>
          <w:r w:rsidRPr="004B3313">
            <w:rPr>
              <w:rStyle w:val="PlaceholderText"/>
              <w:rFonts w:eastAsia="Arial Unicode MS"/>
              <w:color w:val="FF0000"/>
            </w:rPr>
            <w:t>Click or tap here to enter text.</w:t>
          </w:r>
        </w:p>
      </w:sdtContent>
    </w:sdt>
    <w:p w14:paraId="3425AA45" w14:textId="4FC7EF45" w:rsidR="002A1331" w:rsidRDefault="002A1331" w:rsidP="00EE3D04">
      <w:pPr>
        <w:pStyle w:val="ListParagraph"/>
        <w:numPr>
          <w:ilvl w:val="0"/>
          <w:numId w:val="4"/>
        </w:numPr>
        <w:rPr>
          <w:rStyle w:val="normaltextrun"/>
        </w:rPr>
      </w:pPr>
      <w:r>
        <w:rPr>
          <w:rStyle w:val="normaltextrun"/>
        </w:rPr>
        <w:t>Please describe and reflect on what you learned from this assignment?</w:t>
      </w:r>
    </w:p>
    <w:sdt>
      <w:sdtPr>
        <w:rPr>
          <w:rStyle w:val="Red"/>
        </w:rPr>
        <w:id w:val="-745802919"/>
        <w:placeholder>
          <w:docPart w:val="E84BB52D2B624E22839A7F572358E840"/>
        </w:placeholder>
        <w:showingPlcHdr/>
      </w:sdtPr>
      <w:sdtEndPr>
        <w:rPr>
          <w:rStyle w:val="DefaultParagraphFont"/>
          <w:color w:val="auto"/>
        </w:rPr>
      </w:sdtEndPr>
      <w:sdtContent>
        <w:p w14:paraId="0EB478E3" w14:textId="77777777" w:rsidR="002A1331" w:rsidRDefault="002A1331" w:rsidP="002A1331">
          <w:pPr>
            <w:spacing w:line="264" w:lineRule="auto"/>
            <w:rPr>
              <w:rStyle w:val="Red"/>
            </w:rPr>
          </w:pPr>
          <w:r w:rsidRPr="002A1331">
            <w:rPr>
              <w:rStyle w:val="PlaceholderText"/>
              <w:rFonts w:eastAsia="Arial Unicode MS"/>
              <w:color w:val="FF0000"/>
            </w:rPr>
            <w:t>Click or tap here to enter text.</w:t>
          </w:r>
        </w:p>
      </w:sdtContent>
    </w:sdt>
    <w:p w14:paraId="77D584CD" w14:textId="68BCF591" w:rsidR="00D256FA" w:rsidRDefault="00D256FA" w:rsidP="00EE3D04">
      <w:pPr>
        <w:pStyle w:val="ListParagraph"/>
        <w:numPr>
          <w:ilvl w:val="0"/>
          <w:numId w:val="4"/>
        </w:numPr>
      </w:pPr>
      <w:r>
        <w:rPr>
          <w:rStyle w:val="normaltextrun"/>
        </w:rPr>
        <w:t>Close all windows.</w:t>
      </w:r>
      <w:r>
        <w:rPr>
          <w:rStyle w:val="eop"/>
        </w:rPr>
        <w:t> </w:t>
      </w:r>
    </w:p>
    <w:p w14:paraId="39C6CA62" w14:textId="18DF296A" w:rsidR="00363718" w:rsidRDefault="00363718" w:rsidP="00363718">
      <w:pPr>
        <w:pStyle w:val="Heading2"/>
        <w:tabs>
          <w:tab w:val="center" w:pos="5040"/>
        </w:tabs>
      </w:pPr>
      <w:r>
        <w:t>Assignment Submission</w:t>
      </w:r>
    </w:p>
    <w:p w14:paraId="1A4EE78C" w14:textId="77777777" w:rsidR="00363718" w:rsidRPr="009545F9" w:rsidRDefault="00363718" w:rsidP="00363718">
      <w:r>
        <w:t>Attach this completed document to the assignment in Blackboard.</w:t>
      </w:r>
    </w:p>
    <w:p w14:paraId="585AF353" w14:textId="77777777" w:rsidR="00D256FA" w:rsidRDefault="00D256FA"/>
    <w:p w14:paraId="04C24ABF" w14:textId="77777777" w:rsidR="00D256FA" w:rsidRDefault="00D256FA"/>
    <w:sectPr w:rsidR="00D256FA" w:rsidSect="00EE6E42">
      <w:headerReference w:type="even" r:id="rId138"/>
      <w:headerReference w:type="default" r:id="rId139"/>
      <w:footerReference w:type="even" r:id="rId140"/>
      <w:footerReference w:type="default" r:id="rId141"/>
      <w:headerReference w:type="first" r:id="rId142"/>
      <w:footerReference w:type="first" r:id="rId1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90D194" w14:textId="77777777" w:rsidR="002733C6" w:rsidRDefault="002733C6" w:rsidP="002733C6">
      <w:pPr>
        <w:spacing w:before="0" w:after="0" w:line="240" w:lineRule="auto"/>
      </w:pPr>
      <w:r>
        <w:separator/>
      </w:r>
    </w:p>
  </w:endnote>
  <w:endnote w:type="continuationSeparator" w:id="0">
    <w:p w14:paraId="08B2BD87" w14:textId="77777777" w:rsidR="002733C6" w:rsidRDefault="002733C6" w:rsidP="002733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9233AD" w14:textId="77777777" w:rsidR="00AA3B41" w:rsidRDefault="00AA3B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65943" w14:textId="34C85995" w:rsidR="002733C6" w:rsidRDefault="002733C6" w:rsidP="002733C6">
    <w:pPr>
      <w:pStyle w:val="Footer"/>
      <w:tabs>
        <w:tab w:val="clear" w:pos="9360"/>
        <w:tab w:val="right" w:pos="10080"/>
      </w:tabs>
      <w:spacing w:before="0"/>
    </w:pPr>
    <w:r>
      <w:t>Examine Data Breaches</w:t>
    </w:r>
    <w:r w:rsidRPr="00A87D54">
      <w:tab/>
      <w:t xml:space="preserve">Page </w:t>
    </w:r>
    <w:r w:rsidRPr="00A87D54">
      <w:fldChar w:fldCharType="begin"/>
    </w:r>
    <w:r w:rsidRPr="00A87D54">
      <w:instrText xml:space="preserve"> PAGE </w:instrText>
    </w:r>
    <w:r w:rsidRPr="00A87D54">
      <w:fldChar w:fldCharType="separate"/>
    </w:r>
    <w:r>
      <w:t>1</w:t>
    </w:r>
    <w:r w:rsidRPr="00A87D54">
      <w:fldChar w:fldCharType="end"/>
    </w:r>
    <w:r w:rsidRPr="00A87D54">
      <w:t xml:space="preserve"> of </w:t>
    </w:r>
    <w:fldSimple w:instr=" NUMPAGES ">
      <w:r>
        <w:t>3</w:t>
      </w:r>
    </w:fldSimple>
    <w:r w:rsidRPr="00A87D54">
      <w:tab/>
      <w:t xml:space="preserve">Revised: </w:t>
    </w:r>
    <w:r>
      <w:t>06/</w:t>
    </w:r>
    <w:r w:rsidR="00AA3B41">
      <w:t>06</w:t>
    </w:r>
    <w:r>
      <w:t>/202</w:t>
    </w:r>
    <w:r w:rsidR="00AA3B41">
      <w:t>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5DEDC" w14:textId="77777777" w:rsidR="00AA3B41" w:rsidRDefault="00AA3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DBB033" w14:textId="77777777" w:rsidR="002733C6" w:rsidRDefault="002733C6" w:rsidP="002733C6">
      <w:pPr>
        <w:spacing w:before="0" w:after="0" w:line="240" w:lineRule="auto"/>
      </w:pPr>
      <w:r>
        <w:separator/>
      </w:r>
    </w:p>
  </w:footnote>
  <w:footnote w:type="continuationSeparator" w:id="0">
    <w:p w14:paraId="37A1CF70" w14:textId="77777777" w:rsidR="002733C6" w:rsidRDefault="002733C6" w:rsidP="002733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490AF" w14:textId="77777777" w:rsidR="00AA3B41" w:rsidRDefault="00AA3B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BAD9BC" w14:textId="77777777" w:rsidR="00AA3B41" w:rsidRDefault="00AA3B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ABFD1" w14:textId="77777777" w:rsidR="00AA3B41" w:rsidRDefault="00AA3B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4AB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 w15:restartNumberingAfterBreak="0">
    <w:nsid w:val="126D26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 w15:restartNumberingAfterBreak="0">
    <w:nsid w:val="15F10668"/>
    <w:multiLevelType w:val="multilevel"/>
    <w:tmpl w:val="682A8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2578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 w15:restartNumberingAfterBreak="0">
    <w:nsid w:val="18AA66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93A75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F66373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0E35E7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4F6348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25666F6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6954B4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28CD0B7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2C1F4AF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 w15:restartNumberingAfterBreak="0">
    <w:nsid w:val="2FD37CF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 w15:restartNumberingAfterBreak="0">
    <w:nsid w:val="37114E3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3FCA7B8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4103484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7" w15:restartNumberingAfterBreak="0">
    <w:nsid w:val="45B45C2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47DF685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 w15:restartNumberingAfterBreak="0">
    <w:nsid w:val="480B1EA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496D27F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496F6BD2"/>
    <w:multiLevelType w:val="multilevel"/>
    <w:tmpl w:val="FFE47BFC"/>
    <w:lvl w:ilvl="0">
      <w:start w:val="1"/>
      <w:numFmt w:val="decimal"/>
      <w:pStyle w:val="Outlinenumbering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4A850BBB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C371070"/>
    <w:multiLevelType w:val="multilevel"/>
    <w:tmpl w:val="E910B2A0"/>
    <w:lvl w:ilvl="0">
      <w:start w:val="1"/>
      <w:numFmt w:val="decimal"/>
      <w:pStyle w:val="NumberedHeading2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4" w15:restartNumberingAfterBreak="0">
    <w:nsid w:val="4C411C4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508C51DB"/>
    <w:multiLevelType w:val="multilevel"/>
    <w:tmpl w:val="682A8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FE60A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571D3BF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84A455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9" w15:restartNumberingAfterBreak="0">
    <w:nsid w:val="5CE16E34"/>
    <w:multiLevelType w:val="hybridMultilevel"/>
    <w:tmpl w:val="0B12333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62080D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 w15:restartNumberingAfterBreak="0">
    <w:nsid w:val="6CB47B9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7134223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73B4082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4" w15:restartNumberingAfterBreak="0">
    <w:nsid w:val="73C176B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 w15:restartNumberingAfterBreak="0">
    <w:nsid w:val="7419358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 w15:restartNumberingAfterBreak="0">
    <w:nsid w:val="749B28DF"/>
    <w:multiLevelType w:val="hybridMultilevel"/>
    <w:tmpl w:val="249613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A26C8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 w15:restartNumberingAfterBreak="0">
    <w:nsid w:val="775B37E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B054AF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 w15:restartNumberingAfterBreak="0">
    <w:nsid w:val="7BD208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1" w15:restartNumberingAfterBreak="0">
    <w:nsid w:val="7E62425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2" w15:restartNumberingAfterBreak="0">
    <w:nsid w:val="7ED5764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3" w15:restartNumberingAfterBreak="0">
    <w:nsid w:val="7F0F27EC"/>
    <w:multiLevelType w:val="hybridMultilevel"/>
    <w:tmpl w:val="C830748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1859586438">
    <w:abstractNumId w:val="2"/>
  </w:num>
  <w:num w:numId="2" w16cid:durableId="2145812373">
    <w:abstractNumId w:val="21"/>
  </w:num>
  <w:num w:numId="3" w16cid:durableId="399787809">
    <w:abstractNumId w:val="23"/>
  </w:num>
  <w:num w:numId="4" w16cid:durableId="169221800">
    <w:abstractNumId w:val="25"/>
  </w:num>
  <w:num w:numId="5" w16cid:durableId="378362468">
    <w:abstractNumId w:val="36"/>
  </w:num>
  <w:num w:numId="6" w16cid:durableId="487788866">
    <w:abstractNumId w:val="18"/>
  </w:num>
  <w:num w:numId="7" w16cid:durableId="1744178113">
    <w:abstractNumId w:val="43"/>
  </w:num>
  <w:num w:numId="8" w16cid:durableId="402070722">
    <w:abstractNumId w:val="12"/>
  </w:num>
  <w:num w:numId="9" w16cid:durableId="1591499670">
    <w:abstractNumId w:val="38"/>
  </w:num>
  <w:num w:numId="10" w16cid:durableId="490801209">
    <w:abstractNumId w:val="13"/>
  </w:num>
  <w:num w:numId="11" w16cid:durableId="2095010002">
    <w:abstractNumId w:val="24"/>
  </w:num>
  <w:num w:numId="12" w16cid:durableId="607082792">
    <w:abstractNumId w:val="11"/>
  </w:num>
  <w:num w:numId="13" w16cid:durableId="274216796">
    <w:abstractNumId w:val="10"/>
  </w:num>
  <w:num w:numId="14" w16cid:durableId="193664135">
    <w:abstractNumId w:val="31"/>
  </w:num>
  <w:num w:numId="15" w16cid:durableId="1626697170">
    <w:abstractNumId w:val="0"/>
  </w:num>
  <w:num w:numId="16" w16cid:durableId="1341159594">
    <w:abstractNumId w:val="32"/>
  </w:num>
  <w:num w:numId="17" w16cid:durableId="307129952">
    <w:abstractNumId w:val="35"/>
  </w:num>
  <w:num w:numId="18" w16cid:durableId="1878664320">
    <w:abstractNumId w:val="29"/>
  </w:num>
  <w:num w:numId="19" w16cid:durableId="1054235105">
    <w:abstractNumId w:val="26"/>
  </w:num>
  <w:num w:numId="20" w16cid:durableId="782119328">
    <w:abstractNumId w:val="42"/>
  </w:num>
  <w:num w:numId="21" w16cid:durableId="1351880045">
    <w:abstractNumId w:val="15"/>
  </w:num>
  <w:num w:numId="22" w16cid:durableId="1521970574">
    <w:abstractNumId w:val="17"/>
  </w:num>
  <w:num w:numId="23" w16cid:durableId="271285345">
    <w:abstractNumId w:val="5"/>
  </w:num>
  <w:num w:numId="24" w16cid:durableId="857348752">
    <w:abstractNumId w:val="16"/>
  </w:num>
  <w:num w:numId="25" w16cid:durableId="332731305">
    <w:abstractNumId w:val="34"/>
  </w:num>
  <w:num w:numId="26" w16cid:durableId="608851096">
    <w:abstractNumId w:val="39"/>
  </w:num>
  <w:num w:numId="27" w16cid:durableId="1978146331">
    <w:abstractNumId w:val="8"/>
  </w:num>
  <w:num w:numId="28" w16cid:durableId="693464985">
    <w:abstractNumId w:val="41"/>
  </w:num>
  <w:num w:numId="29" w16cid:durableId="501823106">
    <w:abstractNumId w:val="6"/>
  </w:num>
  <w:num w:numId="30" w16cid:durableId="793136962">
    <w:abstractNumId w:val="40"/>
  </w:num>
  <w:num w:numId="31" w16cid:durableId="1289774419">
    <w:abstractNumId w:val="22"/>
  </w:num>
  <w:num w:numId="32" w16cid:durableId="2072145262">
    <w:abstractNumId w:val="14"/>
  </w:num>
  <w:num w:numId="33" w16cid:durableId="173886014">
    <w:abstractNumId w:val="7"/>
  </w:num>
  <w:num w:numId="34" w16cid:durableId="1554343802">
    <w:abstractNumId w:val="20"/>
  </w:num>
  <w:num w:numId="35" w16cid:durableId="1992250703">
    <w:abstractNumId w:val="30"/>
  </w:num>
  <w:num w:numId="36" w16cid:durableId="1739816724">
    <w:abstractNumId w:val="1"/>
  </w:num>
  <w:num w:numId="37" w16cid:durableId="1392996571">
    <w:abstractNumId w:val="37"/>
  </w:num>
  <w:num w:numId="38" w16cid:durableId="91782644">
    <w:abstractNumId w:val="19"/>
  </w:num>
  <w:num w:numId="39" w16cid:durableId="1628270169">
    <w:abstractNumId w:val="9"/>
  </w:num>
  <w:num w:numId="40" w16cid:durableId="1873105495">
    <w:abstractNumId w:val="28"/>
  </w:num>
  <w:num w:numId="41" w16cid:durableId="283778695">
    <w:abstractNumId w:val="3"/>
  </w:num>
  <w:num w:numId="42" w16cid:durableId="1033577755">
    <w:abstractNumId w:val="27"/>
  </w:num>
  <w:num w:numId="43" w16cid:durableId="1480489115">
    <w:abstractNumId w:val="33"/>
  </w:num>
  <w:num w:numId="44" w16cid:durableId="1462117971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2733C6"/>
    <w:rsid w:val="002A1331"/>
    <w:rsid w:val="00363718"/>
    <w:rsid w:val="00455AAB"/>
    <w:rsid w:val="005A2EC8"/>
    <w:rsid w:val="005D56DB"/>
    <w:rsid w:val="00605D6B"/>
    <w:rsid w:val="006C23FC"/>
    <w:rsid w:val="006E7656"/>
    <w:rsid w:val="008248EE"/>
    <w:rsid w:val="00986891"/>
    <w:rsid w:val="009D2B25"/>
    <w:rsid w:val="00A36DEF"/>
    <w:rsid w:val="00AA3B41"/>
    <w:rsid w:val="00D1010D"/>
    <w:rsid w:val="00D256FA"/>
    <w:rsid w:val="00E61B0F"/>
    <w:rsid w:val="00EC5E6E"/>
    <w:rsid w:val="00EE3D04"/>
    <w:rsid w:val="00EE6E42"/>
    <w:rsid w:val="00FB11FE"/>
    <w:rsid w:val="00FB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1331"/>
    <w:pPr>
      <w:spacing w:before="160" w:after="80" w:line="336" w:lineRule="auto"/>
    </w:pPr>
    <w:rPr>
      <w:rFonts w:ascii="Verdana" w:eastAsia="Times New Roman" w:hAnsi="Verdana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A36DEF"/>
    <w:pPr>
      <w:keepNext/>
      <w:spacing w:before="400" w:after="200" w:line="240" w:lineRule="auto"/>
      <w:outlineLvl w:val="0"/>
    </w:pPr>
    <w:rPr>
      <w:rFonts w:ascii="Arial" w:eastAsia="Arial Unicode MS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A36DEF"/>
    <w:pPr>
      <w:keepNext/>
      <w:pBdr>
        <w:top w:val="single" w:sz="8" w:space="1" w:color="auto"/>
      </w:pBdr>
      <w:spacing w:before="320" w:after="160" w:line="240" w:lineRule="auto"/>
      <w:outlineLvl w:val="1"/>
    </w:pPr>
    <w:rPr>
      <w:rFonts w:ascii="Arial" w:hAnsi="Arial"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A36DEF"/>
    <w:pPr>
      <w:keepNext/>
      <w:autoSpaceDE w:val="0"/>
      <w:autoSpaceDN w:val="0"/>
      <w:adjustRightInd w:val="0"/>
      <w:spacing w:line="240" w:lineRule="auto"/>
      <w:outlineLvl w:val="2"/>
    </w:pPr>
    <w:rPr>
      <w:rFonts w:ascii="Arial" w:hAnsi="Arial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  <w:rsid w:val="00A36DE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36DEF"/>
  </w:style>
  <w:style w:type="paragraph" w:customStyle="1" w:styleId="paragraph">
    <w:name w:val="paragraph"/>
    <w:basedOn w:val="Normal"/>
    <w:rsid w:val="00D256FA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normaltextrun">
    <w:name w:val="normaltextrun"/>
    <w:basedOn w:val="DefaultParagraphFont"/>
    <w:rsid w:val="00D256FA"/>
  </w:style>
  <w:style w:type="character" w:customStyle="1" w:styleId="eop">
    <w:name w:val="eop"/>
    <w:basedOn w:val="DefaultParagraphFont"/>
    <w:rsid w:val="00D256FA"/>
  </w:style>
  <w:style w:type="character" w:customStyle="1" w:styleId="Heading1Char">
    <w:name w:val="Heading 1 Char"/>
    <w:basedOn w:val="DefaultParagraphFont"/>
    <w:link w:val="Heading1"/>
    <w:rsid w:val="00FB11FE"/>
    <w:rPr>
      <w:rFonts w:ascii="Arial" w:eastAsia="Arial Unicode MS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B11FE"/>
    <w:rPr>
      <w:rFonts w:ascii="Arial" w:eastAsia="Times New Roman" w:hAnsi="Arial" w:cs="Arial"/>
      <w:b/>
      <w:bCs/>
      <w:iCs/>
      <w:szCs w:val="28"/>
    </w:rPr>
  </w:style>
  <w:style w:type="character" w:customStyle="1" w:styleId="Heading3Char">
    <w:name w:val="Heading 3 Char"/>
    <w:basedOn w:val="DefaultParagraphFont"/>
    <w:link w:val="Heading3"/>
    <w:rsid w:val="00FB11FE"/>
    <w:rPr>
      <w:rFonts w:ascii="Arial" w:eastAsia="Times New Roman" w:hAnsi="Arial" w:cs="Times New Roman"/>
      <w:b/>
      <w:bCs/>
      <w:sz w:val="22"/>
    </w:rPr>
  </w:style>
  <w:style w:type="paragraph" w:styleId="Footer">
    <w:name w:val="footer"/>
    <w:basedOn w:val="Normal"/>
    <w:link w:val="FooterChar"/>
    <w:rsid w:val="00A36DEF"/>
    <w:pPr>
      <w:pBdr>
        <w:top w:val="single" w:sz="4" w:space="1" w:color="auto"/>
      </w:pBdr>
      <w:tabs>
        <w:tab w:val="center" w:pos="4680"/>
        <w:tab w:val="right" w:pos="9360"/>
      </w:tabs>
      <w:spacing w:before="120" w:after="0" w:line="240" w:lineRule="auto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FB11FE"/>
    <w:rPr>
      <w:rFonts w:ascii="Verdana" w:eastAsia="Times New Roman" w:hAnsi="Verdana" w:cs="Times New Roman"/>
      <w:sz w:val="16"/>
    </w:rPr>
  </w:style>
  <w:style w:type="paragraph" w:styleId="Header">
    <w:name w:val="header"/>
    <w:basedOn w:val="Normal"/>
    <w:link w:val="HeaderChar"/>
    <w:rsid w:val="00A36DEF"/>
    <w:pPr>
      <w:tabs>
        <w:tab w:val="left" w:pos="5040"/>
        <w:tab w:val="left" w:pos="9720"/>
      </w:tabs>
    </w:pPr>
    <w:rPr>
      <w:sz w:val="16"/>
    </w:rPr>
  </w:style>
  <w:style w:type="character" w:customStyle="1" w:styleId="HeaderChar">
    <w:name w:val="Header Char"/>
    <w:basedOn w:val="DefaultParagraphFont"/>
    <w:link w:val="Header"/>
    <w:rsid w:val="00FB11FE"/>
    <w:rPr>
      <w:rFonts w:ascii="Verdana" w:eastAsia="Times New Roman" w:hAnsi="Verdana" w:cs="Times New Roman"/>
      <w:sz w:val="16"/>
    </w:rPr>
  </w:style>
  <w:style w:type="paragraph" w:customStyle="1" w:styleId="Outlinenumbering">
    <w:name w:val="Outline numbering"/>
    <w:basedOn w:val="Normal"/>
    <w:rsid w:val="00A36DEF"/>
    <w:pPr>
      <w:numPr>
        <w:numId w:val="2"/>
      </w:numPr>
      <w:tabs>
        <w:tab w:val="clear" w:pos="360"/>
        <w:tab w:val="num" w:pos="720"/>
      </w:tabs>
      <w:ind w:left="720"/>
    </w:pPr>
    <w:rPr>
      <w:szCs w:val="20"/>
    </w:rPr>
  </w:style>
  <w:style w:type="paragraph" w:customStyle="1" w:styleId="NumberedHeading2">
    <w:name w:val="Numbered Heading 2"/>
    <w:basedOn w:val="Normal"/>
    <w:rsid w:val="00A36DEF"/>
    <w:pPr>
      <w:numPr>
        <w:numId w:val="3"/>
      </w:numPr>
    </w:pPr>
  </w:style>
  <w:style w:type="character" w:styleId="PageNumber">
    <w:name w:val="page number"/>
    <w:basedOn w:val="DefaultParagraphFont"/>
    <w:rsid w:val="00A36DEF"/>
  </w:style>
  <w:style w:type="character" w:styleId="Hyperlink">
    <w:name w:val="Hyperlink"/>
    <w:rsid w:val="00A36DEF"/>
    <w:rPr>
      <w:color w:val="0000FF"/>
      <w:u w:val="single"/>
    </w:rPr>
  </w:style>
  <w:style w:type="character" w:styleId="FollowedHyperlink">
    <w:name w:val="FollowedHyperlink"/>
    <w:rsid w:val="00A36DEF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A36DE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A36DEF"/>
    <w:pPr>
      <w:keepLines/>
      <w:spacing w:after="0" w:line="259" w:lineRule="auto"/>
      <w:outlineLvl w:val="9"/>
    </w:pPr>
    <w:rPr>
      <w:rFonts w:eastAsiaTheme="majorEastAsia" w:cstheme="majorBidi"/>
      <w:kern w:val="0"/>
      <w:sz w:val="24"/>
      <w:szCs w:val="32"/>
    </w:rPr>
  </w:style>
  <w:style w:type="paragraph" w:customStyle="1" w:styleId="Code">
    <w:name w:val="Code"/>
    <w:basedOn w:val="Normal"/>
    <w:qFormat/>
    <w:rsid w:val="00A36DEF"/>
    <w:pPr>
      <w:spacing w:before="80" w:line="240" w:lineRule="auto"/>
    </w:pPr>
    <w:rPr>
      <w:rFonts w:ascii="Courier New" w:hAnsi="Courier New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36DEF"/>
    <w:pPr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A36DEF"/>
    <w:pPr>
      <w:spacing w:after="100" w:line="240" w:lineRule="auto"/>
      <w:ind w:left="202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36DEF"/>
    <w:pPr>
      <w:spacing w:after="100" w:line="240" w:lineRule="auto"/>
      <w:ind w:left="403"/>
    </w:pPr>
  </w:style>
  <w:style w:type="character" w:styleId="UnresolvedMention">
    <w:name w:val="Unresolved Mention"/>
    <w:basedOn w:val="DefaultParagraphFont"/>
    <w:uiPriority w:val="99"/>
    <w:rsid w:val="00FB11F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55AAB"/>
    <w:rPr>
      <w:color w:val="808080"/>
    </w:rPr>
  </w:style>
  <w:style w:type="character" w:customStyle="1" w:styleId="Red">
    <w:name w:val="Red"/>
    <w:basedOn w:val="DefaultParagraphFont"/>
    <w:uiPriority w:val="1"/>
    <w:rsid w:val="00455AAB"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9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9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5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2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5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7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8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1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82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0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header" Target="header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header" Target="header2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footer" Target="footer1.xml"/><Relationship Id="rId145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oter" Target="footer2.xml"/><Relationship Id="rId146" Type="http://schemas.openxmlformats.org/officeDocument/2006/relationships/theme" Target="theme/theme1.xml"/><Relationship Id="rId7" Type="http://schemas.openxmlformats.org/officeDocument/2006/relationships/hyperlink" Target="http://www.informationisbeautiful.net/visualizations/worlds-biggest-data-breaches-hacks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header" Target="header3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ll.THECOMPUTERGUY\AppData\Roaming\Microsoft\Templates\WNCC%20Training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5CF40EE098046818531FA1E2F7E1F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5D2BA-FFBB-4AC5-BFDA-86C19C33A06A}"/>
      </w:docPartPr>
      <w:docPartBody>
        <w:p w:rsidR="003B7EF7" w:rsidRDefault="003B7EF7" w:rsidP="003B7EF7">
          <w:pPr>
            <w:pStyle w:val="F5CF40EE098046818531FA1E2F7E1FFB"/>
          </w:pPr>
          <w:r w:rsidRPr="004B3313">
            <w:rPr>
              <w:rStyle w:val="PlaceholderText"/>
              <w:color w:val="FF0000"/>
            </w:rPr>
            <w:t>Click or tap here to enter text.</w:t>
          </w:r>
        </w:p>
      </w:docPartBody>
    </w:docPart>
    <w:docPart>
      <w:docPartPr>
        <w:name w:val="F38BB755013B47108012DE2E1AEE03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74836-9F2D-4FA5-957A-0DAA0A416F1B}"/>
      </w:docPartPr>
      <w:docPartBody>
        <w:p w:rsidR="003B7EF7" w:rsidRDefault="003B7EF7" w:rsidP="003B7EF7">
          <w:pPr>
            <w:pStyle w:val="F38BB755013B47108012DE2E1AEE03BF"/>
          </w:pPr>
          <w:r w:rsidRPr="004B3313">
            <w:rPr>
              <w:rStyle w:val="PlaceholderText"/>
              <w:color w:val="FF0000"/>
            </w:rPr>
            <w:t>Click or tap here to enter text.</w:t>
          </w:r>
        </w:p>
      </w:docPartBody>
    </w:docPart>
    <w:docPart>
      <w:docPartPr>
        <w:name w:val="595EDC688143466FA5ECBC26A6027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EC8CE-EBD4-43BB-9799-5DD5B574351D}"/>
      </w:docPartPr>
      <w:docPartBody>
        <w:p w:rsidR="003B7EF7" w:rsidRDefault="003B7EF7" w:rsidP="003B7EF7">
          <w:pPr>
            <w:pStyle w:val="595EDC688143466FA5ECBC26A60273C3"/>
          </w:pPr>
          <w:r w:rsidRPr="004B3313">
            <w:rPr>
              <w:rStyle w:val="PlaceholderText"/>
              <w:color w:val="FF0000"/>
            </w:rPr>
            <w:t>Click or tap here to enter text.</w:t>
          </w:r>
        </w:p>
      </w:docPartBody>
    </w:docPart>
    <w:docPart>
      <w:docPartPr>
        <w:name w:val="E84BB52D2B624E22839A7F572358E8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728F9-4EF3-4B85-AA61-0A95B37F90AD}"/>
      </w:docPartPr>
      <w:docPartBody>
        <w:p w:rsidR="00B35D32" w:rsidRDefault="00B35D32" w:rsidP="00B35D32">
          <w:pPr>
            <w:pStyle w:val="E84BB52D2B624E22839A7F572358E840"/>
          </w:pPr>
          <w:r w:rsidRPr="004B3313">
            <w:rPr>
              <w:rStyle w:val="PlaceholderText"/>
              <w:color w:val="FF0000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EF7"/>
    <w:rsid w:val="003B7EF7"/>
    <w:rsid w:val="005A2EC8"/>
    <w:rsid w:val="005D56DB"/>
    <w:rsid w:val="006C23FC"/>
    <w:rsid w:val="00986891"/>
    <w:rsid w:val="00B35D32"/>
    <w:rsid w:val="00FB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5D32"/>
    <w:rPr>
      <w:color w:val="808080"/>
    </w:rPr>
  </w:style>
  <w:style w:type="paragraph" w:customStyle="1" w:styleId="F5CF40EE098046818531FA1E2F7E1FFB">
    <w:name w:val="F5CF40EE098046818531FA1E2F7E1FFB"/>
    <w:rsid w:val="003B7EF7"/>
  </w:style>
  <w:style w:type="paragraph" w:customStyle="1" w:styleId="F38BB755013B47108012DE2E1AEE03BF">
    <w:name w:val="F38BB755013B47108012DE2E1AEE03BF"/>
    <w:rsid w:val="003B7EF7"/>
  </w:style>
  <w:style w:type="paragraph" w:customStyle="1" w:styleId="595EDC688143466FA5ECBC26A60273C3">
    <w:name w:val="595EDC688143466FA5ECBC26A60273C3"/>
    <w:rsid w:val="003B7EF7"/>
  </w:style>
  <w:style w:type="paragraph" w:customStyle="1" w:styleId="E84BB52D2B624E22839A7F572358E840">
    <w:name w:val="E84BB52D2B624E22839A7F572358E840"/>
    <w:rsid w:val="00B35D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WNCC Training Template.dotx</Template>
  <TotalTime>12</TotalTime>
  <Pages>2</Pages>
  <Words>331</Words>
  <Characters>1890</Characters>
  <Application>Microsoft Office Word</Application>
  <DocSecurity>0</DocSecurity>
  <Lines>15</Lines>
  <Paragraphs>4</Paragraphs>
  <ScaleCrop>false</ScaleCrop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William Loring</cp:lastModifiedBy>
  <cp:revision>16</cp:revision>
  <dcterms:created xsi:type="dcterms:W3CDTF">2018-02-09T21:34:00Z</dcterms:created>
  <dcterms:modified xsi:type="dcterms:W3CDTF">2025-06-06T19:22:00Z</dcterms:modified>
</cp:coreProperties>
</file>