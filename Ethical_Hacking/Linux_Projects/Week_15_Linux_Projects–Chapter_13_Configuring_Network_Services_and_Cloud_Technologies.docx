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4E6C7" w14:textId="77777777" w:rsidR="00DE725D" w:rsidRDefault="004A31CB" w:rsidP="00DE725D">
      <w:pPr>
        <w:pStyle w:val="Heading1"/>
      </w:pPr>
      <w:bookmarkStart w:id="0" w:name="_Toc101967030"/>
      <w:r w:rsidRPr="004A31CB">
        <w:t xml:space="preserve">Week </w:t>
      </w:r>
      <w:r w:rsidR="00F43E88">
        <w:t>1</w:t>
      </w:r>
      <w:r w:rsidR="000B0B56">
        <w:t>4</w:t>
      </w:r>
      <w:r w:rsidRPr="004A31CB">
        <w:t xml:space="preserve"> Linux Projects – </w:t>
      </w:r>
      <w:r w:rsidR="000B0B56">
        <w:t>Chapter 13 Configuring Network Services</w:t>
      </w:r>
      <w:r w:rsidR="0019596C">
        <w:t xml:space="preserve"> and Cloud Technologies</w:t>
      </w:r>
      <w:bookmarkEnd w:id="0"/>
    </w:p>
    <w:sdt>
      <w:sdtPr>
        <w:rPr>
          <w:rFonts w:ascii="Verdana" w:eastAsia="Times New Roman" w:hAnsi="Verdana" w:cs="Times New Roman"/>
          <w:b w:val="0"/>
          <w:sz w:val="20"/>
          <w:szCs w:val="24"/>
        </w:rPr>
        <w:id w:val="-630702983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23C63C75" w14:textId="77777777" w:rsidR="007B6B6B" w:rsidRPr="00ED0F08" w:rsidRDefault="007B6B6B" w:rsidP="007B6B6B">
          <w:pPr>
            <w:pStyle w:val="TOCHeading"/>
            <w:rPr>
              <w:rFonts w:ascii="Verdana" w:hAnsi="Verdana"/>
              <w:b w:val="0"/>
              <w:sz w:val="22"/>
            </w:rPr>
          </w:pPr>
          <w:r>
            <w:rPr>
              <w:rFonts w:ascii="Verdana" w:hAnsi="Verdana"/>
              <w:sz w:val="22"/>
            </w:rPr>
            <w:t>Activities</w:t>
          </w:r>
        </w:p>
        <w:p w14:paraId="5573025D" w14:textId="13FD6A53" w:rsidR="003468CA" w:rsidRDefault="007B6B6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01967030" w:history="1">
            <w:r w:rsidR="003468CA" w:rsidRPr="002275FC">
              <w:rPr>
                <w:rStyle w:val="Hyperlink"/>
                <w:noProof/>
              </w:rPr>
              <w:t>Week 14 Linux Projects – Chapter 13 Configuring Network Services and Cloud Technologies</w:t>
            </w:r>
            <w:r w:rsidR="003468CA">
              <w:rPr>
                <w:noProof/>
                <w:webHidden/>
              </w:rPr>
              <w:tab/>
            </w:r>
            <w:r w:rsidR="003468CA">
              <w:rPr>
                <w:noProof/>
                <w:webHidden/>
              </w:rPr>
              <w:fldChar w:fldCharType="begin"/>
            </w:r>
            <w:r w:rsidR="003468CA">
              <w:rPr>
                <w:noProof/>
                <w:webHidden/>
              </w:rPr>
              <w:instrText xml:space="preserve"> PAGEREF _Toc101967030 \h </w:instrText>
            </w:r>
            <w:r w:rsidR="003468CA">
              <w:rPr>
                <w:noProof/>
                <w:webHidden/>
              </w:rPr>
            </w:r>
            <w:r w:rsidR="003468CA">
              <w:rPr>
                <w:noProof/>
                <w:webHidden/>
              </w:rPr>
              <w:fldChar w:fldCharType="separate"/>
            </w:r>
            <w:r w:rsidR="003468CA">
              <w:rPr>
                <w:noProof/>
                <w:webHidden/>
              </w:rPr>
              <w:t>1</w:t>
            </w:r>
            <w:r w:rsidR="003468CA">
              <w:rPr>
                <w:noProof/>
                <w:webHidden/>
              </w:rPr>
              <w:fldChar w:fldCharType="end"/>
            </w:r>
          </w:hyperlink>
        </w:p>
        <w:p w14:paraId="382E9263" w14:textId="3ACA0125" w:rsidR="003468CA" w:rsidRDefault="00BD4F9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967031" w:history="1">
            <w:r w:rsidR="003468CA" w:rsidRPr="002275FC">
              <w:rPr>
                <w:rStyle w:val="Hyperlink"/>
                <w:noProof/>
              </w:rPr>
              <w:t>Snapshots are Important!</w:t>
            </w:r>
            <w:r w:rsidR="003468CA">
              <w:rPr>
                <w:noProof/>
                <w:webHidden/>
              </w:rPr>
              <w:tab/>
            </w:r>
            <w:r w:rsidR="003468CA">
              <w:rPr>
                <w:noProof/>
                <w:webHidden/>
              </w:rPr>
              <w:fldChar w:fldCharType="begin"/>
            </w:r>
            <w:r w:rsidR="003468CA">
              <w:rPr>
                <w:noProof/>
                <w:webHidden/>
              </w:rPr>
              <w:instrText xml:space="preserve"> PAGEREF _Toc101967031 \h </w:instrText>
            </w:r>
            <w:r w:rsidR="003468CA">
              <w:rPr>
                <w:noProof/>
                <w:webHidden/>
              </w:rPr>
            </w:r>
            <w:r w:rsidR="003468CA">
              <w:rPr>
                <w:noProof/>
                <w:webHidden/>
              </w:rPr>
              <w:fldChar w:fldCharType="separate"/>
            </w:r>
            <w:r w:rsidR="003468CA">
              <w:rPr>
                <w:noProof/>
                <w:webHidden/>
              </w:rPr>
              <w:t>1</w:t>
            </w:r>
            <w:r w:rsidR="003468CA">
              <w:rPr>
                <w:noProof/>
                <w:webHidden/>
              </w:rPr>
              <w:fldChar w:fldCharType="end"/>
            </w:r>
          </w:hyperlink>
        </w:p>
        <w:p w14:paraId="6DB2A951" w14:textId="2484F337" w:rsidR="003468CA" w:rsidRDefault="00BD4F9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967032" w:history="1">
            <w:r w:rsidR="003468CA" w:rsidRPr="002275FC">
              <w:rPr>
                <w:rStyle w:val="Hyperlink"/>
                <w:noProof/>
              </w:rPr>
              <w:t>Update Fedora</w:t>
            </w:r>
            <w:r w:rsidR="003468CA">
              <w:rPr>
                <w:noProof/>
                <w:webHidden/>
              </w:rPr>
              <w:tab/>
            </w:r>
            <w:r w:rsidR="003468CA">
              <w:rPr>
                <w:noProof/>
                <w:webHidden/>
              </w:rPr>
              <w:fldChar w:fldCharType="begin"/>
            </w:r>
            <w:r w:rsidR="003468CA">
              <w:rPr>
                <w:noProof/>
                <w:webHidden/>
              </w:rPr>
              <w:instrText xml:space="preserve"> PAGEREF _Toc101967032 \h </w:instrText>
            </w:r>
            <w:r w:rsidR="003468CA">
              <w:rPr>
                <w:noProof/>
                <w:webHidden/>
              </w:rPr>
            </w:r>
            <w:r w:rsidR="003468CA">
              <w:rPr>
                <w:noProof/>
                <w:webHidden/>
              </w:rPr>
              <w:fldChar w:fldCharType="separate"/>
            </w:r>
            <w:r w:rsidR="003468CA">
              <w:rPr>
                <w:noProof/>
                <w:webHidden/>
              </w:rPr>
              <w:t>1</w:t>
            </w:r>
            <w:r w:rsidR="003468CA">
              <w:rPr>
                <w:noProof/>
                <w:webHidden/>
              </w:rPr>
              <w:fldChar w:fldCharType="end"/>
            </w:r>
          </w:hyperlink>
        </w:p>
        <w:p w14:paraId="7A1681F5" w14:textId="169DF01C" w:rsidR="003468CA" w:rsidRDefault="00BD4F9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1967033" w:history="1">
            <w:r w:rsidR="003468CA" w:rsidRPr="002275FC">
              <w:rPr>
                <w:rStyle w:val="Hyperlink"/>
                <w:noProof/>
              </w:rPr>
              <w:t>Project 13-2: DNS</w:t>
            </w:r>
            <w:r w:rsidR="003468CA">
              <w:rPr>
                <w:noProof/>
                <w:webHidden/>
              </w:rPr>
              <w:tab/>
            </w:r>
            <w:r w:rsidR="003468CA">
              <w:rPr>
                <w:noProof/>
                <w:webHidden/>
              </w:rPr>
              <w:fldChar w:fldCharType="begin"/>
            </w:r>
            <w:r w:rsidR="003468CA">
              <w:rPr>
                <w:noProof/>
                <w:webHidden/>
              </w:rPr>
              <w:instrText xml:space="preserve"> PAGEREF _Toc101967033 \h </w:instrText>
            </w:r>
            <w:r w:rsidR="003468CA">
              <w:rPr>
                <w:noProof/>
                <w:webHidden/>
              </w:rPr>
            </w:r>
            <w:r w:rsidR="003468CA">
              <w:rPr>
                <w:noProof/>
                <w:webHidden/>
              </w:rPr>
              <w:fldChar w:fldCharType="separate"/>
            </w:r>
            <w:r w:rsidR="003468CA">
              <w:rPr>
                <w:noProof/>
                <w:webHidden/>
              </w:rPr>
              <w:t>1</w:t>
            </w:r>
            <w:r w:rsidR="003468CA">
              <w:rPr>
                <w:noProof/>
                <w:webHidden/>
              </w:rPr>
              <w:fldChar w:fldCharType="end"/>
            </w:r>
          </w:hyperlink>
        </w:p>
        <w:p w14:paraId="34F110AD" w14:textId="2CA873E6" w:rsidR="007B6B6B" w:rsidRDefault="007B6B6B" w:rsidP="007B6B6B">
          <w:r>
            <w:rPr>
              <w:b/>
              <w:bCs/>
              <w:noProof/>
            </w:rPr>
            <w:fldChar w:fldCharType="end"/>
          </w:r>
        </w:p>
      </w:sdtContent>
    </w:sdt>
    <w:p w14:paraId="1F1982FC" w14:textId="50FC2B61" w:rsidR="00A02DCB" w:rsidRDefault="00A02DCB" w:rsidP="00A02DCB">
      <w:r>
        <w:rPr>
          <w:b/>
        </w:rPr>
        <w:t>How to Create Screenshots:</w:t>
      </w:r>
      <w:r>
        <w:t xml:space="preserve"> Please use the Windows Snip and Sketch Tool or the Snipping Tool. Paste a screenshot of just the program you are working on. If you are snipping a virtual machine, make sure your focus is outside the virtual machine before you snip.</w:t>
      </w:r>
      <w:r w:rsidR="007A1DC5">
        <w:t xml:space="preserve"> </w:t>
      </w:r>
    </w:p>
    <w:p w14:paraId="30C2B1A0" w14:textId="77777777" w:rsidR="00A02DCB" w:rsidRDefault="00A02DCB" w:rsidP="005145DC">
      <w:pPr>
        <w:pStyle w:val="ListParagraph"/>
        <w:numPr>
          <w:ilvl w:val="0"/>
          <w:numId w:val="4"/>
        </w:numPr>
      </w:pPr>
      <w:r>
        <w:t xml:space="preserve">Press and hold down the </w:t>
      </w:r>
      <w:r w:rsidRPr="00EC5DAF">
        <w:rPr>
          <w:b/>
        </w:rPr>
        <w:t>Windows key</w:t>
      </w:r>
      <w:r>
        <w:rPr>
          <w:b/>
        </w:rPr>
        <w:t xml:space="preserve"> </w:t>
      </w:r>
      <w:r>
        <w:t xml:space="preserve">&amp; </w:t>
      </w:r>
      <w:r w:rsidRPr="00EC5DAF">
        <w:rPr>
          <w:b/>
        </w:rPr>
        <w:t>Shift</w:t>
      </w:r>
      <w:r>
        <w:t xml:space="preserve">, then type </w:t>
      </w:r>
      <w:r w:rsidRPr="00EC5DAF">
        <w:rPr>
          <w:b/>
        </w:rPr>
        <w:t>S</w:t>
      </w:r>
      <w:r>
        <w:rPr>
          <w:b/>
        </w:rPr>
        <w:t xml:space="preserve">. </w:t>
      </w:r>
      <w:r w:rsidRPr="00EC5DAF">
        <w:t>This brings up the on-screen snipping</w:t>
      </w:r>
      <w:r>
        <w:t xml:space="preserve"> tool.</w:t>
      </w:r>
    </w:p>
    <w:p w14:paraId="382503D1" w14:textId="77777777" w:rsidR="00A02DCB" w:rsidRDefault="00A02DCB" w:rsidP="005145DC">
      <w:pPr>
        <w:pStyle w:val="ListParagraph"/>
        <w:numPr>
          <w:ilvl w:val="0"/>
          <w:numId w:val="4"/>
        </w:numPr>
      </w:pPr>
      <w:r>
        <w:t>Click and Drag your mouse around whatever you want to snip.</w:t>
      </w:r>
    </w:p>
    <w:p w14:paraId="7F1047B5" w14:textId="77777777" w:rsidR="00A02DCB" w:rsidRDefault="00A02DCB" w:rsidP="005145DC">
      <w:pPr>
        <w:pStyle w:val="ListParagraph"/>
        <w:numPr>
          <w:ilvl w:val="0"/>
          <w:numId w:val="4"/>
        </w:numPr>
      </w:pPr>
      <w:r>
        <w:t>Release the mouse button. This places the snip into the Windows Clipboard.</w:t>
      </w:r>
    </w:p>
    <w:p w14:paraId="2E9BE257" w14:textId="77777777" w:rsidR="00A02DCB" w:rsidRDefault="00A02DCB" w:rsidP="005145DC">
      <w:pPr>
        <w:pStyle w:val="ListParagraph"/>
        <w:numPr>
          <w:ilvl w:val="0"/>
          <w:numId w:val="4"/>
        </w:numPr>
      </w:pPr>
      <w:r>
        <w:t xml:space="preserve">Go into Word or wherever you want to paste the snip. Hold down </w:t>
      </w:r>
      <w:r w:rsidRPr="00A02DCB">
        <w:rPr>
          <w:b/>
        </w:rPr>
        <w:t>CTRL</w:t>
      </w:r>
      <w:r w:rsidRPr="00C36A8A">
        <w:t>, then type</w:t>
      </w:r>
      <w:r>
        <w:t xml:space="preserve"> </w:t>
      </w:r>
      <w:r w:rsidRPr="00A02DCB">
        <w:rPr>
          <w:b/>
        </w:rPr>
        <w:t>V</w:t>
      </w:r>
      <w:r>
        <w:t xml:space="preserve"> to paste the snip.</w:t>
      </w:r>
    </w:p>
    <w:p w14:paraId="0855979C" w14:textId="77777777" w:rsidR="00BD4F9D" w:rsidRDefault="00BD4F9D" w:rsidP="00BD4F9D">
      <w:pPr>
        <w:pStyle w:val="Heading2"/>
      </w:pPr>
      <w:bookmarkStart w:id="1" w:name="_Toc124325873"/>
      <w:r>
        <w:t xml:space="preserve">Update </w:t>
      </w:r>
      <w:bookmarkEnd w:id="1"/>
      <w:r>
        <w:t>Kali Linux</w:t>
      </w:r>
    </w:p>
    <w:p w14:paraId="56A5EFAC" w14:textId="77777777" w:rsidR="00BD4F9D" w:rsidRDefault="00BD4F9D" w:rsidP="00BD4F9D">
      <w:r>
        <w:t>In Kali Linux in the terminal.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4F9D" w14:paraId="25A8C8C3" w14:textId="77777777" w:rsidTr="006D5F45">
        <w:tc>
          <w:tcPr>
            <w:tcW w:w="9350" w:type="dxa"/>
            <w:shd w:val="clear" w:color="auto" w:fill="E2EFD9" w:themeFill="accent6" w:themeFillTint="33"/>
          </w:tcPr>
          <w:p w14:paraId="36E87592" w14:textId="77777777" w:rsidR="00BD4F9D" w:rsidRDefault="00BD4F9D" w:rsidP="006D5F45">
            <w:pPr>
              <w:pStyle w:val="Code"/>
            </w:pPr>
            <w:r>
              <w:t>sudo apt update</w:t>
            </w:r>
          </w:p>
          <w:p w14:paraId="0EF344F3" w14:textId="77777777" w:rsidR="00BD4F9D" w:rsidRDefault="00BD4F9D" w:rsidP="006D5F45">
            <w:pPr>
              <w:pStyle w:val="Code"/>
            </w:pPr>
            <w:r>
              <w:t>sudo apt dist-upgrade -y</w:t>
            </w:r>
          </w:p>
        </w:tc>
      </w:tr>
    </w:tbl>
    <w:p w14:paraId="2E63C9DA" w14:textId="77777777" w:rsidR="00AC6EB1" w:rsidRDefault="00AC6EB1" w:rsidP="00C3060E">
      <w:pPr>
        <w:pStyle w:val="Heading2"/>
      </w:pPr>
      <w:bookmarkStart w:id="2" w:name="PageEnd_615"/>
      <w:bookmarkStart w:id="3" w:name="_Toc101967033"/>
      <w:bookmarkEnd w:id="2"/>
      <w:r>
        <w:t>Project 13-2</w:t>
      </w:r>
      <w:r w:rsidR="00F57755">
        <w:t>: DNS</w:t>
      </w:r>
      <w:bookmarkEnd w:id="3"/>
    </w:p>
    <w:p w14:paraId="454374C1" w14:textId="77777777" w:rsidR="00AC6EB1" w:rsidRDefault="005326B3" w:rsidP="00AC6EB1">
      <w:r>
        <w:t>Time required: 20 minutes</w:t>
      </w:r>
    </w:p>
    <w:p w14:paraId="47E2F1AB" w14:textId="69C3CF3E" w:rsidR="006616C1" w:rsidRDefault="006616C1" w:rsidP="006616C1">
      <w:r w:rsidRPr="006616C1">
        <w:t>In this hands-on project, you configure and test the DNS daemon on your Fedora Linux virtual machine.</w:t>
      </w:r>
      <w:r w:rsidR="004158FA">
        <w:t xml:space="preserve"> You will configure some fake local domains, and setup the DNS daemon to forward all other requests to your DNS server.</w:t>
      </w:r>
    </w:p>
    <w:p w14:paraId="17F26620" w14:textId="0C2538B4" w:rsidR="00B2639A" w:rsidRDefault="00B2639A" w:rsidP="006616C1">
      <w:r>
        <w:t>You will want your VM on a bridged adapter.</w:t>
      </w:r>
    </w:p>
    <w:p w14:paraId="685E19FD" w14:textId="77777777" w:rsidR="00136EBE" w:rsidRDefault="006616C1" w:rsidP="005145DC">
      <w:pPr>
        <w:pStyle w:val="ListParagraph"/>
        <w:numPr>
          <w:ilvl w:val="0"/>
          <w:numId w:val="6"/>
        </w:numPr>
      </w:pPr>
      <w:r w:rsidRPr="006616C1">
        <w:lastRenderedPageBreak/>
        <w:t xml:space="preserve">On your Fedora Linux virtual machine, switch to a command-line terminal (tty5) by pressing </w:t>
      </w:r>
      <w:r w:rsidRPr="00AE53F8">
        <w:rPr>
          <w:b/>
          <w:bCs/>
        </w:rPr>
        <w:t>Ctrl+Alt+F5</w:t>
      </w:r>
      <w:r w:rsidRPr="006616C1">
        <w:t xml:space="preserve"> and log in to the terminal using the user name of </w:t>
      </w:r>
      <w:r w:rsidRPr="00AE53F8">
        <w:rPr>
          <w:b/>
          <w:bCs/>
        </w:rPr>
        <w:t>root</w:t>
      </w:r>
      <w:r w:rsidRPr="006616C1">
        <w:t xml:space="preserve"> and the password of </w:t>
      </w:r>
      <w:r w:rsidRPr="00AE53F8">
        <w:rPr>
          <w:b/>
          <w:bCs/>
        </w:rPr>
        <w:t>LINUXrocks!</w:t>
      </w:r>
      <w:r w:rsidRPr="006616C1">
        <w:t xml:space="preserve">. </w:t>
      </w:r>
    </w:p>
    <w:p w14:paraId="7D17FC30" w14:textId="60A2E45B" w:rsidR="00136EBE" w:rsidRDefault="006057AF" w:rsidP="005145DC">
      <w:pPr>
        <w:pStyle w:val="ListParagraph"/>
        <w:numPr>
          <w:ilvl w:val="0"/>
          <w:numId w:val="6"/>
        </w:numPr>
      </w:pPr>
      <w:r>
        <w:t>T</w:t>
      </w:r>
      <w:r w:rsidR="00CE14A0" w:rsidRPr="00CE14A0">
        <w:t xml:space="preserve">ype </w:t>
      </w:r>
      <w:r w:rsidR="00CE14A0" w:rsidRPr="00136EBE">
        <w:rPr>
          <w:b/>
          <w:bCs/>
        </w:rPr>
        <w:t>dnf install bind</w:t>
      </w:r>
      <w:r w:rsidR="00CE14A0" w:rsidRPr="00CE14A0">
        <w:t xml:space="preserve"> and press </w:t>
      </w:r>
      <w:r w:rsidR="00CE14A0" w:rsidRPr="00136EBE">
        <w:rPr>
          <w:b/>
          <w:bCs/>
        </w:rPr>
        <w:t>Enter</w:t>
      </w:r>
      <w:r w:rsidR="00CE14A0" w:rsidRPr="00CE14A0">
        <w:t xml:space="preserve"> to install BIND (the named daemon</w:t>
      </w:r>
      <w:r w:rsidR="00136EBE">
        <w:t>, the most popular Linux DNS server</w:t>
      </w:r>
      <w:r w:rsidR="00CE14A0" w:rsidRPr="00CE14A0">
        <w:t xml:space="preserve">). Type </w:t>
      </w:r>
      <w:r w:rsidR="00CE14A0" w:rsidRPr="00136EBE">
        <w:rPr>
          <w:b/>
          <w:bCs/>
        </w:rPr>
        <w:t>y</w:t>
      </w:r>
      <w:r w:rsidR="00CE14A0" w:rsidRPr="00CE14A0">
        <w:t xml:space="preserve"> and press </w:t>
      </w:r>
      <w:r w:rsidR="00CE14A0" w:rsidRPr="00136EBE">
        <w:rPr>
          <w:b/>
          <w:bCs/>
        </w:rPr>
        <w:t>Enter</w:t>
      </w:r>
      <w:r w:rsidR="00CE14A0" w:rsidRPr="00CE14A0">
        <w:t xml:space="preserve"> when prompted to continue the installation.</w:t>
      </w:r>
    </w:p>
    <w:p w14:paraId="1C32B241" w14:textId="77777777" w:rsidR="00905A39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Create and edit the </w:t>
      </w:r>
      <w:r w:rsidRPr="00AF56B1">
        <w:rPr>
          <w:b/>
          <w:bCs/>
        </w:rPr>
        <w:t>/var/named/example.com.dns</w:t>
      </w:r>
      <w:r w:rsidRPr="00AF56B1">
        <w:t xml:space="preserve"> file with a text editor by adding the following lines: </w:t>
      </w:r>
    </w:p>
    <w:p w14:paraId="5FED21FB" w14:textId="77777777" w:rsidR="00905A39" w:rsidRPr="00AF56B1" w:rsidRDefault="00905A39" w:rsidP="00905A39">
      <w:r w:rsidRPr="00AF56B1">
        <w:rPr>
          <w:noProof/>
        </w:rPr>
        <w:drawing>
          <wp:inline distT="0" distB="0" distL="0" distR="0" wp14:anchorId="02B09A74" wp14:editId="4C2216C0">
            <wp:extent cx="4314825" cy="44091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8347" cy="441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8722" w14:textId="77777777" w:rsidR="003533BE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>When finished, save your changes and quit the editor.</w:t>
      </w:r>
    </w:p>
    <w:p w14:paraId="6A387797" w14:textId="77777777" w:rsidR="00EA3A0A" w:rsidRPr="00AF56B1" w:rsidRDefault="00EA3A0A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chgrp named /var/named/example.com.dns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 xml:space="preserve"> to change the group ownership of the example.com.dns zone file.</w:t>
      </w:r>
    </w:p>
    <w:p w14:paraId="7E75DADF" w14:textId="201CBCDD" w:rsidR="0022153F" w:rsidRPr="00AF56B1" w:rsidRDefault="00EA3A0A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chmod 640 /var/named/example.com.dns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 xml:space="preserve"> to allow named to read the contents of the example.com.dns zone file.</w:t>
      </w:r>
    </w:p>
    <w:p w14:paraId="0A5A8DB5" w14:textId="77777777" w:rsidR="00546CEB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Edit the </w:t>
      </w:r>
      <w:r w:rsidRPr="00AF56B1">
        <w:rPr>
          <w:b/>
          <w:bCs/>
        </w:rPr>
        <w:t>/etc/named.conf</w:t>
      </w:r>
      <w:r w:rsidRPr="00AF56B1">
        <w:t xml:space="preserve"> file with a text editor. Under the line that reads: </w:t>
      </w:r>
    </w:p>
    <w:p w14:paraId="4EFB136C" w14:textId="77777777" w:rsidR="00546CEB" w:rsidRPr="00AF56B1" w:rsidRDefault="00546CEB" w:rsidP="00546CEB">
      <w:r w:rsidRPr="00AF56B1">
        <w:rPr>
          <w:noProof/>
        </w:rPr>
        <w:lastRenderedPageBreak/>
        <w:drawing>
          <wp:inline distT="0" distB="0" distL="0" distR="0" wp14:anchorId="52CFAFF3" wp14:editId="049DD2D9">
            <wp:extent cx="2523809" cy="25714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6B1">
        <w:t xml:space="preserve"> </w:t>
      </w:r>
    </w:p>
    <w:p w14:paraId="1124F8B1" w14:textId="7B01B4C1" w:rsidR="00B76373" w:rsidRPr="00AF56B1" w:rsidRDefault="00CE14A0" w:rsidP="00546CEB">
      <w:r w:rsidRPr="00AF56B1">
        <w:t>add the following line</w:t>
      </w:r>
      <w:r w:rsidR="006C3EAC">
        <w:t xml:space="preserve"> substituting your DNS server or 8.8.8.8</w:t>
      </w:r>
      <w:r w:rsidRPr="00AF56B1">
        <w:t>:</w:t>
      </w:r>
    </w:p>
    <w:p w14:paraId="52656BB3" w14:textId="77777777" w:rsidR="00D04E0A" w:rsidRPr="00AF56B1" w:rsidRDefault="00D04E0A" w:rsidP="00546CEB">
      <w:r w:rsidRPr="00AF56B1">
        <w:rPr>
          <w:noProof/>
        </w:rPr>
        <w:drawing>
          <wp:inline distT="0" distB="0" distL="0" distR="0" wp14:anchorId="35AE92F1" wp14:editId="054805AA">
            <wp:extent cx="4666667" cy="228571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A439" w14:textId="77777777" w:rsidR="00D91C5B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At the bottom of the file, add the following lines that identify your example.com.dns zone file: </w:t>
      </w:r>
    </w:p>
    <w:p w14:paraId="4665CB4A" w14:textId="77777777" w:rsidR="00D91C5B" w:rsidRPr="00AF56B1" w:rsidRDefault="00D91C5B" w:rsidP="00D91C5B">
      <w:r w:rsidRPr="00AF56B1">
        <w:rPr>
          <w:noProof/>
        </w:rPr>
        <w:drawing>
          <wp:inline distT="0" distB="0" distL="0" distR="0" wp14:anchorId="370E03A1" wp14:editId="2FAE0C29">
            <wp:extent cx="2523809" cy="10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3809" cy="1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B2A5" w14:textId="77777777" w:rsidR="00B56D5E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>When finished, save your changes and quit the editor.</w:t>
      </w:r>
    </w:p>
    <w:p w14:paraId="62B638D5" w14:textId="1312C2BA" w:rsidR="001B5DB3" w:rsidRPr="00AF56B1" w:rsidRDefault="00B0265B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systemctl start named.service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 xml:space="preserve"> to start the DNS name daemon.</w:t>
      </w:r>
    </w:p>
    <w:p w14:paraId="6AA9F206" w14:textId="77777777" w:rsidR="006A69D1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Edit the </w:t>
      </w:r>
      <w:r w:rsidRPr="00AF56B1">
        <w:rPr>
          <w:b/>
          <w:bCs/>
        </w:rPr>
        <w:t>/etc/resolv.conf</w:t>
      </w:r>
      <w:r w:rsidRPr="00AF56B1">
        <w:t xml:space="preserve"> file with a text editor and remove any existing nameserver lines.</w:t>
      </w:r>
    </w:p>
    <w:p w14:paraId="65B2CDA9" w14:textId="7275C185" w:rsidR="0006383B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Add the line </w:t>
      </w:r>
      <w:r w:rsidRPr="00AF56B1">
        <w:rPr>
          <w:b/>
          <w:bCs/>
        </w:rPr>
        <w:t>nameserver 127.0.0.1</w:t>
      </w:r>
      <w:r w:rsidRPr="00AF56B1">
        <w:t xml:space="preserve"> </w:t>
      </w:r>
      <w:r w:rsidR="003227A9">
        <w:t xml:space="preserve">before the first existing nameserver entry </w:t>
      </w:r>
      <w:r w:rsidRPr="00AF56B1">
        <w:t>to ensure that your Linux computer uses the local DNS server daemon for name resolution.</w:t>
      </w:r>
    </w:p>
    <w:p w14:paraId="03AF3BDE" w14:textId="3CECDBA3" w:rsidR="00B3698F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>Save your changes and quit the editor when finished.</w:t>
      </w:r>
    </w:p>
    <w:p w14:paraId="74986A1E" w14:textId="560B6B20" w:rsidR="00587503" w:rsidRPr="00AF56B1" w:rsidRDefault="0006383B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host server1.example.com</w:t>
      </w:r>
      <w:r w:rsidR="00CE14A0" w:rsidRPr="00AF56B1">
        <w:t xml:space="preserve"> and press Enter.</w:t>
      </w:r>
    </w:p>
    <w:p w14:paraId="162C0320" w14:textId="77777777" w:rsidR="00685C45" w:rsidRPr="00AF56B1" w:rsidRDefault="00685C45" w:rsidP="005145DC">
      <w:pPr>
        <w:pStyle w:val="ListParagraph"/>
        <w:numPr>
          <w:ilvl w:val="0"/>
          <w:numId w:val="6"/>
        </w:numPr>
      </w:pPr>
      <w:r w:rsidRPr="00AF56B1">
        <w:t>Insert a screenshot.</w:t>
      </w:r>
    </w:p>
    <w:sdt>
      <w:sdtPr>
        <w:rPr>
          <w:rStyle w:val="Red"/>
        </w:rPr>
        <w:id w:val="1585578046"/>
        <w:placeholder>
          <w:docPart w:val="80E3DF8C85CE48E68D20ACB7B39DAB66"/>
        </w:placeholder>
        <w:showingPlcHdr/>
      </w:sdtPr>
      <w:sdtEndPr>
        <w:rPr>
          <w:rStyle w:val="Red"/>
        </w:rPr>
      </w:sdtEndPr>
      <w:sdtContent>
        <w:p w14:paraId="3180B0C7" w14:textId="77777777" w:rsidR="00587503" w:rsidRPr="00AF56B1" w:rsidRDefault="00685C45" w:rsidP="00685C45"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10A8714" w14:textId="621B0DF8" w:rsidR="0059275F" w:rsidRPr="00AF56B1" w:rsidRDefault="0006383B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host ftp.example.com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</w:t>
      </w:r>
    </w:p>
    <w:p w14:paraId="7BECDA5C" w14:textId="77777777" w:rsidR="0059275F" w:rsidRPr="00AF56B1" w:rsidRDefault="0059275F" w:rsidP="005145DC">
      <w:pPr>
        <w:pStyle w:val="ListParagraph"/>
        <w:numPr>
          <w:ilvl w:val="0"/>
          <w:numId w:val="6"/>
        </w:numPr>
      </w:pPr>
      <w:r w:rsidRPr="00AF56B1">
        <w:t>Insert a screenshot.</w:t>
      </w:r>
    </w:p>
    <w:sdt>
      <w:sdtPr>
        <w:rPr>
          <w:rStyle w:val="Red"/>
        </w:rPr>
        <w:id w:val="807899944"/>
        <w:placeholder>
          <w:docPart w:val="CEB9DCAAA8DA4B80BDB034D9E4778D7B"/>
        </w:placeholder>
        <w:showingPlcHdr/>
      </w:sdtPr>
      <w:sdtEndPr>
        <w:rPr>
          <w:rStyle w:val="Red"/>
        </w:rPr>
      </w:sdtEndPr>
      <w:sdtContent>
        <w:p w14:paraId="4882024B" w14:textId="77777777" w:rsidR="0059275F" w:rsidRPr="00AF56B1" w:rsidRDefault="0059275F" w:rsidP="0059275F"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E9ECF4A" w14:textId="667E1ABB" w:rsidR="006737B8" w:rsidRPr="00AF56B1" w:rsidRDefault="00085DAC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nslookup server2.example.com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</w:t>
      </w:r>
    </w:p>
    <w:p w14:paraId="6D830DC4" w14:textId="77777777" w:rsidR="006737B8" w:rsidRPr="00AF56B1" w:rsidRDefault="006737B8" w:rsidP="005145DC">
      <w:pPr>
        <w:pStyle w:val="ListParagraph"/>
        <w:numPr>
          <w:ilvl w:val="0"/>
          <w:numId w:val="6"/>
        </w:numPr>
      </w:pPr>
      <w:r w:rsidRPr="00AF56B1">
        <w:t>Insert a screenshot.</w:t>
      </w:r>
    </w:p>
    <w:sdt>
      <w:sdtPr>
        <w:rPr>
          <w:rStyle w:val="Red"/>
        </w:rPr>
        <w:id w:val="-1136953410"/>
        <w:placeholder>
          <w:docPart w:val="1CA93151FF084D7690CB057D8A8C6C01"/>
        </w:placeholder>
        <w:showingPlcHdr/>
      </w:sdtPr>
      <w:sdtEndPr>
        <w:rPr>
          <w:rStyle w:val="Red"/>
        </w:rPr>
      </w:sdtEndPr>
      <w:sdtContent>
        <w:p w14:paraId="57B407C5" w14:textId="77777777" w:rsidR="006737B8" w:rsidRPr="00AF56B1" w:rsidRDefault="006737B8" w:rsidP="006737B8"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309AFC3D" w14:textId="2C8AC93F" w:rsidR="00CD665B" w:rsidRPr="00AF56B1" w:rsidRDefault="00017893" w:rsidP="005145DC">
      <w:pPr>
        <w:pStyle w:val="ListParagraph"/>
        <w:numPr>
          <w:ilvl w:val="0"/>
          <w:numId w:val="6"/>
        </w:numPr>
      </w:pPr>
      <w:r w:rsidRPr="00AF56B1">
        <w:lastRenderedPageBreak/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nslookup www.example.com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</w:t>
      </w:r>
    </w:p>
    <w:p w14:paraId="44CB8AAC" w14:textId="77777777" w:rsidR="00CD665B" w:rsidRPr="00AF56B1" w:rsidRDefault="00CD665B" w:rsidP="005145DC">
      <w:pPr>
        <w:pStyle w:val="ListParagraph"/>
        <w:numPr>
          <w:ilvl w:val="0"/>
          <w:numId w:val="6"/>
        </w:numPr>
      </w:pPr>
      <w:r w:rsidRPr="00AF56B1">
        <w:t>Insert a screenshot.</w:t>
      </w:r>
    </w:p>
    <w:sdt>
      <w:sdtPr>
        <w:rPr>
          <w:rStyle w:val="Red"/>
        </w:rPr>
        <w:id w:val="-131326612"/>
        <w:placeholder>
          <w:docPart w:val="ED1D2D4C9E8F4D5CB145BB406DEB297C"/>
        </w:placeholder>
        <w:showingPlcHdr/>
      </w:sdtPr>
      <w:sdtEndPr>
        <w:rPr>
          <w:rStyle w:val="Red"/>
        </w:rPr>
      </w:sdtEndPr>
      <w:sdtContent>
        <w:p w14:paraId="4F93D282" w14:textId="77777777" w:rsidR="00CD665B" w:rsidRPr="00AF56B1" w:rsidRDefault="00CD665B" w:rsidP="00CD665B"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74FF9FE3" w14:textId="7593FC08" w:rsidR="00FA3D8F" w:rsidRPr="00AF56B1" w:rsidRDefault="00017893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dig @localhost example.com ANY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</w:t>
      </w:r>
    </w:p>
    <w:p w14:paraId="0DA5BF6E" w14:textId="77777777" w:rsidR="00FA3D8F" w:rsidRPr="00AF56B1" w:rsidRDefault="00FA3D8F" w:rsidP="005145DC">
      <w:pPr>
        <w:pStyle w:val="ListParagraph"/>
        <w:numPr>
          <w:ilvl w:val="0"/>
          <w:numId w:val="6"/>
        </w:numPr>
      </w:pPr>
      <w:r w:rsidRPr="00AF56B1">
        <w:t>Insert a screenshot.</w:t>
      </w:r>
    </w:p>
    <w:sdt>
      <w:sdtPr>
        <w:rPr>
          <w:rStyle w:val="Red"/>
        </w:rPr>
        <w:id w:val="-939835120"/>
        <w:placeholder>
          <w:docPart w:val="73ED7E084EF84D748762120552E80E9C"/>
        </w:placeholder>
        <w:showingPlcHdr/>
      </w:sdtPr>
      <w:sdtEndPr>
        <w:rPr>
          <w:rStyle w:val="Red"/>
        </w:rPr>
      </w:sdtEndPr>
      <w:sdtContent>
        <w:p w14:paraId="2AAD8B18" w14:textId="77777777" w:rsidR="00FA3D8F" w:rsidRPr="00AF56B1" w:rsidRDefault="00FA3D8F" w:rsidP="000C5771"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5EBDF108" w14:textId="3F761093" w:rsidR="000C5771" w:rsidRPr="00AF56B1" w:rsidRDefault="00017893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host www.linux.org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</w:t>
      </w:r>
    </w:p>
    <w:p w14:paraId="37D4AD87" w14:textId="77777777" w:rsidR="007373F6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>Explain why the name was resolved successfully.</w:t>
      </w:r>
    </w:p>
    <w:p w14:paraId="7511E3EA" w14:textId="56497105" w:rsidR="007373F6" w:rsidRPr="00AF56B1" w:rsidRDefault="00017893" w:rsidP="005145DC">
      <w:pPr>
        <w:pStyle w:val="ListParagraph"/>
        <w:numPr>
          <w:ilvl w:val="0"/>
          <w:numId w:val="6"/>
        </w:numPr>
      </w:pPr>
      <w:r w:rsidRPr="00AF56B1">
        <w:t>T</w:t>
      </w:r>
      <w:r w:rsidR="00CE14A0" w:rsidRPr="00AF56B1">
        <w:t xml:space="preserve">ype </w:t>
      </w:r>
      <w:r w:rsidR="00CE14A0" w:rsidRPr="00AF56B1">
        <w:rPr>
          <w:b/>
          <w:bCs/>
        </w:rPr>
        <w:t>less /var/named/named.ca</w:t>
      </w:r>
      <w:r w:rsidR="00CE14A0" w:rsidRPr="00AF56B1">
        <w:t xml:space="preserve"> and press </w:t>
      </w:r>
      <w:r w:rsidR="00CE14A0" w:rsidRPr="00AF56B1">
        <w:rPr>
          <w:b/>
          <w:bCs/>
        </w:rPr>
        <w:t>Enter</w:t>
      </w:r>
      <w:r w:rsidR="00CE14A0" w:rsidRPr="00AF56B1">
        <w:t>. View the entries.</w:t>
      </w:r>
    </w:p>
    <w:p w14:paraId="4A6179F9" w14:textId="77777777" w:rsidR="007373F6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>What do these entries represent?</w:t>
      </w:r>
    </w:p>
    <w:sdt>
      <w:sdtPr>
        <w:rPr>
          <w:rStyle w:val="Red"/>
        </w:rPr>
        <w:id w:val="-995029092"/>
        <w:placeholder>
          <w:docPart w:val="517712EEBC3141F3B9C4B3D401C980A0"/>
        </w:placeholder>
        <w:showingPlcHdr/>
      </w:sdtPr>
      <w:sdtEndPr>
        <w:rPr>
          <w:rStyle w:val="Red"/>
        </w:rPr>
      </w:sdtEndPr>
      <w:sdtContent>
        <w:p w14:paraId="189129F0" w14:textId="77777777" w:rsidR="007373F6" w:rsidRPr="00AF56B1" w:rsidRDefault="007373F6" w:rsidP="005145DC">
          <w:pPr>
            <w:pStyle w:val="ListParagraph"/>
            <w:numPr>
              <w:ilvl w:val="0"/>
              <w:numId w:val="6"/>
            </w:numPr>
          </w:pPr>
          <w:r w:rsidRPr="00AF56B1">
            <w:rPr>
              <w:rStyle w:val="PlaceholderText"/>
              <w:color w:val="FF0000"/>
            </w:rPr>
            <w:t>Click or tap here to enter text.</w:t>
          </w:r>
        </w:p>
      </w:sdtContent>
    </w:sdt>
    <w:p w14:paraId="173D533C" w14:textId="762B2692" w:rsidR="00C652C9" w:rsidRPr="00AF56B1" w:rsidRDefault="00C652C9" w:rsidP="005145DC">
      <w:pPr>
        <w:pStyle w:val="ListParagraph"/>
        <w:numPr>
          <w:ilvl w:val="0"/>
          <w:numId w:val="6"/>
        </w:numPr>
      </w:pPr>
      <w:r w:rsidRPr="00AF56B1">
        <w:t>Logon to Gnome, switch your network settings back to Dynamic.</w:t>
      </w:r>
    </w:p>
    <w:p w14:paraId="1402A5EC" w14:textId="21857099" w:rsidR="00CE14A0" w:rsidRPr="00AF56B1" w:rsidRDefault="00CE14A0" w:rsidP="005145DC">
      <w:pPr>
        <w:pStyle w:val="ListParagraph"/>
        <w:numPr>
          <w:ilvl w:val="0"/>
          <w:numId w:val="6"/>
        </w:numPr>
      </w:pPr>
      <w:r w:rsidRPr="00AF56B1">
        <w:t xml:space="preserve">Type exit and press Enter to log out of your shell. </w:t>
      </w:r>
    </w:p>
    <w:sectPr w:rsidR="00CE14A0" w:rsidRPr="00AF56B1" w:rsidSect="00B10298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98151" w14:textId="77777777" w:rsidR="001A6038" w:rsidRDefault="001A6038" w:rsidP="00AB57D0">
      <w:r>
        <w:separator/>
      </w:r>
    </w:p>
  </w:endnote>
  <w:endnote w:type="continuationSeparator" w:id="0">
    <w:p w14:paraId="2D0BA772" w14:textId="77777777" w:rsidR="001A6038" w:rsidRDefault="001A6038" w:rsidP="00AB5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8BF334" w14:textId="0F970D3E" w:rsidR="001A6038" w:rsidRPr="00AB57D0" w:rsidRDefault="001A6038" w:rsidP="00B72264">
    <w:pPr>
      <w:pStyle w:val="Footer"/>
      <w:tabs>
        <w:tab w:val="right" w:pos="10080"/>
      </w:tabs>
    </w:pPr>
    <w:r>
      <w:t>Week 14 Linux Projects</w:t>
    </w:r>
    <w:r w:rsidRPr="00A87D54">
      <w:tab/>
      <w:t xml:space="preserve">Page </w:t>
    </w:r>
    <w:r w:rsidRPr="00A87D54">
      <w:fldChar w:fldCharType="begin"/>
    </w:r>
    <w:r w:rsidRPr="00A87D54">
      <w:instrText xml:space="preserve"> PAGE </w:instrText>
    </w:r>
    <w:r w:rsidRPr="00A87D54">
      <w:fldChar w:fldCharType="separate"/>
    </w:r>
    <w:r w:rsidR="0085362D">
      <w:rPr>
        <w:noProof/>
      </w:rPr>
      <w:t>3</w:t>
    </w:r>
    <w:r w:rsidRPr="00A87D54">
      <w:fldChar w:fldCharType="end"/>
    </w:r>
    <w:r w:rsidRPr="00A87D54">
      <w:t xml:space="preserve"> of </w:t>
    </w:r>
    <w:fldSimple w:instr=" NUMPAGES ">
      <w:r w:rsidR="0085362D">
        <w:rPr>
          <w:noProof/>
        </w:rPr>
        <w:t>8</w:t>
      </w:r>
    </w:fldSimple>
    <w:r w:rsidRPr="00A87D54">
      <w:tab/>
      <w:t xml:space="preserve">Revised: </w:t>
    </w:r>
    <w:r w:rsidR="000E41EA">
      <w:t>04</w:t>
    </w:r>
    <w:r w:rsidR="00EA77CA">
      <w:t>/</w:t>
    </w:r>
    <w:r w:rsidR="00AF56B1">
      <w:t>2</w:t>
    </w:r>
    <w:r w:rsidR="00424969">
      <w:t>7</w:t>
    </w:r>
    <w:r w:rsidR="00EA77CA">
      <w:t>/20</w:t>
    </w:r>
    <w:r w:rsidR="000070F8">
      <w:t>2</w:t>
    </w:r>
    <w:r w:rsidR="00424969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D06F0" w14:textId="77777777" w:rsidR="001A6038" w:rsidRDefault="001A6038" w:rsidP="00AB57D0">
      <w:r>
        <w:separator/>
      </w:r>
    </w:p>
  </w:footnote>
  <w:footnote w:type="continuationSeparator" w:id="0">
    <w:p w14:paraId="0A839E30" w14:textId="77777777" w:rsidR="001A6038" w:rsidRDefault="001A6038" w:rsidP="00AB57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5E141C0"/>
    <w:multiLevelType w:val="hybridMultilevel"/>
    <w:tmpl w:val="6E90EA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38727CD"/>
    <w:multiLevelType w:val="hybridMultilevel"/>
    <w:tmpl w:val="1BE47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53678A8"/>
    <w:multiLevelType w:val="hybridMultilevel"/>
    <w:tmpl w:val="7396C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6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9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0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2" w15:restartNumberingAfterBreak="0">
    <w:nsid w:val="62F524DE"/>
    <w:multiLevelType w:val="hybridMultilevel"/>
    <w:tmpl w:val="033450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C7F609B"/>
    <w:multiLevelType w:val="hybridMultilevel"/>
    <w:tmpl w:val="4F6AE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5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476726539">
    <w:abstractNumId w:val="25"/>
  </w:num>
  <w:num w:numId="2" w16cid:durableId="1479568205">
    <w:abstractNumId w:val="23"/>
  </w:num>
  <w:num w:numId="3" w16cid:durableId="1458063337">
    <w:abstractNumId w:val="18"/>
  </w:num>
  <w:num w:numId="4" w16cid:durableId="728184584">
    <w:abstractNumId w:val="1"/>
  </w:num>
  <w:num w:numId="5" w16cid:durableId="840195961">
    <w:abstractNumId w:val="8"/>
  </w:num>
  <w:num w:numId="6" w16cid:durableId="1186485247">
    <w:abstractNumId w:val="42"/>
  </w:num>
  <w:num w:numId="7" w16cid:durableId="2089572600">
    <w:abstractNumId w:val="32"/>
  </w:num>
  <w:num w:numId="8" w16cid:durableId="25907318">
    <w:abstractNumId w:val="20"/>
  </w:num>
  <w:num w:numId="9" w16cid:durableId="997030337">
    <w:abstractNumId w:val="45"/>
  </w:num>
  <w:num w:numId="10" w16cid:durableId="1501235792">
    <w:abstractNumId w:val="13"/>
  </w:num>
  <w:num w:numId="11" w16cid:durableId="2054188817">
    <w:abstractNumId w:val="39"/>
  </w:num>
  <w:num w:numId="12" w16cid:durableId="821969370">
    <w:abstractNumId w:val="14"/>
  </w:num>
  <w:num w:numId="13" w16cid:durableId="291981404">
    <w:abstractNumId w:val="26"/>
  </w:num>
  <w:num w:numId="14" w16cid:durableId="1317954472">
    <w:abstractNumId w:val="12"/>
  </w:num>
  <w:num w:numId="15" w16cid:durableId="144590353">
    <w:abstractNumId w:val="11"/>
  </w:num>
  <w:num w:numId="16" w16cid:durableId="2074042071">
    <w:abstractNumId w:val="33"/>
  </w:num>
  <w:num w:numId="17" w16cid:durableId="1107312050">
    <w:abstractNumId w:val="0"/>
  </w:num>
  <w:num w:numId="18" w16cid:durableId="1746881068">
    <w:abstractNumId w:val="34"/>
  </w:num>
  <w:num w:numId="19" w16cid:durableId="514460307">
    <w:abstractNumId w:val="37"/>
  </w:num>
  <w:num w:numId="20" w16cid:durableId="1340498373">
    <w:abstractNumId w:val="30"/>
  </w:num>
  <w:num w:numId="21" w16cid:durableId="643311866">
    <w:abstractNumId w:val="27"/>
  </w:num>
  <w:num w:numId="22" w16cid:durableId="1384863048">
    <w:abstractNumId w:val="44"/>
  </w:num>
  <w:num w:numId="23" w16cid:durableId="763259168">
    <w:abstractNumId w:val="16"/>
  </w:num>
  <w:num w:numId="24" w16cid:durableId="1342243387">
    <w:abstractNumId w:val="19"/>
  </w:num>
  <w:num w:numId="25" w16cid:durableId="2055612399">
    <w:abstractNumId w:val="5"/>
  </w:num>
  <w:num w:numId="26" w16cid:durableId="1446532989">
    <w:abstractNumId w:val="17"/>
  </w:num>
  <w:num w:numId="27" w16cid:durableId="626278611">
    <w:abstractNumId w:val="36"/>
  </w:num>
  <w:num w:numId="28" w16cid:durableId="873005852">
    <w:abstractNumId w:val="40"/>
  </w:num>
  <w:num w:numId="29" w16cid:durableId="1021248964">
    <w:abstractNumId w:val="9"/>
  </w:num>
  <w:num w:numId="30" w16cid:durableId="282543184">
    <w:abstractNumId w:val="43"/>
  </w:num>
  <w:num w:numId="31" w16cid:durableId="941450796">
    <w:abstractNumId w:val="6"/>
  </w:num>
  <w:num w:numId="32" w16cid:durableId="1248151380">
    <w:abstractNumId w:val="41"/>
  </w:num>
  <w:num w:numId="33" w16cid:durableId="1167478455">
    <w:abstractNumId w:val="24"/>
  </w:num>
  <w:num w:numId="34" w16cid:durableId="650598386">
    <w:abstractNumId w:val="15"/>
  </w:num>
  <w:num w:numId="35" w16cid:durableId="418675970">
    <w:abstractNumId w:val="7"/>
  </w:num>
  <w:num w:numId="36" w16cid:durableId="1656714754">
    <w:abstractNumId w:val="22"/>
  </w:num>
  <w:num w:numId="37" w16cid:durableId="330061693">
    <w:abstractNumId w:val="31"/>
  </w:num>
  <w:num w:numId="38" w16cid:durableId="916286549">
    <w:abstractNumId w:val="2"/>
  </w:num>
  <w:num w:numId="39" w16cid:durableId="2106067982">
    <w:abstractNumId w:val="38"/>
  </w:num>
  <w:num w:numId="40" w16cid:durableId="1124153728">
    <w:abstractNumId w:val="21"/>
  </w:num>
  <w:num w:numId="41" w16cid:durableId="1044674855">
    <w:abstractNumId w:val="10"/>
  </w:num>
  <w:num w:numId="42" w16cid:durableId="496270514">
    <w:abstractNumId w:val="29"/>
  </w:num>
  <w:num w:numId="43" w16cid:durableId="1309089542">
    <w:abstractNumId w:val="3"/>
  </w:num>
  <w:num w:numId="44" w16cid:durableId="1333995355">
    <w:abstractNumId w:val="28"/>
  </w:num>
  <w:num w:numId="45" w16cid:durableId="401682420">
    <w:abstractNumId w:val="35"/>
  </w:num>
  <w:num w:numId="46" w16cid:durableId="134547090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120"/>
  <w:displayHorizontalDrawingGridEvery w:val="2"/>
  <w:characterSpacingControl w:val="doNotCompress"/>
  <w:hdrShapeDefaults>
    <o:shapedefaults v:ext="edit" spidmax="1904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TC1MLI0MjI2NzAzN7dQ0lEKTi0uzszPAykwqQUAgSB1cCwAAAA="/>
  </w:docVars>
  <w:rsids>
    <w:rsidRoot w:val="003B5A3B"/>
    <w:rsid w:val="0000053E"/>
    <w:rsid w:val="0000275F"/>
    <w:rsid w:val="00002E77"/>
    <w:rsid w:val="000038A8"/>
    <w:rsid w:val="0000409B"/>
    <w:rsid w:val="000056EE"/>
    <w:rsid w:val="000070F8"/>
    <w:rsid w:val="00011315"/>
    <w:rsid w:val="000114F8"/>
    <w:rsid w:val="00011DDF"/>
    <w:rsid w:val="00011F83"/>
    <w:rsid w:val="00012210"/>
    <w:rsid w:val="000133C8"/>
    <w:rsid w:val="00013951"/>
    <w:rsid w:val="00014F92"/>
    <w:rsid w:val="00015C11"/>
    <w:rsid w:val="00015C1D"/>
    <w:rsid w:val="00016D2C"/>
    <w:rsid w:val="000177F1"/>
    <w:rsid w:val="00017893"/>
    <w:rsid w:val="00020496"/>
    <w:rsid w:val="0002055B"/>
    <w:rsid w:val="00021680"/>
    <w:rsid w:val="00021BBD"/>
    <w:rsid w:val="00021DF3"/>
    <w:rsid w:val="00022209"/>
    <w:rsid w:val="00022560"/>
    <w:rsid w:val="0002499F"/>
    <w:rsid w:val="00026C77"/>
    <w:rsid w:val="00026E2E"/>
    <w:rsid w:val="000274D6"/>
    <w:rsid w:val="000315CB"/>
    <w:rsid w:val="00031A00"/>
    <w:rsid w:val="00033F40"/>
    <w:rsid w:val="00034DCE"/>
    <w:rsid w:val="000368F4"/>
    <w:rsid w:val="00037643"/>
    <w:rsid w:val="00040AD9"/>
    <w:rsid w:val="00041FBC"/>
    <w:rsid w:val="00043E69"/>
    <w:rsid w:val="00045558"/>
    <w:rsid w:val="00045FEA"/>
    <w:rsid w:val="000476CB"/>
    <w:rsid w:val="0005091A"/>
    <w:rsid w:val="0005360C"/>
    <w:rsid w:val="000569A3"/>
    <w:rsid w:val="00056EE3"/>
    <w:rsid w:val="00057549"/>
    <w:rsid w:val="00061052"/>
    <w:rsid w:val="000612CE"/>
    <w:rsid w:val="0006383B"/>
    <w:rsid w:val="000638CD"/>
    <w:rsid w:val="00065258"/>
    <w:rsid w:val="00065AF1"/>
    <w:rsid w:val="00066489"/>
    <w:rsid w:val="000716A5"/>
    <w:rsid w:val="0007172B"/>
    <w:rsid w:val="0007305E"/>
    <w:rsid w:val="00074175"/>
    <w:rsid w:val="0007535C"/>
    <w:rsid w:val="00075CF4"/>
    <w:rsid w:val="000761BB"/>
    <w:rsid w:val="00076330"/>
    <w:rsid w:val="0007638D"/>
    <w:rsid w:val="000776FE"/>
    <w:rsid w:val="000778E9"/>
    <w:rsid w:val="00077F9C"/>
    <w:rsid w:val="00080590"/>
    <w:rsid w:val="0008155F"/>
    <w:rsid w:val="00082070"/>
    <w:rsid w:val="0008250D"/>
    <w:rsid w:val="00082957"/>
    <w:rsid w:val="00083728"/>
    <w:rsid w:val="00083C28"/>
    <w:rsid w:val="00084023"/>
    <w:rsid w:val="00084BB5"/>
    <w:rsid w:val="00085BBB"/>
    <w:rsid w:val="00085DAC"/>
    <w:rsid w:val="00090CFE"/>
    <w:rsid w:val="000934F3"/>
    <w:rsid w:val="0009481D"/>
    <w:rsid w:val="000958EF"/>
    <w:rsid w:val="000A1150"/>
    <w:rsid w:val="000A1770"/>
    <w:rsid w:val="000A18A1"/>
    <w:rsid w:val="000A3751"/>
    <w:rsid w:val="000A3DCB"/>
    <w:rsid w:val="000A496F"/>
    <w:rsid w:val="000A5D20"/>
    <w:rsid w:val="000A6AA7"/>
    <w:rsid w:val="000B0B56"/>
    <w:rsid w:val="000B120E"/>
    <w:rsid w:val="000B262D"/>
    <w:rsid w:val="000B2758"/>
    <w:rsid w:val="000B56E2"/>
    <w:rsid w:val="000B7464"/>
    <w:rsid w:val="000C02D3"/>
    <w:rsid w:val="000C2F1C"/>
    <w:rsid w:val="000C35A3"/>
    <w:rsid w:val="000C5508"/>
    <w:rsid w:val="000C5771"/>
    <w:rsid w:val="000C6BD4"/>
    <w:rsid w:val="000D0019"/>
    <w:rsid w:val="000D1831"/>
    <w:rsid w:val="000D1EB5"/>
    <w:rsid w:val="000D318C"/>
    <w:rsid w:val="000D50BB"/>
    <w:rsid w:val="000E174F"/>
    <w:rsid w:val="000E2A1B"/>
    <w:rsid w:val="000E30ED"/>
    <w:rsid w:val="000E333D"/>
    <w:rsid w:val="000E3373"/>
    <w:rsid w:val="000E3940"/>
    <w:rsid w:val="000E402D"/>
    <w:rsid w:val="000E41EA"/>
    <w:rsid w:val="000E448D"/>
    <w:rsid w:val="000E499B"/>
    <w:rsid w:val="000E530F"/>
    <w:rsid w:val="000E5FBF"/>
    <w:rsid w:val="000E6FEF"/>
    <w:rsid w:val="000E7C98"/>
    <w:rsid w:val="000F1FB1"/>
    <w:rsid w:val="000F2244"/>
    <w:rsid w:val="000F2EA9"/>
    <w:rsid w:val="000F32DD"/>
    <w:rsid w:val="000F4A3B"/>
    <w:rsid w:val="000F5186"/>
    <w:rsid w:val="000F55C3"/>
    <w:rsid w:val="00100FC2"/>
    <w:rsid w:val="0010102F"/>
    <w:rsid w:val="00101457"/>
    <w:rsid w:val="001015EC"/>
    <w:rsid w:val="00103243"/>
    <w:rsid w:val="0010343A"/>
    <w:rsid w:val="001038DC"/>
    <w:rsid w:val="00107FF6"/>
    <w:rsid w:val="00110E98"/>
    <w:rsid w:val="00111588"/>
    <w:rsid w:val="00111607"/>
    <w:rsid w:val="00111C7E"/>
    <w:rsid w:val="0011269A"/>
    <w:rsid w:val="001142C4"/>
    <w:rsid w:val="001143F0"/>
    <w:rsid w:val="00116014"/>
    <w:rsid w:val="00116C75"/>
    <w:rsid w:val="00117AC0"/>
    <w:rsid w:val="00117B7F"/>
    <w:rsid w:val="00120939"/>
    <w:rsid w:val="0012154E"/>
    <w:rsid w:val="00121EDF"/>
    <w:rsid w:val="00121FEB"/>
    <w:rsid w:val="001224DD"/>
    <w:rsid w:val="00123216"/>
    <w:rsid w:val="00123965"/>
    <w:rsid w:val="00123A8A"/>
    <w:rsid w:val="00124110"/>
    <w:rsid w:val="00124612"/>
    <w:rsid w:val="00125220"/>
    <w:rsid w:val="00126FB6"/>
    <w:rsid w:val="001273E9"/>
    <w:rsid w:val="00127BE0"/>
    <w:rsid w:val="00134ECF"/>
    <w:rsid w:val="0013594D"/>
    <w:rsid w:val="001367DA"/>
    <w:rsid w:val="00136E32"/>
    <w:rsid w:val="00136EBE"/>
    <w:rsid w:val="00142953"/>
    <w:rsid w:val="0014498C"/>
    <w:rsid w:val="00145F26"/>
    <w:rsid w:val="001477B3"/>
    <w:rsid w:val="001515E5"/>
    <w:rsid w:val="00152244"/>
    <w:rsid w:val="001539FB"/>
    <w:rsid w:val="00155276"/>
    <w:rsid w:val="001564AE"/>
    <w:rsid w:val="00156FEF"/>
    <w:rsid w:val="001648E4"/>
    <w:rsid w:val="00167137"/>
    <w:rsid w:val="0016720A"/>
    <w:rsid w:val="0017430B"/>
    <w:rsid w:val="00174790"/>
    <w:rsid w:val="00176352"/>
    <w:rsid w:val="00177042"/>
    <w:rsid w:val="0017767D"/>
    <w:rsid w:val="001819FF"/>
    <w:rsid w:val="00183C98"/>
    <w:rsid w:val="0019119E"/>
    <w:rsid w:val="001921E0"/>
    <w:rsid w:val="00193337"/>
    <w:rsid w:val="001936C3"/>
    <w:rsid w:val="00194F06"/>
    <w:rsid w:val="00194F48"/>
    <w:rsid w:val="0019596C"/>
    <w:rsid w:val="001A050A"/>
    <w:rsid w:val="001A060F"/>
    <w:rsid w:val="001A1B6D"/>
    <w:rsid w:val="001A3148"/>
    <w:rsid w:val="001A3B44"/>
    <w:rsid w:val="001A3E71"/>
    <w:rsid w:val="001A3FED"/>
    <w:rsid w:val="001A470D"/>
    <w:rsid w:val="001A56BC"/>
    <w:rsid w:val="001A5AE7"/>
    <w:rsid w:val="001A6038"/>
    <w:rsid w:val="001A70DE"/>
    <w:rsid w:val="001A794F"/>
    <w:rsid w:val="001A7FBB"/>
    <w:rsid w:val="001B0D91"/>
    <w:rsid w:val="001B392A"/>
    <w:rsid w:val="001B4BA0"/>
    <w:rsid w:val="001B4F75"/>
    <w:rsid w:val="001B4FA6"/>
    <w:rsid w:val="001B5D53"/>
    <w:rsid w:val="001B5DB3"/>
    <w:rsid w:val="001C0D26"/>
    <w:rsid w:val="001C137B"/>
    <w:rsid w:val="001C201F"/>
    <w:rsid w:val="001C563C"/>
    <w:rsid w:val="001C5EEA"/>
    <w:rsid w:val="001C75FA"/>
    <w:rsid w:val="001D0D2E"/>
    <w:rsid w:val="001D3927"/>
    <w:rsid w:val="001D39F5"/>
    <w:rsid w:val="001D3D37"/>
    <w:rsid w:val="001D6561"/>
    <w:rsid w:val="001D7BA7"/>
    <w:rsid w:val="001E1E6F"/>
    <w:rsid w:val="001E2EC3"/>
    <w:rsid w:val="001E6110"/>
    <w:rsid w:val="001E6DEE"/>
    <w:rsid w:val="001F0310"/>
    <w:rsid w:val="001F07B4"/>
    <w:rsid w:val="001F101A"/>
    <w:rsid w:val="001F1CD4"/>
    <w:rsid w:val="001F1FB8"/>
    <w:rsid w:val="001F2D2B"/>
    <w:rsid w:val="001F3FA5"/>
    <w:rsid w:val="001F47B2"/>
    <w:rsid w:val="001F4BC3"/>
    <w:rsid w:val="001F6675"/>
    <w:rsid w:val="001F78A2"/>
    <w:rsid w:val="002003C6"/>
    <w:rsid w:val="0020198D"/>
    <w:rsid w:val="002027B3"/>
    <w:rsid w:val="00202867"/>
    <w:rsid w:val="00204346"/>
    <w:rsid w:val="00204528"/>
    <w:rsid w:val="00204E39"/>
    <w:rsid w:val="0020596F"/>
    <w:rsid w:val="0020614F"/>
    <w:rsid w:val="00210FCA"/>
    <w:rsid w:val="00211F91"/>
    <w:rsid w:val="0022153F"/>
    <w:rsid w:val="00223C29"/>
    <w:rsid w:val="0022427E"/>
    <w:rsid w:val="002249B3"/>
    <w:rsid w:val="00226C44"/>
    <w:rsid w:val="00226EEC"/>
    <w:rsid w:val="0022769B"/>
    <w:rsid w:val="00227E0A"/>
    <w:rsid w:val="00227F64"/>
    <w:rsid w:val="0023406B"/>
    <w:rsid w:val="0023418B"/>
    <w:rsid w:val="00237E71"/>
    <w:rsid w:val="002414A8"/>
    <w:rsid w:val="002415C2"/>
    <w:rsid w:val="00241D04"/>
    <w:rsid w:val="0024371A"/>
    <w:rsid w:val="002453C9"/>
    <w:rsid w:val="0024603F"/>
    <w:rsid w:val="002476B4"/>
    <w:rsid w:val="00250FA5"/>
    <w:rsid w:val="00251F8F"/>
    <w:rsid w:val="0025402F"/>
    <w:rsid w:val="00254581"/>
    <w:rsid w:val="00255B3A"/>
    <w:rsid w:val="002560B6"/>
    <w:rsid w:val="002608FE"/>
    <w:rsid w:val="0026530D"/>
    <w:rsid w:val="00265D9B"/>
    <w:rsid w:val="00266353"/>
    <w:rsid w:val="00266856"/>
    <w:rsid w:val="00266AA0"/>
    <w:rsid w:val="00272FFF"/>
    <w:rsid w:val="0027474D"/>
    <w:rsid w:val="002747B4"/>
    <w:rsid w:val="00274C82"/>
    <w:rsid w:val="00274DCC"/>
    <w:rsid w:val="00275ED9"/>
    <w:rsid w:val="00280EC6"/>
    <w:rsid w:val="00281E27"/>
    <w:rsid w:val="00282781"/>
    <w:rsid w:val="00283A90"/>
    <w:rsid w:val="00284E24"/>
    <w:rsid w:val="002857DA"/>
    <w:rsid w:val="00286CFA"/>
    <w:rsid w:val="0029197A"/>
    <w:rsid w:val="0029372C"/>
    <w:rsid w:val="00294354"/>
    <w:rsid w:val="002949C2"/>
    <w:rsid w:val="00296018"/>
    <w:rsid w:val="00297585"/>
    <w:rsid w:val="002A10CF"/>
    <w:rsid w:val="002A1CD2"/>
    <w:rsid w:val="002A21CE"/>
    <w:rsid w:val="002A3D24"/>
    <w:rsid w:val="002A47CE"/>
    <w:rsid w:val="002A5C12"/>
    <w:rsid w:val="002A6342"/>
    <w:rsid w:val="002A7160"/>
    <w:rsid w:val="002A7769"/>
    <w:rsid w:val="002A777E"/>
    <w:rsid w:val="002B02C7"/>
    <w:rsid w:val="002B4026"/>
    <w:rsid w:val="002B5E78"/>
    <w:rsid w:val="002B5F4B"/>
    <w:rsid w:val="002B6859"/>
    <w:rsid w:val="002B7224"/>
    <w:rsid w:val="002C0295"/>
    <w:rsid w:val="002C0525"/>
    <w:rsid w:val="002C0846"/>
    <w:rsid w:val="002C0EF8"/>
    <w:rsid w:val="002C0F97"/>
    <w:rsid w:val="002C4EAB"/>
    <w:rsid w:val="002C4FA1"/>
    <w:rsid w:val="002C53D1"/>
    <w:rsid w:val="002C5D52"/>
    <w:rsid w:val="002D1516"/>
    <w:rsid w:val="002D19F9"/>
    <w:rsid w:val="002D1AF7"/>
    <w:rsid w:val="002D1CDC"/>
    <w:rsid w:val="002D2A15"/>
    <w:rsid w:val="002D4AD3"/>
    <w:rsid w:val="002D5406"/>
    <w:rsid w:val="002E0A1F"/>
    <w:rsid w:val="002E2866"/>
    <w:rsid w:val="002E502C"/>
    <w:rsid w:val="002E5E9B"/>
    <w:rsid w:val="002E7FD7"/>
    <w:rsid w:val="002F0080"/>
    <w:rsid w:val="002F035A"/>
    <w:rsid w:val="002F052E"/>
    <w:rsid w:val="002F1057"/>
    <w:rsid w:val="002F1368"/>
    <w:rsid w:val="002F2D02"/>
    <w:rsid w:val="002F38F1"/>
    <w:rsid w:val="002F4E9B"/>
    <w:rsid w:val="002F7F96"/>
    <w:rsid w:val="00300466"/>
    <w:rsid w:val="00300A22"/>
    <w:rsid w:val="00303455"/>
    <w:rsid w:val="00305371"/>
    <w:rsid w:val="003059C1"/>
    <w:rsid w:val="00307B74"/>
    <w:rsid w:val="00310ED4"/>
    <w:rsid w:val="003125FE"/>
    <w:rsid w:val="00313E4E"/>
    <w:rsid w:val="003148FA"/>
    <w:rsid w:val="003151E1"/>
    <w:rsid w:val="00316356"/>
    <w:rsid w:val="00316A42"/>
    <w:rsid w:val="00317653"/>
    <w:rsid w:val="00320FB7"/>
    <w:rsid w:val="00321437"/>
    <w:rsid w:val="003227A9"/>
    <w:rsid w:val="00322CEE"/>
    <w:rsid w:val="0032311C"/>
    <w:rsid w:val="00323E97"/>
    <w:rsid w:val="00324A25"/>
    <w:rsid w:val="00325CFD"/>
    <w:rsid w:val="00325DD0"/>
    <w:rsid w:val="00326097"/>
    <w:rsid w:val="003270F7"/>
    <w:rsid w:val="003271EC"/>
    <w:rsid w:val="00327AA1"/>
    <w:rsid w:val="003307EC"/>
    <w:rsid w:val="003317E6"/>
    <w:rsid w:val="00331BB2"/>
    <w:rsid w:val="00331FF8"/>
    <w:rsid w:val="00333205"/>
    <w:rsid w:val="003345F3"/>
    <w:rsid w:val="003355C6"/>
    <w:rsid w:val="0033592C"/>
    <w:rsid w:val="00335E91"/>
    <w:rsid w:val="00336138"/>
    <w:rsid w:val="003376B9"/>
    <w:rsid w:val="0034029A"/>
    <w:rsid w:val="00342B75"/>
    <w:rsid w:val="0034501F"/>
    <w:rsid w:val="00345F7B"/>
    <w:rsid w:val="00346748"/>
    <w:rsid w:val="003468CA"/>
    <w:rsid w:val="00347034"/>
    <w:rsid w:val="00350A41"/>
    <w:rsid w:val="00351517"/>
    <w:rsid w:val="0035170F"/>
    <w:rsid w:val="003521EA"/>
    <w:rsid w:val="00352D7A"/>
    <w:rsid w:val="003533BE"/>
    <w:rsid w:val="0035408D"/>
    <w:rsid w:val="003558AF"/>
    <w:rsid w:val="003562C7"/>
    <w:rsid w:val="003574B2"/>
    <w:rsid w:val="00357ECA"/>
    <w:rsid w:val="00360730"/>
    <w:rsid w:val="003613FE"/>
    <w:rsid w:val="00361BE1"/>
    <w:rsid w:val="00361ED2"/>
    <w:rsid w:val="00362501"/>
    <w:rsid w:val="00362855"/>
    <w:rsid w:val="0036298A"/>
    <w:rsid w:val="00363002"/>
    <w:rsid w:val="003630D4"/>
    <w:rsid w:val="00363C5B"/>
    <w:rsid w:val="0037162D"/>
    <w:rsid w:val="00371C3B"/>
    <w:rsid w:val="003724F9"/>
    <w:rsid w:val="00375E51"/>
    <w:rsid w:val="003764E1"/>
    <w:rsid w:val="003803F1"/>
    <w:rsid w:val="00380E87"/>
    <w:rsid w:val="00381729"/>
    <w:rsid w:val="00382CEC"/>
    <w:rsid w:val="00382FD0"/>
    <w:rsid w:val="0038353E"/>
    <w:rsid w:val="00383EBB"/>
    <w:rsid w:val="00384594"/>
    <w:rsid w:val="003848DF"/>
    <w:rsid w:val="00385474"/>
    <w:rsid w:val="00386B95"/>
    <w:rsid w:val="00386F49"/>
    <w:rsid w:val="003874E8"/>
    <w:rsid w:val="00390F30"/>
    <w:rsid w:val="0039198B"/>
    <w:rsid w:val="0039225D"/>
    <w:rsid w:val="00392E1A"/>
    <w:rsid w:val="0039326C"/>
    <w:rsid w:val="0039336C"/>
    <w:rsid w:val="003939E8"/>
    <w:rsid w:val="00394088"/>
    <w:rsid w:val="003959DB"/>
    <w:rsid w:val="00397EE4"/>
    <w:rsid w:val="003A1584"/>
    <w:rsid w:val="003A5BD2"/>
    <w:rsid w:val="003A63AE"/>
    <w:rsid w:val="003A6739"/>
    <w:rsid w:val="003A69CD"/>
    <w:rsid w:val="003A6F48"/>
    <w:rsid w:val="003A757B"/>
    <w:rsid w:val="003B1843"/>
    <w:rsid w:val="003B28B8"/>
    <w:rsid w:val="003B30CF"/>
    <w:rsid w:val="003B4B95"/>
    <w:rsid w:val="003B52E4"/>
    <w:rsid w:val="003B5A3B"/>
    <w:rsid w:val="003C0738"/>
    <w:rsid w:val="003C1F09"/>
    <w:rsid w:val="003C3095"/>
    <w:rsid w:val="003C40F7"/>
    <w:rsid w:val="003C4614"/>
    <w:rsid w:val="003C609B"/>
    <w:rsid w:val="003C6272"/>
    <w:rsid w:val="003C7BEE"/>
    <w:rsid w:val="003D1802"/>
    <w:rsid w:val="003D1F9D"/>
    <w:rsid w:val="003D2C67"/>
    <w:rsid w:val="003D5627"/>
    <w:rsid w:val="003D5745"/>
    <w:rsid w:val="003D5D88"/>
    <w:rsid w:val="003D6C62"/>
    <w:rsid w:val="003E075F"/>
    <w:rsid w:val="003E0E6B"/>
    <w:rsid w:val="003E17C1"/>
    <w:rsid w:val="003E2047"/>
    <w:rsid w:val="003E2375"/>
    <w:rsid w:val="003E2798"/>
    <w:rsid w:val="003E3167"/>
    <w:rsid w:val="003E45B3"/>
    <w:rsid w:val="003E46A6"/>
    <w:rsid w:val="003F1691"/>
    <w:rsid w:val="003F2990"/>
    <w:rsid w:val="003F33DC"/>
    <w:rsid w:val="003F348C"/>
    <w:rsid w:val="003F3A78"/>
    <w:rsid w:val="003F5D0C"/>
    <w:rsid w:val="004014D4"/>
    <w:rsid w:val="004024A1"/>
    <w:rsid w:val="00404486"/>
    <w:rsid w:val="004045C5"/>
    <w:rsid w:val="0041330A"/>
    <w:rsid w:val="00414B59"/>
    <w:rsid w:val="004158FA"/>
    <w:rsid w:val="00416622"/>
    <w:rsid w:val="004204CB"/>
    <w:rsid w:val="0042073A"/>
    <w:rsid w:val="0042202E"/>
    <w:rsid w:val="0042437F"/>
    <w:rsid w:val="00424969"/>
    <w:rsid w:val="00424C4E"/>
    <w:rsid w:val="0042754F"/>
    <w:rsid w:val="004309C2"/>
    <w:rsid w:val="004323D2"/>
    <w:rsid w:val="00432DDB"/>
    <w:rsid w:val="00433394"/>
    <w:rsid w:val="00433F18"/>
    <w:rsid w:val="00435492"/>
    <w:rsid w:val="00435B22"/>
    <w:rsid w:val="004365AC"/>
    <w:rsid w:val="004402AB"/>
    <w:rsid w:val="00441909"/>
    <w:rsid w:val="00442FBB"/>
    <w:rsid w:val="00443F10"/>
    <w:rsid w:val="00444C42"/>
    <w:rsid w:val="004465E9"/>
    <w:rsid w:val="004467E0"/>
    <w:rsid w:val="00447072"/>
    <w:rsid w:val="00447AAB"/>
    <w:rsid w:val="00447E31"/>
    <w:rsid w:val="004501E1"/>
    <w:rsid w:val="0045199B"/>
    <w:rsid w:val="00452C21"/>
    <w:rsid w:val="00452F87"/>
    <w:rsid w:val="004539F8"/>
    <w:rsid w:val="00455B76"/>
    <w:rsid w:val="00455BF3"/>
    <w:rsid w:val="004565F2"/>
    <w:rsid w:val="004567F1"/>
    <w:rsid w:val="00457328"/>
    <w:rsid w:val="00461B03"/>
    <w:rsid w:val="00462324"/>
    <w:rsid w:val="00462B23"/>
    <w:rsid w:val="0046309E"/>
    <w:rsid w:val="004658D6"/>
    <w:rsid w:val="00465CE1"/>
    <w:rsid w:val="00466F7C"/>
    <w:rsid w:val="0046737E"/>
    <w:rsid w:val="00470362"/>
    <w:rsid w:val="00471BA6"/>
    <w:rsid w:val="0047224F"/>
    <w:rsid w:val="00473117"/>
    <w:rsid w:val="00473139"/>
    <w:rsid w:val="00473DEC"/>
    <w:rsid w:val="00473EA2"/>
    <w:rsid w:val="00474920"/>
    <w:rsid w:val="00474E82"/>
    <w:rsid w:val="00476D44"/>
    <w:rsid w:val="0047705A"/>
    <w:rsid w:val="0047735D"/>
    <w:rsid w:val="00480270"/>
    <w:rsid w:val="00483980"/>
    <w:rsid w:val="00484CE0"/>
    <w:rsid w:val="00485224"/>
    <w:rsid w:val="004854E6"/>
    <w:rsid w:val="00485DF9"/>
    <w:rsid w:val="0048605A"/>
    <w:rsid w:val="00486C90"/>
    <w:rsid w:val="004909FF"/>
    <w:rsid w:val="00490C67"/>
    <w:rsid w:val="004913F2"/>
    <w:rsid w:val="00492E20"/>
    <w:rsid w:val="00494C1A"/>
    <w:rsid w:val="0049663E"/>
    <w:rsid w:val="00496DF9"/>
    <w:rsid w:val="00497903"/>
    <w:rsid w:val="004A02FA"/>
    <w:rsid w:val="004A119C"/>
    <w:rsid w:val="004A1DE6"/>
    <w:rsid w:val="004A202A"/>
    <w:rsid w:val="004A27E9"/>
    <w:rsid w:val="004A290F"/>
    <w:rsid w:val="004A2A66"/>
    <w:rsid w:val="004A2FB9"/>
    <w:rsid w:val="004A31CB"/>
    <w:rsid w:val="004A37A5"/>
    <w:rsid w:val="004A3CEA"/>
    <w:rsid w:val="004A422E"/>
    <w:rsid w:val="004A4A77"/>
    <w:rsid w:val="004A523E"/>
    <w:rsid w:val="004A5B55"/>
    <w:rsid w:val="004A5F74"/>
    <w:rsid w:val="004A7857"/>
    <w:rsid w:val="004B2903"/>
    <w:rsid w:val="004B3E38"/>
    <w:rsid w:val="004B567C"/>
    <w:rsid w:val="004B5F46"/>
    <w:rsid w:val="004B6488"/>
    <w:rsid w:val="004B7C19"/>
    <w:rsid w:val="004C1055"/>
    <w:rsid w:val="004C37B1"/>
    <w:rsid w:val="004C52E3"/>
    <w:rsid w:val="004C5A89"/>
    <w:rsid w:val="004C7680"/>
    <w:rsid w:val="004C7844"/>
    <w:rsid w:val="004D02C2"/>
    <w:rsid w:val="004D1645"/>
    <w:rsid w:val="004D185A"/>
    <w:rsid w:val="004D1E72"/>
    <w:rsid w:val="004D2170"/>
    <w:rsid w:val="004D2368"/>
    <w:rsid w:val="004D4C78"/>
    <w:rsid w:val="004D74F2"/>
    <w:rsid w:val="004D7E49"/>
    <w:rsid w:val="004E0219"/>
    <w:rsid w:val="004E16F0"/>
    <w:rsid w:val="004E20BB"/>
    <w:rsid w:val="004E2AC7"/>
    <w:rsid w:val="004E2B8A"/>
    <w:rsid w:val="004E5185"/>
    <w:rsid w:val="004E5E15"/>
    <w:rsid w:val="004E7981"/>
    <w:rsid w:val="004F0CF1"/>
    <w:rsid w:val="004F1A82"/>
    <w:rsid w:val="004F1D9C"/>
    <w:rsid w:val="004F4A83"/>
    <w:rsid w:val="004F5040"/>
    <w:rsid w:val="004F55C0"/>
    <w:rsid w:val="004F6728"/>
    <w:rsid w:val="004F7612"/>
    <w:rsid w:val="00502E81"/>
    <w:rsid w:val="0050386C"/>
    <w:rsid w:val="00504982"/>
    <w:rsid w:val="00506930"/>
    <w:rsid w:val="005075FE"/>
    <w:rsid w:val="00507C1D"/>
    <w:rsid w:val="005124E2"/>
    <w:rsid w:val="005125B5"/>
    <w:rsid w:val="00512D16"/>
    <w:rsid w:val="00513004"/>
    <w:rsid w:val="005135F4"/>
    <w:rsid w:val="0051376B"/>
    <w:rsid w:val="00513BF7"/>
    <w:rsid w:val="005140F2"/>
    <w:rsid w:val="005145DC"/>
    <w:rsid w:val="00515EFE"/>
    <w:rsid w:val="00516AB0"/>
    <w:rsid w:val="005171A3"/>
    <w:rsid w:val="0052366C"/>
    <w:rsid w:val="00524678"/>
    <w:rsid w:val="00525459"/>
    <w:rsid w:val="00530898"/>
    <w:rsid w:val="005313A6"/>
    <w:rsid w:val="0053175E"/>
    <w:rsid w:val="005326B3"/>
    <w:rsid w:val="0053275F"/>
    <w:rsid w:val="00534413"/>
    <w:rsid w:val="00534553"/>
    <w:rsid w:val="005351AC"/>
    <w:rsid w:val="00536C4E"/>
    <w:rsid w:val="005402A6"/>
    <w:rsid w:val="00540EE5"/>
    <w:rsid w:val="0054303A"/>
    <w:rsid w:val="00543797"/>
    <w:rsid w:val="00543A46"/>
    <w:rsid w:val="005449C5"/>
    <w:rsid w:val="005469B1"/>
    <w:rsid w:val="00546CEB"/>
    <w:rsid w:val="00550A66"/>
    <w:rsid w:val="00550DB8"/>
    <w:rsid w:val="00551727"/>
    <w:rsid w:val="00553AB1"/>
    <w:rsid w:val="00554B04"/>
    <w:rsid w:val="005554FC"/>
    <w:rsid w:val="005566E8"/>
    <w:rsid w:val="00556B0A"/>
    <w:rsid w:val="00560866"/>
    <w:rsid w:val="00560DCB"/>
    <w:rsid w:val="00561ABF"/>
    <w:rsid w:val="00562208"/>
    <w:rsid w:val="00563E2C"/>
    <w:rsid w:val="00565AE5"/>
    <w:rsid w:val="00566512"/>
    <w:rsid w:val="005705DD"/>
    <w:rsid w:val="00571CF0"/>
    <w:rsid w:val="0057277D"/>
    <w:rsid w:val="00572F14"/>
    <w:rsid w:val="005733AC"/>
    <w:rsid w:val="0057570F"/>
    <w:rsid w:val="005761D4"/>
    <w:rsid w:val="005768C9"/>
    <w:rsid w:val="0057789A"/>
    <w:rsid w:val="00580B8C"/>
    <w:rsid w:val="00581CB1"/>
    <w:rsid w:val="00582AAC"/>
    <w:rsid w:val="005835CC"/>
    <w:rsid w:val="005839B3"/>
    <w:rsid w:val="00583B74"/>
    <w:rsid w:val="00584A5E"/>
    <w:rsid w:val="00584DBD"/>
    <w:rsid w:val="00587503"/>
    <w:rsid w:val="00590CF7"/>
    <w:rsid w:val="0059275F"/>
    <w:rsid w:val="00594143"/>
    <w:rsid w:val="00595310"/>
    <w:rsid w:val="005A0437"/>
    <w:rsid w:val="005A052B"/>
    <w:rsid w:val="005A0582"/>
    <w:rsid w:val="005A0680"/>
    <w:rsid w:val="005A0BBF"/>
    <w:rsid w:val="005A1660"/>
    <w:rsid w:val="005A1C69"/>
    <w:rsid w:val="005A2FA3"/>
    <w:rsid w:val="005A3188"/>
    <w:rsid w:val="005A55F8"/>
    <w:rsid w:val="005A56A1"/>
    <w:rsid w:val="005A7E22"/>
    <w:rsid w:val="005B0845"/>
    <w:rsid w:val="005B0E7E"/>
    <w:rsid w:val="005B120C"/>
    <w:rsid w:val="005B18AF"/>
    <w:rsid w:val="005B24E0"/>
    <w:rsid w:val="005B3329"/>
    <w:rsid w:val="005B3CE8"/>
    <w:rsid w:val="005B3D2D"/>
    <w:rsid w:val="005B3DEE"/>
    <w:rsid w:val="005B50B0"/>
    <w:rsid w:val="005B648E"/>
    <w:rsid w:val="005C04B6"/>
    <w:rsid w:val="005C05F9"/>
    <w:rsid w:val="005C5101"/>
    <w:rsid w:val="005C6CD7"/>
    <w:rsid w:val="005D0387"/>
    <w:rsid w:val="005D0A20"/>
    <w:rsid w:val="005D0F3A"/>
    <w:rsid w:val="005D35AE"/>
    <w:rsid w:val="005D380C"/>
    <w:rsid w:val="005D3959"/>
    <w:rsid w:val="005D5016"/>
    <w:rsid w:val="005D5C53"/>
    <w:rsid w:val="005D605E"/>
    <w:rsid w:val="005E1756"/>
    <w:rsid w:val="005E1786"/>
    <w:rsid w:val="005E26FA"/>
    <w:rsid w:val="005E2D12"/>
    <w:rsid w:val="005E2D3E"/>
    <w:rsid w:val="005E4412"/>
    <w:rsid w:val="005E56DD"/>
    <w:rsid w:val="005E59BD"/>
    <w:rsid w:val="005E6A8C"/>
    <w:rsid w:val="005F0706"/>
    <w:rsid w:val="005F13F9"/>
    <w:rsid w:val="005F28DE"/>
    <w:rsid w:val="006001DF"/>
    <w:rsid w:val="00600DAB"/>
    <w:rsid w:val="006034C9"/>
    <w:rsid w:val="00603758"/>
    <w:rsid w:val="0060535A"/>
    <w:rsid w:val="00605603"/>
    <w:rsid w:val="006057AF"/>
    <w:rsid w:val="006105F2"/>
    <w:rsid w:val="00610E6B"/>
    <w:rsid w:val="00612749"/>
    <w:rsid w:val="00613117"/>
    <w:rsid w:val="00614601"/>
    <w:rsid w:val="006150A4"/>
    <w:rsid w:val="00615611"/>
    <w:rsid w:val="006168E6"/>
    <w:rsid w:val="00616A6B"/>
    <w:rsid w:val="00616FE8"/>
    <w:rsid w:val="0061778F"/>
    <w:rsid w:val="00620D3F"/>
    <w:rsid w:val="00621F4A"/>
    <w:rsid w:val="00623ACF"/>
    <w:rsid w:val="00624837"/>
    <w:rsid w:val="006277B3"/>
    <w:rsid w:val="006303BA"/>
    <w:rsid w:val="00634542"/>
    <w:rsid w:val="00636160"/>
    <w:rsid w:val="00641778"/>
    <w:rsid w:val="00642E0A"/>
    <w:rsid w:val="006444B3"/>
    <w:rsid w:val="00645FBA"/>
    <w:rsid w:val="00646086"/>
    <w:rsid w:val="00647D38"/>
    <w:rsid w:val="00650B5D"/>
    <w:rsid w:val="0065280A"/>
    <w:rsid w:val="00653360"/>
    <w:rsid w:val="006600F7"/>
    <w:rsid w:val="00660E3A"/>
    <w:rsid w:val="00661205"/>
    <w:rsid w:val="006616C1"/>
    <w:rsid w:val="006631F3"/>
    <w:rsid w:val="00663360"/>
    <w:rsid w:val="006667F7"/>
    <w:rsid w:val="00666F1C"/>
    <w:rsid w:val="006678E1"/>
    <w:rsid w:val="00670110"/>
    <w:rsid w:val="0067108C"/>
    <w:rsid w:val="006737B8"/>
    <w:rsid w:val="00673B9C"/>
    <w:rsid w:val="00674213"/>
    <w:rsid w:val="00675591"/>
    <w:rsid w:val="006763F6"/>
    <w:rsid w:val="0067661A"/>
    <w:rsid w:val="006805DD"/>
    <w:rsid w:val="006808D8"/>
    <w:rsid w:val="006809E9"/>
    <w:rsid w:val="00681397"/>
    <w:rsid w:val="0068156B"/>
    <w:rsid w:val="00681B78"/>
    <w:rsid w:val="0068428A"/>
    <w:rsid w:val="006849CD"/>
    <w:rsid w:val="00684DF3"/>
    <w:rsid w:val="00684E5F"/>
    <w:rsid w:val="006857D0"/>
    <w:rsid w:val="00685C45"/>
    <w:rsid w:val="0068610B"/>
    <w:rsid w:val="00686B2B"/>
    <w:rsid w:val="0068745F"/>
    <w:rsid w:val="0069000C"/>
    <w:rsid w:val="00690F07"/>
    <w:rsid w:val="00691350"/>
    <w:rsid w:val="006937FB"/>
    <w:rsid w:val="00697EA0"/>
    <w:rsid w:val="006A081D"/>
    <w:rsid w:val="006A0DE8"/>
    <w:rsid w:val="006A1E8F"/>
    <w:rsid w:val="006A4B4B"/>
    <w:rsid w:val="006A4BB9"/>
    <w:rsid w:val="006A69D1"/>
    <w:rsid w:val="006A7047"/>
    <w:rsid w:val="006A70A1"/>
    <w:rsid w:val="006B25D8"/>
    <w:rsid w:val="006B2EE4"/>
    <w:rsid w:val="006B30CA"/>
    <w:rsid w:val="006B594B"/>
    <w:rsid w:val="006B59F8"/>
    <w:rsid w:val="006B60F9"/>
    <w:rsid w:val="006C1BEE"/>
    <w:rsid w:val="006C1D6E"/>
    <w:rsid w:val="006C1E1C"/>
    <w:rsid w:val="006C212E"/>
    <w:rsid w:val="006C3EAC"/>
    <w:rsid w:val="006C4900"/>
    <w:rsid w:val="006C6567"/>
    <w:rsid w:val="006D02D0"/>
    <w:rsid w:val="006D085A"/>
    <w:rsid w:val="006E05B6"/>
    <w:rsid w:val="006E1455"/>
    <w:rsid w:val="006E28C8"/>
    <w:rsid w:val="006E40BA"/>
    <w:rsid w:val="006E59D4"/>
    <w:rsid w:val="006E60F9"/>
    <w:rsid w:val="006E6647"/>
    <w:rsid w:val="006F21C8"/>
    <w:rsid w:val="006F49C1"/>
    <w:rsid w:val="007001DD"/>
    <w:rsid w:val="00700359"/>
    <w:rsid w:val="00700F18"/>
    <w:rsid w:val="00701095"/>
    <w:rsid w:val="007038B8"/>
    <w:rsid w:val="00703F11"/>
    <w:rsid w:val="007045D1"/>
    <w:rsid w:val="0070555C"/>
    <w:rsid w:val="00705962"/>
    <w:rsid w:val="00710C9A"/>
    <w:rsid w:val="00711226"/>
    <w:rsid w:val="00711E20"/>
    <w:rsid w:val="0071353B"/>
    <w:rsid w:val="00714430"/>
    <w:rsid w:val="00716395"/>
    <w:rsid w:val="007169AE"/>
    <w:rsid w:val="00717309"/>
    <w:rsid w:val="007178F4"/>
    <w:rsid w:val="00717FEF"/>
    <w:rsid w:val="0072014C"/>
    <w:rsid w:val="007203D6"/>
    <w:rsid w:val="00720C7D"/>
    <w:rsid w:val="0072140D"/>
    <w:rsid w:val="00722AAB"/>
    <w:rsid w:val="0072591A"/>
    <w:rsid w:val="00727426"/>
    <w:rsid w:val="007275C9"/>
    <w:rsid w:val="007305FA"/>
    <w:rsid w:val="00734AE4"/>
    <w:rsid w:val="00735DFE"/>
    <w:rsid w:val="007373F6"/>
    <w:rsid w:val="00737A87"/>
    <w:rsid w:val="00740F25"/>
    <w:rsid w:val="0074116F"/>
    <w:rsid w:val="00742D32"/>
    <w:rsid w:val="00742EF7"/>
    <w:rsid w:val="0074684A"/>
    <w:rsid w:val="00747AAE"/>
    <w:rsid w:val="00750F4C"/>
    <w:rsid w:val="00751231"/>
    <w:rsid w:val="007526FE"/>
    <w:rsid w:val="00756F06"/>
    <w:rsid w:val="00762D66"/>
    <w:rsid w:val="00762D9E"/>
    <w:rsid w:val="00762E77"/>
    <w:rsid w:val="00764C8A"/>
    <w:rsid w:val="007676DC"/>
    <w:rsid w:val="00767A7A"/>
    <w:rsid w:val="00774877"/>
    <w:rsid w:val="00774EBA"/>
    <w:rsid w:val="00775E47"/>
    <w:rsid w:val="007763F8"/>
    <w:rsid w:val="0078103E"/>
    <w:rsid w:val="00781374"/>
    <w:rsid w:val="0078226A"/>
    <w:rsid w:val="007870AB"/>
    <w:rsid w:val="00787568"/>
    <w:rsid w:val="00790823"/>
    <w:rsid w:val="007911C4"/>
    <w:rsid w:val="007917BC"/>
    <w:rsid w:val="0079212B"/>
    <w:rsid w:val="00792203"/>
    <w:rsid w:val="00794446"/>
    <w:rsid w:val="0079599B"/>
    <w:rsid w:val="00795CDC"/>
    <w:rsid w:val="00796AE1"/>
    <w:rsid w:val="007971DB"/>
    <w:rsid w:val="007A0B3A"/>
    <w:rsid w:val="007A1DC5"/>
    <w:rsid w:val="007A2E47"/>
    <w:rsid w:val="007A7285"/>
    <w:rsid w:val="007A7622"/>
    <w:rsid w:val="007B0009"/>
    <w:rsid w:val="007B0438"/>
    <w:rsid w:val="007B3C64"/>
    <w:rsid w:val="007B58A9"/>
    <w:rsid w:val="007B5C1F"/>
    <w:rsid w:val="007B673C"/>
    <w:rsid w:val="007B6B6B"/>
    <w:rsid w:val="007B7F98"/>
    <w:rsid w:val="007C4E02"/>
    <w:rsid w:val="007D0C95"/>
    <w:rsid w:val="007D200D"/>
    <w:rsid w:val="007D32DC"/>
    <w:rsid w:val="007D3674"/>
    <w:rsid w:val="007D3792"/>
    <w:rsid w:val="007D472F"/>
    <w:rsid w:val="007D4C1F"/>
    <w:rsid w:val="007D57D0"/>
    <w:rsid w:val="007D7A3D"/>
    <w:rsid w:val="007E0BDA"/>
    <w:rsid w:val="007E0F99"/>
    <w:rsid w:val="007E26A8"/>
    <w:rsid w:val="007E347C"/>
    <w:rsid w:val="007E3E95"/>
    <w:rsid w:val="007E794E"/>
    <w:rsid w:val="007F01DA"/>
    <w:rsid w:val="007F03A7"/>
    <w:rsid w:val="007F04E7"/>
    <w:rsid w:val="007F11CB"/>
    <w:rsid w:val="007F22FF"/>
    <w:rsid w:val="007F2E55"/>
    <w:rsid w:val="007F34C9"/>
    <w:rsid w:val="007F4ABB"/>
    <w:rsid w:val="007F540F"/>
    <w:rsid w:val="007F5819"/>
    <w:rsid w:val="007F5E52"/>
    <w:rsid w:val="007F5F23"/>
    <w:rsid w:val="007F6D4E"/>
    <w:rsid w:val="007F6F00"/>
    <w:rsid w:val="008010EE"/>
    <w:rsid w:val="00802F22"/>
    <w:rsid w:val="00804161"/>
    <w:rsid w:val="00804ED1"/>
    <w:rsid w:val="008056D4"/>
    <w:rsid w:val="00805F5D"/>
    <w:rsid w:val="00806D61"/>
    <w:rsid w:val="0081191E"/>
    <w:rsid w:val="00813295"/>
    <w:rsid w:val="00813F65"/>
    <w:rsid w:val="00815098"/>
    <w:rsid w:val="00815258"/>
    <w:rsid w:val="00815E5F"/>
    <w:rsid w:val="00816DF8"/>
    <w:rsid w:val="00817C6A"/>
    <w:rsid w:val="00820AF5"/>
    <w:rsid w:val="008229D8"/>
    <w:rsid w:val="008229DE"/>
    <w:rsid w:val="00822BE1"/>
    <w:rsid w:val="00823735"/>
    <w:rsid w:val="00824AA2"/>
    <w:rsid w:val="00825859"/>
    <w:rsid w:val="00825B8F"/>
    <w:rsid w:val="0083180C"/>
    <w:rsid w:val="00831F4A"/>
    <w:rsid w:val="008328B5"/>
    <w:rsid w:val="00836D97"/>
    <w:rsid w:val="00841896"/>
    <w:rsid w:val="008426C4"/>
    <w:rsid w:val="008442D1"/>
    <w:rsid w:val="008447BE"/>
    <w:rsid w:val="00844BA9"/>
    <w:rsid w:val="00844D4B"/>
    <w:rsid w:val="0084574E"/>
    <w:rsid w:val="00845F1A"/>
    <w:rsid w:val="00847DA7"/>
    <w:rsid w:val="00850414"/>
    <w:rsid w:val="0085143C"/>
    <w:rsid w:val="008518A7"/>
    <w:rsid w:val="00852861"/>
    <w:rsid w:val="0085362D"/>
    <w:rsid w:val="00854AF4"/>
    <w:rsid w:val="00854BC7"/>
    <w:rsid w:val="00855128"/>
    <w:rsid w:val="008553C9"/>
    <w:rsid w:val="008554B2"/>
    <w:rsid w:val="008554D7"/>
    <w:rsid w:val="00856A0E"/>
    <w:rsid w:val="008609EB"/>
    <w:rsid w:val="0086163E"/>
    <w:rsid w:val="0086256A"/>
    <w:rsid w:val="00864089"/>
    <w:rsid w:val="00865806"/>
    <w:rsid w:val="00865811"/>
    <w:rsid w:val="00865FCD"/>
    <w:rsid w:val="00866308"/>
    <w:rsid w:val="00866E43"/>
    <w:rsid w:val="00866E4B"/>
    <w:rsid w:val="00867036"/>
    <w:rsid w:val="00870C5B"/>
    <w:rsid w:val="00871B7C"/>
    <w:rsid w:val="0087202B"/>
    <w:rsid w:val="008721DB"/>
    <w:rsid w:val="00873047"/>
    <w:rsid w:val="0087318F"/>
    <w:rsid w:val="00874E68"/>
    <w:rsid w:val="0087601C"/>
    <w:rsid w:val="00876F95"/>
    <w:rsid w:val="00877CD3"/>
    <w:rsid w:val="00880755"/>
    <w:rsid w:val="0088165B"/>
    <w:rsid w:val="00885597"/>
    <w:rsid w:val="00885D10"/>
    <w:rsid w:val="00886C13"/>
    <w:rsid w:val="00887C8D"/>
    <w:rsid w:val="00892EE2"/>
    <w:rsid w:val="00893288"/>
    <w:rsid w:val="00895AEE"/>
    <w:rsid w:val="00896472"/>
    <w:rsid w:val="008A2DF4"/>
    <w:rsid w:val="008A31FA"/>
    <w:rsid w:val="008A5489"/>
    <w:rsid w:val="008A5D43"/>
    <w:rsid w:val="008B04D2"/>
    <w:rsid w:val="008B1286"/>
    <w:rsid w:val="008B1C06"/>
    <w:rsid w:val="008B1FCF"/>
    <w:rsid w:val="008B206D"/>
    <w:rsid w:val="008B2F42"/>
    <w:rsid w:val="008B2FA0"/>
    <w:rsid w:val="008B7297"/>
    <w:rsid w:val="008C06FA"/>
    <w:rsid w:val="008C226B"/>
    <w:rsid w:val="008C39D5"/>
    <w:rsid w:val="008C455F"/>
    <w:rsid w:val="008C65A8"/>
    <w:rsid w:val="008C757D"/>
    <w:rsid w:val="008D0269"/>
    <w:rsid w:val="008D1193"/>
    <w:rsid w:val="008D2FF3"/>
    <w:rsid w:val="008D3428"/>
    <w:rsid w:val="008D3893"/>
    <w:rsid w:val="008D3FBA"/>
    <w:rsid w:val="008D5649"/>
    <w:rsid w:val="008D6425"/>
    <w:rsid w:val="008E02A4"/>
    <w:rsid w:val="008E135E"/>
    <w:rsid w:val="008E1707"/>
    <w:rsid w:val="008E2484"/>
    <w:rsid w:val="008E392D"/>
    <w:rsid w:val="008E40E2"/>
    <w:rsid w:val="008E4199"/>
    <w:rsid w:val="008E7BDE"/>
    <w:rsid w:val="008F120E"/>
    <w:rsid w:val="008F47B1"/>
    <w:rsid w:val="008F6326"/>
    <w:rsid w:val="008F68B4"/>
    <w:rsid w:val="008F6C43"/>
    <w:rsid w:val="009002D8"/>
    <w:rsid w:val="00901027"/>
    <w:rsid w:val="00901DD4"/>
    <w:rsid w:val="009022EF"/>
    <w:rsid w:val="0090275A"/>
    <w:rsid w:val="00902B99"/>
    <w:rsid w:val="009035AF"/>
    <w:rsid w:val="00905A39"/>
    <w:rsid w:val="00905DC9"/>
    <w:rsid w:val="009060B5"/>
    <w:rsid w:val="0091098C"/>
    <w:rsid w:val="00912EB3"/>
    <w:rsid w:val="0091458C"/>
    <w:rsid w:val="00916D4E"/>
    <w:rsid w:val="00920823"/>
    <w:rsid w:val="009218B3"/>
    <w:rsid w:val="00921F5D"/>
    <w:rsid w:val="009236EC"/>
    <w:rsid w:val="00925561"/>
    <w:rsid w:val="0093484E"/>
    <w:rsid w:val="00934A9E"/>
    <w:rsid w:val="0093500C"/>
    <w:rsid w:val="00937ADE"/>
    <w:rsid w:val="00940619"/>
    <w:rsid w:val="00940887"/>
    <w:rsid w:val="00941C64"/>
    <w:rsid w:val="00943495"/>
    <w:rsid w:val="00945DCC"/>
    <w:rsid w:val="0094747B"/>
    <w:rsid w:val="0094756B"/>
    <w:rsid w:val="0094757D"/>
    <w:rsid w:val="00947F9D"/>
    <w:rsid w:val="0095147D"/>
    <w:rsid w:val="00952EC6"/>
    <w:rsid w:val="009530E9"/>
    <w:rsid w:val="00953C84"/>
    <w:rsid w:val="00955ACE"/>
    <w:rsid w:val="00956BF9"/>
    <w:rsid w:val="00960197"/>
    <w:rsid w:val="00960FC4"/>
    <w:rsid w:val="00961C81"/>
    <w:rsid w:val="00961D59"/>
    <w:rsid w:val="00962243"/>
    <w:rsid w:val="00962686"/>
    <w:rsid w:val="00963D58"/>
    <w:rsid w:val="00964ADD"/>
    <w:rsid w:val="00964D16"/>
    <w:rsid w:val="00964E44"/>
    <w:rsid w:val="009657D8"/>
    <w:rsid w:val="00966872"/>
    <w:rsid w:val="009713CC"/>
    <w:rsid w:val="00971D0E"/>
    <w:rsid w:val="00973238"/>
    <w:rsid w:val="00973376"/>
    <w:rsid w:val="00973422"/>
    <w:rsid w:val="00974F37"/>
    <w:rsid w:val="009753A5"/>
    <w:rsid w:val="00975C5A"/>
    <w:rsid w:val="00976DC8"/>
    <w:rsid w:val="00976ED3"/>
    <w:rsid w:val="00980D7F"/>
    <w:rsid w:val="00983717"/>
    <w:rsid w:val="0098424F"/>
    <w:rsid w:val="00985246"/>
    <w:rsid w:val="00985B7E"/>
    <w:rsid w:val="00985FD8"/>
    <w:rsid w:val="0098634E"/>
    <w:rsid w:val="00991A54"/>
    <w:rsid w:val="00993968"/>
    <w:rsid w:val="00993C28"/>
    <w:rsid w:val="00993E83"/>
    <w:rsid w:val="00994DE2"/>
    <w:rsid w:val="00994FA2"/>
    <w:rsid w:val="0099641B"/>
    <w:rsid w:val="00997B47"/>
    <w:rsid w:val="00997FC8"/>
    <w:rsid w:val="009A2E44"/>
    <w:rsid w:val="009A39B4"/>
    <w:rsid w:val="009A3C4E"/>
    <w:rsid w:val="009A5542"/>
    <w:rsid w:val="009A6038"/>
    <w:rsid w:val="009A6D4F"/>
    <w:rsid w:val="009A7398"/>
    <w:rsid w:val="009B0AC3"/>
    <w:rsid w:val="009B0CFB"/>
    <w:rsid w:val="009B1573"/>
    <w:rsid w:val="009B2241"/>
    <w:rsid w:val="009B3411"/>
    <w:rsid w:val="009B3428"/>
    <w:rsid w:val="009B47C5"/>
    <w:rsid w:val="009B557C"/>
    <w:rsid w:val="009B635E"/>
    <w:rsid w:val="009C01D8"/>
    <w:rsid w:val="009C1E39"/>
    <w:rsid w:val="009C2CF7"/>
    <w:rsid w:val="009C3B32"/>
    <w:rsid w:val="009C4A3C"/>
    <w:rsid w:val="009C65A6"/>
    <w:rsid w:val="009C6C8A"/>
    <w:rsid w:val="009C6F6C"/>
    <w:rsid w:val="009D13F8"/>
    <w:rsid w:val="009D2346"/>
    <w:rsid w:val="009D67D2"/>
    <w:rsid w:val="009D7BFA"/>
    <w:rsid w:val="009D7E0C"/>
    <w:rsid w:val="009E11AD"/>
    <w:rsid w:val="009E50A5"/>
    <w:rsid w:val="009E533D"/>
    <w:rsid w:val="009E5872"/>
    <w:rsid w:val="009E695A"/>
    <w:rsid w:val="009F3C72"/>
    <w:rsid w:val="009F4250"/>
    <w:rsid w:val="009F456D"/>
    <w:rsid w:val="009F475B"/>
    <w:rsid w:val="009F61F6"/>
    <w:rsid w:val="00A00FB1"/>
    <w:rsid w:val="00A01E61"/>
    <w:rsid w:val="00A02962"/>
    <w:rsid w:val="00A02A87"/>
    <w:rsid w:val="00A02DCB"/>
    <w:rsid w:val="00A02FC9"/>
    <w:rsid w:val="00A03AC2"/>
    <w:rsid w:val="00A03FEA"/>
    <w:rsid w:val="00A0549B"/>
    <w:rsid w:val="00A05D4C"/>
    <w:rsid w:val="00A07CC1"/>
    <w:rsid w:val="00A07F37"/>
    <w:rsid w:val="00A1068F"/>
    <w:rsid w:val="00A11B89"/>
    <w:rsid w:val="00A13B06"/>
    <w:rsid w:val="00A13DAC"/>
    <w:rsid w:val="00A153AE"/>
    <w:rsid w:val="00A16622"/>
    <w:rsid w:val="00A17299"/>
    <w:rsid w:val="00A17AEF"/>
    <w:rsid w:val="00A20582"/>
    <w:rsid w:val="00A20AEA"/>
    <w:rsid w:val="00A20FAD"/>
    <w:rsid w:val="00A243C5"/>
    <w:rsid w:val="00A26A68"/>
    <w:rsid w:val="00A30128"/>
    <w:rsid w:val="00A326A8"/>
    <w:rsid w:val="00A32D0A"/>
    <w:rsid w:val="00A332E3"/>
    <w:rsid w:val="00A33E4D"/>
    <w:rsid w:val="00A3469C"/>
    <w:rsid w:val="00A3472A"/>
    <w:rsid w:val="00A34F72"/>
    <w:rsid w:val="00A353B6"/>
    <w:rsid w:val="00A41A39"/>
    <w:rsid w:val="00A41C12"/>
    <w:rsid w:val="00A427D6"/>
    <w:rsid w:val="00A4504B"/>
    <w:rsid w:val="00A466F5"/>
    <w:rsid w:val="00A4700A"/>
    <w:rsid w:val="00A47919"/>
    <w:rsid w:val="00A511B7"/>
    <w:rsid w:val="00A519F3"/>
    <w:rsid w:val="00A53681"/>
    <w:rsid w:val="00A540BA"/>
    <w:rsid w:val="00A5517E"/>
    <w:rsid w:val="00A55F7B"/>
    <w:rsid w:val="00A564CC"/>
    <w:rsid w:val="00A5698B"/>
    <w:rsid w:val="00A56EBF"/>
    <w:rsid w:val="00A57A0C"/>
    <w:rsid w:val="00A57CFF"/>
    <w:rsid w:val="00A60C0F"/>
    <w:rsid w:val="00A6270F"/>
    <w:rsid w:val="00A62A25"/>
    <w:rsid w:val="00A64C2E"/>
    <w:rsid w:val="00A6573B"/>
    <w:rsid w:val="00A6787E"/>
    <w:rsid w:val="00A67BC0"/>
    <w:rsid w:val="00A704AB"/>
    <w:rsid w:val="00A72F67"/>
    <w:rsid w:val="00A742D7"/>
    <w:rsid w:val="00A768B3"/>
    <w:rsid w:val="00A7696F"/>
    <w:rsid w:val="00A80C72"/>
    <w:rsid w:val="00A831BB"/>
    <w:rsid w:val="00A849D3"/>
    <w:rsid w:val="00A84F43"/>
    <w:rsid w:val="00A8517C"/>
    <w:rsid w:val="00A85653"/>
    <w:rsid w:val="00A85E28"/>
    <w:rsid w:val="00A8728F"/>
    <w:rsid w:val="00A924CC"/>
    <w:rsid w:val="00A9251C"/>
    <w:rsid w:val="00A926A3"/>
    <w:rsid w:val="00A92F91"/>
    <w:rsid w:val="00A94FF5"/>
    <w:rsid w:val="00A95209"/>
    <w:rsid w:val="00A967D0"/>
    <w:rsid w:val="00A97148"/>
    <w:rsid w:val="00A977BE"/>
    <w:rsid w:val="00A97BAB"/>
    <w:rsid w:val="00A97F1D"/>
    <w:rsid w:val="00AA1820"/>
    <w:rsid w:val="00AA3E9E"/>
    <w:rsid w:val="00AA40E8"/>
    <w:rsid w:val="00AA510F"/>
    <w:rsid w:val="00AA6CE1"/>
    <w:rsid w:val="00AA6D3D"/>
    <w:rsid w:val="00AB0F14"/>
    <w:rsid w:val="00AB19DD"/>
    <w:rsid w:val="00AB334C"/>
    <w:rsid w:val="00AB3D15"/>
    <w:rsid w:val="00AB49DD"/>
    <w:rsid w:val="00AB57D0"/>
    <w:rsid w:val="00AB5991"/>
    <w:rsid w:val="00AC08ED"/>
    <w:rsid w:val="00AC0DB1"/>
    <w:rsid w:val="00AC103A"/>
    <w:rsid w:val="00AC4E0D"/>
    <w:rsid w:val="00AC4E12"/>
    <w:rsid w:val="00AC58DD"/>
    <w:rsid w:val="00AC5DC5"/>
    <w:rsid w:val="00AC61BB"/>
    <w:rsid w:val="00AC6E36"/>
    <w:rsid w:val="00AC6EB1"/>
    <w:rsid w:val="00AC7BD4"/>
    <w:rsid w:val="00AD0CDB"/>
    <w:rsid w:val="00AD1092"/>
    <w:rsid w:val="00AD51BB"/>
    <w:rsid w:val="00AD668C"/>
    <w:rsid w:val="00AD6D96"/>
    <w:rsid w:val="00AD7E37"/>
    <w:rsid w:val="00AE0BC0"/>
    <w:rsid w:val="00AE2646"/>
    <w:rsid w:val="00AE3244"/>
    <w:rsid w:val="00AE53F8"/>
    <w:rsid w:val="00AE5625"/>
    <w:rsid w:val="00AE633E"/>
    <w:rsid w:val="00AE655D"/>
    <w:rsid w:val="00AF02DE"/>
    <w:rsid w:val="00AF0A49"/>
    <w:rsid w:val="00AF33E5"/>
    <w:rsid w:val="00AF3A58"/>
    <w:rsid w:val="00AF3BBD"/>
    <w:rsid w:val="00AF42A4"/>
    <w:rsid w:val="00AF56B1"/>
    <w:rsid w:val="00AF78A5"/>
    <w:rsid w:val="00AF792F"/>
    <w:rsid w:val="00AF7B18"/>
    <w:rsid w:val="00AF7C00"/>
    <w:rsid w:val="00B00800"/>
    <w:rsid w:val="00B00907"/>
    <w:rsid w:val="00B0097E"/>
    <w:rsid w:val="00B01CD9"/>
    <w:rsid w:val="00B0265B"/>
    <w:rsid w:val="00B06B2D"/>
    <w:rsid w:val="00B06F73"/>
    <w:rsid w:val="00B10298"/>
    <w:rsid w:val="00B11476"/>
    <w:rsid w:val="00B117A6"/>
    <w:rsid w:val="00B129B6"/>
    <w:rsid w:val="00B136FD"/>
    <w:rsid w:val="00B17CEE"/>
    <w:rsid w:val="00B2029B"/>
    <w:rsid w:val="00B210D0"/>
    <w:rsid w:val="00B211AB"/>
    <w:rsid w:val="00B2138E"/>
    <w:rsid w:val="00B2153A"/>
    <w:rsid w:val="00B247D3"/>
    <w:rsid w:val="00B25996"/>
    <w:rsid w:val="00B2639A"/>
    <w:rsid w:val="00B27FF3"/>
    <w:rsid w:val="00B32E5F"/>
    <w:rsid w:val="00B33CCA"/>
    <w:rsid w:val="00B33D58"/>
    <w:rsid w:val="00B35583"/>
    <w:rsid w:val="00B36847"/>
    <w:rsid w:val="00B3698F"/>
    <w:rsid w:val="00B37F76"/>
    <w:rsid w:val="00B40437"/>
    <w:rsid w:val="00B40786"/>
    <w:rsid w:val="00B42F8A"/>
    <w:rsid w:val="00B42FC2"/>
    <w:rsid w:val="00B4388C"/>
    <w:rsid w:val="00B47673"/>
    <w:rsid w:val="00B508E3"/>
    <w:rsid w:val="00B52111"/>
    <w:rsid w:val="00B53CA3"/>
    <w:rsid w:val="00B54F5A"/>
    <w:rsid w:val="00B55BFE"/>
    <w:rsid w:val="00B56537"/>
    <w:rsid w:val="00B56980"/>
    <w:rsid w:val="00B56D5E"/>
    <w:rsid w:val="00B57A1D"/>
    <w:rsid w:val="00B607AE"/>
    <w:rsid w:val="00B63649"/>
    <w:rsid w:val="00B641EF"/>
    <w:rsid w:val="00B65FBD"/>
    <w:rsid w:val="00B66F03"/>
    <w:rsid w:val="00B7201C"/>
    <w:rsid w:val="00B72264"/>
    <w:rsid w:val="00B73FC2"/>
    <w:rsid w:val="00B74A08"/>
    <w:rsid w:val="00B74CA5"/>
    <w:rsid w:val="00B76373"/>
    <w:rsid w:val="00B76AD9"/>
    <w:rsid w:val="00B8036F"/>
    <w:rsid w:val="00B820F2"/>
    <w:rsid w:val="00B851FB"/>
    <w:rsid w:val="00B8642B"/>
    <w:rsid w:val="00B87F18"/>
    <w:rsid w:val="00B90F64"/>
    <w:rsid w:val="00B9124D"/>
    <w:rsid w:val="00B93491"/>
    <w:rsid w:val="00B94626"/>
    <w:rsid w:val="00B94DAA"/>
    <w:rsid w:val="00B9552F"/>
    <w:rsid w:val="00BA0A93"/>
    <w:rsid w:val="00BA1678"/>
    <w:rsid w:val="00BA1C15"/>
    <w:rsid w:val="00BA1D1F"/>
    <w:rsid w:val="00BA1DB7"/>
    <w:rsid w:val="00BA249B"/>
    <w:rsid w:val="00BA3E2C"/>
    <w:rsid w:val="00BA43FD"/>
    <w:rsid w:val="00BA4D72"/>
    <w:rsid w:val="00BA65AE"/>
    <w:rsid w:val="00BA753C"/>
    <w:rsid w:val="00BB0C3B"/>
    <w:rsid w:val="00BB0DFF"/>
    <w:rsid w:val="00BB118B"/>
    <w:rsid w:val="00BB1CCA"/>
    <w:rsid w:val="00BB2E9C"/>
    <w:rsid w:val="00BB4ACF"/>
    <w:rsid w:val="00BB514B"/>
    <w:rsid w:val="00BB6B0F"/>
    <w:rsid w:val="00BB7809"/>
    <w:rsid w:val="00BC03D9"/>
    <w:rsid w:val="00BC03FC"/>
    <w:rsid w:val="00BC1A72"/>
    <w:rsid w:val="00BC36DF"/>
    <w:rsid w:val="00BC4662"/>
    <w:rsid w:val="00BC4813"/>
    <w:rsid w:val="00BC4888"/>
    <w:rsid w:val="00BC623E"/>
    <w:rsid w:val="00BC75D4"/>
    <w:rsid w:val="00BC778E"/>
    <w:rsid w:val="00BC7D78"/>
    <w:rsid w:val="00BD2C28"/>
    <w:rsid w:val="00BD4C11"/>
    <w:rsid w:val="00BD4F9D"/>
    <w:rsid w:val="00BD62EA"/>
    <w:rsid w:val="00BD66A9"/>
    <w:rsid w:val="00BD7272"/>
    <w:rsid w:val="00BD7E67"/>
    <w:rsid w:val="00BE0604"/>
    <w:rsid w:val="00BE1136"/>
    <w:rsid w:val="00BE75E4"/>
    <w:rsid w:val="00BF07D2"/>
    <w:rsid w:val="00BF12C8"/>
    <w:rsid w:val="00BF1DD4"/>
    <w:rsid w:val="00BF213A"/>
    <w:rsid w:val="00BF23F6"/>
    <w:rsid w:val="00BF378D"/>
    <w:rsid w:val="00BF447A"/>
    <w:rsid w:val="00BF57FB"/>
    <w:rsid w:val="00BF588D"/>
    <w:rsid w:val="00BF6A31"/>
    <w:rsid w:val="00C01A7E"/>
    <w:rsid w:val="00C01C6C"/>
    <w:rsid w:val="00C039DC"/>
    <w:rsid w:val="00C0450D"/>
    <w:rsid w:val="00C06C09"/>
    <w:rsid w:val="00C072FC"/>
    <w:rsid w:val="00C07CE5"/>
    <w:rsid w:val="00C117B9"/>
    <w:rsid w:val="00C1358F"/>
    <w:rsid w:val="00C15343"/>
    <w:rsid w:val="00C1644D"/>
    <w:rsid w:val="00C16E44"/>
    <w:rsid w:val="00C17139"/>
    <w:rsid w:val="00C17630"/>
    <w:rsid w:val="00C20C9C"/>
    <w:rsid w:val="00C23CCA"/>
    <w:rsid w:val="00C26529"/>
    <w:rsid w:val="00C26E20"/>
    <w:rsid w:val="00C27D70"/>
    <w:rsid w:val="00C3060E"/>
    <w:rsid w:val="00C30ECB"/>
    <w:rsid w:val="00C3347A"/>
    <w:rsid w:val="00C350CB"/>
    <w:rsid w:val="00C35867"/>
    <w:rsid w:val="00C3623D"/>
    <w:rsid w:val="00C36D69"/>
    <w:rsid w:val="00C3770B"/>
    <w:rsid w:val="00C377F7"/>
    <w:rsid w:val="00C41CE7"/>
    <w:rsid w:val="00C4553D"/>
    <w:rsid w:val="00C47553"/>
    <w:rsid w:val="00C47CC0"/>
    <w:rsid w:val="00C50270"/>
    <w:rsid w:val="00C50E06"/>
    <w:rsid w:val="00C5182C"/>
    <w:rsid w:val="00C521C9"/>
    <w:rsid w:val="00C53AE6"/>
    <w:rsid w:val="00C5500D"/>
    <w:rsid w:val="00C55558"/>
    <w:rsid w:val="00C652C9"/>
    <w:rsid w:val="00C6624E"/>
    <w:rsid w:val="00C713D8"/>
    <w:rsid w:val="00C71ADB"/>
    <w:rsid w:val="00C7220F"/>
    <w:rsid w:val="00C7442A"/>
    <w:rsid w:val="00C76D34"/>
    <w:rsid w:val="00C7751D"/>
    <w:rsid w:val="00C77CF5"/>
    <w:rsid w:val="00C80523"/>
    <w:rsid w:val="00C80805"/>
    <w:rsid w:val="00C80AC5"/>
    <w:rsid w:val="00C86F04"/>
    <w:rsid w:val="00C92893"/>
    <w:rsid w:val="00C947EC"/>
    <w:rsid w:val="00C94DC5"/>
    <w:rsid w:val="00C95A7F"/>
    <w:rsid w:val="00C962BE"/>
    <w:rsid w:val="00C96D9D"/>
    <w:rsid w:val="00C97046"/>
    <w:rsid w:val="00CA0618"/>
    <w:rsid w:val="00CA2749"/>
    <w:rsid w:val="00CA2DB0"/>
    <w:rsid w:val="00CA3052"/>
    <w:rsid w:val="00CA3FE1"/>
    <w:rsid w:val="00CA56B6"/>
    <w:rsid w:val="00CA5E98"/>
    <w:rsid w:val="00CA649D"/>
    <w:rsid w:val="00CA6571"/>
    <w:rsid w:val="00CA7773"/>
    <w:rsid w:val="00CB01D4"/>
    <w:rsid w:val="00CB03DD"/>
    <w:rsid w:val="00CB0B6A"/>
    <w:rsid w:val="00CB2797"/>
    <w:rsid w:val="00CB3103"/>
    <w:rsid w:val="00CB539A"/>
    <w:rsid w:val="00CB7929"/>
    <w:rsid w:val="00CB7A97"/>
    <w:rsid w:val="00CC2CF3"/>
    <w:rsid w:val="00CC346C"/>
    <w:rsid w:val="00CC786E"/>
    <w:rsid w:val="00CD2773"/>
    <w:rsid w:val="00CD3E06"/>
    <w:rsid w:val="00CD4578"/>
    <w:rsid w:val="00CD48A1"/>
    <w:rsid w:val="00CD665B"/>
    <w:rsid w:val="00CD7654"/>
    <w:rsid w:val="00CD7CE4"/>
    <w:rsid w:val="00CD7E64"/>
    <w:rsid w:val="00CE0D96"/>
    <w:rsid w:val="00CE1420"/>
    <w:rsid w:val="00CE14A0"/>
    <w:rsid w:val="00CE17E1"/>
    <w:rsid w:val="00CE18C1"/>
    <w:rsid w:val="00CE1F49"/>
    <w:rsid w:val="00CE49EE"/>
    <w:rsid w:val="00CE6F07"/>
    <w:rsid w:val="00CE7B32"/>
    <w:rsid w:val="00CF00DB"/>
    <w:rsid w:val="00CF3448"/>
    <w:rsid w:val="00CF372F"/>
    <w:rsid w:val="00CF4BDE"/>
    <w:rsid w:val="00CF503A"/>
    <w:rsid w:val="00CF5716"/>
    <w:rsid w:val="00CF662E"/>
    <w:rsid w:val="00CF6E33"/>
    <w:rsid w:val="00CF6F2A"/>
    <w:rsid w:val="00CF73ED"/>
    <w:rsid w:val="00D00B0A"/>
    <w:rsid w:val="00D0147F"/>
    <w:rsid w:val="00D01563"/>
    <w:rsid w:val="00D01B2C"/>
    <w:rsid w:val="00D02F78"/>
    <w:rsid w:val="00D03199"/>
    <w:rsid w:val="00D046AA"/>
    <w:rsid w:val="00D04E0A"/>
    <w:rsid w:val="00D06985"/>
    <w:rsid w:val="00D0798D"/>
    <w:rsid w:val="00D11BA6"/>
    <w:rsid w:val="00D1327D"/>
    <w:rsid w:val="00D14F98"/>
    <w:rsid w:val="00D15E9F"/>
    <w:rsid w:val="00D20FA5"/>
    <w:rsid w:val="00D21936"/>
    <w:rsid w:val="00D269B0"/>
    <w:rsid w:val="00D2703F"/>
    <w:rsid w:val="00D27099"/>
    <w:rsid w:val="00D2769F"/>
    <w:rsid w:val="00D30D42"/>
    <w:rsid w:val="00D30D89"/>
    <w:rsid w:val="00D31D0B"/>
    <w:rsid w:val="00D3446C"/>
    <w:rsid w:val="00D3756A"/>
    <w:rsid w:val="00D37BB0"/>
    <w:rsid w:val="00D40095"/>
    <w:rsid w:val="00D414FC"/>
    <w:rsid w:val="00D42635"/>
    <w:rsid w:val="00D438D3"/>
    <w:rsid w:val="00D46732"/>
    <w:rsid w:val="00D516E6"/>
    <w:rsid w:val="00D52021"/>
    <w:rsid w:val="00D52445"/>
    <w:rsid w:val="00D524C4"/>
    <w:rsid w:val="00D53B28"/>
    <w:rsid w:val="00D53E07"/>
    <w:rsid w:val="00D54259"/>
    <w:rsid w:val="00D54501"/>
    <w:rsid w:val="00D54698"/>
    <w:rsid w:val="00D559C9"/>
    <w:rsid w:val="00D61BBF"/>
    <w:rsid w:val="00D635CD"/>
    <w:rsid w:val="00D645AC"/>
    <w:rsid w:val="00D672DA"/>
    <w:rsid w:val="00D67B38"/>
    <w:rsid w:val="00D7102A"/>
    <w:rsid w:val="00D724B5"/>
    <w:rsid w:val="00D73054"/>
    <w:rsid w:val="00D730C7"/>
    <w:rsid w:val="00D73A2C"/>
    <w:rsid w:val="00D73B03"/>
    <w:rsid w:val="00D73FBD"/>
    <w:rsid w:val="00D76B7E"/>
    <w:rsid w:val="00D80905"/>
    <w:rsid w:val="00D80E41"/>
    <w:rsid w:val="00D830F9"/>
    <w:rsid w:val="00D845D3"/>
    <w:rsid w:val="00D8733F"/>
    <w:rsid w:val="00D874C5"/>
    <w:rsid w:val="00D876CF"/>
    <w:rsid w:val="00D877CF"/>
    <w:rsid w:val="00D87920"/>
    <w:rsid w:val="00D87B77"/>
    <w:rsid w:val="00D87B80"/>
    <w:rsid w:val="00D91C5B"/>
    <w:rsid w:val="00D92CE1"/>
    <w:rsid w:val="00D9321C"/>
    <w:rsid w:val="00D9620F"/>
    <w:rsid w:val="00D963AE"/>
    <w:rsid w:val="00D974D5"/>
    <w:rsid w:val="00DA031B"/>
    <w:rsid w:val="00DA03DA"/>
    <w:rsid w:val="00DA1801"/>
    <w:rsid w:val="00DA1955"/>
    <w:rsid w:val="00DA2B55"/>
    <w:rsid w:val="00DA3695"/>
    <w:rsid w:val="00DA4AC9"/>
    <w:rsid w:val="00DA521E"/>
    <w:rsid w:val="00DA5589"/>
    <w:rsid w:val="00DA5947"/>
    <w:rsid w:val="00DA6D30"/>
    <w:rsid w:val="00DA7074"/>
    <w:rsid w:val="00DA76BA"/>
    <w:rsid w:val="00DB388C"/>
    <w:rsid w:val="00DB3891"/>
    <w:rsid w:val="00DB5BFD"/>
    <w:rsid w:val="00DB71A9"/>
    <w:rsid w:val="00DC1676"/>
    <w:rsid w:val="00DC1AD3"/>
    <w:rsid w:val="00DC25BE"/>
    <w:rsid w:val="00DC2841"/>
    <w:rsid w:val="00DC2FA0"/>
    <w:rsid w:val="00DC591B"/>
    <w:rsid w:val="00DC75B7"/>
    <w:rsid w:val="00DD066C"/>
    <w:rsid w:val="00DD09EE"/>
    <w:rsid w:val="00DD1BCB"/>
    <w:rsid w:val="00DD1E19"/>
    <w:rsid w:val="00DD21C3"/>
    <w:rsid w:val="00DD2372"/>
    <w:rsid w:val="00DD2CE8"/>
    <w:rsid w:val="00DD3BE7"/>
    <w:rsid w:val="00DD4D61"/>
    <w:rsid w:val="00DD5449"/>
    <w:rsid w:val="00DD6426"/>
    <w:rsid w:val="00DD65F3"/>
    <w:rsid w:val="00DD761F"/>
    <w:rsid w:val="00DD7C97"/>
    <w:rsid w:val="00DE1530"/>
    <w:rsid w:val="00DE1C28"/>
    <w:rsid w:val="00DE2F1B"/>
    <w:rsid w:val="00DE34C4"/>
    <w:rsid w:val="00DE4015"/>
    <w:rsid w:val="00DE5109"/>
    <w:rsid w:val="00DE6E22"/>
    <w:rsid w:val="00DE725D"/>
    <w:rsid w:val="00DE7344"/>
    <w:rsid w:val="00DF0D84"/>
    <w:rsid w:val="00DF13D4"/>
    <w:rsid w:val="00DF1C3A"/>
    <w:rsid w:val="00DF22C1"/>
    <w:rsid w:val="00DF27E9"/>
    <w:rsid w:val="00DF56E3"/>
    <w:rsid w:val="00E020D2"/>
    <w:rsid w:val="00E021F1"/>
    <w:rsid w:val="00E0269A"/>
    <w:rsid w:val="00E0322C"/>
    <w:rsid w:val="00E04219"/>
    <w:rsid w:val="00E07D2F"/>
    <w:rsid w:val="00E110FC"/>
    <w:rsid w:val="00E11178"/>
    <w:rsid w:val="00E11CA4"/>
    <w:rsid w:val="00E13BF3"/>
    <w:rsid w:val="00E14ACE"/>
    <w:rsid w:val="00E16208"/>
    <w:rsid w:val="00E206B2"/>
    <w:rsid w:val="00E253D5"/>
    <w:rsid w:val="00E27752"/>
    <w:rsid w:val="00E31B8E"/>
    <w:rsid w:val="00E31F6C"/>
    <w:rsid w:val="00E34E14"/>
    <w:rsid w:val="00E35AE2"/>
    <w:rsid w:val="00E4001D"/>
    <w:rsid w:val="00E4029C"/>
    <w:rsid w:val="00E40EB2"/>
    <w:rsid w:val="00E418F9"/>
    <w:rsid w:val="00E42AEA"/>
    <w:rsid w:val="00E42D11"/>
    <w:rsid w:val="00E43790"/>
    <w:rsid w:val="00E44E38"/>
    <w:rsid w:val="00E47853"/>
    <w:rsid w:val="00E5012E"/>
    <w:rsid w:val="00E5086E"/>
    <w:rsid w:val="00E51934"/>
    <w:rsid w:val="00E56271"/>
    <w:rsid w:val="00E5638F"/>
    <w:rsid w:val="00E56CEA"/>
    <w:rsid w:val="00E56E29"/>
    <w:rsid w:val="00E57A95"/>
    <w:rsid w:val="00E57DAC"/>
    <w:rsid w:val="00E57F24"/>
    <w:rsid w:val="00E61C08"/>
    <w:rsid w:val="00E64670"/>
    <w:rsid w:val="00E64A9E"/>
    <w:rsid w:val="00E64F9B"/>
    <w:rsid w:val="00E673C1"/>
    <w:rsid w:val="00E71A79"/>
    <w:rsid w:val="00E7201F"/>
    <w:rsid w:val="00E72231"/>
    <w:rsid w:val="00E72E41"/>
    <w:rsid w:val="00E756BA"/>
    <w:rsid w:val="00E756DD"/>
    <w:rsid w:val="00E76383"/>
    <w:rsid w:val="00E76F49"/>
    <w:rsid w:val="00E77281"/>
    <w:rsid w:val="00E77B28"/>
    <w:rsid w:val="00E818BB"/>
    <w:rsid w:val="00E8281C"/>
    <w:rsid w:val="00E84A6F"/>
    <w:rsid w:val="00E87241"/>
    <w:rsid w:val="00E917B9"/>
    <w:rsid w:val="00E91C19"/>
    <w:rsid w:val="00E93145"/>
    <w:rsid w:val="00E943B5"/>
    <w:rsid w:val="00E948A6"/>
    <w:rsid w:val="00E96197"/>
    <w:rsid w:val="00E96561"/>
    <w:rsid w:val="00E9698E"/>
    <w:rsid w:val="00E97BA3"/>
    <w:rsid w:val="00EA3A0A"/>
    <w:rsid w:val="00EA62E6"/>
    <w:rsid w:val="00EA6714"/>
    <w:rsid w:val="00EA67C0"/>
    <w:rsid w:val="00EA77CA"/>
    <w:rsid w:val="00EB200C"/>
    <w:rsid w:val="00EB2148"/>
    <w:rsid w:val="00EB3869"/>
    <w:rsid w:val="00EB4ED7"/>
    <w:rsid w:val="00EB53AA"/>
    <w:rsid w:val="00EB69A0"/>
    <w:rsid w:val="00EB75AF"/>
    <w:rsid w:val="00EC0D6B"/>
    <w:rsid w:val="00EC1D0E"/>
    <w:rsid w:val="00EC2607"/>
    <w:rsid w:val="00EC291B"/>
    <w:rsid w:val="00EC2DA6"/>
    <w:rsid w:val="00EC36D5"/>
    <w:rsid w:val="00EC3C87"/>
    <w:rsid w:val="00EC5D0A"/>
    <w:rsid w:val="00EC78CB"/>
    <w:rsid w:val="00ED227C"/>
    <w:rsid w:val="00ED2661"/>
    <w:rsid w:val="00ED2DB0"/>
    <w:rsid w:val="00ED303C"/>
    <w:rsid w:val="00ED461B"/>
    <w:rsid w:val="00ED6417"/>
    <w:rsid w:val="00EE0A38"/>
    <w:rsid w:val="00EE219F"/>
    <w:rsid w:val="00EE38A2"/>
    <w:rsid w:val="00EE4574"/>
    <w:rsid w:val="00EE7538"/>
    <w:rsid w:val="00EF0A5B"/>
    <w:rsid w:val="00EF28F5"/>
    <w:rsid w:val="00EF2D2C"/>
    <w:rsid w:val="00EF3D94"/>
    <w:rsid w:val="00EF4422"/>
    <w:rsid w:val="00F01A7C"/>
    <w:rsid w:val="00F01D86"/>
    <w:rsid w:val="00F01EF3"/>
    <w:rsid w:val="00F01F93"/>
    <w:rsid w:val="00F0427D"/>
    <w:rsid w:val="00F04F57"/>
    <w:rsid w:val="00F0586A"/>
    <w:rsid w:val="00F072C1"/>
    <w:rsid w:val="00F11BE1"/>
    <w:rsid w:val="00F11D4F"/>
    <w:rsid w:val="00F11EE0"/>
    <w:rsid w:val="00F151C0"/>
    <w:rsid w:val="00F1544D"/>
    <w:rsid w:val="00F16920"/>
    <w:rsid w:val="00F16E70"/>
    <w:rsid w:val="00F173C6"/>
    <w:rsid w:val="00F17414"/>
    <w:rsid w:val="00F17DB0"/>
    <w:rsid w:val="00F17E51"/>
    <w:rsid w:val="00F206CB"/>
    <w:rsid w:val="00F20745"/>
    <w:rsid w:val="00F20D83"/>
    <w:rsid w:val="00F214A6"/>
    <w:rsid w:val="00F22A02"/>
    <w:rsid w:val="00F238A8"/>
    <w:rsid w:val="00F25194"/>
    <w:rsid w:val="00F256E8"/>
    <w:rsid w:val="00F25C2A"/>
    <w:rsid w:val="00F2732E"/>
    <w:rsid w:val="00F340C6"/>
    <w:rsid w:val="00F366B5"/>
    <w:rsid w:val="00F40DFE"/>
    <w:rsid w:val="00F41A91"/>
    <w:rsid w:val="00F42FCA"/>
    <w:rsid w:val="00F431B9"/>
    <w:rsid w:val="00F433A6"/>
    <w:rsid w:val="00F43E88"/>
    <w:rsid w:val="00F43EFB"/>
    <w:rsid w:val="00F455CE"/>
    <w:rsid w:val="00F46122"/>
    <w:rsid w:val="00F47AA2"/>
    <w:rsid w:val="00F5281F"/>
    <w:rsid w:val="00F539E9"/>
    <w:rsid w:val="00F555AB"/>
    <w:rsid w:val="00F572AC"/>
    <w:rsid w:val="00F57755"/>
    <w:rsid w:val="00F64AF9"/>
    <w:rsid w:val="00F65826"/>
    <w:rsid w:val="00F66193"/>
    <w:rsid w:val="00F66D73"/>
    <w:rsid w:val="00F70D62"/>
    <w:rsid w:val="00F75289"/>
    <w:rsid w:val="00F75925"/>
    <w:rsid w:val="00F75D25"/>
    <w:rsid w:val="00F76DE3"/>
    <w:rsid w:val="00F80311"/>
    <w:rsid w:val="00F80FE7"/>
    <w:rsid w:val="00F821B3"/>
    <w:rsid w:val="00F8436F"/>
    <w:rsid w:val="00F86A70"/>
    <w:rsid w:val="00F87BD9"/>
    <w:rsid w:val="00F91A11"/>
    <w:rsid w:val="00F9586C"/>
    <w:rsid w:val="00F960A7"/>
    <w:rsid w:val="00FA0F9F"/>
    <w:rsid w:val="00FA1836"/>
    <w:rsid w:val="00FA349E"/>
    <w:rsid w:val="00FA3D8F"/>
    <w:rsid w:val="00FA5AFF"/>
    <w:rsid w:val="00FA5B43"/>
    <w:rsid w:val="00FA6638"/>
    <w:rsid w:val="00FA6E3B"/>
    <w:rsid w:val="00FB06EA"/>
    <w:rsid w:val="00FB1E54"/>
    <w:rsid w:val="00FB3DC0"/>
    <w:rsid w:val="00FB5CDE"/>
    <w:rsid w:val="00FB605B"/>
    <w:rsid w:val="00FB68DF"/>
    <w:rsid w:val="00FC08AA"/>
    <w:rsid w:val="00FC1B9B"/>
    <w:rsid w:val="00FC2D0D"/>
    <w:rsid w:val="00FC3910"/>
    <w:rsid w:val="00FC4290"/>
    <w:rsid w:val="00FC4D68"/>
    <w:rsid w:val="00FC561F"/>
    <w:rsid w:val="00FC65CA"/>
    <w:rsid w:val="00FC684F"/>
    <w:rsid w:val="00FC7385"/>
    <w:rsid w:val="00FC7AF3"/>
    <w:rsid w:val="00FD2D8D"/>
    <w:rsid w:val="00FD3BAC"/>
    <w:rsid w:val="00FD4009"/>
    <w:rsid w:val="00FD496D"/>
    <w:rsid w:val="00FD640B"/>
    <w:rsid w:val="00FE2056"/>
    <w:rsid w:val="00FE2DF8"/>
    <w:rsid w:val="00FE3DB1"/>
    <w:rsid w:val="00FE3F4B"/>
    <w:rsid w:val="00FE3F84"/>
    <w:rsid w:val="00FE71B0"/>
    <w:rsid w:val="00FF006F"/>
    <w:rsid w:val="00FF0490"/>
    <w:rsid w:val="00FF0F10"/>
    <w:rsid w:val="00FF501E"/>
    <w:rsid w:val="00FF5DFE"/>
    <w:rsid w:val="00FF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0465"/>
    <o:shapelayout v:ext="edit">
      <o:idmap v:ext="edit" data="1"/>
    </o:shapelayout>
  </w:shapeDefaults>
  <w:decimalSymbol w:val="."/>
  <w:listSeparator w:val=","/>
  <w14:docId w14:val="2D82645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4F9D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BD4F9D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BD4F9D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BD4F9D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BD4F9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D4F9D"/>
  </w:style>
  <w:style w:type="paragraph" w:styleId="ListParagraph">
    <w:name w:val="List Paragraph"/>
    <w:basedOn w:val="Normal"/>
    <w:uiPriority w:val="34"/>
    <w:qFormat/>
    <w:rsid w:val="00BD4F9D"/>
    <w:pPr>
      <w:ind w:left="720"/>
    </w:pPr>
  </w:style>
  <w:style w:type="character" w:styleId="Hyperlink">
    <w:name w:val="Hyperlink"/>
    <w:rsid w:val="00BD4F9D"/>
    <w:rPr>
      <w:color w:val="0000FF"/>
      <w:u w:val="single"/>
    </w:rPr>
  </w:style>
  <w:style w:type="paragraph" w:styleId="Header">
    <w:name w:val="header"/>
    <w:basedOn w:val="Normal"/>
    <w:link w:val="HeaderChar"/>
    <w:rsid w:val="00BD4F9D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AB57D0"/>
    <w:rPr>
      <w:rFonts w:ascii="Verdana" w:hAnsi="Verdana"/>
      <w:sz w:val="16"/>
      <w:szCs w:val="24"/>
    </w:rPr>
  </w:style>
  <w:style w:type="paragraph" w:styleId="Footer">
    <w:name w:val="footer"/>
    <w:basedOn w:val="Normal"/>
    <w:link w:val="FooterChar"/>
    <w:rsid w:val="00BD4F9D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B57D0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B74A08"/>
    <w:rPr>
      <w:rFonts w:ascii="Arial" w:eastAsia="Arial Unicode MS" w:hAnsi="Arial"/>
      <w:b/>
      <w:kern w:val="28"/>
      <w:sz w:val="28"/>
    </w:rPr>
  </w:style>
  <w:style w:type="character" w:styleId="FollowedHyperlink">
    <w:name w:val="FollowedHyperlink"/>
    <w:rsid w:val="00BD4F9D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rsid w:val="00362501"/>
    <w:rPr>
      <w:rFonts w:ascii="Arial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362501"/>
    <w:rPr>
      <w:rFonts w:ascii="Arial" w:hAnsi="Arial"/>
      <w:b/>
      <w:bCs/>
      <w:sz w:val="22"/>
      <w:szCs w:val="24"/>
    </w:rPr>
  </w:style>
  <w:style w:type="paragraph" w:customStyle="1" w:styleId="NumberedHeading2">
    <w:name w:val="Numbered Heading 2"/>
    <w:basedOn w:val="Normal"/>
    <w:rsid w:val="00BD4F9D"/>
    <w:pPr>
      <w:numPr>
        <w:numId w:val="1"/>
      </w:numPr>
    </w:pPr>
  </w:style>
  <w:style w:type="paragraph" w:customStyle="1" w:styleId="Outlinenumbering">
    <w:name w:val="Outline numbering"/>
    <w:basedOn w:val="Normal"/>
    <w:rsid w:val="00BD4F9D"/>
    <w:pPr>
      <w:numPr>
        <w:numId w:val="2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BD4F9D"/>
  </w:style>
  <w:style w:type="paragraph" w:customStyle="1" w:styleId="Default">
    <w:name w:val="Default"/>
    <w:rsid w:val="0038172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A6038"/>
    <w:rPr>
      <w:color w:val="808080"/>
      <w:shd w:val="clear" w:color="auto" w:fill="E6E6E6"/>
    </w:rPr>
  </w:style>
  <w:style w:type="paragraph" w:styleId="TOCHeading">
    <w:name w:val="TOC Heading"/>
    <w:basedOn w:val="Heading1"/>
    <w:next w:val="Normal"/>
    <w:uiPriority w:val="39"/>
    <w:unhideWhenUsed/>
    <w:qFormat/>
    <w:rsid w:val="00BD4F9D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D4F9D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D4F9D"/>
    <w:pPr>
      <w:spacing w:after="100" w:line="240" w:lineRule="auto"/>
      <w:ind w:left="202"/>
    </w:pPr>
  </w:style>
  <w:style w:type="character" w:customStyle="1" w:styleId="monofont">
    <w:name w:val="monofont"/>
    <w:basedOn w:val="DefaultParagraphFont"/>
    <w:rsid w:val="00D974D5"/>
  </w:style>
  <w:style w:type="table" w:styleId="TableGrid">
    <w:name w:val="Table Grid"/>
    <w:basedOn w:val="TableNormal"/>
    <w:rsid w:val="00432D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abel">
    <w:name w:val="label"/>
    <w:basedOn w:val="DefaultParagraphFont"/>
    <w:rsid w:val="000D0019"/>
  </w:style>
  <w:style w:type="character" w:customStyle="1" w:styleId="ordinal">
    <w:name w:val="ordinal"/>
    <w:basedOn w:val="DefaultParagraphFont"/>
    <w:rsid w:val="000D0019"/>
  </w:style>
  <w:style w:type="paragraph" w:styleId="TOC3">
    <w:name w:val="toc 3"/>
    <w:basedOn w:val="Normal"/>
    <w:next w:val="Normal"/>
    <w:autoRedefine/>
    <w:uiPriority w:val="39"/>
    <w:unhideWhenUsed/>
    <w:rsid w:val="00BD4F9D"/>
    <w:pPr>
      <w:spacing w:after="100" w:line="240" w:lineRule="auto"/>
      <w:ind w:left="403"/>
    </w:pPr>
  </w:style>
  <w:style w:type="numbering" w:customStyle="1" w:styleId="NoList1">
    <w:name w:val="No List1"/>
    <w:next w:val="NoList"/>
    <w:uiPriority w:val="99"/>
    <w:semiHidden/>
    <w:unhideWhenUsed/>
    <w:rsid w:val="00865FCD"/>
  </w:style>
  <w:style w:type="paragraph" w:customStyle="1" w:styleId="msonormal0">
    <w:name w:val="msonormal"/>
    <w:basedOn w:val="Normal"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865FCD"/>
    <w:pPr>
      <w:spacing w:before="100" w:beforeAutospacing="1" w:after="100" w:afterAutospacing="1" w:line="240" w:lineRule="auto"/>
    </w:pPr>
    <w:rPr>
      <w:rFonts w:ascii="Times New Roman" w:hAnsi="Times New Roman"/>
      <w:sz w:val="24"/>
    </w:rPr>
  </w:style>
  <w:style w:type="character" w:styleId="Strong">
    <w:name w:val="Strong"/>
    <w:basedOn w:val="DefaultParagraphFont"/>
    <w:uiPriority w:val="22"/>
    <w:qFormat/>
    <w:rsid w:val="00865FCD"/>
    <w:rPr>
      <w:b/>
      <w:bCs/>
    </w:rPr>
  </w:style>
  <w:style w:type="character" w:styleId="Emphasis">
    <w:name w:val="Emphasis"/>
    <w:basedOn w:val="DefaultParagraphFont"/>
    <w:uiPriority w:val="20"/>
    <w:qFormat/>
    <w:rsid w:val="00865FCD"/>
    <w:rPr>
      <w:i/>
      <w:iCs/>
    </w:rPr>
  </w:style>
  <w:style w:type="paragraph" w:styleId="Caption">
    <w:name w:val="caption"/>
    <w:basedOn w:val="Normal"/>
    <w:next w:val="Normal"/>
    <w:unhideWhenUsed/>
    <w:qFormat/>
    <w:rsid w:val="006C1BEE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F4A83"/>
    <w:rPr>
      <w:color w:val="808080"/>
    </w:rPr>
  </w:style>
  <w:style w:type="character" w:customStyle="1" w:styleId="Red">
    <w:name w:val="Red"/>
    <w:basedOn w:val="DefaultParagraphFont"/>
    <w:uiPriority w:val="1"/>
    <w:rsid w:val="004F4A83"/>
    <w:rPr>
      <w:color w:val="FF0000"/>
    </w:rPr>
  </w:style>
  <w:style w:type="paragraph" w:customStyle="1" w:styleId="Code">
    <w:name w:val="Code"/>
    <w:basedOn w:val="Normal"/>
    <w:qFormat/>
    <w:rsid w:val="00BD4F9D"/>
    <w:pPr>
      <w:spacing w:before="80" w:line="240" w:lineRule="auto"/>
    </w:pPr>
    <w:rPr>
      <w:rFonts w:ascii="Courier New" w:hAnsi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227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40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36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66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22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5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2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0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5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6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9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54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47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3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05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43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4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7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9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2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86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06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27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47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8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8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3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82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39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0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9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7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2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87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31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1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30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1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7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19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0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2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3706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1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0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42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39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3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1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3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8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39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39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0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54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950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5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9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9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53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45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723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0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53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1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18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91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6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08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57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8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3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0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8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16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7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2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1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63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537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95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93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0202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06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04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93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9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852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3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58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64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8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47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2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37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49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37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34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8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4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73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1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54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93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5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8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3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8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66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7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22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8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98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95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5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5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8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3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459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78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3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79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9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7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92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96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84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01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63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7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06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0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2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06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68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1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9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33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78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6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44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2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09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9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42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8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138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55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2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216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2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7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500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0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4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8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03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3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66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77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9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5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6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31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4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97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7666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6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5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32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46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0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1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9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5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80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10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4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62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91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6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384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27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26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31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0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99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33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4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36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3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59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055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98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77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23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4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50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64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4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3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856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2354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9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42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76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9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9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2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6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07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351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2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7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3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67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5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5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52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21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84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1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10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73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6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9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9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2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8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12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7249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15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0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91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17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69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04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7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1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0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5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1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87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27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6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4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92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7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9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750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47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2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09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7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9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7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7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93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285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63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1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9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52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61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8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94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0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6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26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6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16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7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5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1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13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43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42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8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1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9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2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27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9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8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5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3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35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0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00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28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95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0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2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88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8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17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83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83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54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84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23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5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20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81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80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6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2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98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29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8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8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1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2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5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6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49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1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04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14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35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23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1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3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07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7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14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5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7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6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9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50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7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41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1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5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4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05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49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3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5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92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53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5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7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4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80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45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04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7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77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77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3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94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07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0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9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45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9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40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67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85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942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60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99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35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8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27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91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1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7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36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828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29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18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83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36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77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49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5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3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2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0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0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35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4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27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875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1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8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4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8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2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90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0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3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4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09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1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58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36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08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39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9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47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29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57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5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85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12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18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69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5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0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8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34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41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01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92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1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518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49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76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78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28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4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347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29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86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5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1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9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5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4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75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48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21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06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30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9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0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16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6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18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7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22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4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62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13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4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06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38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71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7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5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26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3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1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5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33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77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6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23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84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14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5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00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0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71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54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8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65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0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24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5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467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0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35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9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2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9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20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199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68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35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19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7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5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1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5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05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40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13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04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1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021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0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9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0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39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67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45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3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3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43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47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02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2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0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89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1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91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48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82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91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51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53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71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9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66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64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7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91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22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8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03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43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87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16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2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16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4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5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21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56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10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6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6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17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79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43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36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8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1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0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62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0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5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3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74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9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2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18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22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03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13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4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8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33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8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93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77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8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4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78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0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60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59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89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13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7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8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8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16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6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2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24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08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4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35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8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640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0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9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6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8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8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77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76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0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97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81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485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12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1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96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98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2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3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6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0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046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4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396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8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7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68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14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3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51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6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828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07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9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21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1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99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08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2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9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52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88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90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7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77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6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2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6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68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64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88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67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1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7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4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802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25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65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4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1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12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879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8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1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9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63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33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40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9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86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00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8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44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7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1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1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4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3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5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21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1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53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44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4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2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44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83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95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28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65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38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24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12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71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53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0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73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80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46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72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61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41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57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92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19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5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08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49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93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33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88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324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46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85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20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87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579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1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9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30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68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0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0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52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00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82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4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2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74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50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25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0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7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3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7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4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59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6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35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36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2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21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5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043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21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2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61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1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04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3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0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98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3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23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8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1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1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6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2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88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0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15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1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7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92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0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02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7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4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03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64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3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5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5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5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50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21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4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1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11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55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96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6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68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0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8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96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53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7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6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6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0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64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3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8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4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36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22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1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6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971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7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49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2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6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63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11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47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45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19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9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87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8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55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73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6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2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64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99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07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15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8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26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50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63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47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122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3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9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1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90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3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44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70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7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8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0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3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30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1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126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4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6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773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7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0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18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24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4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46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10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80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39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48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0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35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68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5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5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1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6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13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9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9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99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56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65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60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2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4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97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16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0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8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3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6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77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16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2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2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51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7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12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23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91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943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7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13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17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65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7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6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96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50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01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43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43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45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0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11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15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0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8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96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6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24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74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720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02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5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18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86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75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67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2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9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3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21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7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18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570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25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58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89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5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3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14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55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78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76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7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43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18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00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1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15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95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06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00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87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5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7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739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5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1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81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86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0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8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0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0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2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5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8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2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69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55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78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7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38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76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5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53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57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91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45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4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6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269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85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2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877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79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94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05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31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8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2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99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7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45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33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3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7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8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0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9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7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4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80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41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3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3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5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88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4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79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2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7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65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75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6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86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30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07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8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62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87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43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7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6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8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57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0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7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13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2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36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95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8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02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7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20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67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7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783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8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2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83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25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0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54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5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71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90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641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1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36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16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75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0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83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3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7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93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57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46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78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75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1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4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86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96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16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94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3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25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3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7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0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6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0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56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31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27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65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1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0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9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2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1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999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950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50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4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5989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5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3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2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07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67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711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53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4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9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2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2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9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07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56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3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87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92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99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0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88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3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4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9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3510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9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4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0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168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1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6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99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1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54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4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87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71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1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5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0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2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28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59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14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3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37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67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40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73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1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083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0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99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46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97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03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7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9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99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46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6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828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87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838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00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463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683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25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63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82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8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41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689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4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9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2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2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7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0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76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70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9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43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10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4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11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60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4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6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09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02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95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0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99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5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9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96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2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43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9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0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8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48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2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8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92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12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1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00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50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5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0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95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67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30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43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66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67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0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56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70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80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87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6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2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33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54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8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0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3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91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69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13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0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95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3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2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54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1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1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82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44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0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98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26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942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09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075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45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32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369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8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750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12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201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8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1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307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2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08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30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920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5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45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5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90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812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86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967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27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8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27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98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3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8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8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3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13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74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69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32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36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0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9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3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37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52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8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6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83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17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3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23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36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44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93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4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92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3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3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28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67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1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8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9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0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0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76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9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29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5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2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3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48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55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45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3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6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2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36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51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92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4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3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6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86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8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6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1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7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0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9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659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89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32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0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35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1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2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6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81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8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96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0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93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09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5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8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52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56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835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84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56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2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2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2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4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71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371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5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18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85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06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90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50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32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30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1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21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803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12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79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79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0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8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0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2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851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019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8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87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75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9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55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26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07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90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3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15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00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48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06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0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62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06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106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08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4361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751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5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6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9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9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2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7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494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62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79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81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34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15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98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86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59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25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73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18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7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86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038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747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6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9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74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77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75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80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0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3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84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25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85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6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58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6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32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7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2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41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4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59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49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7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92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8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40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000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15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5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96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88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2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5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052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1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9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61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2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19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8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395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831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54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036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323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14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5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2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82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7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11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21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9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619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7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25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4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071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0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400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531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302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53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33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78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909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133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82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634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9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44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662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98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1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77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86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01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63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5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9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0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5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34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1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12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84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08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9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39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35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5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09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623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5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8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52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99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65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1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6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8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2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1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02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8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23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6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5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58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2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03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2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96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2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37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826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4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66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32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5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7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1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2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2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23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8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4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77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65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0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01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83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7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9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42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86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13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14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6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13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5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7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79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22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1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89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3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707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44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17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21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3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9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41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86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64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2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4951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18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38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25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3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35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30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77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6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88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2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0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1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0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457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88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4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44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76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9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9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76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6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60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60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52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2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33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82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78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42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2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3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65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90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52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4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60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15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946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76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4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67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519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2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20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8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2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71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65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8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1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8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9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7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3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7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6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05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79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96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5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33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64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1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47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67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91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2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1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2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51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9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1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19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0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58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3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1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34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4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728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57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1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8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26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9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1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96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5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58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6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09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65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61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38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5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3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1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7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68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69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8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65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6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811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04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0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3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6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65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73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1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39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15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7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73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3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47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50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80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85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17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52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48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0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99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6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0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01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33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32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19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3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1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28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3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8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7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7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38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96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2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7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08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81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8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8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174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5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4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7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964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46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6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39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7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5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29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6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29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64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25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2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8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1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4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0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37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16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10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35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2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67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20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24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30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8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71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1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65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70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9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0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3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4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7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03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79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3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6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8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6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44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94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6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99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40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64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5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6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65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32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14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521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4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8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8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9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5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1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0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5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52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30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79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7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1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8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30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0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19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04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12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4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68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54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42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06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91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2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6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53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13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7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3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1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46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95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42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79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6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233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67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67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86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97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62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72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3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62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3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01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73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49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8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68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9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14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4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55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9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2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5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664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2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89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1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268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6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7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7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8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16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6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0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98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34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0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98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1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818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63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02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05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7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112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74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65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0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21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54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11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2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9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0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42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32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85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74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33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45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42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71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39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04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232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63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9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3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6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E3DF8C85CE48E68D20ACB7B39DAB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C5EE7-2266-4858-BAAE-F2F540EECD09}"/>
      </w:docPartPr>
      <w:docPartBody>
        <w:p w:rsidR="00B156A8" w:rsidRDefault="00155725" w:rsidP="00155725">
          <w:pPr>
            <w:pStyle w:val="80E3DF8C85CE48E68D20ACB7B39DAB66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B9DCAAA8DA4B80BDB034D9E4778D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DC64C-7292-4D7A-B0B9-DA1A66A5DA93}"/>
      </w:docPartPr>
      <w:docPartBody>
        <w:p w:rsidR="00B156A8" w:rsidRDefault="00155725" w:rsidP="00155725">
          <w:pPr>
            <w:pStyle w:val="CEB9DCAAA8DA4B80BDB034D9E4778D7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93151FF084D7690CB057D8A8C6C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A9DE6D-9998-42D2-8C58-62DA0A2B21D6}"/>
      </w:docPartPr>
      <w:docPartBody>
        <w:p w:rsidR="00B156A8" w:rsidRDefault="00155725" w:rsidP="00155725">
          <w:pPr>
            <w:pStyle w:val="1CA93151FF084D7690CB057D8A8C6C01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1D2D4C9E8F4D5CB145BB406DEB2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944BE-A004-4797-8578-2C8922170169}"/>
      </w:docPartPr>
      <w:docPartBody>
        <w:p w:rsidR="00B156A8" w:rsidRDefault="00155725" w:rsidP="00155725">
          <w:pPr>
            <w:pStyle w:val="ED1D2D4C9E8F4D5CB145BB406DEB297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ED7E084EF84D748762120552E80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87C3F4-2B75-4EE6-ABA2-164E580BF1ED}"/>
      </w:docPartPr>
      <w:docPartBody>
        <w:p w:rsidR="00B156A8" w:rsidRDefault="00155725" w:rsidP="00155725">
          <w:pPr>
            <w:pStyle w:val="73ED7E084EF84D748762120552E80E9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7712EEBC3141F3B9C4B3D401C980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056CB-E949-482C-8DE4-75D778E89FD7}"/>
      </w:docPartPr>
      <w:docPartBody>
        <w:p w:rsidR="00B156A8" w:rsidRDefault="00155725" w:rsidP="00155725">
          <w:pPr>
            <w:pStyle w:val="517712EEBC3141F3B9C4B3D401C980A0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6DB"/>
    <w:rsid w:val="00155725"/>
    <w:rsid w:val="00290B64"/>
    <w:rsid w:val="002B62F1"/>
    <w:rsid w:val="005C56DB"/>
    <w:rsid w:val="00695D17"/>
    <w:rsid w:val="00A9439B"/>
    <w:rsid w:val="00B156A8"/>
    <w:rsid w:val="00EE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0B64"/>
  </w:style>
  <w:style w:type="paragraph" w:customStyle="1" w:styleId="80E3DF8C85CE48E68D20ACB7B39DAB66">
    <w:name w:val="80E3DF8C85CE48E68D20ACB7B39DAB66"/>
    <w:rsid w:val="00155725"/>
  </w:style>
  <w:style w:type="paragraph" w:customStyle="1" w:styleId="CEB9DCAAA8DA4B80BDB034D9E4778D7B">
    <w:name w:val="CEB9DCAAA8DA4B80BDB034D9E4778D7B"/>
    <w:rsid w:val="00155725"/>
  </w:style>
  <w:style w:type="paragraph" w:customStyle="1" w:styleId="1CA93151FF084D7690CB057D8A8C6C01">
    <w:name w:val="1CA93151FF084D7690CB057D8A8C6C01"/>
    <w:rsid w:val="00155725"/>
  </w:style>
  <w:style w:type="paragraph" w:customStyle="1" w:styleId="ED1D2D4C9E8F4D5CB145BB406DEB297C">
    <w:name w:val="ED1D2D4C9E8F4D5CB145BB406DEB297C"/>
    <w:rsid w:val="00155725"/>
  </w:style>
  <w:style w:type="paragraph" w:customStyle="1" w:styleId="73ED7E084EF84D748762120552E80E9C">
    <w:name w:val="73ED7E084EF84D748762120552E80E9C"/>
    <w:rsid w:val="00155725"/>
  </w:style>
  <w:style w:type="paragraph" w:customStyle="1" w:styleId="517712EEBC3141F3B9C4B3D401C980A0">
    <w:name w:val="517712EEBC3141F3B9C4B3D401C980A0"/>
    <w:rsid w:val="00155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57152-870C-4C66-992B-3990785A9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0</TotalTime>
  <Pages>4</Pages>
  <Words>619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Links>
    <vt:vector size="12" baseType="variant">
      <vt:variant>
        <vt:i4>4653063</vt:i4>
      </vt:variant>
      <vt:variant>
        <vt:i4>3</vt:i4>
      </vt:variant>
      <vt:variant>
        <vt:i4>0</vt:i4>
      </vt:variant>
      <vt:variant>
        <vt:i4>5</vt:i4>
      </vt:variant>
      <vt:variant>
        <vt:lpwstr>http://www.virtualbox.org/wiki/Downloads</vt:lpwstr>
      </vt:variant>
      <vt:variant>
        <vt:lpwstr/>
      </vt:variant>
      <vt:variant>
        <vt:i4>1245236</vt:i4>
      </vt:variant>
      <vt:variant>
        <vt:i4>0</vt:i4>
      </vt:variant>
      <vt:variant>
        <vt:i4>0</vt:i4>
      </vt:variant>
      <vt:variant>
        <vt:i4>5</vt:i4>
      </vt:variant>
      <vt:variant>
        <vt:lpwstr>http://www.microsoft.com/downloads/en/details.aspx?FamilyId=B6E99D4C-A40E-4FD2-A0F7-32212B520F50&amp;WT.sp=_technet_,dcsjwb9vb00000c932fd0rjc7_5p3t&amp;displaylang=en%20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2017-12-15T16:22:00Z</dcterms:created>
  <dcterms:modified xsi:type="dcterms:W3CDTF">2023-01-12T13:31:00Z</dcterms:modified>
</cp:coreProperties>
</file>