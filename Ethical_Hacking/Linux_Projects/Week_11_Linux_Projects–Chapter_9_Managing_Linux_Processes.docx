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2FF93" w14:textId="77777777" w:rsidR="00DE725D" w:rsidRDefault="004A31CB" w:rsidP="00DE725D">
      <w:pPr>
        <w:pStyle w:val="Heading1"/>
      </w:pPr>
      <w:bookmarkStart w:id="0" w:name="_Toc530902832"/>
      <w:r w:rsidRPr="004A31CB">
        <w:t xml:space="preserve">Week </w:t>
      </w:r>
      <w:r w:rsidR="00F43E88">
        <w:t>10</w:t>
      </w:r>
      <w:r w:rsidRPr="004A31CB">
        <w:t xml:space="preserve"> Linux Projects – </w:t>
      </w:r>
      <w:r w:rsidR="001142C4">
        <w:t>Chapter 9 Managing Linux Processes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303726A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3648EEFA" w14:textId="77777777" w:rsidR="00E5670A" w:rsidRDefault="007B6B6B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0902832" w:history="1">
            <w:r w:rsidR="00E5670A" w:rsidRPr="00F30EA3">
              <w:rPr>
                <w:rStyle w:val="Hyperlink"/>
                <w:noProof/>
              </w:rPr>
              <w:t>Week 10 Linux Projects – Chapter 9 Managing Linux Processes</w:t>
            </w:r>
            <w:r w:rsidR="00E5670A">
              <w:rPr>
                <w:noProof/>
                <w:webHidden/>
              </w:rPr>
              <w:tab/>
            </w:r>
            <w:r w:rsidR="00E5670A">
              <w:rPr>
                <w:noProof/>
                <w:webHidden/>
              </w:rPr>
              <w:fldChar w:fldCharType="begin"/>
            </w:r>
            <w:r w:rsidR="00E5670A">
              <w:rPr>
                <w:noProof/>
                <w:webHidden/>
              </w:rPr>
              <w:instrText xml:space="preserve"> PAGEREF _Toc530902832 \h </w:instrText>
            </w:r>
            <w:r w:rsidR="00E5670A">
              <w:rPr>
                <w:noProof/>
                <w:webHidden/>
              </w:rPr>
            </w:r>
            <w:r w:rsidR="00E5670A">
              <w:rPr>
                <w:noProof/>
                <w:webHidden/>
              </w:rPr>
              <w:fldChar w:fldCharType="separate"/>
            </w:r>
            <w:r w:rsidR="00E5670A">
              <w:rPr>
                <w:noProof/>
                <w:webHidden/>
              </w:rPr>
              <w:t>1</w:t>
            </w:r>
            <w:r w:rsidR="00E5670A">
              <w:rPr>
                <w:noProof/>
                <w:webHidden/>
              </w:rPr>
              <w:fldChar w:fldCharType="end"/>
            </w:r>
          </w:hyperlink>
        </w:p>
        <w:p w14:paraId="2704B594" w14:textId="77777777" w:rsidR="00E5670A" w:rsidRDefault="00BD163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902833" w:history="1">
            <w:r w:rsidR="00E5670A" w:rsidRPr="00F30EA3">
              <w:rPr>
                <w:rStyle w:val="Hyperlink"/>
                <w:noProof/>
              </w:rPr>
              <w:t>Checkpoints are Important!</w:t>
            </w:r>
            <w:r w:rsidR="00E5670A">
              <w:rPr>
                <w:noProof/>
                <w:webHidden/>
              </w:rPr>
              <w:tab/>
            </w:r>
            <w:r w:rsidR="00E5670A">
              <w:rPr>
                <w:noProof/>
                <w:webHidden/>
              </w:rPr>
              <w:fldChar w:fldCharType="begin"/>
            </w:r>
            <w:r w:rsidR="00E5670A">
              <w:rPr>
                <w:noProof/>
                <w:webHidden/>
              </w:rPr>
              <w:instrText xml:space="preserve"> PAGEREF _Toc530902833 \h </w:instrText>
            </w:r>
            <w:r w:rsidR="00E5670A">
              <w:rPr>
                <w:noProof/>
                <w:webHidden/>
              </w:rPr>
            </w:r>
            <w:r w:rsidR="00E5670A">
              <w:rPr>
                <w:noProof/>
                <w:webHidden/>
              </w:rPr>
              <w:fldChar w:fldCharType="separate"/>
            </w:r>
            <w:r w:rsidR="00E5670A">
              <w:rPr>
                <w:noProof/>
                <w:webHidden/>
              </w:rPr>
              <w:t>1</w:t>
            </w:r>
            <w:r w:rsidR="00E5670A">
              <w:rPr>
                <w:noProof/>
                <w:webHidden/>
              </w:rPr>
              <w:fldChar w:fldCharType="end"/>
            </w:r>
          </w:hyperlink>
        </w:p>
        <w:p w14:paraId="7AB6C78D" w14:textId="77777777" w:rsidR="00E5670A" w:rsidRDefault="00BD163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902834" w:history="1">
            <w:r w:rsidR="00E5670A" w:rsidRPr="00F30EA3">
              <w:rPr>
                <w:rStyle w:val="Hyperlink"/>
                <w:noProof/>
              </w:rPr>
              <w:t>Update Fedora</w:t>
            </w:r>
            <w:r w:rsidR="00E5670A">
              <w:rPr>
                <w:noProof/>
                <w:webHidden/>
              </w:rPr>
              <w:tab/>
            </w:r>
            <w:r w:rsidR="00E5670A">
              <w:rPr>
                <w:noProof/>
                <w:webHidden/>
              </w:rPr>
              <w:fldChar w:fldCharType="begin"/>
            </w:r>
            <w:r w:rsidR="00E5670A">
              <w:rPr>
                <w:noProof/>
                <w:webHidden/>
              </w:rPr>
              <w:instrText xml:space="preserve"> PAGEREF _Toc530902834 \h </w:instrText>
            </w:r>
            <w:r w:rsidR="00E5670A">
              <w:rPr>
                <w:noProof/>
                <w:webHidden/>
              </w:rPr>
            </w:r>
            <w:r w:rsidR="00E5670A">
              <w:rPr>
                <w:noProof/>
                <w:webHidden/>
              </w:rPr>
              <w:fldChar w:fldCharType="separate"/>
            </w:r>
            <w:r w:rsidR="00E5670A">
              <w:rPr>
                <w:noProof/>
                <w:webHidden/>
              </w:rPr>
              <w:t>1</w:t>
            </w:r>
            <w:r w:rsidR="00E5670A">
              <w:rPr>
                <w:noProof/>
                <w:webHidden/>
              </w:rPr>
              <w:fldChar w:fldCharType="end"/>
            </w:r>
          </w:hyperlink>
        </w:p>
        <w:p w14:paraId="511275CA" w14:textId="77777777" w:rsidR="00E5670A" w:rsidRDefault="00BD163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902835" w:history="1">
            <w:r w:rsidR="00E5670A" w:rsidRPr="00F30EA3">
              <w:rPr>
                <w:rStyle w:val="Hyperlink"/>
                <w:noProof/>
              </w:rPr>
              <w:t>Project 9-1</w:t>
            </w:r>
            <w:r w:rsidR="00E5670A">
              <w:rPr>
                <w:noProof/>
                <w:webHidden/>
              </w:rPr>
              <w:tab/>
            </w:r>
            <w:r w:rsidR="00E5670A">
              <w:rPr>
                <w:noProof/>
                <w:webHidden/>
              </w:rPr>
              <w:fldChar w:fldCharType="begin"/>
            </w:r>
            <w:r w:rsidR="00E5670A">
              <w:rPr>
                <w:noProof/>
                <w:webHidden/>
              </w:rPr>
              <w:instrText xml:space="preserve"> PAGEREF _Toc530902835 \h </w:instrText>
            </w:r>
            <w:r w:rsidR="00E5670A">
              <w:rPr>
                <w:noProof/>
                <w:webHidden/>
              </w:rPr>
            </w:r>
            <w:r w:rsidR="00E5670A">
              <w:rPr>
                <w:noProof/>
                <w:webHidden/>
              </w:rPr>
              <w:fldChar w:fldCharType="separate"/>
            </w:r>
            <w:r w:rsidR="00E5670A">
              <w:rPr>
                <w:noProof/>
                <w:webHidden/>
              </w:rPr>
              <w:t>1</w:t>
            </w:r>
            <w:r w:rsidR="00E5670A">
              <w:rPr>
                <w:noProof/>
                <w:webHidden/>
              </w:rPr>
              <w:fldChar w:fldCharType="end"/>
            </w:r>
          </w:hyperlink>
        </w:p>
        <w:p w14:paraId="4C3DB31A" w14:textId="77777777" w:rsidR="00E5670A" w:rsidRDefault="00BD163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902836" w:history="1">
            <w:r w:rsidR="00E5670A" w:rsidRPr="00F30EA3">
              <w:rPr>
                <w:rStyle w:val="Hyperlink"/>
                <w:noProof/>
              </w:rPr>
              <w:t>Project 9-2</w:t>
            </w:r>
            <w:r w:rsidR="00E5670A">
              <w:rPr>
                <w:noProof/>
                <w:webHidden/>
              </w:rPr>
              <w:tab/>
            </w:r>
            <w:r w:rsidR="00E5670A">
              <w:rPr>
                <w:noProof/>
                <w:webHidden/>
              </w:rPr>
              <w:fldChar w:fldCharType="begin"/>
            </w:r>
            <w:r w:rsidR="00E5670A">
              <w:rPr>
                <w:noProof/>
                <w:webHidden/>
              </w:rPr>
              <w:instrText xml:space="preserve"> PAGEREF _Toc530902836 \h </w:instrText>
            </w:r>
            <w:r w:rsidR="00E5670A">
              <w:rPr>
                <w:noProof/>
                <w:webHidden/>
              </w:rPr>
            </w:r>
            <w:r w:rsidR="00E5670A">
              <w:rPr>
                <w:noProof/>
                <w:webHidden/>
              </w:rPr>
              <w:fldChar w:fldCharType="separate"/>
            </w:r>
            <w:r w:rsidR="00E5670A">
              <w:rPr>
                <w:noProof/>
                <w:webHidden/>
              </w:rPr>
              <w:t>2</w:t>
            </w:r>
            <w:r w:rsidR="00E5670A">
              <w:rPr>
                <w:noProof/>
                <w:webHidden/>
              </w:rPr>
              <w:fldChar w:fldCharType="end"/>
            </w:r>
          </w:hyperlink>
        </w:p>
        <w:p w14:paraId="760CDBC9" w14:textId="77777777" w:rsidR="00E5670A" w:rsidRDefault="00BD163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902837" w:history="1">
            <w:r w:rsidR="00E5670A" w:rsidRPr="00F30EA3">
              <w:rPr>
                <w:rStyle w:val="Hyperlink"/>
                <w:noProof/>
              </w:rPr>
              <w:t>Project 9-3</w:t>
            </w:r>
            <w:r w:rsidR="00E5670A">
              <w:rPr>
                <w:noProof/>
                <w:webHidden/>
              </w:rPr>
              <w:tab/>
            </w:r>
            <w:r w:rsidR="00E5670A">
              <w:rPr>
                <w:noProof/>
                <w:webHidden/>
              </w:rPr>
              <w:fldChar w:fldCharType="begin"/>
            </w:r>
            <w:r w:rsidR="00E5670A">
              <w:rPr>
                <w:noProof/>
                <w:webHidden/>
              </w:rPr>
              <w:instrText xml:space="preserve"> PAGEREF _Toc530902837 \h </w:instrText>
            </w:r>
            <w:r w:rsidR="00E5670A">
              <w:rPr>
                <w:noProof/>
                <w:webHidden/>
              </w:rPr>
            </w:r>
            <w:r w:rsidR="00E5670A">
              <w:rPr>
                <w:noProof/>
                <w:webHidden/>
              </w:rPr>
              <w:fldChar w:fldCharType="separate"/>
            </w:r>
            <w:r w:rsidR="00E5670A">
              <w:rPr>
                <w:noProof/>
                <w:webHidden/>
              </w:rPr>
              <w:t>3</w:t>
            </w:r>
            <w:r w:rsidR="00E5670A">
              <w:rPr>
                <w:noProof/>
                <w:webHidden/>
              </w:rPr>
              <w:fldChar w:fldCharType="end"/>
            </w:r>
          </w:hyperlink>
        </w:p>
        <w:p w14:paraId="6658AB13" w14:textId="77777777" w:rsidR="00E5670A" w:rsidRDefault="00BD163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902838" w:history="1">
            <w:r w:rsidR="00E5670A" w:rsidRPr="00F30EA3">
              <w:rPr>
                <w:rStyle w:val="Hyperlink"/>
                <w:noProof/>
              </w:rPr>
              <w:t>Project 9-4</w:t>
            </w:r>
            <w:r w:rsidR="00E5670A">
              <w:rPr>
                <w:noProof/>
                <w:webHidden/>
              </w:rPr>
              <w:tab/>
            </w:r>
            <w:r w:rsidR="00E5670A">
              <w:rPr>
                <w:noProof/>
                <w:webHidden/>
              </w:rPr>
              <w:fldChar w:fldCharType="begin"/>
            </w:r>
            <w:r w:rsidR="00E5670A">
              <w:rPr>
                <w:noProof/>
                <w:webHidden/>
              </w:rPr>
              <w:instrText xml:space="preserve"> PAGEREF _Toc530902838 \h </w:instrText>
            </w:r>
            <w:r w:rsidR="00E5670A">
              <w:rPr>
                <w:noProof/>
                <w:webHidden/>
              </w:rPr>
            </w:r>
            <w:r w:rsidR="00E5670A">
              <w:rPr>
                <w:noProof/>
                <w:webHidden/>
              </w:rPr>
              <w:fldChar w:fldCharType="separate"/>
            </w:r>
            <w:r w:rsidR="00E5670A">
              <w:rPr>
                <w:noProof/>
                <w:webHidden/>
              </w:rPr>
              <w:t>4</w:t>
            </w:r>
            <w:r w:rsidR="00E5670A">
              <w:rPr>
                <w:noProof/>
                <w:webHidden/>
              </w:rPr>
              <w:fldChar w:fldCharType="end"/>
            </w:r>
          </w:hyperlink>
        </w:p>
        <w:p w14:paraId="72A7D7E2" w14:textId="77777777" w:rsidR="00E5670A" w:rsidRDefault="00BD163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902839" w:history="1">
            <w:r w:rsidR="00E5670A" w:rsidRPr="00F30EA3">
              <w:rPr>
                <w:rStyle w:val="Hyperlink"/>
                <w:noProof/>
              </w:rPr>
              <w:t>Project 9-5</w:t>
            </w:r>
            <w:r w:rsidR="00E5670A">
              <w:rPr>
                <w:noProof/>
                <w:webHidden/>
              </w:rPr>
              <w:tab/>
            </w:r>
            <w:r w:rsidR="00E5670A">
              <w:rPr>
                <w:noProof/>
                <w:webHidden/>
              </w:rPr>
              <w:fldChar w:fldCharType="begin"/>
            </w:r>
            <w:r w:rsidR="00E5670A">
              <w:rPr>
                <w:noProof/>
                <w:webHidden/>
              </w:rPr>
              <w:instrText xml:space="preserve"> PAGEREF _Toc530902839 \h </w:instrText>
            </w:r>
            <w:r w:rsidR="00E5670A">
              <w:rPr>
                <w:noProof/>
                <w:webHidden/>
              </w:rPr>
            </w:r>
            <w:r w:rsidR="00E5670A">
              <w:rPr>
                <w:noProof/>
                <w:webHidden/>
              </w:rPr>
              <w:fldChar w:fldCharType="separate"/>
            </w:r>
            <w:r w:rsidR="00E5670A">
              <w:rPr>
                <w:noProof/>
                <w:webHidden/>
              </w:rPr>
              <w:t>5</w:t>
            </w:r>
            <w:r w:rsidR="00E5670A">
              <w:rPr>
                <w:noProof/>
                <w:webHidden/>
              </w:rPr>
              <w:fldChar w:fldCharType="end"/>
            </w:r>
          </w:hyperlink>
        </w:p>
        <w:p w14:paraId="2C11ED18" w14:textId="77777777" w:rsidR="00E5670A" w:rsidRDefault="00BD163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0902840" w:history="1">
            <w:r w:rsidR="00E5670A" w:rsidRPr="00F30EA3">
              <w:rPr>
                <w:rStyle w:val="Hyperlink"/>
                <w:noProof/>
              </w:rPr>
              <w:t>Project 9-6</w:t>
            </w:r>
            <w:r w:rsidR="00E5670A">
              <w:rPr>
                <w:noProof/>
                <w:webHidden/>
              </w:rPr>
              <w:tab/>
            </w:r>
            <w:r w:rsidR="00E5670A">
              <w:rPr>
                <w:noProof/>
                <w:webHidden/>
              </w:rPr>
              <w:fldChar w:fldCharType="begin"/>
            </w:r>
            <w:r w:rsidR="00E5670A">
              <w:rPr>
                <w:noProof/>
                <w:webHidden/>
              </w:rPr>
              <w:instrText xml:space="preserve"> PAGEREF _Toc530902840 \h </w:instrText>
            </w:r>
            <w:r w:rsidR="00E5670A">
              <w:rPr>
                <w:noProof/>
                <w:webHidden/>
              </w:rPr>
            </w:r>
            <w:r w:rsidR="00E5670A">
              <w:rPr>
                <w:noProof/>
                <w:webHidden/>
              </w:rPr>
              <w:fldChar w:fldCharType="separate"/>
            </w:r>
            <w:r w:rsidR="00E5670A">
              <w:rPr>
                <w:noProof/>
                <w:webHidden/>
              </w:rPr>
              <w:t>6</w:t>
            </w:r>
            <w:r w:rsidR="00E5670A">
              <w:rPr>
                <w:noProof/>
                <w:webHidden/>
              </w:rPr>
              <w:fldChar w:fldCharType="end"/>
            </w:r>
          </w:hyperlink>
        </w:p>
        <w:p w14:paraId="46C16C16" w14:textId="77777777" w:rsidR="007B6B6B" w:rsidRDefault="007B6B6B" w:rsidP="007B6B6B">
          <w:r>
            <w:rPr>
              <w:b/>
              <w:bCs/>
              <w:noProof/>
            </w:rPr>
            <w:fldChar w:fldCharType="end"/>
          </w:r>
        </w:p>
      </w:sdtContent>
    </w:sdt>
    <w:p w14:paraId="055C74F1" w14:textId="77777777" w:rsidR="00823113" w:rsidRDefault="00823113" w:rsidP="00823113">
      <w:bookmarkStart w:id="1" w:name="_Toc55150964"/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  <w:r w:rsidR="00CD3114">
        <w:t xml:space="preserve"> </w:t>
      </w:r>
    </w:p>
    <w:p w14:paraId="46FEF913" w14:textId="77777777" w:rsidR="00823113" w:rsidRDefault="00823113" w:rsidP="00823113">
      <w:pPr>
        <w:pStyle w:val="ListParagraph"/>
        <w:numPr>
          <w:ilvl w:val="0"/>
          <w:numId w:val="9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3EA6183B" w14:textId="77777777" w:rsidR="00823113" w:rsidRDefault="00823113" w:rsidP="00823113">
      <w:pPr>
        <w:pStyle w:val="ListParagraph"/>
        <w:numPr>
          <w:ilvl w:val="0"/>
          <w:numId w:val="9"/>
        </w:numPr>
      </w:pPr>
      <w:r>
        <w:t>Click and Drag your mouse around whatever you want to snip.</w:t>
      </w:r>
    </w:p>
    <w:p w14:paraId="04FC7078" w14:textId="77777777" w:rsidR="00823113" w:rsidRDefault="00823113" w:rsidP="00823113">
      <w:pPr>
        <w:pStyle w:val="ListParagraph"/>
        <w:numPr>
          <w:ilvl w:val="0"/>
          <w:numId w:val="9"/>
        </w:numPr>
      </w:pPr>
      <w:r>
        <w:t>Release the mouse button. This places the snip into the Windows Clipboard.</w:t>
      </w:r>
    </w:p>
    <w:p w14:paraId="637367AF" w14:textId="77777777" w:rsidR="00823113" w:rsidRDefault="00823113" w:rsidP="00D42102">
      <w:pPr>
        <w:pStyle w:val="ListParagraph"/>
        <w:numPr>
          <w:ilvl w:val="0"/>
          <w:numId w:val="9"/>
        </w:numPr>
      </w:pPr>
      <w:r>
        <w:t xml:space="preserve">Go into Word or wherever you want to paste the snip. Hold down </w:t>
      </w:r>
      <w:r w:rsidRPr="00D42102">
        <w:rPr>
          <w:b/>
        </w:rPr>
        <w:t>CTRL</w:t>
      </w:r>
      <w:r w:rsidRPr="00C36A8A">
        <w:t>, then type</w:t>
      </w:r>
      <w:r>
        <w:t xml:space="preserve"> </w:t>
      </w:r>
      <w:r w:rsidRPr="00D42102">
        <w:rPr>
          <w:b/>
        </w:rPr>
        <w:t>V</w:t>
      </w:r>
      <w:r>
        <w:t xml:space="preserve"> to paste the snip.</w:t>
      </w:r>
    </w:p>
    <w:p w14:paraId="7532A44D" w14:textId="77777777" w:rsidR="00BD1634" w:rsidRDefault="00BD1634" w:rsidP="00BD1634">
      <w:pPr>
        <w:pStyle w:val="Heading2"/>
      </w:pPr>
      <w:bookmarkStart w:id="2" w:name="_Toc530902835"/>
      <w:bookmarkStart w:id="3" w:name="_Toc124325873"/>
      <w:bookmarkEnd w:id="1"/>
      <w:r>
        <w:t xml:space="preserve">Update </w:t>
      </w:r>
      <w:bookmarkEnd w:id="3"/>
      <w:r>
        <w:t>Kali Linux</w:t>
      </w:r>
    </w:p>
    <w:p w14:paraId="32D60B85" w14:textId="77777777" w:rsidR="00BD1634" w:rsidRDefault="00BD1634" w:rsidP="00BD1634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1634" w14:paraId="3E58CBC6" w14:textId="77777777" w:rsidTr="006D5F45">
        <w:tc>
          <w:tcPr>
            <w:tcW w:w="9350" w:type="dxa"/>
            <w:shd w:val="clear" w:color="auto" w:fill="E2EFD9" w:themeFill="accent6" w:themeFillTint="33"/>
          </w:tcPr>
          <w:p w14:paraId="5884B65F" w14:textId="77777777" w:rsidR="00BD1634" w:rsidRDefault="00BD1634" w:rsidP="006D5F45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update</w:t>
            </w:r>
          </w:p>
          <w:p w14:paraId="7655382B" w14:textId="77777777" w:rsidR="00BD1634" w:rsidRDefault="00BD1634" w:rsidP="006D5F45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</w:t>
            </w:r>
            <w:proofErr w:type="spellStart"/>
            <w:r>
              <w:t>dist</w:t>
            </w:r>
            <w:proofErr w:type="spellEnd"/>
            <w:r>
              <w:t>-upgrade -y</w:t>
            </w:r>
          </w:p>
        </w:tc>
      </w:tr>
    </w:tbl>
    <w:p w14:paraId="5F283EE8" w14:textId="77777777" w:rsidR="00E77B28" w:rsidRDefault="00E77B28" w:rsidP="00964E44">
      <w:pPr>
        <w:pStyle w:val="Heading2"/>
      </w:pPr>
      <w:r w:rsidRPr="00E77B28">
        <w:t>Project 9-1</w:t>
      </w:r>
      <w:bookmarkEnd w:id="2"/>
      <w:r w:rsidRPr="00E77B28">
        <w:t xml:space="preserve"> </w:t>
      </w:r>
    </w:p>
    <w:p w14:paraId="260242C5" w14:textId="77777777" w:rsidR="00A768B3" w:rsidRPr="00A768B3" w:rsidRDefault="00A768B3" w:rsidP="00A768B3">
      <w:r>
        <w:t>Time required: 20 minutes</w:t>
      </w:r>
    </w:p>
    <w:p w14:paraId="3FC8360A" w14:textId="77777777" w:rsidR="00E77B28" w:rsidRPr="00E77B28" w:rsidRDefault="00E77B28" w:rsidP="00E77B28">
      <w:r w:rsidRPr="00E77B28">
        <w:lastRenderedPageBreak/>
        <w:t xml:space="preserve">In this hands-on project, you view characteristics of processes using the </w:t>
      </w:r>
      <w:proofErr w:type="spellStart"/>
      <w:r w:rsidRPr="00E77B28">
        <w:t>ps</w:t>
      </w:r>
      <w:proofErr w:type="spellEnd"/>
      <w:r w:rsidRPr="00E77B28">
        <w:t xml:space="preserve"> command.</w:t>
      </w:r>
    </w:p>
    <w:p w14:paraId="7ECDF97E" w14:textId="77777777" w:rsidR="00964E44" w:rsidRDefault="00E77B28" w:rsidP="00E77B28">
      <w:pPr>
        <w:pStyle w:val="ListParagraph"/>
        <w:numPr>
          <w:ilvl w:val="0"/>
          <w:numId w:val="3"/>
        </w:numPr>
      </w:pPr>
      <w:r w:rsidRPr="00E77B28">
        <w:t>Boot your Fedora Linux virtual machine. After your Linux system has been loaded, switch to a command-line terminal (tty</w:t>
      </w:r>
      <w:r w:rsidR="00BA6997">
        <w:t>5</w:t>
      </w:r>
      <w:r w:rsidRPr="00E77B28">
        <w:t xml:space="preserve">) by pressing </w:t>
      </w:r>
      <w:r w:rsidRPr="00964E44">
        <w:rPr>
          <w:b/>
          <w:bCs/>
        </w:rPr>
        <w:t>Ctrl+Alt+F</w:t>
      </w:r>
      <w:r w:rsidR="00BA6997">
        <w:rPr>
          <w:b/>
          <w:bCs/>
        </w:rPr>
        <w:t>5</w:t>
      </w:r>
      <w:r w:rsidRPr="00E77B28">
        <w:t xml:space="preserve"> and log in to the terminal using the user name of root and the password of </w:t>
      </w:r>
      <w:proofErr w:type="spellStart"/>
      <w:r w:rsidRPr="00964E44">
        <w:rPr>
          <w:b/>
          <w:bCs/>
        </w:rPr>
        <w:t>L</w:t>
      </w:r>
      <w:r w:rsidR="00BA6997">
        <w:rPr>
          <w:b/>
          <w:bCs/>
        </w:rPr>
        <w:t>I</w:t>
      </w:r>
      <w:r w:rsidRPr="00964E44">
        <w:rPr>
          <w:b/>
          <w:bCs/>
        </w:rPr>
        <w:t>N</w:t>
      </w:r>
      <w:r w:rsidR="00BA6997">
        <w:rPr>
          <w:b/>
          <w:bCs/>
        </w:rPr>
        <w:t>U</w:t>
      </w:r>
      <w:r w:rsidRPr="00964E44">
        <w:rPr>
          <w:b/>
          <w:bCs/>
        </w:rPr>
        <w:t>Xrocks</w:t>
      </w:r>
      <w:proofErr w:type="spellEnd"/>
      <w:r w:rsidRPr="00964E44">
        <w:rPr>
          <w:b/>
          <w:bCs/>
        </w:rPr>
        <w:t>!</w:t>
      </w:r>
      <w:r w:rsidRPr="00E77B28">
        <w:t>.</w:t>
      </w:r>
    </w:p>
    <w:p w14:paraId="3EE94B23" w14:textId="77777777" w:rsidR="00284E24" w:rsidRDefault="00E77B28" w:rsidP="00E77B28">
      <w:pPr>
        <w:pStyle w:val="ListParagraph"/>
        <w:numPr>
          <w:ilvl w:val="0"/>
          <w:numId w:val="3"/>
        </w:numPr>
      </w:pPr>
      <w:r w:rsidRPr="00E77B28">
        <w:t xml:space="preserve">At the command prompt, type </w:t>
      </w:r>
      <w:proofErr w:type="spellStart"/>
      <w:r w:rsidRPr="00964E44">
        <w:rPr>
          <w:b/>
          <w:bCs/>
        </w:rPr>
        <w:t>ps</w:t>
      </w:r>
      <w:proofErr w:type="spellEnd"/>
      <w:r w:rsidRPr="00964E44">
        <w:rPr>
          <w:b/>
          <w:bCs/>
        </w:rPr>
        <w:t xml:space="preserve"> –</w:t>
      </w:r>
      <w:proofErr w:type="spellStart"/>
      <w:r w:rsidRPr="00964E44">
        <w:rPr>
          <w:b/>
          <w:bCs/>
        </w:rPr>
        <w:t>ef</w:t>
      </w:r>
      <w:proofErr w:type="spellEnd"/>
      <w:r w:rsidRPr="00E77B28">
        <w:t xml:space="preserve"> | </w:t>
      </w:r>
      <w:r w:rsidRPr="00964E44">
        <w:rPr>
          <w:b/>
          <w:bCs/>
        </w:rPr>
        <w:t>less</w:t>
      </w:r>
      <w:r w:rsidRPr="00E77B28">
        <w:t xml:space="preserve"> and press </w:t>
      </w:r>
      <w:r w:rsidRPr="00964E44">
        <w:rPr>
          <w:b/>
          <w:bCs/>
        </w:rPr>
        <w:t>Enter</w:t>
      </w:r>
      <w:r w:rsidRPr="00E77B28">
        <w:t xml:space="preserve"> to view the first processes started on the entire Linux system.</w:t>
      </w:r>
    </w:p>
    <w:p w14:paraId="16F45B01" w14:textId="77777777" w:rsidR="00E77B28" w:rsidRPr="00E77B28" w:rsidRDefault="00E77B28" w:rsidP="00E77B28">
      <w:pPr>
        <w:pStyle w:val="ListParagraph"/>
        <w:numPr>
          <w:ilvl w:val="0"/>
          <w:numId w:val="3"/>
        </w:numPr>
      </w:pPr>
      <w:r w:rsidRPr="00E77B28">
        <w:t xml:space="preserve">Fill in the following information from the data displayed on the terminal screen after typing the command: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8"/>
        <w:gridCol w:w="3912"/>
      </w:tblGrid>
      <w:tr w:rsidR="001F47B2" w:rsidRPr="001F47B2" w14:paraId="171A4AB4" w14:textId="77777777" w:rsidTr="001F47B2">
        <w:tc>
          <w:tcPr>
            <w:tcW w:w="5845" w:type="dxa"/>
          </w:tcPr>
          <w:p w14:paraId="3753EE4F" w14:textId="77777777" w:rsidR="001F47B2" w:rsidRPr="001F47B2" w:rsidRDefault="001F47B2" w:rsidP="00BC1B1E">
            <w:r w:rsidRPr="001F47B2">
              <w:t xml:space="preserve">Which process has a Process ID of 1? </w:t>
            </w:r>
          </w:p>
        </w:tc>
        <w:tc>
          <w:tcPr>
            <w:tcW w:w="4225" w:type="dxa"/>
          </w:tcPr>
          <w:bookmarkStart w:id="4" w:name="_Hlk508169300" w:displacedByCustomXml="next"/>
          <w:sdt>
            <w:sdtPr>
              <w:rPr>
                <w:rStyle w:val="Red"/>
              </w:rPr>
              <w:id w:val="-675188958"/>
              <w:placeholder>
                <w:docPart w:val="4DC3151850ED491688D6BAE589DA5D44"/>
              </w:placeholder>
              <w:showingPlcHdr/>
            </w:sdtPr>
            <w:sdtEndPr>
              <w:rPr>
                <w:rStyle w:val="DefaultParagraphFont"/>
                <w:color w:val="auto"/>
              </w:rPr>
            </w:sdtEndPr>
            <w:sdtContent>
              <w:p w14:paraId="29EA2857" w14:textId="77777777" w:rsidR="001F47B2" w:rsidRPr="00421B8D" w:rsidRDefault="00421B8D" w:rsidP="00BC1B1E">
                <w:pPr>
                  <w:rPr>
                    <w:color w:val="FF0000"/>
                  </w:rPr>
                </w:pPr>
                <w:r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  <w:bookmarkEnd w:id="4" w:displacedByCustomXml="prev"/>
        </w:tc>
      </w:tr>
      <w:tr w:rsidR="001F47B2" w:rsidRPr="001F47B2" w14:paraId="33537C38" w14:textId="77777777" w:rsidTr="001F47B2">
        <w:tc>
          <w:tcPr>
            <w:tcW w:w="5845" w:type="dxa"/>
          </w:tcPr>
          <w:p w14:paraId="66B09E99" w14:textId="77777777" w:rsidR="001F47B2" w:rsidRPr="001F47B2" w:rsidRDefault="001F47B2" w:rsidP="00BC1B1E">
            <w:r w:rsidRPr="001F47B2">
              <w:t>What character do most processes have in the terminal column (</w:t>
            </w:r>
            <w:proofErr w:type="spellStart"/>
            <w:r w:rsidRPr="001F47B2">
              <w:t>tty</w:t>
            </w:r>
            <w:proofErr w:type="spellEnd"/>
            <w:r w:rsidRPr="001F47B2">
              <w:t xml:space="preserve">)? </w:t>
            </w:r>
          </w:p>
        </w:tc>
        <w:tc>
          <w:tcPr>
            <w:tcW w:w="4225" w:type="dxa"/>
          </w:tcPr>
          <w:sdt>
            <w:sdtPr>
              <w:rPr>
                <w:rStyle w:val="Red"/>
              </w:rPr>
              <w:id w:val="-2099163099"/>
              <w:placeholder>
                <w:docPart w:val="F75616C265D24F859D3007FCCF3E3954"/>
              </w:placeholder>
              <w:showingPlcHdr/>
            </w:sdtPr>
            <w:sdtEndPr>
              <w:rPr>
                <w:rStyle w:val="DefaultParagraphFont"/>
                <w:color w:val="auto"/>
              </w:rPr>
            </w:sdtEndPr>
            <w:sdtContent>
              <w:p w14:paraId="20C1512A" w14:textId="77777777" w:rsidR="001F47B2" w:rsidRPr="00421B8D" w:rsidRDefault="00421B8D" w:rsidP="00BC1B1E">
                <w:pPr>
                  <w:rPr>
                    <w:color w:val="FF0000"/>
                  </w:rPr>
                </w:pPr>
                <w:r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1F47B2" w:rsidRPr="001F47B2" w14:paraId="748222E1" w14:textId="77777777" w:rsidTr="001F47B2">
        <w:tc>
          <w:tcPr>
            <w:tcW w:w="5845" w:type="dxa"/>
          </w:tcPr>
          <w:p w14:paraId="24D14085" w14:textId="77777777" w:rsidR="001F47B2" w:rsidRPr="001F47B2" w:rsidRDefault="001F47B2" w:rsidP="00BC1B1E">
            <w:r w:rsidRPr="001F47B2">
              <w:t xml:space="preserve">What does this character in the terminal column indicate? </w:t>
            </w:r>
          </w:p>
        </w:tc>
        <w:tc>
          <w:tcPr>
            <w:tcW w:w="4225" w:type="dxa"/>
          </w:tcPr>
          <w:sdt>
            <w:sdtPr>
              <w:rPr>
                <w:rStyle w:val="Red"/>
              </w:rPr>
              <w:id w:val="-451084179"/>
              <w:placeholder>
                <w:docPart w:val="9F5A4057B9F54089BEDBC27F6B6BBAF8"/>
              </w:placeholder>
              <w:showingPlcHdr/>
            </w:sdtPr>
            <w:sdtEndPr>
              <w:rPr>
                <w:rStyle w:val="DefaultParagraphFont"/>
                <w:color w:val="auto"/>
              </w:rPr>
            </w:sdtEndPr>
            <w:sdtContent>
              <w:p w14:paraId="0AA4EF6F" w14:textId="77777777" w:rsidR="001F47B2" w:rsidRPr="00421B8D" w:rsidRDefault="00421B8D" w:rsidP="00BC1B1E">
                <w:pPr>
                  <w:rPr>
                    <w:color w:val="FF0000"/>
                  </w:rPr>
                </w:pPr>
                <w:r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1F47B2" w:rsidRPr="001F47B2" w14:paraId="05054F76" w14:textId="77777777" w:rsidTr="001F47B2">
        <w:tc>
          <w:tcPr>
            <w:tcW w:w="5845" w:type="dxa"/>
          </w:tcPr>
          <w:p w14:paraId="3F80FC5D" w14:textId="77777777" w:rsidR="001F47B2" w:rsidRPr="001F47B2" w:rsidRDefault="001F47B2" w:rsidP="00BC1B1E">
            <w:r w:rsidRPr="001F47B2">
              <w:t xml:space="preserve">Which user started most of these processes? </w:t>
            </w:r>
          </w:p>
        </w:tc>
        <w:tc>
          <w:tcPr>
            <w:tcW w:w="4225" w:type="dxa"/>
          </w:tcPr>
          <w:sdt>
            <w:sdtPr>
              <w:rPr>
                <w:rStyle w:val="Red"/>
              </w:rPr>
              <w:id w:val="106318528"/>
              <w:placeholder>
                <w:docPart w:val="2AFD55BD035944209657ED9AEE41F929"/>
              </w:placeholder>
              <w:showingPlcHdr/>
            </w:sdtPr>
            <w:sdtEndPr>
              <w:rPr>
                <w:rStyle w:val="DefaultParagraphFont"/>
                <w:color w:val="auto"/>
              </w:rPr>
            </w:sdtEndPr>
            <w:sdtContent>
              <w:p w14:paraId="525E418B" w14:textId="77777777" w:rsidR="001F47B2" w:rsidRPr="00421B8D" w:rsidRDefault="00421B8D" w:rsidP="00BC1B1E">
                <w:pPr>
                  <w:rPr>
                    <w:color w:val="FF0000"/>
                  </w:rPr>
                </w:pPr>
                <w:r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1F47B2" w:rsidRPr="001F47B2" w14:paraId="676A1F6E" w14:textId="77777777" w:rsidTr="001F47B2">
        <w:tc>
          <w:tcPr>
            <w:tcW w:w="5845" w:type="dxa"/>
          </w:tcPr>
          <w:p w14:paraId="37C60CCD" w14:textId="77777777" w:rsidR="001F47B2" w:rsidRPr="001F47B2" w:rsidRDefault="001F47B2" w:rsidP="00BC1B1E">
            <w:r w:rsidRPr="001F47B2">
              <w:t xml:space="preserve">Most processes that are displayed on the screen are started by a certain parent process indicated in the Parent Process ID column (PPID). Which process is the parent to most processes? </w:t>
            </w:r>
          </w:p>
        </w:tc>
        <w:tc>
          <w:tcPr>
            <w:tcW w:w="4225" w:type="dxa"/>
          </w:tcPr>
          <w:sdt>
            <w:sdtPr>
              <w:rPr>
                <w:rStyle w:val="Red"/>
              </w:rPr>
              <w:id w:val="273524295"/>
              <w:placeholder>
                <w:docPart w:val="A24B9670F7344139981F2A02ACE66257"/>
              </w:placeholder>
              <w:showingPlcHdr/>
            </w:sdtPr>
            <w:sdtEndPr>
              <w:rPr>
                <w:rStyle w:val="DefaultParagraphFont"/>
                <w:color w:val="auto"/>
              </w:rPr>
            </w:sdtEndPr>
            <w:sdtContent>
              <w:p w14:paraId="43E5F162" w14:textId="77777777" w:rsidR="001F47B2" w:rsidRPr="00421B8D" w:rsidRDefault="00421B8D" w:rsidP="00BC1B1E">
                <w:pPr>
                  <w:rPr>
                    <w:color w:val="FF0000"/>
                  </w:rPr>
                </w:pPr>
                <w:r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</w:tbl>
    <w:p w14:paraId="6D44AF33" w14:textId="77777777" w:rsidR="00E77B28" w:rsidRPr="00E77B28" w:rsidRDefault="00E77B28" w:rsidP="00E77B28">
      <w:r w:rsidRPr="00E77B28">
        <w:t xml:space="preserve">Type </w:t>
      </w:r>
      <w:r w:rsidRPr="00E77B28">
        <w:rPr>
          <w:b/>
          <w:bCs/>
        </w:rPr>
        <w:t>q</w:t>
      </w:r>
      <w:r w:rsidRPr="00E77B28">
        <w:t xml:space="preserve"> at the MORE prompt to quit.</w:t>
      </w:r>
    </w:p>
    <w:p w14:paraId="7F023B79" w14:textId="77777777" w:rsidR="001D39F5" w:rsidRDefault="00E77B28" w:rsidP="00E77B28">
      <w:pPr>
        <w:pStyle w:val="ListParagraph"/>
        <w:numPr>
          <w:ilvl w:val="0"/>
          <w:numId w:val="3"/>
        </w:numPr>
      </w:pPr>
      <w:r w:rsidRPr="00E77B28">
        <w:t xml:space="preserve">At the command prompt, type </w:t>
      </w:r>
      <w:proofErr w:type="spellStart"/>
      <w:r w:rsidRPr="003B28B8">
        <w:rPr>
          <w:b/>
          <w:bCs/>
        </w:rPr>
        <w:t>ps</w:t>
      </w:r>
      <w:proofErr w:type="spellEnd"/>
      <w:r w:rsidRPr="003B28B8">
        <w:rPr>
          <w:b/>
          <w:bCs/>
        </w:rPr>
        <w:t xml:space="preserve"> –</w:t>
      </w:r>
      <w:proofErr w:type="spellStart"/>
      <w:r w:rsidRPr="003B28B8">
        <w:rPr>
          <w:b/>
          <w:bCs/>
        </w:rPr>
        <w:t>el</w:t>
      </w:r>
      <w:proofErr w:type="spellEnd"/>
      <w:r w:rsidRPr="003B28B8">
        <w:rPr>
          <w:b/>
          <w:bCs/>
        </w:rPr>
        <w:t xml:space="preserve"> | less</w:t>
      </w:r>
      <w:r w:rsidRPr="00E77B28">
        <w:t xml:space="preserve"> and press </w:t>
      </w:r>
      <w:r w:rsidRPr="003B28B8">
        <w:rPr>
          <w:b/>
          <w:bCs/>
        </w:rPr>
        <w:t>Enter</w:t>
      </w:r>
      <w:r w:rsidRPr="00E77B28">
        <w:t xml:space="preserve"> to view the process states for the first processes started on the entire Linux system.</w:t>
      </w:r>
    </w:p>
    <w:p w14:paraId="13B08C38" w14:textId="77777777" w:rsidR="00E77B28" w:rsidRPr="00E77B28" w:rsidRDefault="00E77B28" w:rsidP="00E77B28">
      <w:pPr>
        <w:pStyle w:val="ListParagraph"/>
        <w:numPr>
          <w:ilvl w:val="0"/>
          <w:numId w:val="3"/>
        </w:numPr>
      </w:pPr>
      <w:r w:rsidRPr="00E77B28">
        <w:t xml:space="preserve">Fill in the following information from the data displayed on the terminal screen after typing the command: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6"/>
        <w:gridCol w:w="3914"/>
      </w:tblGrid>
      <w:tr w:rsidR="00E4029C" w:rsidRPr="00E4029C" w14:paraId="4F6CD5E9" w14:textId="77777777" w:rsidTr="00E4029C">
        <w:tc>
          <w:tcPr>
            <w:tcW w:w="5845" w:type="dxa"/>
          </w:tcPr>
          <w:p w14:paraId="76FFEC2C" w14:textId="77777777" w:rsidR="00E4029C" w:rsidRPr="00E4029C" w:rsidRDefault="00E4029C" w:rsidP="00B73572">
            <w:r w:rsidRPr="00E4029C">
              <w:t xml:space="preserve">What character exists in the State (S) column for most processes, and what does this character indicate? </w:t>
            </w:r>
          </w:p>
        </w:tc>
        <w:tc>
          <w:tcPr>
            <w:tcW w:w="4225" w:type="dxa"/>
          </w:tcPr>
          <w:sdt>
            <w:sdtPr>
              <w:rPr>
                <w:rStyle w:val="Red"/>
              </w:rPr>
              <w:id w:val="237062120"/>
              <w:placeholder>
                <w:docPart w:val="3BA689B5EE0F4091800A730B425DCA4F"/>
              </w:placeholder>
              <w:showingPlcHdr/>
            </w:sdtPr>
            <w:sdtEndPr>
              <w:rPr>
                <w:rStyle w:val="DefaultParagraphFont"/>
                <w:color w:val="auto"/>
              </w:rPr>
            </w:sdtEndPr>
            <w:sdtContent>
              <w:p w14:paraId="53145E27" w14:textId="77777777" w:rsidR="00E4029C" w:rsidRPr="005E741B" w:rsidRDefault="005E741B" w:rsidP="00B73572">
                <w:pPr>
                  <w:rPr>
                    <w:color w:val="FF0000"/>
                  </w:rPr>
                </w:pPr>
                <w:r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E4029C" w:rsidRPr="00E4029C" w14:paraId="315C3DF7" w14:textId="77777777" w:rsidTr="00E4029C">
        <w:tc>
          <w:tcPr>
            <w:tcW w:w="5845" w:type="dxa"/>
          </w:tcPr>
          <w:p w14:paraId="1D571A06" w14:textId="77777777" w:rsidR="00E4029C" w:rsidRPr="00E4029C" w:rsidRDefault="00E4029C" w:rsidP="00B73572">
            <w:r w:rsidRPr="00E4029C">
              <w:t xml:space="preserve">What range of numbers is it possible to have in the Nice (NI) column? </w:t>
            </w:r>
          </w:p>
        </w:tc>
        <w:tc>
          <w:tcPr>
            <w:tcW w:w="4225" w:type="dxa"/>
          </w:tcPr>
          <w:sdt>
            <w:sdtPr>
              <w:rPr>
                <w:rStyle w:val="Red"/>
              </w:rPr>
              <w:id w:val="-1354803032"/>
              <w:placeholder>
                <w:docPart w:val="7D44356E5A124CB4B7B4A261671C81F8"/>
              </w:placeholder>
              <w:showingPlcHdr/>
            </w:sdtPr>
            <w:sdtEndPr>
              <w:rPr>
                <w:rStyle w:val="DefaultParagraphFont"/>
                <w:color w:val="auto"/>
              </w:rPr>
            </w:sdtEndPr>
            <w:sdtContent>
              <w:p w14:paraId="318E0B82" w14:textId="77777777" w:rsidR="00E4029C" w:rsidRPr="005E741B" w:rsidRDefault="005E741B" w:rsidP="00B73572">
                <w:pPr>
                  <w:rPr>
                    <w:color w:val="FF0000"/>
                  </w:rPr>
                </w:pPr>
                <w:r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E4029C" w:rsidRPr="00E4029C" w14:paraId="37BABC1E" w14:textId="77777777" w:rsidTr="00E4029C">
        <w:tc>
          <w:tcPr>
            <w:tcW w:w="5845" w:type="dxa"/>
          </w:tcPr>
          <w:p w14:paraId="3AC1E800" w14:textId="77777777" w:rsidR="00E4029C" w:rsidRPr="00E4029C" w:rsidRDefault="00E4029C" w:rsidP="00B73572">
            <w:bookmarkStart w:id="5" w:name="PageEnd_418"/>
            <w:bookmarkEnd w:id="5"/>
            <w:r w:rsidRPr="00E4029C">
              <w:lastRenderedPageBreak/>
              <w:t xml:space="preserve">Which processes have the number 4 in the Flag (F) column, and what does this number indicate? </w:t>
            </w:r>
          </w:p>
        </w:tc>
        <w:tc>
          <w:tcPr>
            <w:tcW w:w="4225" w:type="dxa"/>
          </w:tcPr>
          <w:sdt>
            <w:sdtPr>
              <w:rPr>
                <w:rStyle w:val="Red"/>
              </w:rPr>
              <w:id w:val="1275530720"/>
              <w:placeholder>
                <w:docPart w:val="EF307DB7705C44F49C904BEFBB165FC6"/>
              </w:placeholder>
              <w:showingPlcHdr/>
            </w:sdtPr>
            <w:sdtEndPr>
              <w:rPr>
                <w:rStyle w:val="DefaultParagraphFont"/>
                <w:color w:val="auto"/>
              </w:rPr>
            </w:sdtEndPr>
            <w:sdtContent>
              <w:p w14:paraId="3BEE157A" w14:textId="77777777" w:rsidR="00E4029C" w:rsidRPr="005E741B" w:rsidRDefault="005E741B" w:rsidP="00B73572">
                <w:pPr>
                  <w:rPr>
                    <w:color w:val="FF0000"/>
                  </w:rPr>
                </w:pPr>
                <w:r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</w:tbl>
    <w:p w14:paraId="11CF99BA" w14:textId="77777777" w:rsidR="00E77B28" w:rsidRPr="00E77B28" w:rsidRDefault="00E77B28" w:rsidP="00E77B28">
      <w:r w:rsidRPr="00E77B28">
        <w:t xml:space="preserve">Type </w:t>
      </w:r>
      <w:r w:rsidRPr="00E77B28">
        <w:rPr>
          <w:b/>
          <w:bCs/>
        </w:rPr>
        <w:t>q</w:t>
      </w:r>
      <w:r w:rsidRPr="00E77B28">
        <w:t xml:space="preserve"> at the MORE prompt to quit.</w:t>
      </w:r>
    </w:p>
    <w:p w14:paraId="64492B57" w14:textId="77777777" w:rsidR="00C17139" w:rsidRDefault="00E77B28" w:rsidP="00E77B28">
      <w:pPr>
        <w:pStyle w:val="ListParagraph"/>
        <w:numPr>
          <w:ilvl w:val="0"/>
          <w:numId w:val="3"/>
        </w:numPr>
      </w:pPr>
      <w:r w:rsidRPr="00E77B28">
        <w:t xml:space="preserve">At the command prompt, type </w:t>
      </w:r>
      <w:proofErr w:type="spellStart"/>
      <w:r w:rsidRPr="004B5F46">
        <w:rPr>
          <w:b/>
          <w:bCs/>
        </w:rPr>
        <w:t>ps</w:t>
      </w:r>
      <w:proofErr w:type="spellEnd"/>
      <w:r w:rsidRPr="004B5F46">
        <w:rPr>
          <w:b/>
          <w:bCs/>
        </w:rPr>
        <w:t xml:space="preserve"> –</w:t>
      </w:r>
      <w:proofErr w:type="spellStart"/>
      <w:r w:rsidRPr="004B5F46">
        <w:rPr>
          <w:b/>
          <w:bCs/>
        </w:rPr>
        <w:t>el</w:t>
      </w:r>
      <w:proofErr w:type="spellEnd"/>
      <w:r w:rsidRPr="004B5F46">
        <w:rPr>
          <w:b/>
          <w:bCs/>
        </w:rPr>
        <w:t xml:space="preserve"> | grep Z</w:t>
      </w:r>
      <w:r w:rsidRPr="00E77B28">
        <w:t xml:space="preserve"> and press </w:t>
      </w:r>
      <w:r w:rsidRPr="004B5F46">
        <w:rPr>
          <w:b/>
          <w:bCs/>
        </w:rPr>
        <w:t>Enter</w:t>
      </w:r>
      <w:r w:rsidRPr="00E77B28">
        <w:t xml:space="preserve"> to display zombie processes on your Linux system. Are there any zombie processes indicated in the State (S) column</w:t>
      </w:r>
      <w:r w:rsidR="00C17139">
        <w:t>?</w:t>
      </w:r>
    </w:p>
    <w:sdt>
      <w:sdtPr>
        <w:rPr>
          <w:rStyle w:val="Red"/>
        </w:rPr>
        <w:id w:val="-507529891"/>
        <w:placeholder>
          <w:docPart w:val="E41011796B884ECCBB4329B471707621"/>
        </w:placeholder>
        <w:showingPlcHdr/>
      </w:sdtPr>
      <w:sdtEndPr>
        <w:rPr>
          <w:rStyle w:val="DefaultParagraphFont"/>
          <w:color w:val="auto"/>
        </w:rPr>
      </w:sdtEndPr>
      <w:sdtContent>
        <w:p w14:paraId="6610A057" w14:textId="77777777" w:rsidR="00911CE5" w:rsidRDefault="00911CE5" w:rsidP="00911CE5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6E40D7D" w14:textId="77777777" w:rsidR="00E77B28" w:rsidRPr="00E77B28" w:rsidRDefault="00E77B28" w:rsidP="00E77B28">
      <w:pPr>
        <w:pStyle w:val="ListParagraph"/>
        <w:numPr>
          <w:ilvl w:val="0"/>
          <w:numId w:val="3"/>
        </w:numPr>
      </w:pPr>
      <w:r w:rsidRPr="00E77B28">
        <w:t xml:space="preserve">Type </w:t>
      </w:r>
      <w:r w:rsidRPr="00C17139">
        <w:rPr>
          <w:b/>
          <w:bCs/>
        </w:rPr>
        <w:t>exit</w:t>
      </w:r>
      <w:r w:rsidRPr="00E77B28">
        <w:t xml:space="preserve"> and press </w:t>
      </w:r>
      <w:r w:rsidRPr="00C17139">
        <w:rPr>
          <w:b/>
          <w:bCs/>
        </w:rPr>
        <w:t>Enter</w:t>
      </w:r>
      <w:r w:rsidRPr="00E77B28">
        <w:t xml:space="preserve"> to log out of your shell.</w:t>
      </w:r>
    </w:p>
    <w:p w14:paraId="15E62CC2" w14:textId="77777777" w:rsidR="00E77B28" w:rsidRDefault="00E77B28" w:rsidP="00B17CEE">
      <w:pPr>
        <w:pStyle w:val="Heading2"/>
      </w:pPr>
      <w:bookmarkStart w:id="6" w:name="_Toc530902836"/>
      <w:r w:rsidRPr="00E77B28">
        <w:t>Project 9-2</w:t>
      </w:r>
      <w:bookmarkEnd w:id="6"/>
      <w:r w:rsidRPr="00E77B28">
        <w:t xml:space="preserve"> </w:t>
      </w:r>
    </w:p>
    <w:p w14:paraId="3A4FD8BB" w14:textId="77777777" w:rsidR="00B17CEE" w:rsidRPr="00B17CEE" w:rsidRDefault="00B17CEE" w:rsidP="00B17CEE">
      <w:r>
        <w:t xml:space="preserve">Time required: </w:t>
      </w:r>
      <w:r w:rsidR="009B3428">
        <w:t>20 minutes</w:t>
      </w:r>
    </w:p>
    <w:p w14:paraId="243A5800" w14:textId="77777777" w:rsidR="00E77B28" w:rsidRPr="00E77B28" w:rsidRDefault="00E77B28" w:rsidP="00E77B28">
      <w:r w:rsidRPr="00E77B28">
        <w:t>In this hands-on project, you use kill signals to terminate processes on your system.</w:t>
      </w:r>
    </w:p>
    <w:p w14:paraId="6D4EB836" w14:textId="77777777" w:rsidR="00E47853" w:rsidRDefault="00E77B28" w:rsidP="00823113">
      <w:pPr>
        <w:pStyle w:val="ListParagraph"/>
        <w:numPr>
          <w:ilvl w:val="0"/>
          <w:numId w:val="4"/>
        </w:numPr>
      </w:pPr>
      <w:r w:rsidRPr="00E77B28">
        <w:t>On your Fedora Linux virtual machine, switch to a command-line terminal (tty</w:t>
      </w:r>
      <w:r w:rsidR="00533B99">
        <w:t>5</w:t>
      </w:r>
      <w:r w:rsidRPr="00E77B28">
        <w:t xml:space="preserve">) by pressing </w:t>
      </w:r>
      <w:r w:rsidRPr="00E47853">
        <w:rPr>
          <w:b/>
          <w:bCs/>
        </w:rPr>
        <w:t>Ctrl+Alt+F</w:t>
      </w:r>
      <w:r w:rsidR="00533B99">
        <w:rPr>
          <w:b/>
          <w:bCs/>
        </w:rPr>
        <w:t>5</w:t>
      </w:r>
      <w:r w:rsidRPr="00E77B28">
        <w:t xml:space="preserve"> and log in to the terminal using the user name of root and the password of </w:t>
      </w:r>
      <w:proofErr w:type="spellStart"/>
      <w:r w:rsidR="00263843">
        <w:rPr>
          <w:b/>
          <w:bCs/>
        </w:rPr>
        <w:t>LINUX</w:t>
      </w:r>
      <w:r w:rsidRPr="00E47853">
        <w:rPr>
          <w:b/>
          <w:bCs/>
        </w:rPr>
        <w:t>rocks</w:t>
      </w:r>
      <w:proofErr w:type="spellEnd"/>
      <w:r w:rsidRPr="00E47853">
        <w:rPr>
          <w:b/>
          <w:bCs/>
        </w:rPr>
        <w:t>!</w:t>
      </w:r>
      <w:r w:rsidRPr="00E77B28">
        <w:t>.</w:t>
      </w:r>
    </w:p>
    <w:p w14:paraId="7FFDE301" w14:textId="77777777" w:rsidR="00E47853" w:rsidRDefault="00E77B28" w:rsidP="00823113">
      <w:pPr>
        <w:pStyle w:val="ListParagraph"/>
        <w:numPr>
          <w:ilvl w:val="0"/>
          <w:numId w:val="4"/>
        </w:numPr>
      </w:pPr>
      <w:r w:rsidRPr="00E77B28">
        <w:t xml:space="preserve">At the command prompt, type </w:t>
      </w:r>
      <w:proofErr w:type="spellStart"/>
      <w:r w:rsidRPr="00E47853">
        <w:rPr>
          <w:b/>
          <w:bCs/>
        </w:rPr>
        <w:t>ps</w:t>
      </w:r>
      <w:proofErr w:type="spellEnd"/>
      <w:r w:rsidRPr="00E47853">
        <w:rPr>
          <w:b/>
          <w:bCs/>
        </w:rPr>
        <w:t xml:space="preserve"> –</w:t>
      </w:r>
      <w:proofErr w:type="spellStart"/>
      <w:r w:rsidRPr="00E47853">
        <w:rPr>
          <w:b/>
          <w:bCs/>
        </w:rPr>
        <w:t>ef</w:t>
      </w:r>
      <w:proofErr w:type="spellEnd"/>
      <w:r w:rsidRPr="00E47853">
        <w:rPr>
          <w:b/>
          <w:bCs/>
        </w:rPr>
        <w:t xml:space="preserve"> | grep bash</w:t>
      </w:r>
      <w:r w:rsidRPr="00E77B28">
        <w:t xml:space="preserve"> and press </w:t>
      </w:r>
      <w:r w:rsidRPr="00E47853">
        <w:rPr>
          <w:b/>
          <w:bCs/>
        </w:rPr>
        <w:t>Enter</w:t>
      </w:r>
      <w:r w:rsidRPr="00E77B28">
        <w:t xml:space="preserve"> to view the bash shells that are running in memory on your computer. Record the PID of the bash shell running in your terminal (tty</w:t>
      </w:r>
      <w:r w:rsidR="008E4F72">
        <w:t>5</w:t>
      </w:r>
      <w:r w:rsidRPr="00E77B28">
        <w:t>):.</w:t>
      </w:r>
    </w:p>
    <w:sdt>
      <w:sdtPr>
        <w:rPr>
          <w:rStyle w:val="Red"/>
        </w:rPr>
        <w:id w:val="-811560471"/>
        <w:placeholder>
          <w:docPart w:val="3C807ADC85EB4FE8A810A51A2778C962"/>
        </w:placeholder>
        <w:showingPlcHdr/>
      </w:sdtPr>
      <w:sdtEndPr>
        <w:rPr>
          <w:rStyle w:val="DefaultParagraphFont"/>
          <w:color w:val="auto"/>
        </w:rPr>
      </w:sdtEndPr>
      <w:sdtContent>
        <w:p w14:paraId="49FA9313" w14:textId="77777777" w:rsidR="008E4F72" w:rsidRDefault="008E4F72" w:rsidP="008E4F72">
          <w:pPr>
            <w:rPr>
              <w:rStyle w:val="Red"/>
            </w:rPr>
          </w:pPr>
          <w:r w:rsidRPr="008E4F72">
            <w:rPr>
              <w:rStyle w:val="PlaceholderText"/>
              <w:color w:val="FF0000"/>
            </w:rPr>
            <w:t>Click or tap here to enter text.</w:t>
          </w:r>
        </w:p>
      </w:sdtContent>
    </w:sdt>
    <w:p w14:paraId="2CE92788" w14:textId="77777777" w:rsidR="00576016" w:rsidRDefault="00576016" w:rsidP="00823113">
      <w:pPr>
        <w:pStyle w:val="ListParagraph"/>
        <w:numPr>
          <w:ilvl w:val="0"/>
          <w:numId w:val="4"/>
        </w:numPr>
      </w:pPr>
      <w:r>
        <w:t xml:space="preserve">At the command prompt, type </w:t>
      </w:r>
      <w:proofErr w:type="spellStart"/>
      <w:r w:rsidRPr="005E5B47">
        <w:rPr>
          <w:b/>
          <w:bCs/>
        </w:rPr>
        <w:t>pgrep</w:t>
      </w:r>
      <w:proofErr w:type="spellEnd"/>
      <w:r w:rsidRPr="005E5B47">
        <w:rPr>
          <w:b/>
          <w:bCs/>
        </w:rPr>
        <w:t xml:space="preserve"> -t tty5 bash</w:t>
      </w:r>
      <w:r>
        <w:t xml:space="preserve"> and press </w:t>
      </w:r>
      <w:r w:rsidRPr="005E5B47">
        <w:rPr>
          <w:b/>
          <w:bCs/>
        </w:rPr>
        <w:t>Enter</w:t>
      </w:r>
      <w:r>
        <w:t xml:space="preserve"> to view the PID of BASH shells in memory within your terminal (tty5).</w:t>
      </w:r>
    </w:p>
    <w:p w14:paraId="079E47E7" w14:textId="77777777" w:rsidR="00E47853" w:rsidRDefault="00E77B28" w:rsidP="00823113">
      <w:pPr>
        <w:pStyle w:val="ListParagraph"/>
        <w:numPr>
          <w:ilvl w:val="0"/>
          <w:numId w:val="4"/>
        </w:numPr>
      </w:pPr>
      <w:r w:rsidRPr="00E77B28">
        <w:t xml:space="preserve">At the command prompt, type </w:t>
      </w:r>
      <w:r w:rsidRPr="00E47853">
        <w:rPr>
          <w:b/>
          <w:bCs/>
        </w:rPr>
        <w:t>kill –l</w:t>
      </w:r>
      <w:r w:rsidRPr="00E77B28">
        <w:t xml:space="preserve"> and press </w:t>
      </w:r>
      <w:r w:rsidRPr="00E47853">
        <w:rPr>
          <w:b/>
          <w:bCs/>
        </w:rPr>
        <w:t>Enter</w:t>
      </w:r>
      <w:r w:rsidRPr="00E77B28">
        <w:t xml:space="preserve"> to list the available kill signals that you can send to a process.</w:t>
      </w:r>
    </w:p>
    <w:p w14:paraId="5E3924EF" w14:textId="77777777" w:rsidR="00D01C2A" w:rsidRDefault="00E77B28" w:rsidP="00823113">
      <w:pPr>
        <w:pStyle w:val="ListParagraph"/>
        <w:numPr>
          <w:ilvl w:val="0"/>
          <w:numId w:val="4"/>
        </w:numPr>
      </w:pPr>
      <w:r w:rsidRPr="00E77B28">
        <w:t xml:space="preserve">At the command prompt, type </w:t>
      </w:r>
      <w:r w:rsidRPr="00E47853">
        <w:rPr>
          <w:b/>
          <w:bCs/>
        </w:rPr>
        <w:t>kill -2 PID</w:t>
      </w:r>
      <w:r w:rsidRPr="00E77B28">
        <w:t xml:space="preserve"> (where PID is the PID</w:t>
      </w:r>
      <w:r w:rsidR="008E4F72">
        <w:t xml:space="preserve"> you recorded earlier</w:t>
      </w:r>
      <w:r w:rsidRPr="00E77B28">
        <w:t xml:space="preserve">) and press </w:t>
      </w:r>
      <w:r w:rsidRPr="00E47853">
        <w:rPr>
          <w:b/>
          <w:bCs/>
        </w:rPr>
        <w:t>Enter</w:t>
      </w:r>
      <w:r w:rsidRPr="00E77B28">
        <w:t>.</w:t>
      </w:r>
    </w:p>
    <w:p w14:paraId="514AD19F" w14:textId="77777777" w:rsidR="00E47853" w:rsidRDefault="00E77B28" w:rsidP="00823113">
      <w:pPr>
        <w:pStyle w:val="ListParagraph"/>
        <w:numPr>
          <w:ilvl w:val="0"/>
          <w:numId w:val="4"/>
        </w:numPr>
      </w:pPr>
      <w:r w:rsidRPr="00E77B28">
        <w:t>Did your shell terminate?</w:t>
      </w:r>
    </w:p>
    <w:sdt>
      <w:sdtPr>
        <w:rPr>
          <w:rStyle w:val="Red"/>
        </w:rPr>
        <w:id w:val="-1976358463"/>
        <w:placeholder>
          <w:docPart w:val="4C60330812D54EDA933C8E6C8300A47C"/>
        </w:placeholder>
        <w:showingPlcHdr/>
      </w:sdtPr>
      <w:sdtEndPr>
        <w:rPr>
          <w:rStyle w:val="DefaultParagraphFont"/>
          <w:color w:val="auto"/>
        </w:rPr>
      </w:sdtEndPr>
      <w:sdtContent>
        <w:p w14:paraId="3E5890B6" w14:textId="77777777" w:rsidR="00D22088" w:rsidRDefault="00D22088" w:rsidP="00D22088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6B468B0" w14:textId="77777777" w:rsidR="005E5B47" w:rsidRDefault="00E77B28" w:rsidP="00823113">
      <w:pPr>
        <w:pStyle w:val="ListParagraph"/>
        <w:numPr>
          <w:ilvl w:val="0"/>
          <w:numId w:val="4"/>
        </w:numPr>
      </w:pPr>
      <w:r w:rsidRPr="00E77B28">
        <w:t xml:space="preserve">At the command prompt, type </w:t>
      </w:r>
      <w:r w:rsidRPr="00E47853">
        <w:rPr>
          <w:b/>
          <w:bCs/>
        </w:rPr>
        <w:t>kill -3 PID</w:t>
      </w:r>
      <w:r w:rsidRPr="00E77B28">
        <w:t xml:space="preserve"> (where PID is the PID that you recorded </w:t>
      </w:r>
      <w:r w:rsidR="005E5B47">
        <w:t>earlier</w:t>
      </w:r>
      <w:r w:rsidRPr="00E77B28">
        <w:t xml:space="preserve">) and press </w:t>
      </w:r>
      <w:r w:rsidRPr="00E47853">
        <w:rPr>
          <w:b/>
          <w:bCs/>
        </w:rPr>
        <w:t>Enter</w:t>
      </w:r>
      <w:r w:rsidRPr="00E77B28">
        <w:t>.</w:t>
      </w:r>
    </w:p>
    <w:p w14:paraId="32210839" w14:textId="77777777" w:rsidR="00E47853" w:rsidRDefault="00E77B28" w:rsidP="00823113">
      <w:pPr>
        <w:pStyle w:val="ListParagraph"/>
        <w:numPr>
          <w:ilvl w:val="0"/>
          <w:numId w:val="4"/>
        </w:numPr>
      </w:pPr>
      <w:r w:rsidRPr="00E77B28">
        <w:t>Did your shell terminate?</w:t>
      </w:r>
    </w:p>
    <w:sdt>
      <w:sdtPr>
        <w:rPr>
          <w:rStyle w:val="Red"/>
        </w:rPr>
        <w:id w:val="1671821323"/>
        <w:placeholder>
          <w:docPart w:val="61A7E7C351E04A6093FB668284B66FDA"/>
        </w:placeholder>
        <w:showingPlcHdr/>
      </w:sdtPr>
      <w:sdtEndPr>
        <w:rPr>
          <w:rStyle w:val="DefaultParagraphFont"/>
          <w:color w:val="auto"/>
        </w:rPr>
      </w:sdtEndPr>
      <w:sdtContent>
        <w:p w14:paraId="384535D8" w14:textId="77777777" w:rsidR="00D22088" w:rsidRDefault="00D22088" w:rsidP="00D22088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22F6FB7" w14:textId="77777777" w:rsidR="00C3180F" w:rsidRDefault="00E77B28" w:rsidP="00823113">
      <w:pPr>
        <w:pStyle w:val="ListParagraph"/>
        <w:numPr>
          <w:ilvl w:val="0"/>
          <w:numId w:val="4"/>
        </w:numPr>
      </w:pPr>
      <w:r w:rsidRPr="00E77B28">
        <w:t xml:space="preserve">At the command prompt, type </w:t>
      </w:r>
      <w:r w:rsidRPr="00E47853">
        <w:rPr>
          <w:b/>
          <w:bCs/>
        </w:rPr>
        <w:t>kill -15 PID</w:t>
      </w:r>
      <w:r w:rsidRPr="00E77B28">
        <w:t xml:space="preserve"> (where PID is the PID that you recorded </w:t>
      </w:r>
      <w:r w:rsidR="005E5B47">
        <w:t>earlier</w:t>
      </w:r>
      <w:r w:rsidRPr="00E77B28">
        <w:t xml:space="preserve">) and press </w:t>
      </w:r>
      <w:r w:rsidRPr="00E47853">
        <w:rPr>
          <w:b/>
          <w:bCs/>
        </w:rPr>
        <w:t>Enter</w:t>
      </w:r>
      <w:r w:rsidRPr="00E77B28">
        <w:t>.</w:t>
      </w:r>
    </w:p>
    <w:p w14:paraId="00DDADEE" w14:textId="77777777" w:rsidR="00E47853" w:rsidRDefault="00E77B28" w:rsidP="00823113">
      <w:pPr>
        <w:pStyle w:val="ListParagraph"/>
        <w:numPr>
          <w:ilvl w:val="0"/>
          <w:numId w:val="4"/>
        </w:numPr>
      </w:pPr>
      <w:r w:rsidRPr="00E77B28">
        <w:t>Did your shell terminate?</w:t>
      </w:r>
    </w:p>
    <w:sdt>
      <w:sdtPr>
        <w:rPr>
          <w:rStyle w:val="Red"/>
        </w:rPr>
        <w:id w:val="176557077"/>
        <w:placeholder>
          <w:docPart w:val="F91A701632D148DBA5CB22835868E725"/>
        </w:placeholder>
        <w:showingPlcHdr/>
      </w:sdtPr>
      <w:sdtEndPr>
        <w:rPr>
          <w:rStyle w:val="DefaultParagraphFont"/>
          <w:color w:val="auto"/>
        </w:rPr>
      </w:sdtEndPr>
      <w:sdtContent>
        <w:p w14:paraId="53662CE5" w14:textId="77777777" w:rsidR="00C97B6A" w:rsidRDefault="00C97B6A" w:rsidP="00C97B6A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1D53831" w14:textId="77777777" w:rsidR="00C3180F" w:rsidRDefault="00E77B28" w:rsidP="00823113">
      <w:pPr>
        <w:pStyle w:val="ListParagraph"/>
        <w:numPr>
          <w:ilvl w:val="0"/>
          <w:numId w:val="4"/>
        </w:numPr>
      </w:pPr>
      <w:r w:rsidRPr="00E77B28">
        <w:t xml:space="preserve">At the command prompt, type </w:t>
      </w:r>
      <w:r w:rsidRPr="00E47853">
        <w:rPr>
          <w:b/>
          <w:bCs/>
        </w:rPr>
        <w:t>kill -9 PID</w:t>
      </w:r>
      <w:r w:rsidRPr="00E77B28">
        <w:t xml:space="preserve"> (where PID is the PID that you recorded </w:t>
      </w:r>
      <w:r w:rsidR="00C3180F">
        <w:t>earlier</w:t>
      </w:r>
      <w:r w:rsidRPr="00E77B28">
        <w:t xml:space="preserve">) and press </w:t>
      </w:r>
      <w:r w:rsidRPr="00E47853">
        <w:rPr>
          <w:b/>
          <w:bCs/>
        </w:rPr>
        <w:t>Enter</w:t>
      </w:r>
      <w:r w:rsidRPr="00E77B28">
        <w:t>.</w:t>
      </w:r>
    </w:p>
    <w:p w14:paraId="3BD97D6D" w14:textId="77777777" w:rsidR="00E77B28" w:rsidRDefault="00E77B28" w:rsidP="00823113">
      <w:pPr>
        <w:pStyle w:val="ListParagraph"/>
        <w:numPr>
          <w:ilvl w:val="0"/>
          <w:numId w:val="4"/>
        </w:numPr>
      </w:pPr>
      <w:r w:rsidRPr="00E77B28">
        <w:t>Did your shell terminate? Why did this command work when the others did not?</w:t>
      </w:r>
    </w:p>
    <w:sdt>
      <w:sdtPr>
        <w:rPr>
          <w:rStyle w:val="Red"/>
        </w:rPr>
        <w:id w:val="1801184916"/>
        <w:placeholder>
          <w:docPart w:val="E3C98723A4144DD6856327625DB07ED4"/>
        </w:placeholder>
        <w:showingPlcHdr/>
      </w:sdtPr>
      <w:sdtEndPr>
        <w:rPr>
          <w:rStyle w:val="DefaultParagraphFont"/>
          <w:color w:val="auto"/>
        </w:rPr>
      </w:sdtEndPr>
      <w:sdtContent>
        <w:p w14:paraId="21AD9F55" w14:textId="77777777" w:rsidR="00C97B6A" w:rsidRDefault="00C97B6A" w:rsidP="00C97B6A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CC64677" w14:textId="77777777" w:rsidR="00E77B28" w:rsidRDefault="00E77B28" w:rsidP="009B3428">
      <w:pPr>
        <w:pStyle w:val="Heading2"/>
      </w:pPr>
      <w:bookmarkStart w:id="7" w:name="_Toc530902837"/>
      <w:r w:rsidRPr="00E77B28">
        <w:t>Project 9-3</w:t>
      </w:r>
      <w:bookmarkEnd w:id="7"/>
      <w:r w:rsidRPr="00E77B28">
        <w:t xml:space="preserve"> </w:t>
      </w:r>
    </w:p>
    <w:p w14:paraId="7D89FAC0" w14:textId="77777777" w:rsidR="00C01A7E" w:rsidRPr="00C01A7E" w:rsidRDefault="00C01A7E" w:rsidP="00C01A7E">
      <w:r>
        <w:t xml:space="preserve">Time required: </w:t>
      </w:r>
      <w:r w:rsidR="00331BB2">
        <w:t>20 minutes</w:t>
      </w:r>
    </w:p>
    <w:p w14:paraId="31658872" w14:textId="77777777" w:rsidR="00E77B28" w:rsidRPr="00E77B28" w:rsidRDefault="00E77B28" w:rsidP="00E77B28">
      <w:r w:rsidRPr="00E77B28">
        <w:t xml:space="preserve">In this hands-on project, you run processes in the background, kill them using the kill and </w:t>
      </w:r>
      <w:proofErr w:type="spellStart"/>
      <w:r w:rsidRPr="00E77B28">
        <w:t>killall</w:t>
      </w:r>
      <w:proofErr w:type="spellEnd"/>
      <w:r w:rsidRPr="00E77B28">
        <w:t xml:space="preserve"> commands, and change their priorities using the nice and renice commands.</w:t>
      </w:r>
    </w:p>
    <w:p w14:paraId="1F303816" w14:textId="77777777" w:rsidR="004854E6" w:rsidRDefault="00E77B28" w:rsidP="00823113">
      <w:pPr>
        <w:pStyle w:val="ListParagraph"/>
        <w:numPr>
          <w:ilvl w:val="0"/>
          <w:numId w:val="5"/>
        </w:numPr>
      </w:pPr>
      <w:r w:rsidRPr="00E77B28">
        <w:t>On your Fedora Linux virtual machine, switch to a command-line terminal (tty</w:t>
      </w:r>
      <w:r w:rsidR="00567227">
        <w:t>5</w:t>
      </w:r>
      <w:r w:rsidRPr="00E77B28">
        <w:t xml:space="preserve">) by pressing </w:t>
      </w:r>
      <w:r w:rsidRPr="00E91C19">
        <w:rPr>
          <w:b/>
          <w:bCs/>
        </w:rPr>
        <w:t>Ctrl+Alt+F</w:t>
      </w:r>
      <w:r w:rsidR="000B4AFB">
        <w:rPr>
          <w:b/>
          <w:bCs/>
        </w:rPr>
        <w:t>5</w:t>
      </w:r>
      <w:r w:rsidRPr="00E77B28">
        <w:t xml:space="preserve"> and log in to the terminal using the user name of </w:t>
      </w:r>
      <w:r w:rsidRPr="007C28D1">
        <w:rPr>
          <w:b/>
          <w:bCs/>
        </w:rPr>
        <w:t>root</w:t>
      </w:r>
      <w:r w:rsidRPr="00E77B28">
        <w:t xml:space="preserve"> and the password of </w:t>
      </w:r>
      <w:proofErr w:type="spellStart"/>
      <w:r w:rsidR="00263843">
        <w:rPr>
          <w:b/>
          <w:bCs/>
        </w:rPr>
        <w:t>LINUX</w:t>
      </w:r>
      <w:r w:rsidRPr="00E91C19">
        <w:rPr>
          <w:b/>
          <w:bCs/>
        </w:rPr>
        <w:t>rocks</w:t>
      </w:r>
      <w:proofErr w:type="spellEnd"/>
      <w:r w:rsidRPr="00E91C19">
        <w:rPr>
          <w:b/>
          <w:bCs/>
        </w:rPr>
        <w:t>!</w:t>
      </w:r>
      <w:r w:rsidRPr="00E77B28">
        <w:t>.</w:t>
      </w:r>
    </w:p>
    <w:p w14:paraId="17E46016" w14:textId="77777777" w:rsidR="001867E2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At the command prompt, type </w:t>
      </w:r>
      <w:r w:rsidRPr="004854E6">
        <w:rPr>
          <w:b/>
          <w:bCs/>
        </w:rPr>
        <w:t xml:space="preserve">sleep </w:t>
      </w:r>
      <w:r w:rsidR="00D81956">
        <w:rPr>
          <w:b/>
          <w:bCs/>
        </w:rPr>
        <w:t xml:space="preserve">5 </w:t>
      </w:r>
      <w:r w:rsidRPr="00E77B28">
        <w:t xml:space="preserve">and press </w:t>
      </w:r>
      <w:r w:rsidRPr="004854E6">
        <w:rPr>
          <w:b/>
          <w:bCs/>
        </w:rPr>
        <w:t>Enter</w:t>
      </w:r>
      <w:r w:rsidRPr="00E77B28">
        <w:t xml:space="preserve"> to start the sleep command, which waits 6000 seconds in the foreground.</w:t>
      </w:r>
    </w:p>
    <w:p w14:paraId="2F46F965" w14:textId="77777777" w:rsidR="001867E2" w:rsidRDefault="00E77B28" w:rsidP="00823113">
      <w:pPr>
        <w:pStyle w:val="ListParagraph"/>
        <w:numPr>
          <w:ilvl w:val="0"/>
          <w:numId w:val="5"/>
        </w:numPr>
      </w:pPr>
      <w:r w:rsidRPr="00E77B28">
        <w:t>Do you get your prompt back after you enter this command? Why?</w:t>
      </w:r>
    </w:p>
    <w:sdt>
      <w:sdtPr>
        <w:rPr>
          <w:rStyle w:val="Red"/>
        </w:rPr>
        <w:id w:val="-1843692317"/>
        <w:placeholder>
          <w:docPart w:val="C75901D5EB3F4DCFAE90994A0D2E2DA5"/>
        </w:placeholder>
        <w:showingPlcHdr/>
      </w:sdtPr>
      <w:sdtEndPr>
        <w:rPr>
          <w:rStyle w:val="DefaultParagraphFont"/>
          <w:color w:val="auto"/>
        </w:rPr>
      </w:sdtEndPr>
      <w:sdtContent>
        <w:p w14:paraId="50DA6385" w14:textId="77777777" w:rsidR="001867E2" w:rsidRDefault="001867E2" w:rsidP="00DC5A03">
          <w:pPr>
            <w:rPr>
              <w:rStyle w:val="Red"/>
            </w:rPr>
          </w:pPr>
          <w:r w:rsidRPr="00DC5A03">
            <w:rPr>
              <w:rStyle w:val="PlaceholderText"/>
              <w:color w:val="FF0000"/>
            </w:rPr>
            <w:t>Click or tap here to enter text.</w:t>
          </w:r>
        </w:p>
      </w:sdtContent>
    </w:sdt>
    <w:p w14:paraId="6528B843" w14:textId="77777777" w:rsidR="00EA67C0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Send the process a </w:t>
      </w:r>
      <w:r w:rsidR="00A31C9F">
        <w:t>SIG</w:t>
      </w:r>
      <w:r w:rsidRPr="00E77B28">
        <w:t xml:space="preserve">INT signal by typing the </w:t>
      </w:r>
      <w:proofErr w:type="spellStart"/>
      <w:r w:rsidRPr="004854E6">
        <w:rPr>
          <w:b/>
          <w:bCs/>
        </w:rPr>
        <w:t>Ctrl+c</w:t>
      </w:r>
      <w:proofErr w:type="spellEnd"/>
      <w:r w:rsidRPr="00E77B28">
        <w:t xml:space="preserve"> key combination</w:t>
      </w:r>
      <w:r w:rsidR="00EA67C0">
        <w:t>.</w:t>
      </w:r>
    </w:p>
    <w:p w14:paraId="6631BF19" w14:textId="77777777" w:rsidR="00892EE2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At the command prompt, type </w:t>
      </w:r>
      <w:r w:rsidRPr="00EA67C0">
        <w:rPr>
          <w:b/>
          <w:bCs/>
        </w:rPr>
        <w:t>sleep 6000&amp;</w:t>
      </w:r>
      <w:r w:rsidRPr="00E77B28">
        <w:t xml:space="preserve"> and press </w:t>
      </w:r>
      <w:r w:rsidRPr="00EA67C0">
        <w:rPr>
          <w:b/>
          <w:bCs/>
        </w:rPr>
        <w:t>Enter</w:t>
      </w:r>
      <w:r w:rsidRPr="00E77B28">
        <w:t xml:space="preserve"> to start the sleep command, which waits 6000 seconds in the background. Observe the background Job ID and PID that is returned.</w:t>
      </w:r>
      <w:bookmarkStart w:id="8" w:name="PageEnd_419"/>
      <w:bookmarkEnd w:id="8"/>
    </w:p>
    <w:p w14:paraId="1D7D1D57" w14:textId="77777777" w:rsidR="00892EE2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Bring the background sleep process to the foreground by typing </w:t>
      </w:r>
      <w:proofErr w:type="spellStart"/>
      <w:r w:rsidRPr="00892EE2">
        <w:rPr>
          <w:b/>
          <w:bCs/>
        </w:rPr>
        <w:t>fg</w:t>
      </w:r>
      <w:proofErr w:type="spellEnd"/>
      <w:r w:rsidRPr="00892EE2">
        <w:rPr>
          <w:b/>
          <w:bCs/>
        </w:rPr>
        <w:t xml:space="preserve"> %1</w:t>
      </w:r>
      <w:r w:rsidRPr="00E77B28">
        <w:t xml:space="preserve"> at the command prompt, then press </w:t>
      </w:r>
      <w:r w:rsidRPr="00892EE2">
        <w:rPr>
          <w:b/>
          <w:bCs/>
        </w:rPr>
        <w:t>Enter</w:t>
      </w:r>
      <w:r w:rsidRPr="00E77B28">
        <w:t xml:space="preserve">. Send the process a </w:t>
      </w:r>
      <w:r w:rsidR="00A31C9F">
        <w:t>SIG</w:t>
      </w:r>
      <w:r w:rsidRPr="00E77B28">
        <w:t xml:space="preserve">INT signal by typing the </w:t>
      </w:r>
      <w:proofErr w:type="spellStart"/>
      <w:r w:rsidRPr="00892EE2">
        <w:rPr>
          <w:b/>
          <w:bCs/>
        </w:rPr>
        <w:t>Ctrl+c</w:t>
      </w:r>
      <w:proofErr w:type="spellEnd"/>
      <w:r w:rsidRPr="00E77B28">
        <w:t xml:space="preserve"> key combination.</w:t>
      </w:r>
    </w:p>
    <w:p w14:paraId="63DB64BA" w14:textId="77777777" w:rsidR="00892EE2" w:rsidRDefault="00E77B28" w:rsidP="00823113">
      <w:pPr>
        <w:pStyle w:val="ListParagraph"/>
        <w:numPr>
          <w:ilvl w:val="0"/>
          <w:numId w:val="5"/>
        </w:numPr>
      </w:pPr>
      <w:r w:rsidRPr="00E77B28">
        <w:lastRenderedPageBreak/>
        <w:t xml:space="preserve">Place another sleep command in memory by typing the </w:t>
      </w:r>
      <w:r w:rsidRPr="00892EE2">
        <w:rPr>
          <w:b/>
          <w:bCs/>
        </w:rPr>
        <w:t>sleep 6000&amp;</w:t>
      </w:r>
      <w:r w:rsidRPr="00E77B28">
        <w:t xml:space="preserve"> command and pressing </w:t>
      </w:r>
      <w:r w:rsidRPr="00892EE2">
        <w:rPr>
          <w:b/>
          <w:bCs/>
        </w:rPr>
        <w:t>Enter</w:t>
      </w:r>
      <w:r w:rsidRPr="00E77B28">
        <w:t>. Repeat this command three more times to place a total of four sleep commands in memory.</w:t>
      </w:r>
    </w:p>
    <w:p w14:paraId="72B41067" w14:textId="77777777" w:rsidR="00A31C9F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At the command prompt, type </w:t>
      </w:r>
      <w:r w:rsidRPr="00892EE2">
        <w:rPr>
          <w:b/>
          <w:bCs/>
        </w:rPr>
        <w:t>jobs</w:t>
      </w:r>
      <w:r w:rsidRPr="00E77B28">
        <w:t xml:space="preserve"> and press </w:t>
      </w:r>
      <w:r w:rsidRPr="00892EE2">
        <w:rPr>
          <w:b/>
          <w:bCs/>
        </w:rPr>
        <w:t>Enter</w:t>
      </w:r>
      <w:r w:rsidRPr="00E77B28">
        <w:t xml:space="preserve"> to view the jobs running in the background.</w:t>
      </w:r>
    </w:p>
    <w:p w14:paraId="00E641A6" w14:textId="77777777" w:rsidR="00892EE2" w:rsidRDefault="00E77B28" w:rsidP="00823113">
      <w:pPr>
        <w:pStyle w:val="ListParagraph"/>
        <w:numPr>
          <w:ilvl w:val="0"/>
          <w:numId w:val="5"/>
        </w:numPr>
      </w:pPr>
      <w:r w:rsidRPr="00E77B28">
        <w:t>What does the + symbol indicate?</w:t>
      </w:r>
    </w:p>
    <w:sdt>
      <w:sdtPr>
        <w:rPr>
          <w:rStyle w:val="Red"/>
        </w:rPr>
        <w:id w:val="1325005476"/>
        <w:placeholder>
          <w:docPart w:val="892BCE95EC4B452E84F3982A467AB5C3"/>
        </w:placeholder>
        <w:showingPlcHdr/>
      </w:sdtPr>
      <w:sdtEndPr>
        <w:rPr>
          <w:rStyle w:val="DefaultParagraphFont"/>
          <w:color w:val="auto"/>
        </w:rPr>
      </w:sdtEndPr>
      <w:sdtContent>
        <w:p w14:paraId="1C712518" w14:textId="77777777" w:rsidR="005F2E8D" w:rsidRDefault="005F2E8D" w:rsidP="005F2E8D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BA8CE81" w14:textId="77777777" w:rsidR="00892EE2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At the command prompt, type </w:t>
      </w:r>
      <w:r w:rsidRPr="00892EE2">
        <w:rPr>
          <w:b/>
          <w:bCs/>
        </w:rPr>
        <w:t>kill %</w:t>
      </w:r>
      <w:r w:rsidRPr="00E77B28">
        <w:t xml:space="preserve"> and press </w:t>
      </w:r>
      <w:r w:rsidRPr="00892EE2">
        <w:rPr>
          <w:b/>
          <w:bCs/>
        </w:rPr>
        <w:t>Enter</w:t>
      </w:r>
      <w:r w:rsidRPr="00E77B28">
        <w:t xml:space="preserve"> to terminate the most recent process</w:t>
      </w:r>
      <w:r w:rsidR="001829B6">
        <w:t xml:space="preserve">. Type </w:t>
      </w:r>
      <w:r w:rsidR="001829B6" w:rsidRPr="001829B6">
        <w:rPr>
          <w:b/>
          <w:bCs/>
        </w:rPr>
        <w:t>jobs</w:t>
      </w:r>
      <w:r w:rsidR="001829B6">
        <w:t xml:space="preserve"> and press </w:t>
      </w:r>
      <w:r w:rsidR="001829B6" w:rsidRPr="001829B6">
        <w:rPr>
          <w:b/>
          <w:bCs/>
        </w:rPr>
        <w:t>Enter</w:t>
      </w:r>
      <w:r w:rsidR="001829B6">
        <w:t xml:space="preserve"> to view the results.</w:t>
      </w:r>
    </w:p>
    <w:p w14:paraId="56070676" w14:textId="77777777" w:rsidR="00892EE2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At the command prompt, type </w:t>
      </w:r>
      <w:r w:rsidRPr="00892EE2">
        <w:rPr>
          <w:b/>
          <w:bCs/>
        </w:rPr>
        <w:t>kill %1</w:t>
      </w:r>
      <w:r w:rsidRPr="00E77B28">
        <w:t xml:space="preserve"> and press </w:t>
      </w:r>
      <w:r w:rsidRPr="00892EE2">
        <w:rPr>
          <w:b/>
          <w:bCs/>
        </w:rPr>
        <w:t>Enter</w:t>
      </w:r>
      <w:r w:rsidRPr="00E77B28">
        <w:t xml:space="preserve"> to terminate background job #1</w:t>
      </w:r>
      <w:r w:rsidR="001829B6">
        <w:t xml:space="preserve">. Type </w:t>
      </w:r>
      <w:r w:rsidR="001829B6" w:rsidRPr="001829B6">
        <w:rPr>
          <w:b/>
          <w:bCs/>
        </w:rPr>
        <w:t>jobs</w:t>
      </w:r>
      <w:r w:rsidR="001829B6">
        <w:t xml:space="preserve"> and press </w:t>
      </w:r>
      <w:r w:rsidR="001829B6" w:rsidRPr="001829B6">
        <w:rPr>
          <w:b/>
          <w:bCs/>
        </w:rPr>
        <w:t>Enter</w:t>
      </w:r>
      <w:r w:rsidR="001829B6">
        <w:t xml:space="preserve"> to view the results.</w:t>
      </w:r>
    </w:p>
    <w:p w14:paraId="668FCC0F" w14:textId="77777777" w:rsidR="001829B6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At the command prompt, type </w:t>
      </w:r>
      <w:proofErr w:type="spellStart"/>
      <w:r w:rsidRPr="00892EE2">
        <w:rPr>
          <w:b/>
          <w:bCs/>
        </w:rPr>
        <w:t>killall</w:t>
      </w:r>
      <w:proofErr w:type="spellEnd"/>
      <w:r w:rsidRPr="00892EE2">
        <w:rPr>
          <w:b/>
          <w:bCs/>
        </w:rPr>
        <w:t xml:space="preserve"> sleep</w:t>
      </w:r>
      <w:r w:rsidRPr="00E77B28">
        <w:t xml:space="preserve"> and press </w:t>
      </w:r>
      <w:r w:rsidRPr="00892EE2">
        <w:rPr>
          <w:b/>
          <w:bCs/>
        </w:rPr>
        <w:t>Enter</w:t>
      </w:r>
      <w:r w:rsidRPr="00E77B28">
        <w:t xml:space="preserve"> to terminate the remaining sleep processes in memory. Verify that there are no more sleep processes in memory by typing the </w:t>
      </w:r>
      <w:r w:rsidRPr="00892EE2">
        <w:rPr>
          <w:b/>
          <w:bCs/>
        </w:rPr>
        <w:t>jobs</w:t>
      </w:r>
      <w:r w:rsidRPr="00E77B28">
        <w:t xml:space="preserve"> command, then press </w:t>
      </w:r>
      <w:r w:rsidRPr="00892EE2">
        <w:rPr>
          <w:b/>
          <w:bCs/>
        </w:rPr>
        <w:t>Enter</w:t>
      </w:r>
      <w:r w:rsidRPr="00E77B28">
        <w:t>.</w:t>
      </w:r>
    </w:p>
    <w:p w14:paraId="35944A92" w14:textId="77777777" w:rsidR="00892EE2" w:rsidRDefault="005F2E8D" w:rsidP="00823113">
      <w:pPr>
        <w:pStyle w:val="ListParagraph"/>
        <w:numPr>
          <w:ilvl w:val="0"/>
          <w:numId w:val="5"/>
        </w:numPr>
      </w:pPr>
      <w:r>
        <w:t>Insert a screenshot.</w:t>
      </w:r>
    </w:p>
    <w:sdt>
      <w:sdtPr>
        <w:rPr>
          <w:rStyle w:val="Red"/>
        </w:rPr>
        <w:id w:val="-376240612"/>
        <w:placeholder>
          <w:docPart w:val="855B04188B0D43C5B07DDDE22D62FA95"/>
        </w:placeholder>
        <w:showingPlcHdr/>
      </w:sdtPr>
      <w:sdtEndPr>
        <w:rPr>
          <w:rStyle w:val="DefaultParagraphFont"/>
          <w:color w:val="auto"/>
        </w:rPr>
      </w:sdtEndPr>
      <w:sdtContent>
        <w:p w14:paraId="14FD84D4" w14:textId="77777777" w:rsidR="005F2E8D" w:rsidRDefault="005F2E8D" w:rsidP="005F2E8D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CDD7EEC" w14:textId="77777777" w:rsidR="00892EE2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Place a sleep command in memory by typing </w:t>
      </w:r>
      <w:r w:rsidRPr="00892EE2">
        <w:rPr>
          <w:b/>
          <w:bCs/>
        </w:rPr>
        <w:t>sleep 6000&amp;</w:t>
      </w:r>
      <w:r w:rsidRPr="00E77B28">
        <w:t xml:space="preserve"> at a command prompt and pressing </w:t>
      </w:r>
      <w:r w:rsidRPr="00892EE2">
        <w:rPr>
          <w:b/>
          <w:bCs/>
        </w:rPr>
        <w:t>Enter</w:t>
      </w:r>
      <w:r w:rsidRPr="00E77B28">
        <w:t>.</w:t>
      </w:r>
    </w:p>
    <w:p w14:paraId="385B0FA2" w14:textId="77777777" w:rsidR="00892EE2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Place a sleep command in memory with a lower priority by typing </w:t>
      </w:r>
      <w:r w:rsidRPr="00892EE2">
        <w:rPr>
          <w:b/>
          <w:bCs/>
        </w:rPr>
        <w:t>nice –n 19 sleep 6000&amp;</w:t>
      </w:r>
      <w:r w:rsidRPr="00E77B28">
        <w:t xml:space="preserve"> at a command prompt and pressing </w:t>
      </w:r>
      <w:r w:rsidRPr="00892EE2">
        <w:rPr>
          <w:b/>
          <w:bCs/>
        </w:rPr>
        <w:t>Enter</w:t>
      </w:r>
      <w:r w:rsidR="00892EE2">
        <w:t>.</w:t>
      </w:r>
    </w:p>
    <w:p w14:paraId="187382E9" w14:textId="77777777" w:rsidR="00361ED2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Verify that these two processes have different nice values by typing the command </w:t>
      </w:r>
      <w:proofErr w:type="spellStart"/>
      <w:r w:rsidRPr="00892EE2">
        <w:rPr>
          <w:b/>
          <w:bCs/>
        </w:rPr>
        <w:t>ps</w:t>
      </w:r>
      <w:proofErr w:type="spellEnd"/>
      <w:r w:rsidRPr="00892EE2">
        <w:rPr>
          <w:b/>
          <w:bCs/>
        </w:rPr>
        <w:t xml:space="preserve"> –</w:t>
      </w:r>
      <w:proofErr w:type="spellStart"/>
      <w:r w:rsidRPr="00892EE2">
        <w:rPr>
          <w:b/>
          <w:bCs/>
        </w:rPr>
        <w:t>el</w:t>
      </w:r>
      <w:proofErr w:type="spellEnd"/>
      <w:r w:rsidRPr="00892EE2">
        <w:rPr>
          <w:b/>
          <w:bCs/>
        </w:rPr>
        <w:t xml:space="preserve"> | grep sleep</w:t>
      </w:r>
      <w:r w:rsidRPr="00E77B28">
        <w:t xml:space="preserve"> at the command prompt and pressing </w:t>
      </w:r>
      <w:r w:rsidRPr="00892EE2">
        <w:rPr>
          <w:b/>
          <w:bCs/>
        </w:rPr>
        <w:t>Enter</w:t>
      </w:r>
      <w:r w:rsidRPr="00E77B28">
        <w:t>. Record the PID of the process with a nice value of 0:.</w:t>
      </w:r>
    </w:p>
    <w:p w14:paraId="2271DBF2" w14:textId="77777777" w:rsidR="00DC21C7" w:rsidRDefault="00E77B28" w:rsidP="00823113">
      <w:pPr>
        <w:pStyle w:val="ListParagraph"/>
        <w:numPr>
          <w:ilvl w:val="0"/>
          <w:numId w:val="5"/>
        </w:numPr>
      </w:pPr>
      <w:r w:rsidRPr="00E77B28">
        <w:t xml:space="preserve">At the command prompt, type </w:t>
      </w:r>
      <w:r w:rsidRPr="00361ED2">
        <w:rPr>
          <w:b/>
          <w:bCs/>
        </w:rPr>
        <w:t>renice +10 PID</w:t>
      </w:r>
      <w:r w:rsidRPr="00E77B28">
        <w:t xml:space="preserve"> (where PID is the PID you recorded in the previous question) to change the priority of the process. Type the command </w:t>
      </w:r>
      <w:proofErr w:type="spellStart"/>
      <w:r w:rsidRPr="00361ED2">
        <w:rPr>
          <w:b/>
          <w:bCs/>
        </w:rPr>
        <w:t>ps</w:t>
      </w:r>
      <w:proofErr w:type="spellEnd"/>
      <w:r w:rsidRPr="00361ED2">
        <w:rPr>
          <w:b/>
          <w:bCs/>
        </w:rPr>
        <w:t xml:space="preserve"> –</w:t>
      </w:r>
      <w:proofErr w:type="spellStart"/>
      <w:r w:rsidRPr="00361ED2">
        <w:rPr>
          <w:b/>
          <w:bCs/>
        </w:rPr>
        <w:t>el</w:t>
      </w:r>
      <w:proofErr w:type="spellEnd"/>
      <w:r w:rsidRPr="00361ED2">
        <w:rPr>
          <w:b/>
          <w:bCs/>
        </w:rPr>
        <w:t xml:space="preserve"> | grep sleep</w:t>
      </w:r>
      <w:r w:rsidRPr="00E77B28">
        <w:t xml:space="preserve"> and press </w:t>
      </w:r>
      <w:r w:rsidRPr="00361ED2">
        <w:rPr>
          <w:b/>
          <w:bCs/>
        </w:rPr>
        <w:t>Enter</w:t>
      </w:r>
      <w:r w:rsidRPr="00E77B28">
        <w:t xml:space="preserve"> to verify the new priority.</w:t>
      </w:r>
    </w:p>
    <w:p w14:paraId="050F8858" w14:textId="77777777" w:rsidR="00361ED2" w:rsidRDefault="000B1B1C" w:rsidP="00823113">
      <w:pPr>
        <w:pStyle w:val="ListParagraph"/>
        <w:numPr>
          <w:ilvl w:val="0"/>
          <w:numId w:val="5"/>
        </w:numPr>
      </w:pPr>
      <w:r>
        <w:t>Insert a screenshot</w:t>
      </w:r>
      <w:r w:rsidR="00DC21C7">
        <w:t>.</w:t>
      </w:r>
    </w:p>
    <w:sdt>
      <w:sdtPr>
        <w:rPr>
          <w:rStyle w:val="Red"/>
        </w:rPr>
        <w:id w:val="-31573531"/>
        <w:placeholder>
          <w:docPart w:val="0675EC7CBCDF4028A8771BBF034F8FA0"/>
        </w:placeholder>
        <w:showingPlcHdr/>
      </w:sdtPr>
      <w:sdtEndPr>
        <w:rPr>
          <w:rStyle w:val="DefaultParagraphFont"/>
          <w:color w:val="auto"/>
        </w:rPr>
      </w:sdtEndPr>
      <w:sdtContent>
        <w:p w14:paraId="3FEE38A3" w14:textId="77777777" w:rsidR="000B1B1C" w:rsidRDefault="000B1B1C" w:rsidP="000B1B1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0FFA68C" w14:textId="77777777" w:rsidR="00B118DE" w:rsidRDefault="00B118DE" w:rsidP="00823113">
      <w:pPr>
        <w:pStyle w:val="ListParagraph"/>
        <w:numPr>
          <w:ilvl w:val="0"/>
          <w:numId w:val="5"/>
        </w:numPr>
      </w:pPr>
      <w:r>
        <w:t xml:space="preserve">At the command prompt, type </w:t>
      </w:r>
      <w:proofErr w:type="spellStart"/>
      <w:r w:rsidRPr="00B118DE">
        <w:rPr>
          <w:b/>
          <w:bCs/>
        </w:rPr>
        <w:t>pkill</w:t>
      </w:r>
      <w:proofErr w:type="spellEnd"/>
      <w:r w:rsidRPr="00B118DE">
        <w:rPr>
          <w:b/>
          <w:bCs/>
        </w:rPr>
        <w:t xml:space="preserve"> -t tty5 sleep</w:t>
      </w:r>
      <w:r>
        <w:t xml:space="preserve"> to kill all sleep processes running within your terminal (tty5).</w:t>
      </w:r>
    </w:p>
    <w:p w14:paraId="5AA520D3" w14:textId="77777777" w:rsidR="00E77B28" w:rsidRPr="00E77B28" w:rsidRDefault="00E77B28" w:rsidP="00823113">
      <w:pPr>
        <w:pStyle w:val="ListParagraph"/>
        <w:numPr>
          <w:ilvl w:val="0"/>
          <w:numId w:val="5"/>
        </w:numPr>
      </w:pPr>
      <w:r w:rsidRPr="00E77B28">
        <w:lastRenderedPageBreak/>
        <w:t xml:space="preserve">Type </w:t>
      </w:r>
      <w:r w:rsidRPr="00361ED2">
        <w:rPr>
          <w:b/>
          <w:bCs/>
        </w:rPr>
        <w:t>exit</w:t>
      </w:r>
      <w:r w:rsidRPr="00E77B28">
        <w:t xml:space="preserve"> and press </w:t>
      </w:r>
      <w:r w:rsidRPr="00361ED2">
        <w:rPr>
          <w:b/>
          <w:bCs/>
        </w:rPr>
        <w:t>Enter</w:t>
      </w:r>
      <w:r w:rsidRPr="00E77B28">
        <w:t xml:space="preserve"> to log out of your shell.</w:t>
      </w:r>
    </w:p>
    <w:p w14:paraId="0BE921F0" w14:textId="77777777" w:rsidR="00E77B28" w:rsidRDefault="00E77B28" w:rsidP="003E075F">
      <w:pPr>
        <w:pStyle w:val="Heading2"/>
      </w:pPr>
      <w:bookmarkStart w:id="9" w:name="_Toc530902838"/>
      <w:r w:rsidRPr="00E77B28">
        <w:t>Project 9-4</w:t>
      </w:r>
      <w:bookmarkEnd w:id="9"/>
      <w:r w:rsidRPr="00E77B28">
        <w:t xml:space="preserve"> </w:t>
      </w:r>
    </w:p>
    <w:p w14:paraId="09C79B27" w14:textId="77777777" w:rsidR="003E075F" w:rsidRPr="003E075F" w:rsidRDefault="003E075F" w:rsidP="003E075F">
      <w:r>
        <w:t xml:space="preserve">Time required: </w:t>
      </w:r>
      <w:r w:rsidR="002C5D52">
        <w:t>20 minutes</w:t>
      </w:r>
    </w:p>
    <w:p w14:paraId="4997EC07" w14:textId="77777777" w:rsidR="000B262D" w:rsidRDefault="00E77B28" w:rsidP="00E77B28">
      <w:r w:rsidRPr="00E77B28">
        <w:t>In this hands-on project, you view and manage processes using the top command-line utility.</w:t>
      </w:r>
    </w:p>
    <w:p w14:paraId="64469F9C" w14:textId="77777777" w:rsidR="003C4614" w:rsidRDefault="00E77B28" w:rsidP="00823113">
      <w:pPr>
        <w:pStyle w:val="ListParagraph"/>
        <w:numPr>
          <w:ilvl w:val="0"/>
          <w:numId w:val="6"/>
        </w:numPr>
      </w:pPr>
      <w:r w:rsidRPr="00E77B28">
        <w:t>On your Fedora Linux virtual machine, switch to a command-line terminal (tty</w:t>
      </w:r>
      <w:r w:rsidR="004F137D">
        <w:t>5</w:t>
      </w:r>
      <w:r w:rsidRPr="00E77B28">
        <w:t xml:space="preserve">) by pressing </w:t>
      </w:r>
      <w:r w:rsidRPr="003C4614">
        <w:rPr>
          <w:b/>
          <w:bCs/>
        </w:rPr>
        <w:t>Ctrl+Alt+F</w:t>
      </w:r>
      <w:r w:rsidR="004F137D">
        <w:rPr>
          <w:b/>
          <w:bCs/>
        </w:rPr>
        <w:t>5</w:t>
      </w:r>
      <w:r w:rsidRPr="00E77B28">
        <w:t xml:space="preserve"> and log in to the terminal using the user name of root and the password of </w:t>
      </w:r>
      <w:proofErr w:type="spellStart"/>
      <w:r w:rsidR="00263843">
        <w:rPr>
          <w:b/>
          <w:bCs/>
        </w:rPr>
        <w:t>LINUX</w:t>
      </w:r>
      <w:r w:rsidRPr="003C4614">
        <w:rPr>
          <w:b/>
          <w:bCs/>
        </w:rPr>
        <w:t>rocks</w:t>
      </w:r>
      <w:proofErr w:type="spellEnd"/>
      <w:r w:rsidRPr="003C4614">
        <w:rPr>
          <w:b/>
          <w:bCs/>
        </w:rPr>
        <w:t>!</w:t>
      </w:r>
      <w:r w:rsidRPr="00E77B28">
        <w:t>.</w:t>
      </w:r>
    </w:p>
    <w:p w14:paraId="04660010" w14:textId="77777777" w:rsidR="00447E31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At the command prompt, type </w:t>
      </w:r>
      <w:r w:rsidRPr="003C4614">
        <w:rPr>
          <w:b/>
          <w:bCs/>
        </w:rPr>
        <w:t>top</w:t>
      </w:r>
      <w:r w:rsidRPr="00E77B28">
        <w:t xml:space="preserve"> and press </w:t>
      </w:r>
      <w:r w:rsidRPr="003C4614">
        <w:rPr>
          <w:b/>
          <w:bCs/>
        </w:rPr>
        <w:t>Enter</w:t>
      </w:r>
      <w:r w:rsidRPr="00E77B28">
        <w:t>.</w:t>
      </w:r>
    </w:p>
    <w:p w14:paraId="581D17DD" w14:textId="77777777" w:rsidR="00E77B28" w:rsidRPr="00E77B28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From the output on the terminal screen, record the following information: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1"/>
        <w:gridCol w:w="5639"/>
      </w:tblGrid>
      <w:tr w:rsidR="00EC2607" w:rsidRPr="00EC2607" w14:paraId="5BD49657" w14:textId="77777777" w:rsidTr="003656D3">
        <w:tc>
          <w:tcPr>
            <w:tcW w:w="3955" w:type="dxa"/>
          </w:tcPr>
          <w:p w14:paraId="6F296002" w14:textId="77777777" w:rsidR="00EC2607" w:rsidRPr="00EC2607" w:rsidRDefault="00EC2607" w:rsidP="00640762">
            <w:r w:rsidRPr="00EC2607">
              <w:t>Number of processes</w:t>
            </w:r>
          </w:p>
        </w:tc>
        <w:tc>
          <w:tcPr>
            <w:tcW w:w="6115" w:type="dxa"/>
          </w:tcPr>
          <w:p w14:paraId="21552E0E" w14:textId="77777777" w:rsidR="00EC2607" w:rsidRPr="001442CB" w:rsidRDefault="00EC2607" w:rsidP="00640762">
            <w:pPr>
              <w:rPr>
                <w:color w:val="FF0000"/>
              </w:rPr>
            </w:pPr>
            <w:r w:rsidRPr="00EC2607">
              <w:t xml:space="preserve"> </w:t>
            </w:r>
            <w:sdt>
              <w:sdtPr>
                <w:rPr>
                  <w:rStyle w:val="Red"/>
                </w:rPr>
                <w:id w:val="1012725824"/>
                <w:placeholder>
                  <w:docPart w:val="D795BA8B7C894DFD9FEFF477F0A81775"/>
                </w:placeholder>
                <w:showingPlcHdr/>
              </w:sdtPr>
              <w:sdtEndPr>
                <w:rPr>
                  <w:rStyle w:val="DefaultParagraphFont"/>
                  <w:color w:val="auto"/>
                </w:rPr>
              </w:sdtEndPr>
              <w:sdtContent>
                <w:r w:rsidR="001442CB"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sdtContent>
            </w:sdt>
          </w:p>
        </w:tc>
      </w:tr>
      <w:tr w:rsidR="00EC2607" w:rsidRPr="00EC2607" w14:paraId="6AB6FDF1" w14:textId="77777777" w:rsidTr="003656D3">
        <w:tc>
          <w:tcPr>
            <w:tcW w:w="3955" w:type="dxa"/>
          </w:tcPr>
          <w:p w14:paraId="05987DD9" w14:textId="77777777" w:rsidR="00EC2607" w:rsidRPr="00EC2607" w:rsidRDefault="00EC2607" w:rsidP="00640762">
            <w:r w:rsidRPr="00EC2607">
              <w:t>Number of sleeping processes</w:t>
            </w:r>
          </w:p>
        </w:tc>
        <w:tc>
          <w:tcPr>
            <w:tcW w:w="6115" w:type="dxa"/>
          </w:tcPr>
          <w:p w14:paraId="46209312" w14:textId="77777777" w:rsidR="00EC2607" w:rsidRPr="001442CB" w:rsidRDefault="00EC2607" w:rsidP="00640762">
            <w:pPr>
              <w:rPr>
                <w:color w:val="FF0000"/>
              </w:rPr>
            </w:pPr>
            <w:r w:rsidRPr="00EC2607">
              <w:t xml:space="preserve"> </w:t>
            </w:r>
            <w:sdt>
              <w:sdtPr>
                <w:rPr>
                  <w:rStyle w:val="Red"/>
                </w:rPr>
                <w:id w:val="1938564916"/>
                <w:placeholder>
                  <w:docPart w:val="7D7C048B832A424AB784C984FA89E9C5"/>
                </w:placeholder>
                <w:showingPlcHdr/>
              </w:sdtPr>
              <w:sdtEndPr>
                <w:rPr>
                  <w:rStyle w:val="DefaultParagraphFont"/>
                  <w:color w:val="auto"/>
                </w:rPr>
              </w:sdtEndPr>
              <w:sdtContent>
                <w:r w:rsidR="001442CB"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sdtContent>
            </w:sdt>
          </w:p>
        </w:tc>
      </w:tr>
      <w:tr w:rsidR="00EC2607" w:rsidRPr="00EC2607" w14:paraId="4FDEF116" w14:textId="77777777" w:rsidTr="003656D3">
        <w:tc>
          <w:tcPr>
            <w:tcW w:w="3955" w:type="dxa"/>
          </w:tcPr>
          <w:p w14:paraId="0938EFAE" w14:textId="77777777" w:rsidR="00EC2607" w:rsidRPr="00EC2607" w:rsidRDefault="00EC2607" w:rsidP="00640762">
            <w:r w:rsidRPr="00EC2607">
              <w:t>Amount of total memory (K)</w:t>
            </w:r>
          </w:p>
        </w:tc>
        <w:tc>
          <w:tcPr>
            <w:tcW w:w="6115" w:type="dxa"/>
          </w:tcPr>
          <w:p w14:paraId="684F939E" w14:textId="77777777" w:rsidR="00EC2607" w:rsidRPr="001442CB" w:rsidRDefault="00EC2607" w:rsidP="00640762">
            <w:pPr>
              <w:rPr>
                <w:color w:val="FF0000"/>
              </w:rPr>
            </w:pPr>
            <w:r w:rsidRPr="00EC2607">
              <w:t xml:space="preserve"> </w:t>
            </w:r>
            <w:sdt>
              <w:sdtPr>
                <w:rPr>
                  <w:rStyle w:val="Red"/>
                </w:rPr>
                <w:id w:val="-480926231"/>
                <w:placeholder>
                  <w:docPart w:val="FD89F0BE49354C97873155769201273C"/>
                </w:placeholder>
                <w:showingPlcHdr/>
              </w:sdtPr>
              <w:sdtEndPr>
                <w:rPr>
                  <w:rStyle w:val="DefaultParagraphFont"/>
                  <w:color w:val="auto"/>
                </w:rPr>
              </w:sdtEndPr>
              <w:sdtContent>
                <w:r w:rsidR="001442CB"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sdtContent>
            </w:sdt>
          </w:p>
        </w:tc>
      </w:tr>
      <w:tr w:rsidR="00EC2607" w:rsidRPr="00EC2607" w14:paraId="4542727F" w14:textId="77777777" w:rsidTr="003656D3">
        <w:tc>
          <w:tcPr>
            <w:tcW w:w="3955" w:type="dxa"/>
          </w:tcPr>
          <w:p w14:paraId="36D3A6EB" w14:textId="77777777" w:rsidR="00EC2607" w:rsidRPr="00EC2607" w:rsidRDefault="00EC2607" w:rsidP="00640762">
            <w:r w:rsidRPr="00EC2607">
              <w:t>Amount of total swap memory (K)</w:t>
            </w:r>
          </w:p>
        </w:tc>
        <w:tc>
          <w:tcPr>
            <w:tcW w:w="6115" w:type="dxa"/>
          </w:tcPr>
          <w:p w14:paraId="70B75B9C" w14:textId="77777777" w:rsidR="00EC2607" w:rsidRPr="001442CB" w:rsidRDefault="00EC2607" w:rsidP="00640762">
            <w:pPr>
              <w:rPr>
                <w:color w:val="FF0000"/>
              </w:rPr>
            </w:pPr>
            <w:r w:rsidRPr="00EC2607">
              <w:t xml:space="preserve"> </w:t>
            </w:r>
            <w:sdt>
              <w:sdtPr>
                <w:rPr>
                  <w:rStyle w:val="Red"/>
                </w:rPr>
                <w:id w:val="-964658776"/>
                <w:placeholder>
                  <w:docPart w:val="BF97D32DBD254D7EA30AAC42999C9C7D"/>
                </w:placeholder>
                <w:showingPlcHdr/>
              </w:sdtPr>
              <w:sdtEndPr>
                <w:rPr>
                  <w:rStyle w:val="DefaultParagraphFont"/>
                  <w:color w:val="auto"/>
                </w:rPr>
              </w:sdtEndPr>
              <w:sdtContent>
                <w:r w:rsidR="001442CB" w:rsidRPr="009377E1">
                  <w:rPr>
                    <w:rStyle w:val="PlaceholderText"/>
                    <w:color w:val="FF0000"/>
                  </w:rPr>
                  <w:t>Click or tap here to enter text.</w:t>
                </w:r>
              </w:sdtContent>
            </w:sdt>
          </w:p>
        </w:tc>
      </w:tr>
    </w:tbl>
    <w:p w14:paraId="212F51AC" w14:textId="77777777" w:rsidR="00CA2DB0" w:rsidRDefault="00E77B28" w:rsidP="00823113">
      <w:pPr>
        <w:pStyle w:val="ListParagraph"/>
        <w:numPr>
          <w:ilvl w:val="0"/>
          <w:numId w:val="6"/>
        </w:numPr>
      </w:pPr>
      <w:bookmarkStart w:id="10" w:name="PageEnd_420"/>
      <w:bookmarkEnd w:id="10"/>
      <w:r w:rsidRPr="00E77B28">
        <w:t xml:space="preserve">While in the top utility, press the </w:t>
      </w:r>
      <w:r w:rsidRPr="00CA2DB0">
        <w:rPr>
          <w:b/>
          <w:bCs/>
        </w:rPr>
        <w:t>h</w:t>
      </w:r>
      <w:r w:rsidRPr="00E77B28">
        <w:t xml:space="preserve"> key and observe the output. When finished, press the h key to return to the previous top output.</w:t>
      </w:r>
    </w:p>
    <w:p w14:paraId="2F5CFDAA" w14:textId="77777777" w:rsidR="00CA2DB0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By observing the output under the COMMAND column on your terminal screen, identify the PID of the top command in the output and record it here: </w:t>
      </w:r>
    </w:p>
    <w:sdt>
      <w:sdtPr>
        <w:rPr>
          <w:rStyle w:val="Red"/>
        </w:rPr>
        <w:id w:val="374515522"/>
        <w:placeholder>
          <w:docPart w:val="1BC8A956B5D148CC8E96D11D2300B2C7"/>
        </w:placeholder>
        <w:showingPlcHdr/>
      </w:sdtPr>
      <w:sdtEndPr>
        <w:rPr>
          <w:rStyle w:val="DefaultParagraphFont"/>
          <w:color w:val="auto"/>
        </w:rPr>
      </w:sdtEndPr>
      <w:sdtContent>
        <w:p w14:paraId="1D7C35DB" w14:textId="77777777" w:rsidR="00094BFB" w:rsidRDefault="00094BFB" w:rsidP="00094BFB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12AD6E5" w14:textId="77777777" w:rsidR="002A5C73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Type </w:t>
      </w:r>
      <w:r w:rsidRPr="00CA2DB0">
        <w:rPr>
          <w:b/>
          <w:bCs/>
        </w:rPr>
        <w:t>r</w:t>
      </w:r>
      <w:r w:rsidRPr="00E77B28">
        <w:t xml:space="preserve"> in the top utility to change the priority of a running process. When asked which process to change (renice), type the </w:t>
      </w:r>
      <w:r w:rsidRPr="00CA2DB0">
        <w:rPr>
          <w:b/>
          <w:bCs/>
        </w:rPr>
        <w:t>PID</w:t>
      </w:r>
      <w:r w:rsidRPr="00E77B28">
        <w:t xml:space="preserve"> from the previous question. When asked which value to use, type </w:t>
      </w:r>
      <w:r w:rsidRPr="00CA2DB0">
        <w:rPr>
          <w:b/>
          <w:bCs/>
        </w:rPr>
        <w:t>10</w:t>
      </w:r>
      <w:r w:rsidRPr="00E77B28">
        <w:t xml:space="preserve"> to lower the priority of the top process to 10.</w:t>
      </w:r>
    </w:p>
    <w:p w14:paraId="2382DBD8" w14:textId="77777777" w:rsidR="00562208" w:rsidRDefault="00E77B28" w:rsidP="00823113">
      <w:pPr>
        <w:pStyle w:val="ListParagraph"/>
        <w:numPr>
          <w:ilvl w:val="0"/>
          <w:numId w:val="6"/>
        </w:numPr>
      </w:pPr>
      <w:r w:rsidRPr="00E77B28">
        <w:t>Does this new priority take effect immediately?</w:t>
      </w:r>
    </w:p>
    <w:sdt>
      <w:sdtPr>
        <w:rPr>
          <w:rStyle w:val="Red"/>
        </w:rPr>
        <w:id w:val="1337886696"/>
        <w:placeholder>
          <w:docPart w:val="58F6F48A2EF14215A5017401A29020E8"/>
        </w:placeholder>
        <w:showingPlcHdr/>
      </w:sdtPr>
      <w:sdtEndPr>
        <w:rPr>
          <w:rStyle w:val="DefaultParagraphFont"/>
          <w:color w:val="auto"/>
        </w:rPr>
      </w:sdtEndPr>
      <w:sdtContent>
        <w:p w14:paraId="6E38C056" w14:textId="77777777" w:rsidR="00094BFB" w:rsidRDefault="00094BFB" w:rsidP="00094BFB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2379F67" w14:textId="77777777" w:rsidR="00000A03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Type </w:t>
      </w:r>
      <w:r w:rsidRPr="00562208">
        <w:rPr>
          <w:b/>
          <w:bCs/>
        </w:rPr>
        <w:t>k</w:t>
      </w:r>
      <w:r w:rsidRPr="00E77B28">
        <w:t xml:space="preserve"> in the top utility to send a kill signal to a process. When asked which process, type the </w:t>
      </w:r>
      <w:r w:rsidRPr="00562208">
        <w:rPr>
          <w:b/>
          <w:bCs/>
        </w:rPr>
        <w:t>PID</w:t>
      </w:r>
      <w:r w:rsidRPr="00E77B28">
        <w:t xml:space="preserve"> used in the previous question. When asked which signal to send, type </w:t>
      </w:r>
      <w:r w:rsidRPr="00562208">
        <w:rPr>
          <w:b/>
          <w:bCs/>
        </w:rPr>
        <w:t>2</w:t>
      </w:r>
      <w:r w:rsidRPr="00E77B28">
        <w:t xml:space="preserve"> to send an </w:t>
      </w:r>
      <w:r w:rsidR="00000A03">
        <w:t>SIG</w:t>
      </w:r>
      <w:r w:rsidRPr="00E77B28">
        <w:t>INT signal.</w:t>
      </w:r>
    </w:p>
    <w:p w14:paraId="7AEAE524" w14:textId="77777777" w:rsidR="00562208" w:rsidRDefault="00E77B28" w:rsidP="00823113">
      <w:pPr>
        <w:pStyle w:val="ListParagraph"/>
        <w:numPr>
          <w:ilvl w:val="0"/>
          <w:numId w:val="6"/>
        </w:numPr>
      </w:pPr>
      <w:r w:rsidRPr="00E77B28">
        <w:t>Did the top utility terminate?</w:t>
      </w:r>
    </w:p>
    <w:sdt>
      <w:sdtPr>
        <w:rPr>
          <w:rStyle w:val="Red"/>
        </w:rPr>
        <w:id w:val="1707526099"/>
        <w:placeholder>
          <w:docPart w:val="BF47591F10504FADB5AAB6863A54FF00"/>
        </w:placeholder>
        <w:showingPlcHdr/>
      </w:sdtPr>
      <w:sdtEndPr>
        <w:rPr>
          <w:rStyle w:val="DefaultParagraphFont"/>
          <w:color w:val="auto"/>
        </w:rPr>
      </w:sdtEndPr>
      <w:sdtContent>
        <w:p w14:paraId="20659529" w14:textId="77777777" w:rsidR="00094BFB" w:rsidRDefault="00094BFB" w:rsidP="00094BFB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417FBC4" w14:textId="77777777" w:rsidR="00562208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At the command prompt, type </w:t>
      </w:r>
      <w:r w:rsidRPr="00562208">
        <w:rPr>
          <w:b/>
          <w:bCs/>
        </w:rPr>
        <w:t>top</w:t>
      </w:r>
      <w:r w:rsidRPr="00E77B28">
        <w:t xml:space="preserve"> and press </w:t>
      </w:r>
      <w:r w:rsidRPr="00562208">
        <w:rPr>
          <w:b/>
          <w:bCs/>
        </w:rPr>
        <w:t>Enter</w:t>
      </w:r>
      <w:r w:rsidRPr="00E77B28">
        <w:t>.</w:t>
      </w:r>
    </w:p>
    <w:p w14:paraId="57227F0B" w14:textId="77777777" w:rsidR="00562208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By observing the output under the COMMAND column on your terminal screen, identify the PID of the top command in the output and record it here: </w:t>
      </w:r>
    </w:p>
    <w:sdt>
      <w:sdtPr>
        <w:rPr>
          <w:rStyle w:val="Red"/>
        </w:rPr>
        <w:id w:val="960463886"/>
        <w:placeholder>
          <w:docPart w:val="2D79A45BCD004EC2A0ABFF5560B954DE"/>
        </w:placeholder>
        <w:showingPlcHdr/>
      </w:sdtPr>
      <w:sdtEndPr>
        <w:rPr>
          <w:rStyle w:val="DefaultParagraphFont"/>
          <w:color w:val="auto"/>
        </w:rPr>
      </w:sdtEndPr>
      <w:sdtContent>
        <w:p w14:paraId="6170B81D" w14:textId="77777777" w:rsidR="00094BFB" w:rsidRDefault="00094BFB" w:rsidP="00094BFB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C5418B0" w14:textId="77777777" w:rsidR="002809E3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Type </w:t>
      </w:r>
      <w:r w:rsidRPr="00562208">
        <w:rPr>
          <w:b/>
          <w:bCs/>
        </w:rPr>
        <w:t>k</w:t>
      </w:r>
      <w:r w:rsidRPr="00E77B28">
        <w:t xml:space="preserve"> in the top utility to send a kill signal to a process. When asked which process, type the </w:t>
      </w:r>
      <w:r w:rsidRPr="00562208">
        <w:rPr>
          <w:b/>
          <w:bCs/>
        </w:rPr>
        <w:t>PID</w:t>
      </w:r>
      <w:r w:rsidRPr="00E77B28">
        <w:t xml:space="preserve"> from the previous question. When asked which signal to send, type </w:t>
      </w:r>
      <w:r w:rsidRPr="00562208">
        <w:rPr>
          <w:b/>
          <w:bCs/>
        </w:rPr>
        <w:t>15</w:t>
      </w:r>
      <w:r w:rsidRPr="00E77B28">
        <w:t xml:space="preserve"> to send a </w:t>
      </w:r>
      <w:r w:rsidR="002809E3">
        <w:t>SIG</w:t>
      </w:r>
      <w:r w:rsidRPr="00E77B28">
        <w:t>TERM signal.</w:t>
      </w:r>
    </w:p>
    <w:p w14:paraId="0143DDDA" w14:textId="77777777" w:rsidR="00082957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Did the </w:t>
      </w:r>
      <w:r w:rsidR="002809E3">
        <w:t>SIG</w:t>
      </w:r>
      <w:r w:rsidRPr="00E77B28">
        <w:t>TERM signal allow top to exit cleanly?</w:t>
      </w:r>
    </w:p>
    <w:sdt>
      <w:sdtPr>
        <w:rPr>
          <w:rStyle w:val="Red"/>
        </w:rPr>
        <w:id w:val="1582168639"/>
        <w:placeholder>
          <w:docPart w:val="A977C2B368524F148202F0FAB2E2780F"/>
        </w:placeholder>
        <w:showingPlcHdr/>
      </w:sdtPr>
      <w:sdtEndPr>
        <w:rPr>
          <w:rStyle w:val="DefaultParagraphFont"/>
          <w:color w:val="auto"/>
        </w:rPr>
      </w:sdtEndPr>
      <w:sdtContent>
        <w:p w14:paraId="23A2935E" w14:textId="77777777" w:rsidR="00094BFB" w:rsidRDefault="00094BFB" w:rsidP="00094BFB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EFC4635" w14:textId="77777777" w:rsidR="00082957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At the command prompt, type </w:t>
      </w:r>
      <w:r w:rsidRPr="00082957">
        <w:rPr>
          <w:b/>
          <w:bCs/>
        </w:rPr>
        <w:t>clear</w:t>
      </w:r>
      <w:r w:rsidRPr="00E77B28">
        <w:t xml:space="preserve"> and press </w:t>
      </w:r>
      <w:r w:rsidRPr="00082957">
        <w:rPr>
          <w:b/>
          <w:bCs/>
        </w:rPr>
        <w:t>Enter</w:t>
      </w:r>
      <w:r w:rsidRPr="00E77B28">
        <w:t xml:space="preserve"> to clear the screen.</w:t>
      </w:r>
    </w:p>
    <w:p w14:paraId="1F1E220E" w14:textId="77777777" w:rsidR="00E77B28" w:rsidRPr="00E77B28" w:rsidRDefault="00E77B28" w:rsidP="00823113">
      <w:pPr>
        <w:pStyle w:val="ListParagraph"/>
        <w:numPr>
          <w:ilvl w:val="0"/>
          <w:numId w:val="6"/>
        </w:numPr>
      </w:pPr>
      <w:r w:rsidRPr="00E77B28">
        <w:t xml:space="preserve">Type </w:t>
      </w:r>
      <w:r w:rsidRPr="00082957">
        <w:rPr>
          <w:b/>
          <w:bCs/>
        </w:rPr>
        <w:t>exit</w:t>
      </w:r>
      <w:r w:rsidRPr="00E77B28">
        <w:t xml:space="preserve"> and press </w:t>
      </w:r>
      <w:r w:rsidRPr="00082957">
        <w:rPr>
          <w:b/>
          <w:bCs/>
        </w:rPr>
        <w:t>Enter</w:t>
      </w:r>
      <w:r w:rsidRPr="00E77B28">
        <w:t xml:space="preserve"> to log out of your shell.</w:t>
      </w:r>
    </w:p>
    <w:p w14:paraId="620D3728" w14:textId="77777777" w:rsidR="00E77B28" w:rsidRDefault="00E77B28" w:rsidP="00966872">
      <w:pPr>
        <w:pStyle w:val="Heading2"/>
      </w:pPr>
      <w:bookmarkStart w:id="11" w:name="_Toc530902839"/>
      <w:r w:rsidRPr="00E77B28">
        <w:t>Project 9-5</w:t>
      </w:r>
      <w:bookmarkEnd w:id="11"/>
      <w:r w:rsidRPr="00E77B28">
        <w:t xml:space="preserve"> </w:t>
      </w:r>
    </w:p>
    <w:p w14:paraId="3009E757" w14:textId="77777777" w:rsidR="00966872" w:rsidRPr="00966872" w:rsidRDefault="00966872" w:rsidP="00966872">
      <w:r>
        <w:t xml:space="preserve">Time required: </w:t>
      </w:r>
      <w:r w:rsidR="008056D4">
        <w:t>20 minutes</w:t>
      </w:r>
    </w:p>
    <w:p w14:paraId="06FCC2AF" w14:textId="77777777" w:rsidR="00E77B28" w:rsidRPr="00E77B28" w:rsidRDefault="00E77B28" w:rsidP="00E77B28">
      <w:r w:rsidRPr="00E77B28">
        <w:t xml:space="preserve">In this hands-on project, you schedule processes by using the </w:t>
      </w:r>
      <w:proofErr w:type="spellStart"/>
      <w:r w:rsidRPr="00E77B28">
        <w:t>at</w:t>
      </w:r>
      <w:proofErr w:type="spellEnd"/>
      <w:r w:rsidRPr="00E77B28">
        <w:t xml:space="preserve"> and </w:t>
      </w:r>
      <w:proofErr w:type="spellStart"/>
      <w:r w:rsidRPr="00E77B28">
        <w:t>cron</w:t>
      </w:r>
      <w:proofErr w:type="spellEnd"/>
      <w:r w:rsidRPr="00E77B28">
        <w:t xml:space="preserve"> utilities.</w:t>
      </w:r>
    </w:p>
    <w:p w14:paraId="29C57164" w14:textId="77777777" w:rsidR="00956BF9" w:rsidRDefault="00E77B28" w:rsidP="00823113">
      <w:pPr>
        <w:pStyle w:val="ListParagraph"/>
        <w:numPr>
          <w:ilvl w:val="0"/>
          <w:numId w:val="7"/>
        </w:numPr>
      </w:pPr>
      <w:r w:rsidRPr="00E77B28">
        <w:t>On your Fedora Linux virtual machine, switch to a command-line terminal (tty</w:t>
      </w:r>
      <w:r w:rsidR="00883CCE">
        <w:t>5</w:t>
      </w:r>
      <w:r w:rsidRPr="00E77B28">
        <w:t xml:space="preserve">) by pressing </w:t>
      </w:r>
      <w:r w:rsidRPr="00956BF9">
        <w:rPr>
          <w:b/>
          <w:bCs/>
        </w:rPr>
        <w:t>Ctrl+Alt+F</w:t>
      </w:r>
      <w:r w:rsidR="00883CCE">
        <w:rPr>
          <w:b/>
          <w:bCs/>
        </w:rPr>
        <w:t>5</w:t>
      </w:r>
      <w:r w:rsidRPr="00E77B28">
        <w:t xml:space="preserve"> and log in to the terminal using the user name of root and the password of </w:t>
      </w:r>
      <w:proofErr w:type="spellStart"/>
      <w:r w:rsidR="00263843">
        <w:rPr>
          <w:b/>
          <w:bCs/>
        </w:rPr>
        <w:t>LINUX</w:t>
      </w:r>
      <w:r w:rsidRPr="00956BF9">
        <w:rPr>
          <w:b/>
          <w:bCs/>
        </w:rPr>
        <w:t>rocks</w:t>
      </w:r>
      <w:proofErr w:type="spellEnd"/>
      <w:r w:rsidRPr="00E77B28">
        <w:t>!.</w:t>
      </w:r>
    </w:p>
    <w:p w14:paraId="169BDD8D" w14:textId="77777777" w:rsidR="00956BF9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Schedule processes to run 1 minute in the future by typing the command </w:t>
      </w:r>
      <w:r w:rsidRPr="00956BF9">
        <w:rPr>
          <w:b/>
          <w:bCs/>
        </w:rPr>
        <w:t>at now + 1 minute</w:t>
      </w:r>
      <w:r w:rsidRPr="00E77B28">
        <w:t xml:space="preserve"> at a command prompt, then press </w:t>
      </w:r>
      <w:r w:rsidRPr="00956BF9">
        <w:rPr>
          <w:b/>
          <w:bCs/>
        </w:rPr>
        <w:t>Enter</w:t>
      </w:r>
      <w:r w:rsidRPr="00E77B28">
        <w:t>.</w:t>
      </w:r>
    </w:p>
    <w:p w14:paraId="748F23FD" w14:textId="77777777" w:rsidR="00956BF9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When the at&gt; prompt appears, type the word </w:t>
      </w:r>
      <w:r w:rsidRPr="00956BF9">
        <w:rPr>
          <w:b/>
          <w:bCs/>
        </w:rPr>
        <w:t>date &gt; /root/</w:t>
      </w:r>
      <w:proofErr w:type="spellStart"/>
      <w:r w:rsidRPr="00956BF9">
        <w:rPr>
          <w:b/>
          <w:bCs/>
        </w:rPr>
        <w:t>datefile</w:t>
      </w:r>
      <w:proofErr w:type="spellEnd"/>
      <w:r w:rsidRPr="00E77B28">
        <w:t xml:space="preserve"> and press </w:t>
      </w:r>
      <w:r w:rsidRPr="00956BF9">
        <w:rPr>
          <w:b/>
          <w:bCs/>
        </w:rPr>
        <w:t>Enter</w:t>
      </w:r>
      <w:r w:rsidRPr="00E77B28">
        <w:t>.</w:t>
      </w:r>
    </w:p>
    <w:p w14:paraId="3264A2D6" w14:textId="77777777" w:rsidR="00956BF9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When the second at&gt; prompt appears, type the word </w:t>
      </w:r>
      <w:r w:rsidRPr="00956BF9">
        <w:rPr>
          <w:b/>
          <w:bCs/>
        </w:rPr>
        <w:t>who &gt;&gt; /root/</w:t>
      </w:r>
      <w:proofErr w:type="spellStart"/>
      <w:r w:rsidRPr="00956BF9">
        <w:rPr>
          <w:b/>
          <w:bCs/>
        </w:rPr>
        <w:t>datefile</w:t>
      </w:r>
      <w:proofErr w:type="spellEnd"/>
      <w:r w:rsidRPr="00E77B28">
        <w:t xml:space="preserve"> and press </w:t>
      </w:r>
      <w:r w:rsidRPr="00956BF9">
        <w:rPr>
          <w:b/>
          <w:bCs/>
        </w:rPr>
        <w:t>Enter</w:t>
      </w:r>
      <w:r w:rsidRPr="00E77B28">
        <w:t>.</w:t>
      </w:r>
    </w:p>
    <w:p w14:paraId="59C7C462" w14:textId="77777777" w:rsidR="00C64EE9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When the third at&gt; prompt appears, press the </w:t>
      </w:r>
      <w:proofErr w:type="spellStart"/>
      <w:r w:rsidRPr="00956BF9">
        <w:rPr>
          <w:b/>
          <w:bCs/>
        </w:rPr>
        <w:t>Ctrl+d</w:t>
      </w:r>
      <w:proofErr w:type="spellEnd"/>
      <w:r w:rsidRPr="00E77B28">
        <w:t xml:space="preserve"> key combination to finish the scheduling and observe the output.</w:t>
      </w:r>
    </w:p>
    <w:p w14:paraId="5FC5B8DE" w14:textId="77777777" w:rsidR="00956BF9" w:rsidRDefault="00E77B28" w:rsidP="00823113">
      <w:pPr>
        <w:pStyle w:val="ListParagraph"/>
        <w:numPr>
          <w:ilvl w:val="0"/>
          <w:numId w:val="7"/>
        </w:numPr>
      </w:pPr>
      <w:r w:rsidRPr="00E77B28">
        <w:t>When will your job run? Where will the output of the date and who commands be sent?</w:t>
      </w:r>
    </w:p>
    <w:sdt>
      <w:sdtPr>
        <w:rPr>
          <w:rStyle w:val="Red"/>
        </w:rPr>
        <w:id w:val="57518632"/>
        <w:placeholder>
          <w:docPart w:val="7D8AA9369CDD4736864AAD09D87B4341"/>
        </w:placeholder>
        <w:showingPlcHdr/>
      </w:sdtPr>
      <w:sdtEndPr>
        <w:rPr>
          <w:rStyle w:val="DefaultParagraphFont"/>
          <w:color w:val="auto"/>
        </w:rPr>
      </w:sdtEndPr>
      <w:sdtContent>
        <w:p w14:paraId="3F52119D" w14:textId="77777777" w:rsidR="000E3916" w:rsidRDefault="000E3916" w:rsidP="000E3916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A7A7C44" w14:textId="77777777" w:rsidR="008609EB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In approximately one minute, type </w:t>
      </w:r>
      <w:r w:rsidRPr="00956BF9">
        <w:rPr>
          <w:b/>
          <w:bCs/>
        </w:rPr>
        <w:t xml:space="preserve">cat </w:t>
      </w:r>
      <w:proofErr w:type="spellStart"/>
      <w:r w:rsidRPr="00956BF9">
        <w:rPr>
          <w:b/>
          <w:bCs/>
        </w:rPr>
        <w:t>datefile</w:t>
      </w:r>
      <w:proofErr w:type="spellEnd"/>
      <w:r w:rsidRPr="00E77B28">
        <w:t xml:space="preserve"> and press </w:t>
      </w:r>
      <w:r w:rsidRPr="00956BF9">
        <w:rPr>
          <w:b/>
          <w:bCs/>
        </w:rPr>
        <w:t>Enter</w:t>
      </w:r>
      <w:r w:rsidRPr="00E77B28">
        <w:t>. View the output from your scheduled at job.</w:t>
      </w:r>
    </w:p>
    <w:p w14:paraId="57FE1A70" w14:textId="77777777" w:rsidR="00534A78" w:rsidRDefault="00E77B28" w:rsidP="00823113">
      <w:pPr>
        <w:pStyle w:val="ListParagraph"/>
        <w:numPr>
          <w:ilvl w:val="0"/>
          <w:numId w:val="7"/>
        </w:numPr>
      </w:pPr>
      <w:r w:rsidRPr="00E77B28">
        <w:lastRenderedPageBreak/>
        <w:t xml:space="preserve">At the command prompt, type </w:t>
      </w:r>
      <w:r w:rsidRPr="008609EB">
        <w:rPr>
          <w:b/>
          <w:bCs/>
        </w:rPr>
        <w:t>crontab -l</w:t>
      </w:r>
      <w:r w:rsidRPr="00E77B28">
        <w:t xml:space="preserve"> and press </w:t>
      </w:r>
      <w:r w:rsidRPr="008609EB">
        <w:rPr>
          <w:b/>
          <w:bCs/>
        </w:rPr>
        <w:t>Enter</w:t>
      </w:r>
      <w:r w:rsidRPr="00E77B28">
        <w:t xml:space="preserve"> to list your </w:t>
      </w:r>
      <w:proofErr w:type="spellStart"/>
      <w:r w:rsidRPr="00E77B28">
        <w:t>cron</w:t>
      </w:r>
      <w:proofErr w:type="spellEnd"/>
      <w:r w:rsidRPr="00E77B28">
        <w:t xml:space="preserve"> table.</w:t>
      </w:r>
    </w:p>
    <w:p w14:paraId="4A491D71" w14:textId="77777777" w:rsidR="00DE5109" w:rsidRDefault="00E77B28" w:rsidP="00823113">
      <w:pPr>
        <w:pStyle w:val="ListParagraph"/>
        <w:numPr>
          <w:ilvl w:val="0"/>
          <w:numId w:val="7"/>
        </w:numPr>
      </w:pPr>
      <w:r w:rsidRPr="00E77B28">
        <w:t>Do you have one?</w:t>
      </w:r>
    </w:p>
    <w:sdt>
      <w:sdtPr>
        <w:rPr>
          <w:rStyle w:val="Red"/>
        </w:rPr>
        <w:id w:val="-1291359103"/>
        <w:placeholder>
          <w:docPart w:val="DE049F78AACB42578FBF44291376A626"/>
        </w:placeholder>
        <w:showingPlcHdr/>
      </w:sdtPr>
      <w:sdtEndPr>
        <w:rPr>
          <w:rStyle w:val="DefaultParagraphFont"/>
          <w:color w:val="auto"/>
        </w:rPr>
      </w:sdtEndPr>
      <w:sdtContent>
        <w:p w14:paraId="71FB6153" w14:textId="77777777" w:rsidR="000E3916" w:rsidRDefault="000E3916" w:rsidP="000E3916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3D18EDC" w14:textId="77777777" w:rsidR="00DE5109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At the command prompt, type </w:t>
      </w:r>
      <w:r w:rsidRPr="00DE5109">
        <w:rPr>
          <w:b/>
          <w:bCs/>
        </w:rPr>
        <w:t>crontab -e</w:t>
      </w:r>
      <w:r w:rsidRPr="00E77B28">
        <w:t xml:space="preserve"> and press </w:t>
      </w:r>
      <w:r w:rsidRPr="00DE5109">
        <w:rPr>
          <w:b/>
          <w:bCs/>
        </w:rPr>
        <w:t>Enter</w:t>
      </w:r>
      <w:r w:rsidRPr="00E77B28">
        <w:t xml:space="preserve"> to edit a new </w:t>
      </w:r>
      <w:proofErr w:type="spellStart"/>
      <w:r w:rsidRPr="00E77B28">
        <w:t>cron</w:t>
      </w:r>
      <w:proofErr w:type="spellEnd"/>
      <w:r w:rsidRPr="00E77B28">
        <w:t xml:space="preserve"> table for the root user. When the vi editor appears, add the line:</w:t>
      </w:r>
      <w:bookmarkStart w:id="12" w:name="PageEnd_421"/>
      <w:bookmarkEnd w:id="12"/>
    </w:p>
    <w:p w14:paraId="2962625E" w14:textId="77777777" w:rsidR="00DE5109" w:rsidRDefault="000B2758" w:rsidP="00DE5109">
      <w:r>
        <w:rPr>
          <w:noProof/>
        </w:rPr>
        <w:drawing>
          <wp:inline distT="0" distB="0" distL="0" distR="0" wp14:anchorId="72E5C4B5" wp14:editId="73B837DB">
            <wp:extent cx="4191000" cy="390525"/>
            <wp:effectExtent l="0" t="0" r="0" b="9525"/>
            <wp:docPr id="1" name="Picture 1" descr="C:\Users\BILL~1.THE\AppData\Local\Temp\SNAGHTML2c7b0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LL~1.THE\AppData\Local\Temp\SNAGHTML2c7b0e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7ED3" w14:textId="77777777" w:rsidR="00735DFE" w:rsidRDefault="00E77B28" w:rsidP="00823113">
      <w:pPr>
        <w:pStyle w:val="ListParagraph"/>
        <w:numPr>
          <w:ilvl w:val="0"/>
          <w:numId w:val="7"/>
        </w:numPr>
      </w:pPr>
      <w:r w:rsidRPr="00E77B28">
        <w:t>When you finish typing, save and quit the vi editor and observe the output on the terminal screen.</w:t>
      </w:r>
    </w:p>
    <w:p w14:paraId="306233DA" w14:textId="77777777" w:rsidR="00534A78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At the command prompt, type </w:t>
      </w:r>
      <w:r w:rsidRPr="00735DFE">
        <w:rPr>
          <w:b/>
          <w:bCs/>
        </w:rPr>
        <w:t>crontab -l</w:t>
      </w:r>
      <w:r w:rsidRPr="00E77B28">
        <w:t xml:space="preserve"> and press </w:t>
      </w:r>
      <w:r w:rsidRPr="00735DFE">
        <w:rPr>
          <w:b/>
          <w:bCs/>
        </w:rPr>
        <w:t>Enter</w:t>
      </w:r>
      <w:r w:rsidRPr="00E77B28">
        <w:t xml:space="preserve"> to list your </w:t>
      </w:r>
      <w:proofErr w:type="spellStart"/>
      <w:r w:rsidRPr="00E77B28">
        <w:t>cron</w:t>
      </w:r>
      <w:proofErr w:type="spellEnd"/>
      <w:r w:rsidRPr="00E77B28">
        <w:t xml:space="preserve"> table.</w:t>
      </w:r>
    </w:p>
    <w:p w14:paraId="426C0BCF" w14:textId="77777777" w:rsidR="00735DFE" w:rsidRDefault="00E77B28" w:rsidP="00823113">
      <w:pPr>
        <w:pStyle w:val="ListParagraph"/>
        <w:numPr>
          <w:ilvl w:val="0"/>
          <w:numId w:val="7"/>
        </w:numPr>
      </w:pPr>
      <w:r w:rsidRPr="00E77B28">
        <w:t>When will the /bin/false command run?</w:t>
      </w:r>
    </w:p>
    <w:sdt>
      <w:sdtPr>
        <w:rPr>
          <w:rStyle w:val="Red"/>
        </w:rPr>
        <w:id w:val="835109545"/>
        <w:placeholder>
          <w:docPart w:val="CD446AA9C9B945EDB7D3089BEC88D431"/>
        </w:placeholder>
        <w:showingPlcHdr/>
      </w:sdtPr>
      <w:sdtEndPr>
        <w:rPr>
          <w:rStyle w:val="DefaultParagraphFont"/>
          <w:color w:val="auto"/>
        </w:rPr>
      </w:sdtEndPr>
      <w:sdtContent>
        <w:p w14:paraId="460DE754" w14:textId="77777777" w:rsidR="000E3916" w:rsidRDefault="000E3916" w:rsidP="000E3916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E706745" w14:textId="77777777" w:rsidR="00534A78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At the command prompt, type </w:t>
      </w:r>
      <w:r w:rsidRPr="00735DFE">
        <w:rPr>
          <w:b/>
          <w:bCs/>
        </w:rPr>
        <w:t>cat /var/spool/</w:t>
      </w:r>
      <w:proofErr w:type="spellStart"/>
      <w:r w:rsidRPr="00735DFE">
        <w:rPr>
          <w:b/>
          <w:bCs/>
        </w:rPr>
        <w:t>cron</w:t>
      </w:r>
      <w:proofErr w:type="spellEnd"/>
      <w:r w:rsidRPr="00735DFE">
        <w:rPr>
          <w:b/>
          <w:bCs/>
        </w:rPr>
        <w:t>/root</w:t>
      </w:r>
      <w:r w:rsidRPr="00E77B28">
        <w:t xml:space="preserve"> and press </w:t>
      </w:r>
      <w:r w:rsidRPr="00735DFE">
        <w:rPr>
          <w:b/>
          <w:bCs/>
        </w:rPr>
        <w:t>Enter</w:t>
      </w:r>
      <w:r w:rsidRPr="00E77B28">
        <w:t xml:space="preserve"> to list your </w:t>
      </w:r>
      <w:proofErr w:type="spellStart"/>
      <w:r w:rsidRPr="00E77B28">
        <w:t>cron</w:t>
      </w:r>
      <w:proofErr w:type="spellEnd"/>
      <w:r w:rsidRPr="00E77B28">
        <w:t xml:space="preserve"> table from the </w:t>
      </w:r>
      <w:proofErr w:type="spellStart"/>
      <w:r w:rsidRPr="00E77B28">
        <w:t>cron</w:t>
      </w:r>
      <w:proofErr w:type="spellEnd"/>
      <w:r w:rsidRPr="00E77B28">
        <w:t xml:space="preserve"> directory.</w:t>
      </w:r>
    </w:p>
    <w:p w14:paraId="59368F2B" w14:textId="77777777" w:rsidR="00735DFE" w:rsidRDefault="00E77B28" w:rsidP="00823113">
      <w:pPr>
        <w:pStyle w:val="ListParagraph"/>
        <w:numPr>
          <w:ilvl w:val="0"/>
          <w:numId w:val="7"/>
        </w:numPr>
      </w:pPr>
      <w:r w:rsidRPr="00E77B28">
        <w:t>Is it the same as the output from the previous command?</w:t>
      </w:r>
    </w:p>
    <w:sdt>
      <w:sdtPr>
        <w:rPr>
          <w:rStyle w:val="Red"/>
        </w:rPr>
        <w:id w:val="2097735384"/>
        <w:placeholder>
          <w:docPart w:val="79175270970441798234AFB26B050FFD"/>
        </w:placeholder>
        <w:showingPlcHdr/>
      </w:sdtPr>
      <w:sdtEndPr>
        <w:rPr>
          <w:rStyle w:val="DefaultParagraphFont"/>
          <w:color w:val="auto"/>
        </w:rPr>
      </w:sdtEndPr>
      <w:sdtContent>
        <w:p w14:paraId="1D1F3AF1" w14:textId="77777777" w:rsidR="000E3916" w:rsidRDefault="000E3916" w:rsidP="000E3916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224EC9E" w14:textId="77777777" w:rsidR="00735DFE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At the command prompt, type </w:t>
      </w:r>
      <w:r w:rsidRPr="00735DFE">
        <w:rPr>
          <w:b/>
          <w:bCs/>
        </w:rPr>
        <w:t>crontab -r</w:t>
      </w:r>
      <w:r w:rsidRPr="00E77B28">
        <w:t xml:space="preserve"> and press </w:t>
      </w:r>
      <w:r w:rsidRPr="00735DFE">
        <w:rPr>
          <w:b/>
          <w:bCs/>
        </w:rPr>
        <w:t>Enter</w:t>
      </w:r>
      <w:r w:rsidRPr="00E77B28">
        <w:t xml:space="preserve"> to remove your </w:t>
      </w:r>
      <w:proofErr w:type="spellStart"/>
      <w:r w:rsidRPr="00E77B28">
        <w:t>cron</w:t>
      </w:r>
      <w:proofErr w:type="spellEnd"/>
      <w:r w:rsidRPr="00E77B28">
        <w:t xml:space="preserve"> table.</w:t>
      </w:r>
    </w:p>
    <w:p w14:paraId="6D9644A9" w14:textId="77777777" w:rsidR="00E41F11" w:rsidRDefault="00E41F11" w:rsidP="00E41F11">
      <w:pPr>
        <w:pStyle w:val="ListParagraph"/>
        <w:numPr>
          <w:ilvl w:val="0"/>
          <w:numId w:val="7"/>
        </w:numPr>
      </w:pPr>
      <w:r w:rsidRPr="00E41F11">
        <w:t xml:space="preserve">At the command prompt, type </w:t>
      </w:r>
      <w:r w:rsidRPr="00E41F11">
        <w:rPr>
          <w:b/>
          <w:bCs/>
        </w:rPr>
        <w:t>ls /</w:t>
      </w:r>
      <w:proofErr w:type="spellStart"/>
      <w:r w:rsidRPr="00E41F11">
        <w:rPr>
          <w:b/>
          <w:bCs/>
        </w:rPr>
        <w:t>etc</w:t>
      </w:r>
      <w:proofErr w:type="spellEnd"/>
      <w:r w:rsidRPr="00E41F11">
        <w:rPr>
          <w:b/>
          <w:bCs/>
        </w:rPr>
        <w:t>/</w:t>
      </w:r>
      <w:proofErr w:type="spellStart"/>
      <w:r w:rsidRPr="00E41F11">
        <w:rPr>
          <w:b/>
          <w:bCs/>
        </w:rPr>
        <w:t>cron.daily</w:t>
      </w:r>
      <w:proofErr w:type="spellEnd"/>
      <w:r w:rsidRPr="00E41F11">
        <w:t xml:space="preserve"> and press </w:t>
      </w:r>
      <w:r w:rsidRPr="00E41F11">
        <w:rPr>
          <w:b/>
          <w:bCs/>
        </w:rPr>
        <w:t>Enter</w:t>
      </w:r>
      <w:r w:rsidRPr="00E41F11">
        <w:t>.</w:t>
      </w:r>
    </w:p>
    <w:p w14:paraId="38D4EA60" w14:textId="77777777" w:rsidR="00E41F11" w:rsidRDefault="00E41F11" w:rsidP="00E41F11">
      <w:pPr>
        <w:pStyle w:val="ListParagraph"/>
        <w:numPr>
          <w:ilvl w:val="0"/>
          <w:numId w:val="7"/>
        </w:numPr>
      </w:pPr>
      <w:r w:rsidRPr="00E41F11">
        <w:t>Are there any scripts that will be run daily on your system?</w:t>
      </w:r>
    </w:p>
    <w:sdt>
      <w:sdtPr>
        <w:rPr>
          <w:rStyle w:val="Red"/>
        </w:rPr>
        <w:id w:val="1669218954"/>
        <w:placeholder>
          <w:docPart w:val="FC160239F2CA4292A65434BAE1F9CBE7"/>
        </w:placeholder>
        <w:showingPlcHdr/>
      </w:sdtPr>
      <w:sdtEndPr>
        <w:rPr>
          <w:rStyle w:val="DefaultParagraphFont"/>
          <w:color w:val="auto"/>
        </w:rPr>
      </w:sdtEndPr>
      <w:sdtContent>
        <w:p w14:paraId="5B303CC4" w14:textId="77777777" w:rsidR="00E41F11" w:rsidRDefault="00E41F11" w:rsidP="00E41F11">
          <w:pPr>
            <w:rPr>
              <w:rStyle w:val="Red"/>
            </w:rPr>
          </w:pPr>
          <w:r w:rsidRPr="00E41F1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4980783" w14:textId="77777777" w:rsidR="003F749A" w:rsidRDefault="00E41F11" w:rsidP="00E41F11">
      <w:pPr>
        <w:pStyle w:val="ListParagraph"/>
        <w:numPr>
          <w:ilvl w:val="0"/>
          <w:numId w:val="7"/>
        </w:numPr>
      </w:pPr>
      <w:r w:rsidRPr="00E41F11">
        <w:t xml:space="preserve">At the command prompt, type </w:t>
      </w:r>
      <w:r w:rsidRPr="003F749A">
        <w:rPr>
          <w:b/>
          <w:bCs/>
        </w:rPr>
        <w:t>ls /</w:t>
      </w:r>
      <w:proofErr w:type="spellStart"/>
      <w:r w:rsidRPr="003F749A">
        <w:rPr>
          <w:b/>
          <w:bCs/>
        </w:rPr>
        <w:t>etc</w:t>
      </w:r>
      <w:proofErr w:type="spellEnd"/>
      <w:r w:rsidRPr="003F749A">
        <w:rPr>
          <w:b/>
          <w:bCs/>
        </w:rPr>
        <w:t>/</w:t>
      </w:r>
      <w:proofErr w:type="spellStart"/>
      <w:r w:rsidRPr="003F749A">
        <w:rPr>
          <w:b/>
          <w:bCs/>
        </w:rPr>
        <w:t>cron.d</w:t>
      </w:r>
      <w:proofErr w:type="spellEnd"/>
      <w:r w:rsidRPr="00E41F11">
        <w:t xml:space="preserve"> and press </w:t>
      </w:r>
      <w:r w:rsidRPr="003F749A">
        <w:rPr>
          <w:b/>
          <w:bCs/>
        </w:rPr>
        <w:t>Enter</w:t>
      </w:r>
      <w:r w:rsidRPr="00E41F11">
        <w:t>.</w:t>
      </w:r>
    </w:p>
    <w:p w14:paraId="37652467" w14:textId="77777777" w:rsidR="003F749A" w:rsidRDefault="00E41F11" w:rsidP="00E41F11">
      <w:pPr>
        <w:pStyle w:val="ListParagraph"/>
        <w:numPr>
          <w:ilvl w:val="0"/>
          <w:numId w:val="7"/>
        </w:numPr>
      </w:pPr>
      <w:r w:rsidRPr="00E41F11">
        <w:t xml:space="preserve">Are there any custom system </w:t>
      </w:r>
      <w:proofErr w:type="spellStart"/>
      <w:r w:rsidRPr="00E41F11">
        <w:t>cron</w:t>
      </w:r>
      <w:proofErr w:type="spellEnd"/>
      <w:r w:rsidRPr="00E41F11">
        <w:t xml:space="preserve"> tables on your system?</w:t>
      </w:r>
    </w:p>
    <w:sdt>
      <w:sdtPr>
        <w:rPr>
          <w:rStyle w:val="Red"/>
        </w:rPr>
        <w:id w:val="399489459"/>
        <w:placeholder>
          <w:docPart w:val="403F026853EE4C528B9FA0934568C469"/>
        </w:placeholder>
        <w:showingPlcHdr/>
      </w:sdtPr>
      <w:sdtEndPr>
        <w:rPr>
          <w:rStyle w:val="DefaultParagraphFont"/>
          <w:color w:val="auto"/>
        </w:rPr>
      </w:sdtEndPr>
      <w:sdtContent>
        <w:p w14:paraId="3E3247E7" w14:textId="77777777" w:rsidR="003F749A" w:rsidRDefault="003F749A" w:rsidP="003F749A">
          <w:pPr>
            <w:rPr>
              <w:rStyle w:val="Red"/>
            </w:rPr>
          </w:pPr>
          <w:r w:rsidRPr="003F749A">
            <w:rPr>
              <w:rStyle w:val="PlaceholderText"/>
              <w:color w:val="FF0000"/>
            </w:rPr>
            <w:t>Click or tap here to enter text.</w:t>
          </w:r>
        </w:p>
      </w:sdtContent>
    </w:sdt>
    <w:p w14:paraId="29FD4382" w14:textId="77777777" w:rsidR="003F749A" w:rsidRDefault="00E41F11" w:rsidP="00E41F11">
      <w:pPr>
        <w:pStyle w:val="ListParagraph"/>
        <w:numPr>
          <w:ilvl w:val="0"/>
          <w:numId w:val="7"/>
        </w:numPr>
      </w:pPr>
      <w:r w:rsidRPr="00E41F11">
        <w:t xml:space="preserve">At the command prompt, type </w:t>
      </w:r>
      <w:r w:rsidRPr="003F749A">
        <w:rPr>
          <w:b/>
          <w:bCs/>
        </w:rPr>
        <w:t>cat /</w:t>
      </w:r>
      <w:proofErr w:type="spellStart"/>
      <w:r w:rsidRPr="003F749A">
        <w:rPr>
          <w:b/>
          <w:bCs/>
        </w:rPr>
        <w:t>etc</w:t>
      </w:r>
      <w:proofErr w:type="spellEnd"/>
      <w:r w:rsidRPr="003F749A">
        <w:rPr>
          <w:b/>
          <w:bCs/>
        </w:rPr>
        <w:t>/</w:t>
      </w:r>
      <w:proofErr w:type="spellStart"/>
      <w:r w:rsidRPr="003F749A">
        <w:rPr>
          <w:b/>
          <w:bCs/>
        </w:rPr>
        <w:t>cron.d</w:t>
      </w:r>
      <w:proofErr w:type="spellEnd"/>
      <w:r w:rsidRPr="003F749A">
        <w:rPr>
          <w:b/>
          <w:bCs/>
        </w:rPr>
        <w:t>/raid-check</w:t>
      </w:r>
      <w:r w:rsidRPr="00E41F11">
        <w:t xml:space="preserve"> and press </w:t>
      </w:r>
      <w:r w:rsidRPr="003F749A">
        <w:rPr>
          <w:b/>
          <w:bCs/>
        </w:rPr>
        <w:t>Enter</w:t>
      </w:r>
      <w:r w:rsidRPr="00E41F11">
        <w:t>.</w:t>
      </w:r>
    </w:p>
    <w:p w14:paraId="74139CDA" w14:textId="77777777" w:rsidR="00E41F11" w:rsidRPr="00E41F11" w:rsidRDefault="00E41F11" w:rsidP="00E41F11">
      <w:pPr>
        <w:pStyle w:val="ListParagraph"/>
        <w:numPr>
          <w:ilvl w:val="0"/>
          <w:numId w:val="7"/>
        </w:numPr>
      </w:pPr>
      <w:r w:rsidRPr="00E41F11">
        <w:t xml:space="preserve">When is the raid-check command run by the </w:t>
      </w:r>
      <w:proofErr w:type="spellStart"/>
      <w:r w:rsidRPr="00E41F11">
        <w:t>cron</w:t>
      </w:r>
      <w:proofErr w:type="spellEnd"/>
      <w:r w:rsidRPr="00E41F11">
        <w:t xml:space="preserve"> daemon?</w:t>
      </w:r>
    </w:p>
    <w:sdt>
      <w:sdtPr>
        <w:rPr>
          <w:rStyle w:val="Red"/>
        </w:rPr>
        <w:id w:val="1615787763"/>
        <w:placeholder>
          <w:docPart w:val="E4061807EA664DF1838CE9CC7410B7B8"/>
        </w:placeholder>
        <w:showingPlcHdr/>
      </w:sdtPr>
      <w:sdtEndPr>
        <w:rPr>
          <w:rStyle w:val="DefaultParagraphFont"/>
          <w:color w:val="auto"/>
        </w:rPr>
      </w:sdtEndPr>
      <w:sdtContent>
        <w:p w14:paraId="2F75541A" w14:textId="77777777" w:rsidR="003F749A" w:rsidRDefault="003F749A" w:rsidP="002E21A4">
          <w:pPr>
            <w:rPr>
              <w:rStyle w:val="Red"/>
            </w:rPr>
          </w:pPr>
          <w:r w:rsidRPr="002E21A4">
            <w:rPr>
              <w:rStyle w:val="PlaceholderText"/>
              <w:color w:val="FF0000"/>
            </w:rPr>
            <w:t>Click or tap here to enter text.</w:t>
          </w:r>
        </w:p>
      </w:sdtContent>
    </w:sdt>
    <w:p w14:paraId="43283B7E" w14:textId="77777777" w:rsidR="00E77B28" w:rsidRPr="00E77B28" w:rsidRDefault="00E77B28" w:rsidP="00823113">
      <w:pPr>
        <w:pStyle w:val="ListParagraph"/>
        <w:numPr>
          <w:ilvl w:val="0"/>
          <w:numId w:val="7"/>
        </w:numPr>
      </w:pPr>
      <w:r w:rsidRPr="00E77B28">
        <w:t xml:space="preserve">Type </w:t>
      </w:r>
      <w:r w:rsidRPr="00735DFE">
        <w:rPr>
          <w:b/>
          <w:bCs/>
        </w:rPr>
        <w:t>exit</w:t>
      </w:r>
      <w:r w:rsidRPr="00E77B28">
        <w:t xml:space="preserve"> and press </w:t>
      </w:r>
      <w:r w:rsidRPr="00735DFE">
        <w:rPr>
          <w:b/>
          <w:bCs/>
        </w:rPr>
        <w:t>Enter</w:t>
      </w:r>
      <w:r w:rsidRPr="00E77B28">
        <w:t xml:space="preserve"> to log out of your shell.</w:t>
      </w:r>
    </w:p>
    <w:p w14:paraId="797F26A3" w14:textId="77777777" w:rsidR="00E77B28" w:rsidRDefault="00E77B28" w:rsidP="00B33D58">
      <w:pPr>
        <w:pStyle w:val="Heading2"/>
      </w:pPr>
      <w:bookmarkStart w:id="13" w:name="_Toc530902840"/>
      <w:r w:rsidRPr="00E77B28">
        <w:lastRenderedPageBreak/>
        <w:t>Project 9-6</w:t>
      </w:r>
      <w:bookmarkEnd w:id="13"/>
      <w:r w:rsidRPr="00E77B28">
        <w:t xml:space="preserve"> </w:t>
      </w:r>
    </w:p>
    <w:p w14:paraId="1DFA4190" w14:textId="77777777" w:rsidR="00B33D58" w:rsidRPr="00B33D58" w:rsidRDefault="00B33D58" w:rsidP="00B33D58">
      <w:r>
        <w:t xml:space="preserve">Time required: </w:t>
      </w:r>
      <w:r w:rsidR="00F238A8">
        <w:t>15 minutes</w:t>
      </w:r>
    </w:p>
    <w:p w14:paraId="24B1FF04" w14:textId="77777777" w:rsidR="00E77B28" w:rsidRPr="00E77B28" w:rsidRDefault="00E77B28" w:rsidP="00E77B28">
      <w:r w:rsidRPr="00E77B28">
        <w:t>In this hands-on project, you view information that is exported by the Linux kernel to the /proc directory.</w:t>
      </w:r>
    </w:p>
    <w:p w14:paraId="5B90FDCA" w14:textId="77777777" w:rsidR="00636160" w:rsidRDefault="00E77B28" w:rsidP="00823113">
      <w:pPr>
        <w:pStyle w:val="ListParagraph"/>
        <w:numPr>
          <w:ilvl w:val="0"/>
          <w:numId w:val="8"/>
        </w:numPr>
      </w:pPr>
      <w:r w:rsidRPr="00E77B28">
        <w:t>On your Fedora Linux virtual machine, switch to a command-line terminal (tty</w:t>
      </w:r>
      <w:r w:rsidR="00A25DBB">
        <w:t>5</w:t>
      </w:r>
      <w:r w:rsidRPr="00E77B28">
        <w:t xml:space="preserve">) by pressing </w:t>
      </w:r>
      <w:r w:rsidRPr="00636160">
        <w:rPr>
          <w:b/>
          <w:bCs/>
        </w:rPr>
        <w:t>Ctrl+Alt+F</w:t>
      </w:r>
      <w:r w:rsidR="00A25DBB">
        <w:rPr>
          <w:b/>
          <w:bCs/>
        </w:rPr>
        <w:t>5</w:t>
      </w:r>
      <w:r w:rsidRPr="00E77B28">
        <w:t xml:space="preserve"> and log in to the terminal using the user name of </w:t>
      </w:r>
      <w:r w:rsidRPr="00636160">
        <w:rPr>
          <w:b/>
          <w:bCs/>
        </w:rPr>
        <w:t>root</w:t>
      </w:r>
      <w:r w:rsidRPr="00E77B28">
        <w:t xml:space="preserve"> and the password of </w:t>
      </w:r>
      <w:proofErr w:type="spellStart"/>
      <w:r w:rsidR="00263843">
        <w:rPr>
          <w:b/>
          <w:bCs/>
        </w:rPr>
        <w:t>LINUX</w:t>
      </w:r>
      <w:r w:rsidRPr="00636160">
        <w:rPr>
          <w:b/>
          <w:bCs/>
        </w:rPr>
        <w:t>rocks</w:t>
      </w:r>
      <w:proofErr w:type="spellEnd"/>
      <w:r w:rsidRPr="00636160">
        <w:rPr>
          <w:b/>
          <w:bCs/>
        </w:rPr>
        <w:t>!</w:t>
      </w:r>
      <w:r w:rsidRPr="00E77B28">
        <w:t>.</w:t>
      </w:r>
    </w:p>
    <w:p w14:paraId="64651735" w14:textId="77777777" w:rsidR="00F60406" w:rsidRDefault="00E77B28" w:rsidP="00823113">
      <w:pPr>
        <w:pStyle w:val="ListParagraph"/>
        <w:numPr>
          <w:ilvl w:val="0"/>
          <w:numId w:val="8"/>
        </w:numPr>
      </w:pPr>
      <w:r w:rsidRPr="00E77B28">
        <w:t xml:space="preserve">At the command prompt, type </w:t>
      </w:r>
      <w:r w:rsidRPr="00636160">
        <w:rPr>
          <w:b/>
          <w:bCs/>
        </w:rPr>
        <w:t>cd /proc</w:t>
      </w:r>
      <w:r w:rsidRPr="00E77B28">
        <w:t xml:space="preserve"> and press </w:t>
      </w:r>
      <w:r w:rsidRPr="00636160">
        <w:rPr>
          <w:b/>
          <w:bCs/>
        </w:rPr>
        <w:t>Enter</w:t>
      </w:r>
      <w:r w:rsidRPr="00E77B28">
        <w:t xml:space="preserve"> to change your current directory to /proc. Then type </w:t>
      </w:r>
      <w:r w:rsidRPr="00636160">
        <w:rPr>
          <w:b/>
          <w:bCs/>
        </w:rPr>
        <w:t>ls</w:t>
      </w:r>
      <w:r w:rsidRPr="00E77B28">
        <w:t xml:space="preserve"> to list the directory contents and examine the output on the terminal screen.</w:t>
      </w:r>
    </w:p>
    <w:p w14:paraId="15382A84" w14:textId="77777777" w:rsidR="00636160" w:rsidRDefault="00E77B28" w:rsidP="00823113">
      <w:pPr>
        <w:pStyle w:val="ListParagraph"/>
        <w:numPr>
          <w:ilvl w:val="0"/>
          <w:numId w:val="8"/>
        </w:numPr>
      </w:pPr>
      <w:r w:rsidRPr="00E77B28">
        <w:t>Why are the subdirectories named using numbers?</w:t>
      </w:r>
    </w:p>
    <w:sdt>
      <w:sdtPr>
        <w:rPr>
          <w:rStyle w:val="Red"/>
        </w:rPr>
        <w:id w:val="2070225736"/>
        <w:placeholder>
          <w:docPart w:val="829090C9168747FD94133D237212517F"/>
        </w:placeholder>
        <w:showingPlcHdr/>
      </w:sdtPr>
      <w:sdtEndPr>
        <w:rPr>
          <w:rStyle w:val="DefaultParagraphFont"/>
          <w:color w:val="auto"/>
        </w:rPr>
      </w:sdtEndPr>
      <w:sdtContent>
        <w:p w14:paraId="26C3D0C3" w14:textId="77777777" w:rsidR="00A10514" w:rsidRDefault="00A10514" w:rsidP="00A10514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12C9544" w14:textId="77777777" w:rsidR="00636160" w:rsidRDefault="00E77B28" w:rsidP="00823113">
      <w:pPr>
        <w:pStyle w:val="ListParagraph"/>
        <w:numPr>
          <w:ilvl w:val="0"/>
          <w:numId w:val="8"/>
        </w:numPr>
      </w:pPr>
      <w:r w:rsidRPr="00E77B28">
        <w:t xml:space="preserve">At the command prompt, type </w:t>
      </w:r>
      <w:r w:rsidRPr="00636160">
        <w:rPr>
          <w:b/>
          <w:bCs/>
        </w:rPr>
        <w:t xml:space="preserve">cat </w:t>
      </w:r>
      <w:proofErr w:type="spellStart"/>
      <w:r w:rsidRPr="00636160">
        <w:rPr>
          <w:b/>
          <w:bCs/>
        </w:rPr>
        <w:t>meminfo</w:t>
      </w:r>
      <w:proofErr w:type="spellEnd"/>
      <w:r w:rsidRPr="00636160">
        <w:rPr>
          <w:b/>
          <w:bCs/>
        </w:rPr>
        <w:t xml:space="preserve"> | less</w:t>
      </w:r>
      <w:r w:rsidRPr="00E77B28">
        <w:t xml:space="preserve"> and press </w:t>
      </w:r>
      <w:r w:rsidRPr="00636160">
        <w:rPr>
          <w:b/>
          <w:bCs/>
        </w:rPr>
        <w:t>Enter</w:t>
      </w:r>
      <w:r w:rsidRPr="00E77B28">
        <w:t xml:space="preserve"> to list information about total and available memory.</w:t>
      </w:r>
    </w:p>
    <w:p w14:paraId="66673608" w14:textId="77777777" w:rsidR="00F60406" w:rsidRDefault="00F60406" w:rsidP="00823113">
      <w:pPr>
        <w:pStyle w:val="ListParagraph"/>
        <w:numPr>
          <w:ilvl w:val="0"/>
          <w:numId w:val="8"/>
        </w:numPr>
      </w:pPr>
      <w:r>
        <w:t>Insert a screenshot.</w:t>
      </w:r>
    </w:p>
    <w:sdt>
      <w:sdtPr>
        <w:rPr>
          <w:rStyle w:val="Red"/>
        </w:rPr>
        <w:id w:val="1413193615"/>
        <w:placeholder>
          <w:docPart w:val="625DCB3400BC4748A62E6587B37DC2AC"/>
        </w:placeholder>
        <w:showingPlcHdr/>
      </w:sdtPr>
      <w:sdtEndPr>
        <w:rPr>
          <w:rStyle w:val="DefaultParagraphFont"/>
          <w:color w:val="auto"/>
        </w:rPr>
      </w:sdtEndPr>
      <w:sdtContent>
        <w:p w14:paraId="2090B311" w14:textId="77777777" w:rsidR="00A10514" w:rsidRDefault="00A10514" w:rsidP="00A10514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A3244B3" w14:textId="77777777" w:rsidR="00A34F72" w:rsidRDefault="00E77B28" w:rsidP="00823113">
      <w:pPr>
        <w:pStyle w:val="ListParagraph"/>
        <w:numPr>
          <w:ilvl w:val="0"/>
          <w:numId w:val="8"/>
        </w:numPr>
      </w:pPr>
      <w:r w:rsidRPr="00E77B28">
        <w:t xml:space="preserve">At the command prompt, type </w:t>
      </w:r>
      <w:r w:rsidRPr="00636160">
        <w:rPr>
          <w:b/>
          <w:bCs/>
        </w:rPr>
        <w:t>cat swaps</w:t>
      </w:r>
      <w:r w:rsidRPr="00E77B28">
        <w:t xml:space="preserve"> and press </w:t>
      </w:r>
      <w:r w:rsidRPr="00636160">
        <w:rPr>
          <w:b/>
          <w:bCs/>
        </w:rPr>
        <w:t>Enter</w:t>
      </w:r>
      <w:r w:rsidRPr="00E77B28">
        <w:t xml:space="preserve"> to list information about total and available swap memory.</w:t>
      </w:r>
    </w:p>
    <w:p w14:paraId="258289B4" w14:textId="77777777" w:rsidR="00FB450A" w:rsidRDefault="00FB450A" w:rsidP="00823113">
      <w:pPr>
        <w:pStyle w:val="ListParagraph"/>
        <w:numPr>
          <w:ilvl w:val="0"/>
          <w:numId w:val="8"/>
        </w:numPr>
      </w:pPr>
      <w:r>
        <w:t>Insert a screenshot.</w:t>
      </w:r>
    </w:p>
    <w:sdt>
      <w:sdtPr>
        <w:rPr>
          <w:rStyle w:val="Red"/>
        </w:rPr>
        <w:id w:val="-1984694753"/>
        <w:placeholder>
          <w:docPart w:val="52968C3A632A4426BADA24C267935AFE"/>
        </w:placeholder>
        <w:showingPlcHdr/>
      </w:sdtPr>
      <w:sdtEndPr>
        <w:rPr>
          <w:rStyle w:val="DefaultParagraphFont"/>
          <w:color w:val="auto"/>
        </w:rPr>
      </w:sdtEndPr>
      <w:sdtContent>
        <w:p w14:paraId="1BE98FD7" w14:textId="77777777" w:rsidR="00A10514" w:rsidRDefault="00A10514" w:rsidP="00A10514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A3FEF96" w14:textId="77777777" w:rsidR="004565F2" w:rsidRDefault="00E77B28" w:rsidP="00823113">
      <w:pPr>
        <w:pStyle w:val="ListParagraph"/>
        <w:numPr>
          <w:ilvl w:val="0"/>
          <w:numId w:val="8"/>
        </w:numPr>
      </w:pPr>
      <w:r w:rsidRPr="00E77B28">
        <w:t xml:space="preserve">At the command prompt, type </w:t>
      </w:r>
      <w:r w:rsidRPr="00A34F72">
        <w:rPr>
          <w:b/>
          <w:bCs/>
        </w:rPr>
        <w:t>cd 1</w:t>
      </w:r>
      <w:r w:rsidRPr="00E77B28">
        <w:t xml:space="preserve"> and press </w:t>
      </w:r>
      <w:r w:rsidRPr="00A34F72">
        <w:rPr>
          <w:b/>
          <w:bCs/>
        </w:rPr>
        <w:t>Enter</w:t>
      </w:r>
      <w:r w:rsidRPr="00E77B28">
        <w:t xml:space="preserve"> to enter the subdirectory that contains in</w:t>
      </w:r>
      <w:r w:rsidR="00A10514">
        <w:t xml:space="preserve">formation about the </w:t>
      </w:r>
      <w:proofErr w:type="spellStart"/>
      <w:r w:rsidR="00A10514">
        <w:t>init</w:t>
      </w:r>
      <w:proofErr w:type="spellEnd"/>
      <w:r w:rsidR="00A10514">
        <w:t xml:space="preserve"> daemon</w:t>
      </w:r>
      <w:r w:rsidR="00E66CFE">
        <w:t xml:space="preserve"> (PID=1)</w:t>
      </w:r>
      <w:r w:rsidRPr="00E77B28">
        <w:t>.</w:t>
      </w:r>
    </w:p>
    <w:p w14:paraId="31D74E72" w14:textId="77777777" w:rsidR="005E0025" w:rsidRDefault="00E77B28" w:rsidP="00823113">
      <w:pPr>
        <w:pStyle w:val="ListParagraph"/>
        <w:numPr>
          <w:ilvl w:val="0"/>
          <w:numId w:val="8"/>
        </w:numPr>
      </w:pPr>
      <w:r w:rsidRPr="00E77B28">
        <w:t xml:space="preserve">At the command prompt, type </w:t>
      </w:r>
      <w:r w:rsidRPr="004565F2">
        <w:rPr>
          <w:b/>
          <w:bCs/>
        </w:rPr>
        <w:t>ls</w:t>
      </w:r>
      <w:r w:rsidRPr="00E77B28">
        <w:t xml:space="preserve"> and press </w:t>
      </w:r>
      <w:r w:rsidRPr="004565F2">
        <w:rPr>
          <w:b/>
          <w:bCs/>
        </w:rPr>
        <w:t>Enter</w:t>
      </w:r>
      <w:r w:rsidRPr="00E77B28">
        <w:t xml:space="preserve"> to list the files in the /proc/1 directory. Next, type </w:t>
      </w:r>
      <w:r w:rsidRPr="004565F2">
        <w:rPr>
          <w:b/>
          <w:bCs/>
        </w:rPr>
        <w:t>cat status | less</w:t>
      </w:r>
      <w:r w:rsidRPr="00E77B28">
        <w:t xml:space="preserve"> and press </w:t>
      </w:r>
      <w:r w:rsidRPr="004565F2">
        <w:rPr>
          <w:b/>
          <w:bCs/>
        </w:rPr>
        <w:t>Enter</w:t>
      </w:r>
      <w:r w:rsidRPr="00E77B28">
        <w:t>.</w:t>
      </w:r>
    </w:p>
    <w:p w14:paraId="2BE9360B" w14:textId="77777777" w:rsidR="004565F2" w:rsidRDefault="00E77B28" w:rsidP="00823113">
      <w:pPr>
        <w:pStyle w:val="ListParagraph"/>
        <w:numPr>
          <w:ilvl w:val="0"/>
          <w:numId w:val="8"/>
        </w:numPr>
      </w:pPr>
      <w:r w:rsidRPr="00E77B28">
        <w:t xml:space="preserve">What is the state of the </w:t>
      </w:r>
      <w:proofErr w:type="spellStart"/>
      <w:r w:rsidRPr="00E77B28">
        <w:t>init</w:t>
      </w:r>
      <w:proofErr w:type="spellEnd"/>
      <w:r w:rsidRPr="00E77B28">
        <w:t xml:space="preserve"> daemon? Does it list the correct PID and PPID?</w:t>
      </w:r>
    </w:p>
    <w:sdt>
      <w:sdtPr>
        <w:rPr>
          <w:rStyle w:val="Red"/>
        </w:rPr>
        <w:id w:val="2033682934"/>
        <w:placeholder>
          <w:docPart w:val="0A3F5AF49B50455DA235FAA665B9181D"/>
        </w:placeholder>
        <w:showingPlcHdr/>
      </w:sdtPr>
      <w:sdtEndPr>
        <w:rPr>
          <w:rStyle w:val="DefaultParagraphFont"/>
          <w:color w:val="auto"/>
        </w:rPr>
      </w:sdtEndPr>
      <w:sdtContent>
        <w:p w14:paraId="2CCB1A8A" w14:textId="77777777" w:rsidR="00F11958" w:rsidRDefault="00F11958" w:rsidP="00F11958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06C5F21C" w14:textId="77777777" w:rsidR="00E77B28" w:rsidRDefault="00E77B28" w:rsidP="00823113">
      <w:pPr>
        <w:pStyle w:val="ListParagraph"/>
        <w:numPr>
          <w:ilvl w:val="0"/>
          <w:numId w:val="8"/>
        </w:numPr>
      </w:pPr>
      <w:r w:rsidRPr="00E77B28">
        <w:t xml:space="preserve">Type </w:t>
      </w:r>
      <w:r w:rsidRPr="004565F2">
        <w:rPr>
          <w:b/>
          <w:bCs/>
        </w:rPr>
        <w:t>exit</w:t>
      </w:r>
      <w:r w:rsidRPr="00E77B28">
        <w:t xml:space="preserve"> and press </w:t>
      </w:r>
      <w:r w:rsidRPr="004565F2">
        <w:rPr>
          <w:b/>
          <w:bCs/>
        </w:rPr>
        <w:t>Enter</w:t>
      </w:r>
      <w:r w:rsidRPr="00E77B28">
        <w:t xml:space="preserve"> to log out of your shell.</w:t>
      </w:r>
    </w:p>
    <w:sectPr w:rsidR="00E77B28" w:rsidSect="00AB029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65327" w14:textId="77777777" w:rsidR="00433394" w:rsidRDefault="00433394" w:rsidP="00AB57D0">
      <w:r>
        <w:separator/>
      </w:r>
    </w:p>
  </w:endnote>
  <w:endnote w:type="continuationSeparator" w:id="0">
    <w:p w14:paraId="29182B45" w14:textId="77777777" w:rsidR="00433394" w:rsidRDefault="00433394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9B10C" w14:textId="77777777" w:rsidR="00433394" w:rsidRPr="00AB57D0" w:rsidRDefault="00433394" w:rsidP="00B72264">
    <w:pPr>
      <w:pStyle w:val="Footer"/>
      <w:tabs>
        <w:tab w:val="right" w:pos="10080"/>
      </w:tabs>
    </w:pPr>
    <w:r>
      <w:t xml:space="preserve">Week </w:t>
    </w:r>
    <w:r w:rsidR="003B28B8">
      <w:t>10</w:t>
    </w:r>
    <w:r>
      <w:t xml:space="preserve">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B65D9C">
      <w:rPr>
        <w:noProof/>
      </w:rPr>
      <w:t>2</w:t>
    </w:r>
    <w:r w:rsidRPr="00A87D54">
      <w:fldChar w:fldCharType="end"/>
    </w:r>
    <w:r w:rsidRPr="00A87D54">
      <w:t xml:space="preserve"> of </w:t>
    </w:r>
    <w:r w:rsidR="00BD1634">
      <w:fldChar w:fldCharType="begin"/>
    </w:r>
    <w:r w:rsidR="00BD1634">
      <w:instrText xml:space="preserve"> NUMPAGES </w:instrText>
    </w:r>
    <w:r w:rsidR="00BD1634">
      <w:fldChar w:fldCharType="separate"/>
    </w:r>
    <w:r w:rsidR="00B65D9C">
      <w:rPr>
        <w:noProof/>
      </w:rPr>
      <w:t>6</w:t>
    </w:r>
    <w:r w:rsidR="00BD1634">
      <w:rPr>
        <w:noProof/>
      </w:rPr>
      <w:fldChar w:fldCharType="end"/>
    </w:r>
    <w:r w:rsidRPr="00A87D54">
      <w:tab/>
      <w:t xml:space="preserve">Revised: </w:t>
    </w:r>
    <w:r w:rsidR="0052703B">
      <w:t>11/</w:t>
    </w:r>
    <w:r w:rsidR="00567227">
      <w:t>01</w:t>
    </w:r>
    <w:r w:rsidR="0052703B">
      <w:t>/20</w:t>
    </w:r>
    <w:r w:rsidR="00567227"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3C02B" w14:textId="77777777" w:rsidR="00433394" w:rsidRDefault="00433394" w:rsidP="00AB57D0">
      <w:r>
        <w:separator/>
      </w:r>
    </w:p>
  </w:footnote>
  <w:footnote w:type="continuationSeparator" w:id="0">
    <w:p w14:paraId="7486AB4A" w14:textId="77777777" w:rsidR="00433394" w:rsidRDefault="00433394" w:rsidP="00AB5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F53A6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290234"/>
    <w:multiLevelType w:val="hybridMultilevel"/>
    <w:tmpl w:val="737A88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4407A5"/>
    <w:multiLevelType w:val="hybridMultilevel"/>
    <w:tmpl w:val="0ADCD5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6A77EDE"/>
    <w:multiLevelType w:val="hybridMultilevel"/>
    <w:tmpl w:val="DCCAAF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F8C7B04"/>
    <w:multiLevelType w:val="hybridMultilevel"/>
    <w:tmpl w:val="81622C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0401090"/>
    <w:multiLevelType w:val="hybridMultilevel"/>
    <w:tmpl w:val="3F80A3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2CB2EAD"/>
    <w:multiLevelType w:val="hybridMultilevel"/>
    <w:tmpl w:val="DF08DA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70864369">
    <w:abstractNumId w:val="26"/>
  </w:num>
  <w:num w:numId="2" w16cid:durableId="222108839">
    <w:abstractNumId w:val="24"/>
  </w:num>
  <w:num w:numId="3" w16cid:durableId="142044500">
    <w:abstractNumId w:val="37"/>
  </w:num>
  <w:num w:numId="4" w16cid:durableId="746420712">
    <w:abstractNumId w:val="8"/>
  </w:num>
  <w:num w:numId="5" w16cid:durableId="881594605">
    <w:abstractNumId w:val="13"/>
  </w:num>
  <w:num w:numId="6" w16cid:durableId="1537043123">
    <w:abstractNumId w:val="7"/>
  </w:num>
  <w:num w:numId="7" w16cid:durableId="1906720011">
    <w:abstractNumId w:val="28"/>
  </w:num>
  <w:num w:numId="8" w16cid:durableId="666785320">
    <w:abstractNumId w:val="35"/>
  </w:num>
  <w:num w:numId="9" w16cid:durableId="1121455102">
    <w:abstractNumId w:val="1"/>
  </w:num>
  <w:num w:numId="10" w16cid:durableId="1007095284">
    <w:abstractNumId w:val="21"/>
  </w:num>
  <w:num w:numId="11" w16cid:durableId="1491671244">
    <w:abstractNumId w:val="47"/>
  </w:num>
  <w:num w:numId="12" w16cid:durableId="378944802">
    <w:abstractNumId w:val="15"/>
  </w:num>
  <w:num w:numId="13" w16cid:durableId="734744574">
    <w:abstractNumId w:val="42"/>
  </w:num>
  <w:num w:numId="14" w16cid:durableId="658074767">
    <w:abstractNumId w:val="16"/>
  </w:num>
  <w:num w:numId="15" w16cid:durableId="1185023233">
    <w:abstractNumId w:val="27"/>
  </w:num>
  <w:num w:numId="16" w16cid:durableId="1116559258">
    <w:abstractNumId w:val="14"/>
  </w:num>
  <w:num w:numId="17" w16cid:durableId="1395204870">
    <w:abstractNumId w:val="12"/>
  </w:num>
  <w:num w:numId="18" w16cid:durableId="579874966">
    <w:abstractNumId w:val="34"/>
  </w:num>
  <w:num w:numId="19" w16cid:durableId="612513899">
    <w:abstractNumId w:val="0"/>
  </w:num>
  <w:num w:numId="20" w16cid:durableId="795148620">
    <w:abstractNumId w:val="36"/>
  </w:num>
  <w:num w:numId="21" w16cid:durableId="1747534389">
    <w:abstractNumId w:val="40"/>
  </w:num>
  <w:num w:numId="22" w16cid:durableId="2108041248">
    <w:abstractNumId w:val="32"/>
  </w:num>
  <w:num w:numId="23" w16cid:durableId="47919968">
    <w:abstractNumId w:val="29"/>
  </w:num>
  <w:num w:numId="24" w16cid:durableId="251352077">
    <w:abstractNumId w:val="46"/>
  </w:num>
  <w:num w:numId="25" w16cid:durableId="1402212668">
    <w:abstractNumId w:val="18"/>
  </w:num>
  <w:num w:numId="26" w16cid:durableId="1540312509">
    <w:abstractNumId w:val="20"/>
  </w:num>
  <w:num w:numId="27" w16cid:durableId="1785880881">
    <w:abstractNumId w:val="5"/>
  </w:num>
  <w:num w:numId="28" w16cid:durableId="227617232">
    <w:abstractNumId w:val="19"/>
  </w:num>
  <w:num w:numId="29" w16cid:durableId="1000817608">
    <w:abstractNumId w:val="39"/>
  </w:num>
  <w:num w:numId="30" w16cid:durableId="511458870">
    <w:abstractNumId w:val="43"/>
  </w:num>
  <w:num w:numId="31" w16cid:durableId="624458795">
    <w:abstractNumId w:val="10"/>
  </w:num>
  <w:num w:numId="32" w16cid:durableId="594442388">
    <w:abstractNumId w:val="45"/>
  </w:num>
  <w:num w:numId="33" w16cid:durableId="1563561117">
    <w:abstractNumId w:val="6"/>
  </w:num>
  <w:num w:numId="34" w16cid:durableId="1633633133">
    <w:abstractNumId w:val="44"/>
  </w:num>
  <w:num w:numId="35" w16cid:durableId="999119451">
    <w:abstractNumId w:val="25"/>
  </w:num>
  <w:num w:numId="36" w16cid:durableId="165021803">
    <w:abstractNumId w:val="17"/>
  </w:num>
  <w:num w:numId="37" w16cid:durableId="1608076919">
    <w:abstractNumId w:val="9"/>
  </w:num>
  <w:num w:numId="38" w16cid:durableId="2059821330">
    <w:abstractNumId w:val="23"/>
  </w:num>
  <w:num w:numId="39" w16cid:durableId="705565795">
    <w:abstractNumId w:val="33"/>
  </w:num>
  <w:num w:numId="40" w16cid:durableId="55788830">
    <w:abstractNumId w:val="2"/>
  </w:num>
  <w:num w:numId="41" w16cid:durableId="1953709847">
    <w:abstractNumId w:val="41"/>
  </w:num>
  <w:num w:numId="42" w16cid:durableId="1815949062">
    <w:abstractNumId w:val="22"/>
  </w:num>
  <w:num w:numId="43" w16cid:durableId="1771505640">
    <w:abstractNumId w:val="11"/>
  </w:num>
  <w:num w:numId="44" w16cid:durableId="1947881812">
    <w:abstractNumId w:val="31"/>
  </w:num>
  <w:num w:numId="45" w16cid:durableId="1027826672">
    <w:abstractNumId w:val="3"/>
  </w:num>
  <w:num w:numId="46" w16cid:durableId="811019742">
    <w:abstractNumId w:val="30"/>
  </w:num>
  <w:num w:numId="47" w16cid:durableId="722755126">
    <w:abstractNumId w:val="38"/>
  </w:num>
  <w:num w:numId="48" w16cid:durableId="1354844123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3tTAyMDW0NLc0MTJX0lEKTi0uzszPAykwrAUA4DsoaiwAAAA="/>
  </w:docVars>
  <w:rsids>
    <w:rsidRoot w:val="003B5A3B"/>
    <w:rsid w:val="0000053E"/>
    <w:rsid w:val="00000A03"/>
    <w:rsid w:val="0000275F"/>
    <w:rsid w:val="00002E77"/>
    <w:rsid w:val="0000409B"/>
    <w:rsid w:val="000114F8"/>
    <w:rsid w:val="00011DDF"/>
    <w:rsid w:val="00011F83"/>
    <w:rsid w:val="00012210"/>
    <w:rsid w:val="000133C8"/>
    <w:rsid w:val="00013951"/>
    <w:rsid w:val="00015C11"/>
    <w:rsid w:val="00015C1D"/>
    <w:rsid w:val="00016D2C"/>
    <w:rsid w:val="000177F1"/>
    <w:rsid w:val="00020496"/>
    <w:rsid w:val="0002055B"/>
    <w:rsid w:val="00021BBD"/>
    <w:rsid w:val="00022209"/>
    <w:rsid w:val="00022560"/>
    <w:rsid w:val="0002499F"/>
    <w:rsid w:val="00031A00"/>
    <w:rsid w:val="00033F40"/>
    <w:rsid w:val="00037643"/>
    <w:rsid w:val="00040AD9"/>
    <w:rsid w:val="00041FBC"/>
    <w:rsid w:val="00043E69"/>
    <w:rsid w:val="00045558"/>
    <w:rsid w:val="00045FEA"/>
    <w:rsid w:val="000476CB"/>
    <w:rsid w:val="0005091A"/>
    <w:rsid w:val="0005360C"/>
    <w:rsid w:val="000548B2"/>
    <w:rsid w:val="000569A3"/>
    <w:rsid w:val="00056EE3"/>
    <w:rsid w:val="00057549"/>
    <w:rsid w:val="00061052"/>
    <w:rsid w:val="000638CD"/>
    <w:rsid w:val="00065258"/>
    <w:rsid w:val="00065AF1"/>
    <w:rsid w:val="000716A5"/>
    <w:rsid w:val="0007172B"/>
    <w:rsid w:val="0007305E"/>
    <w:rsid w:val="00074175"/>
    <w:rsid w:val="0007535C"/>
    <w:rsid w:val="00075CF4"/>
    <w:rsid w:val="00076330"/>
    <w:rsid w:val="0007638D"/>
    <w:rsid w:val="000778E9"/>
    <w:rsid w:val="00077F9C"/>
    <w:rsid w:val="00080590"/>
    <w:rsid w:val="0008155F"/>
    <w:rsid w:val="00082070"/>
    <w:rsid w:val="0008250D"/>
    <w:rsid w:val="00082957"/>
    <w:rsid w:val="00084023"/>
    <w:rsid w:val="00084BB5"/>
    <w:rsid w:val="00085BBB"/>
    <w:rsid w:val="000934F3"/>
    <w:rsid w:val="00094BFB"/>
    <w:rsid w:val="000958EF"/>
    <w:rsid w:val="000A1150"/>
    <w:rsid w:val="000A1770"/>
    <w:rsid w:val="000A18A1"/>
    <w:rsid w:val="000A3751"/>
    <w:rsid w:val="000A3DCB"/>
    <w:rsid w:val="000A496F"/>
    <w:rsid w:val="000A5D20"/>
    <w:rsid w:val="000A6AA7"/>
    <w:rsid w:val="000B120E"/>
    <w:rsid w:val="000B1B1C"/>
    <w:rsid w:val="000B262D"/>
    <w:rsid w:val="000B2758"/>
    <w:rsid w:val="000B4AFB"/>
    <w:rsid w:val="000B56E2"/>
    <w:rsid w:val="000B7464"/>
    <w:rsid w:val="000C02D3"/>
    <w:rsid w:val="000C35A3"/>
    <w:rsid w:val="000C5508"/>
    <w:rsid w:val="000D0019"/>
    <w:rsid w:val="000D1831"/>
    <w:rsid w:val="000D1EB5"/>
    <w:rsid w:val="000D318C"/>
    <w:rsid w:val="000D50BB"/>
    <w:rsid w:val="000E174F"/>
    <w:rsid w:val="000E2A1B"/>
    <w:rsid w:val="000E3373"/>
    <w:rsid w:val="000E3916"/>
    <w:rsid w:val="000E402D"/>
    <w:rsid w:val="000E448D"/>
    <w:rsid w:val="000E530F"/>
    <w:rsid w:val="000E6FEF"/>
    <w:rsid w:val="000E7C98"/>
    <w:rsid w:val="000F1FB1"/>
    <w:rsid w:val="000F2244"/>
    <w:rsid w:val="000F2EA9"/>
    <w:rsid w:val="000F4A3B"/>
    <w:rsid w:val="000F5186"/>
    <w:rsid w:val="000F55C3"/>
    <w:rsid w:val="0010102F"/>
    <w:rsid w:val="00101457"/>
    <w:rsid w:val="00103243"/>
    <w:rsid w:val="0010343A"/>
    <w:rsid w:val="00107FF6"/>
    <w:rsid w:val="00110E98"/>
    <w:rsid w:val="00111588"/>
    <w:rsid w:val="00111607"/>
    <w:rsid w:val="00111C7E"/>
    <w:rsid w:val="0011269A"/>
    <w:rsid w:val="001142C4"/>
    <w:rsid w:val="001143F0"/>
    <w:rsid w:val="00116014"/>
    <w:rsid w:val="00116C75"/>
    <w:rsid w:val="00117AC0"/>
    <w:rsid w:val="00117B7F"/>
    <w:rsid w:val="00120939"/>
    <w:rsid w:val="0012154E"/>
    <w:rsid w:val="00121FEB"/>
    <w:rsid w:val="001224DD"/>
    <w:rsid w:val="00123216"/>
    <w:rsid w:val="00123965"/>
    <w:rsid w:val="00123A8A"/>
    <w:rsid w:val="00124612"/>
    <w:rsid w:val="00126FB6"/>
    <w:rsid w:val="001273E9"/>
    <w:rsid w:val="00134ECF"/>
    <w:rsid w:val="0013594D"/>
    <w:rsid w:val="001367DA"/>
    <w:rsid w:val="00142953"/>
    <w:rsid w:val="001442CB"/>
    <w:rsid w:val="001477B3"/>
    <w:rsid w:val="001515E5"/>
    <w:rsid w:val="00152244"/>
    <w:rsid w:val="001539FB"/>
    <w:rsid w:val="001564AE"/>
    <w:rsid w:val="0016720A"/>
    <w:rsid w:val="00174790"/>
    <w:rsid w:val="0017767D"/>
    <w:rsid w:val="001819FF"/>
    <w:rsid w:val="001829B6"/>
    <w:rsid w:val="00183C98"/>
    <w:rsid w:val="001867E2"/>
    <w:rsid w:val="001921E0"/>
    <w:rsid w:val="00193337"/>
    <w:rsid w:val="001936C3"/>
    <w:rsid w:val="00194F06"/>
    <w:rsid w:val="00194F48"/>
    <w:rsid w:val="001A050A"/>
    <w:rsid w:val="001A060F"/>
    <w:rsid w:val="001A1B6D"/>
    <w:rsid w:val="001A3E71"/>
    <w:rsid w:val="001A3FED"/>
    <w:rsid w:val="001A470D"/>
    <w:rsid w:val="001A56BC"/>
    <w:rsid w:val="001A5AE7"/>
    <w:rsid w:val="001A70DE"/>
    <w:rsid w:val="001A7FBB"/>
    <w:rsid w:val="001B4BA0"/>
    <w:rsid w:val="001B4FA6"/>
    <w:rsid w:val="001B5D53"/>
    <w:rsid w:val="001C137B"/>
    <w:rsid w:val="001C5EEA"/>
    <w:rsid w:val="001C75FA"/>
    <w:rsid w:val="001D0D2E"/>
    <w:rsid w:val="001D39F5"/>
    <w:rsid w:val="001D3D37"/>
    <w:rsid w:val="001D6561"/>
    <w:rsid w:val="001E1E6F"/>
    <w:rsid w:val="001E2EC3"/>
    <w:rsid w:val="001E6110"/>
    <w:rsid w:val="001F0310"/>
    <w:rsid w:val="001F07B4"/>
    <w:rsid w:val="001F101A"/>
    <w:rsid w:val="001F1CD4"/>
    <w:rsid w:val="001F2D2B"/>
    <w:rsid w:val="001F47B2"/>
    <w:rsid w:val="001F4BC3"/>
    <w:rsid w:val="001F6675"/>
    <w:rsid w:val="001F78A2"/>
    <w:rsid w:val="002003C6"/>
    <w:rsid w:val="0020198D"/>
    <w:rsid w:val="00202867"/>
    <w:rsid w:val="00204346"/>
    <w:rsid w:val="00204E39"/>
    <w:rsid w:val="0020596F"/>
    <w:rsid w:val="0020614F"/>
    <w:rsid w:val="00210FCA"/>
    <w:rsid w:val="00211F91"/>
    <w:rsid w:val="00223C29"/>
    <w:rsid w:val="00226C44"/>
    <w:rsid w:val="00226EEC"/>
    <w:rsid w:val="00227E0A"/>
    <w:rsid w:val="00227F64"/>
    <w:rsid w:val="0023406B"/>
    <w:rsid w:val="0023418B"/>
    <w:rsid w:val="00237E71"/>
    <w:rsid w:val="002414A8"/>
    <w:rsid w:val="002415C2"/>
    <w:rsid w:val="002453C9"/>
    <w:rsid w:val="00250FA5"/>
    <w:rsid w:val="00251F8F"/>
    <w:rsid w:val="0025402F"/>
    <w:rsid w:val="00263843"/>
    <w:rsid w:val="0026530D"/>
    <w:rsid w:val="00265D9B"/>
    <w:rsid w:val="00266353"/>
    <w:rsid w:val="00266856"/>
    <w:rsid w:val="00266AA0"/>
    <w:rsid w:val="0027474D"/>
    <w:rsid w:val="002747B4"/>
    <w:rsid w:val="00274C82"/>
    <w:rsid w:val="00275ED9"/>
    <w:rsid w:val="002809E3"/>
    <w:rsid w:val="00281E27"/>
    <w:rsid w:val="00282781"/>
    <w:rsid w:val="00284E24"/>
    <w:rsid w:val="002857DA"/>
    <w:rsid w:val="00286CFA"/>
    <w:rsid w:val="0029197A"/>
    <w:rsid w:val="0029372C"/>
    <w:rsid w:val="00294354"/>
    <w:rsid w:val="00296018"/>
    <w:rsid w:val="00297585"/>
    <w:rsid w:val="002A10CF"/>
    <w:rsid w:val="002A1CD2"/>
    <w:rsid w:val="002A21CE"/>
    <w:rsid w:val="002A47CE"/>
    <w:rsid w:val="002A5C73"/>
    <w:rsid w:val="002A6342"/>
    <w:rsid w:val="002A777E"/>
    <w:rsid w:val="002B02C7"/>
    <w:rsid w:val="002B4026"/>
    <w:rsid w:val="002B5F4B"/>
    <w:rsid w:val="002B7224"/>
    <w:rsid w:val="002C0525"/>
    <w:rsid w:val="002C0846"/>
    <w:rsid w:val="002C0EF8"/>
    <w:rsid w:val="002C0F97"/>
    <w:rsid w:val="002C4EAB"/>
    <w:rsid w:val="002C53D1"/>
    <w:rsid w:val="002C5D52"/>
    <w:rsid w:val="002D1516"/>
    <w:rsid w:val="002D19F9"/>
    <w:rsid w:val="002D1CDC"/>
    <w:rsid w:val="002D2A15"/>
    <w:rsid w:val="002D4AD3"/>
    <w:rsid w:val="002E0A1F"/>
    <w:rsid w:val="002E21A4"/>
    <w:rsid w:val="002E2866"/>
    <w:rsid w:val="002E502C"/>
    <w:rsid w:val="002E7FD7"/>
    <w:rsid w:val="002F035A"/>
    <w:rsid w:val="002F1057"/>
    <w:rsid w:val="002F1368"/>
    <w:rsid w:val="002F2D02"/>
    <w:rsid w:val="002F38F1"/>
    <w:rsid w:val="002F4E9B"/>
    <w:rsid w:val="00300A22"/>
    <w:rsid w:val="00307B74"/>
    <w:rsid w:val="00310ED4"/>
    <w:rsid w:val="00313E4E"/>
    <w:rsid w:val="003148FA"/>
    <w:rsid w:val="003151E1"/>
    <w:rsid w:val="00316A42"/>
    <w:rsid w:val="00317653"/>
    <w:rsid w:val="00321437"/>
    <w:rsid w:val="0032311C"/>
    <w:rsid w:val="00325DD0"/>
    <w:rsid w:val="00326097"/>
    <w:rsid w:val="003270F7"/>
    <w:rsid w:val="003271EC"/>
    <w:rsid w:val="00327AA1"/>
    <w:rsid w:val="003307EC"/>
    <w:rsid w:val="00331BB2"/>
    <w:rsid w:val="00331FF8"/>
    <w:rsid w:val="00333205"/>
    <w:rsid w:val="003345F3"/>
    <w:rsid w:val="0033592C"/>
    <w:rsid w:val="00335E91"/>
    <w:rsid w:val="0034029A"/>
    <w:rsid w:val="00342B75"/>
    <w:rsid w:val="00345F7B"/>
    <w:rsid w:val="00346748"/>
    <w:rsid w:val="00350A41"/>
    <w:rsid w:val="003521EA"/>
    <w:rsid w:val="00352D7A"/>
    <w:rsid w:val="0035408D"/>
    <w:rsid w:val="003558AF"/>
    <w:rsid w:val="003562C7"/>
    <w:rsid w:val="003574B2"/>
    <w:rsid w:val="00360730"/>
    <w:rsid w:val="003613FE"/>
    <w:rsid w:val="00361ED2"/>
    <w:rsid w:val="00362501"/>
    <w:rsid w:val="00362855"/>
    <w:rsid w:val="003630D4"/>
    <w:rsid w:val="003656D3"/>
    <w:rsid w:val="00371C3B"/>
    <w:rsid w:val="003764E1"/>
    <w:rsid w:val="003803F1"/>
    <w:rsid w:val="00380E87"/>
    <w:rsid w:val="00381729"/>
    <w:rsid w:val="00382CEC"/>
    <w:rsid w:val="00382FD0"/>
    <w:rsid w:val="0038353E"/>
    <w:rsid w:val="00384594"/>
    <w:rsid w:val="003848DF"/>
    <w:rsid w:val="00386B95"/>
    <w:rsid w:val="00386F49"/>
    <w:rsid w:val="003874E8"/>
    <w:rsid w:val="00390F30"/>
    <w:rsid w:val="0039198B"/>
    <w:rsid w:val="0039225D"/>
    <w:rsid w:val="0039326C"/>
    <w:rsid w:val="0039336C"/>
    <w:rsid w:val="003939E8"/>
    <w:rsid w:val="00394088"/>
    <w:rsid w:val="00397EE4"/>
    <w:rsid w:val="003A1584"/>
    <w:rsid w:val="003A63AE"/>
    <w:rsid w:val="003A6739"/>
    <w:rsid w:val="003A69CD"/>
    <w:rsid w:val="003B1843"/>
    <w:rsid w:val="003B28B8"/>
    <w:rsid w:val="003B4B95"/>
    <w:rsid w:val="003B5A3B"/>
    <w:rsid w:val="003C0738"/>
    <w:rsid w:val="003C137B"/>
    <w:rsid w:val="003C3095"/>
    <w:rsid w:val="003C40F7"/>
    <w:rsid w:val="003C4614"/>
    <w:rsid w:val="003C6272"/>
    <w:rsid w:val="003D1802"/>
    <w:rsid w:val="003D1F9D"/>
    <w:rsid w:val="003D2C67"/>
    <w:rsid w:val="003D5627"/>
    <w:rsid w:val="003D5745"/>
    <w:rsid w:val="003D5D88"/>
    <w:rsid w:val="003D6C62"/>
    <w:rsid w:val="003E075F"/>
    <w:rsid w:val="003E0E6B"/>
    <w:rsid w:val="003E17C1"/>
    <w:rsid w:val="003E2047"/>
    <w:rsid w:val="003E2375"/>
    <w:rsid w:val="003E3167"/>
    <w:rsid w:val="003F1691"/>
    <w:rsid w:val="003F2990"/>
    <w:rsid w:val="003F33DC"/>
    <w:rsid w:val="003F348C"/>
    <w:rsid w:val="003F3A78"/>
    <w:rsid w:val="003F749A"/>
    <w:rsid w:val="00414B59"/>
    <w:rsid w:val="00416622"/>
    <w:rsid w:val="004204CB"/>
    <w:rsid w:val="00421B8D"/>
    <w:rsid w:val="0042437F"/>
    <w:rsid w:val="00424C4E"/>
    <w:rsid w:val="00426636"/>
    <w:rsid w:val="0042754F"/>
    <w:rsid w:val="004309C2"/>
    <w:rsid w:val="004323D2"/>
    <w:rsid w:val="00432DDB"/>
    <w:rsid w:val="00433394"/>
    <w:rsid w:val="00433F18"/>
    <w:rsid w:val="00435492"/>
    <w:rsid w:val="00435B22"/>
    <w:rsid w:val="004365AC"/>
    <w:rsid w:val="004402AB"/>
    <w:rsid w:val="00441909"/>
    <w:rsid w:val="00443F10"/>
    <w:rsid w:val="00444C42"/>
    <w:rsid w:val="004467E0"/>
    <w:rsid w:val="00447072"/>
    <w:rsid w:val="00447AAB"/>
    <w:rsid w:val="00447E31"/>
    <w:rsid w:val="004501E1"/>
    <w:rsid w:val="0045199B"/>
    <w:rsid w:val="00452C21"/>
    <w:rsid w:val="00452F87"/>
    <w:rsid w:val="00455BF3"/>
    <w:rsid w:val="004565F2"/>
    <w:rsid w:val="004567F1"/>
    <w:rsid w:val="00457328"/>
    <w:rsid w:val="00461B03"/>
    <w:rsid w:val="00462B23"/>
    <w:rsid w:val="004658D6"/>
    <w:rsid w:val="00465CE1"/>
    <w:rsid w:val="0046737E"/>
    <w:rsid w:val="00470362"/>
    <w:rsid w:val="00471BA6"/>
    <w:rsid w:val="0047224F"/>
    <w:rsid w:val="00473139"/>
    <w:rsid w:val="00473DEC"/>
    <w:rsid w:val="00474920"/>
    <w:rsid w:val="00476D44"/>
    <w:rsid w:val="0047735D"/>
    <w:rsid w:val="00480270"/>
    <w:rsid w:val="00483980"/>
    <w:rsid w:val="00484CE0"/>
    <w:rsid w:val="00485224"/>
    <w:rsid w:val="004854E6"/>
    <w:rsid w:val="00485DF9"/>
    <w:rsid w:val="00486C90"/>
    <w:rsid w:val="004909FF"/>
    <w:rsid w:val="00490C67"/>
    <w:rsid w:val="004913F2"/>
    <w:rsid w:val="00492E20"/>
    <w:rsid w:val="00494C1A"/>
    <w:rsid w:val="00496DF9"/>
    <w:rsid w:val="004A119C"/>
    <w:rsid w:val="004A1DE6"/>
    <w:rsid w:val="004A202A"/>
    <w:rsid w:val="004A290F"/>
    <w:rsid w:val="004A2A66"/>
    <w:rsid w:val="004A2FB9"/>
    <w:rsid w:val="004A31CB"/>
    <w:rsid w:val="004A422E"/>
    <w:rsid w:val="004A5B55"/>
    <w:rsid w:val="004A7857"/>
    <w:rsid w:val="004B3E38"/>
    <w:rsid w:val="004B5F46"/>
    <w:rsid w:val="004B6488"/>
    <w:rsid w:val="004B7C19"/>
    <w:rsid w:val="004C1055"/>
    <w:rsid w:val="004C37B1"/>
    <w:rsid w:val="004C52E3"/>
    <w:rsid w:val="004C5A89"/>
    <w:rsid w:val="004C7680"/>
    <w:rsid w:val="004D02C2"/>
    <w:rsid w:val="004D1645"/>
    <w:rsid w:val="004D1E72"/>
    <w:rsid w:val="004D2170"/>
    <w:rsid w:val="004D2368"/>
    <w:rsid w:val="004D7E49"/>
    <w:rsid w:val="004E0219"/>
    <w:rsid w:val="004E16F0"/>
    <w:rsid w:val="004E2AC7"/>
    <w:rsid w:val="004E2B8A"/>
    <w:rsid w:val="004E5185"/>
    <w:rsid w:val="004E5E15"/>
    <w:rsid w:val="004E7981"/>
    <w:rsid w:val="004F0CF1"/>
    <w:rsid w:val="004F137D"/>
    <w:rsid w:val="004F55C0"/>
    <w:rsid w:val="004F7612"/>
    <w:rsid w:val="00502E81"/>
    <w:rsid w:val="0050386C"/>
    <w:rsid w:val="00504982"/>
    <w:rsid w:val="00506930"/>
    <w:rsid w:val="00507C1D"/>
    <w:rsid w:val="005124E2"/>
    <w:rsid w:val="005125B5"/>
    <w:rsid w:val="00512D16"/>
    <w:rsid w:val="00513004"/>
    <w:rsid w:val="005135F4"/>
    <w:rsid w:val="005140F2"/>
    <w:rsid w:val="005171A3"/>
    <w:rsid w:val="0052366C"/>
    <w:rsid w:val="00524678"/>
    <w:rsid w:val="00525459"/>
    <w:rsid w:val="0052703B"/>
    <w:rsid w:val="00530898"/>
    <w:rsid w:val="005313A6"/>
    <w:rsid w:val="0053175E"/>
    <w:rsid w:val="00533B99"/>
    <w:rsid w:val="00534413"/>
    <w:rsid w:val="00534553"/>
    <w:rsid w:val="00534A78"/>
    <w:rsid w:val="00536C4E"/>
    <w:rsid w:val="005402A6"/>
    <w:rsid w:val="00540EE5"/>
    <w:rsid w:val="0054303A"/>
    <w:rsid w:val="00543797"/>
    <w:rsid w:val="005449C5"/>
    <w:rsid w:val="005469B1"/>
    <w:rsid w:val="00550DB8"/>
    <w:rsid w:val="00551727"/>
    <w:rsid w:val="00553AB1"/>
    <w:rsid w:val="00554B04"/>
    <w:rsid w:val="005554FC"/>
    <w:rsid w:val="005566E8"/>
    <w:rsid w:val="00556B0A"/>
    <w:rsid w:val="00560DCB"/>
    <w:rsid w:val="00561ABF"/>
    <w:rsid w:val="00562208"/>
    <w:rsid w:val="00563E2C"/>
    <w:rsid w:val="00565AE5"/>
    <w:rsid w:val="00566512"/>
    <w:rsid w:val="00567227"/>
    <w:rsid w:val="0057277D"/>
    <w:rsid w:val="00572F14"/>
    <w:rsid w:val="005733AC"/>
    <w:rsid w:val="0057386A"/>
    <w:rsid w:val="0057570F"/>
    <w:rsid w:val="00576016"/>
    <w:rsid w:val="005761D4"/>
    <w:rsid w:val="005768C9"/>
    <w:rsid w:val="00580B8C"/>
    <w:rsid w:val="00581CB1"/>
    <w:rsid w:val="00582191"/>
    <w:rsid w:val="005839B3"/>
    <w:rsid w:val="00583B74"/>
    <w:rsid w:val="00584DBD"/>
    <w:rsid w:val="00590CF7"/>
    <w:rsid w:val="00594143"/>
    <w:rsid w:val="00595310"/>
    <w:rsid w:val="005A0437"/>
    <w:rsid w:val="005A0582"/>
    <w:rsid w:val="005A0BBF"/>
    <w:rsid w:val="005A1C69"/>
    <w:rsid w:val="005A2FA3"/>
    <w:rsid w:val="005A3188"/>
    <w:rsid w:val="005A55F8"/>
    <w:rsid w:val="005A56A1"/>
    <w:rsid w:val="005A7E22"/>
    <w:rsid w:val="005B0845"/>
    <w:rsid w:val="005B0E7E"/>
    <w:rsid w:val="005B120C"/>
    <w:rsid w:val="005B24E0"/>
    <w:rsid w:val="005B3329"/>
    <w:rsid w:val="005B3D2D"/>
    <w:rsid w:val="005B50B0"/>
    <w:rsid w:val="005B648E"/>
    <w:rsid w:val="005C04B6"/>
    <w:rsid w:val="005C05F9"/>
    <w:rsid w:val="005C6CD7"/>
    <w:rsid w:val="005D0A20"/>
    <w:rsid w:val="005D0F3A"/>
    <w:rsid w:val="005D35AE"/>
    <w:rsid w:val="005D380C"/>
    <w:rsid w:val="005D3959"/>
    <w:rsid w:val="005D5016"/>
    <w:rsid w:val="005D5499"/>
    <w:rsid w:val="005D5C53"/>
    <w:rsid w:val="005D605E"/>
    <w:rsid w:val="005E0025"/>
    <w:rsid w:val="005E1786"/>
    <w:rsid w:val="005E26FA"/>
    <w:rsid w:val="005E2D12"/>
    <w:rsid w:val="005E2D3E"/>
    <w:rsid w:val="005E56DD"/>
    <w:rsid w:val="005E5B47"/>
    <w:rsid w:val="005E741B"/>
    <w:rsid w:val="005F2E8D"/>
    <w:rsid w:val="006001DF"/>
    <w:rsid w:val="00600DAB"/>
    <w:rsid w:val="006034C9"/>
    <w:rsid w:val="00603758"/>
    <w:rsid w:val="0060535A"/>
    <w:rsid w:val="00610E6B"/>
    <w:rsid w:val="00612749"/>
    <w:rsid w:val="00614601"/>
    <w:rsid w:val="006150A4"/>
    <w:rsid w:val="00615611"/>
    <w:rsid w:val="006168E6"/>
    <w:rsid w:val="00616A6B"/>
    <w:rsid w:val="00616FE8"/>
    <w:rsid w:val="0061778F"/>
    <w:rsid w:val="00621F4A"/>
    <w:rsid w:val="00624837"/>
    <w:rsid w:val="00634542"/>
    <w:rsid w:val="00636160"/>
    <w:rsid w:val="00641778"/>
    <w:rsid w:val="00642E0A"/>
    <w:rsid w:val="006444B3"/>
    <w:rsid w:val="00646086"/>
    <w:rsid w:val="00647D38"/>
    <w:rsid w:val="00650B5D"/>
    <w:rsid w:val="0065280A"/>
    <w:rsid w:val="00653360"/>
    <w:rsid w:val="006600F7"/>
    <w:rsid w:val="00660E3A"/>
    <w:rsid w:val="00661205"/>
    <w:rsid w:val="006667F7"/>
    <w:rsid w:val="00666F1C"/>
    <w:rsid w:val="006678E1"/>
    <w:rsid w:val="00670110"/>
    <w:rsid w:val="0067108C"/>
    <w:rsid w:val="00675591"/>
    <w:rsid w:val="0067661A"/>
    <w:rsid w:val="006805DD"/>
    <w:rsid w:val="006808D8"/>
    <w:rsid w:val="006809E9"/>
    <w:rsid w:val="00681B78"/>
    <w:rsid w:val="006849CD"/>
    <w:rsid w:val="00684E5F"/>
    <w:rsid w:val="00686B2B"/>
    <w:rsid w:val="006937FB"/>
    <w:rsid w:val="006A081D"/>
    <w:rsid w:val="006A0DE8"/>
    <w:rsid w:val="006A4BB9"/>
    <w:rsid w:val="006A7047"/>
    <w:rsid w:val="006A70A1"/>
    <w:rsid w:val="006B30CA"/>
    <w:rsid w:val="006B594B"/>
    <w:rsid w:val="006B59F8"/>
    <w:rsid w:val="006B60F9"/>
    <w:rsid w:val="006C1BEE"/>
    <w:rsid w:val="006C1D6E"/>
    <w:rsid w:val="006C1E1C"/>
    <w:rsid w:val="006C212E"/>
    <w:rsid w:val="006C4900"/>
    <w:rsid w:val="006D02D0"/>
    <w:rsid w:val="006D085A"/>
    <w:rsid w:val="006E1455"/>
    <w:rsid w:val="006E40BA"/>
    <w:rsid w:val="006E59D4"/>
    <w:rsid w:val="006F49C1"/>
    <w:rsid w:val="007001DD"/>
    <w:rsid w:val="00701095"/>
    <w:rsid w:val="007045D1"/>
    <w:rsid w:val="00705962"/>
    <w:rsid w:val="00710C9A"/>
    <w:rsid w:val="00711226"/>
    <w:rsid w:val="00716395"/>
    <w:rsid w:val="00717309"/>
    <w:rsid w:val="007178F4"/>
    <w:rsid w:val="0072014C"/>
    <w:rsid w:val="007203D6"/>
    <w:rsid w:val="0072140D"/>
    <w:rsid w:val="0072591A"/>
    <w:rsid w:val="00727426"/>
    <w:rsid w:val="007275C9"/>
    <w:rsid w:val="00734AE4"/>
    <w:rsid w:val="00735DFE"/>
    <w:rsid w:val="00740F25"/>
    <w:rsid w:val="0074116F"/>
    <w:rsid w:val="00742D32"/>
    <w:rsid w:val="00742EF7"/>
    <w:rsid w:val="00750F4C"/>
    <w:rsid w:val="00751231"/>
    <w:rsid w:val="00756F06"/>
    <w:rsid w:val="00762E77"/>
    <w:rsid w:val="00764C8A"/>
    <w:rsid w:val="007676DC"/>
    <w:rsid w:val="00767A7A"/>
    <w:rsid w:val="00774877"/>
    <w:rsid w:val="00775E47"/>
    <w:rsid w:val="007763F8"/>
    <w:rsid w:val="0078103E"/>
    <w:rsid w:val="00781374"/>
    <w:rsid w:val="0078226A"/>
    <w:rsid w:val="007870AB"/>
    <w:rsid w:val="00787568"/>
    <w:rsid w:val="00790823"/>
    <w:rsid w:val="007911C4"/>
    <w:rsid w:val="007917BC"/>
    <w:rsid w:val="0079212B"/>
    <w:rsid w:val="00792203"/>
    <w:rsid w:val="00794446"/>
    <w:rsid w:val="0079599B"/>
    <w:rsid w:val="00796AE1"/>
    <w:rsid w:val="007971DB"/>
    <w:rsid w:val="007A2E47"/>
    <w:rsid w:val="007A7285"/>
    <w:rsid w:val="007A7622"/>
    <w:rsid w:val="007B0009"/>
    <w:rsid w:val="007B3C64"/>
    <w:rsid w:val="007B58A9"/>
    <w:rsid w:val="007B673C"/>
    <w:rsid w:val="007B6B6B"/>
    <w:rsid w:val="007B7F98"/>
    <w:rsid w:val="007C28D1"/>
    <w:rsid w:val="007C4E02"/>
    <w:rsid w:val="007D0C95"/>
    <w:rsid w:val="007D200D"/>
    <w:rsid w:val="007D32DC"/>
    <w:rsid w:val="007D3792"/>
    <w:rsid w:val="007D472F"/>
    <w:rsid w:val="007D4C1F"/>
    <w:rsid w:val="007E0F99"/>
    <w:rsid w:val="007E26A8"/>
    <w:rsid w:val="007E3E95"/>
    <w:rsid w:val="007E794E"/>
    <w:rsid w:val="007F04E7"/>
    <w:rsid w:val="007F11CB"/>
    <w:rsid w:val="007F2E55"/>
    <w:rsid w:val="007F34C9"/>
    <w:rsid w:val="007F4ABB"/>
    <w:rsid w:val="007F5819"/>
    <w:rsid w:val="007F5E52"/>
    <w:rsid w:val="007F6D4E"/>
    <w:rsid w:val="007F6F00"/>
    <w:rsid w:val="008010EE"/>
    <w:rsid w:val="00802F22"/>
    <w:rsid w:val="00804ED1"/>
    <w:rsid w:val="008056D4"/>
    <w:rsid w:val="00805F5D"/>
    <w:rsid w:val="0081191E"/>
    <w:rsid w:val="00813295"/>
    <w:rsid w:val="00813F65"/>
    <w:rsid w:val="00815098"/>
    <w:rsid w:val="00815258"/>
    <w:rsid w:val="00815E5F"/>
    <w:rsid w:val="00817C6A"/>
    <w:rsid w:val="008229D8"/>
    <w:rsid w:val="008229DE"/>
    <w:rsid w:val="00823113"/>
    <w:rsid w:val="00823735"/>
    <w:rsid w:val="00824AA2"/>
    <w:rsid w:val="00825859"/>
    <w:rsid w:val="00825B8F"/>
    <w:rsid w:val="0083180C"/>
    <w:rsid w:val="00831F4A"/>
    <w:rsid w:val="008328B5"/>
    <w:rsid w:val="00836D97"/>
    <w:rsid w:val="008426C4"/>
    <w:rsid w:val="008442D1"/>
    <w:rsid w:val="008447BE"/>
    <w:rsid w:val="00844BA9"/>
    <w:rsid w:val="00844D4B"/>
    <w:rsid w:val="00845F1A"/>
    <w:rsid w:val="00847DA7"/>
    <w:rsid w:val="00850414"/>
    <w:rsid w:val="008518A7"/>
    <w:rsid w:val="00852861"/>
    <w:rsid w:val="008553C9"/>
    <w:rsid w:val="008554B2"/>
    <w:rsid w:val="008554D7"/>
    <w:rsid w:val="008609EB"/>
    <w:rsid w:val="0086163E"/>
    <w:rsid w:val="00865811"/>
    <w:rsid w:val="00865FCD"/>
    <w:rsid w:val="00866308"/>
    <w:rsid w:val="00866E4B"/>
    <w:rsid w:val="00867036"/>
    <w:rsid w:val="00870C5B"/>
    <w:rsid w:val="00871B7C"/>
    <w:rsid w:val="0087202B"/>
    <w:rsid w:val="00873047"/>
    <w:rsid w:val="0087318F"/>
    <w:rsid w:val="00874E68"/>
    <w:rsid w:val="00877CD3"/>
    <w:rsid w:val="00880755"/>
    <w:rsid w:val="0088165B"/>
    <w:rsid w:val="00883CCE"/>
    <w:rsid w:val="00885597"/>
    <w:rsid w:val="00885D10"/>
    <w:rsid w:val="00886C13"/>
    <w:rsid w:val="00887C8D"/>
    <w:rsid w:val="00892EE2"/>
    <w:rsid w:val="00893288"/>
    <w:rsid w:val="00896472"/>
    <w:rsid w:val="008A31FA"/>
    <w:rsid w:val="008A5D43"/>
    <w:rsid w:val="008B04D2"/>
    <w:rsid w:val="008B1286"/>
    <w:rsid w:val="008B1C06"/>
    <w:rsid w:val="008B1FCF"/>
    <w:rsid w:val="008B206D"/>
    <w:rsid w:val="008B2F42"/>
    <w:rsid w:val="008B7297"/>
    <w:rsid w:val="008C06FA"/>
    <w:rsid w:val="008C226B"/>
    <w:rsid w:val="008C39D5"/>
    <w:rsid w:val="008C455F"/>
    <w:rsid w:val="008C757D"/>
    <w:rsid w:val="008D0269"/>
    <w:rsid w:val="008D1193"/>
    <w:rsid w:val="008D2FF3"/>
    <w:rsid w:val="008D3428"/>
    <w:rsid w:val="008D3893"/>
    <w:rsid w:val="008D3FBA"/>
    <w:rsid w:val="008D5649"/>
    <w:rsid w:val="008D6425"/>
    <w:rsid w:val="008E02A4"/>
    <w:rsid w:val="008E1707"/>
    <w:rsid w:val="008E2484"/>
    <w:rsid w:val="008E392D"/>
    <w:rsid w:val="008E40E2"/>
    <w:rsid w:val="008E4199"/>
    <w:rsid w:val="008E4F72"/>
    <w:rsid w:val="008E7BDE"/>
    <w:rsid w:val="008F47B1"/>
    <w:rsid w:val="008F6326"/>
    <w:rsid w:val="008F68B4"/>
    <w:rsid w:val="008F6C43"/>
    <w:rsid w:val="009002D8"/>
    <w:rsid w:val="00901DD4"/>
    <w:rsid w:val="009022EF"/>
    <w:rsid w:val="0090275A"/>
    <w:rsid w:val="00902B99"/>
    <w:rsid w:val="00905DC9"/>
    <w:rsid w:val="00911CE5"/>
    <w:rsid w:val="00912EB3"/>
    <w:rsid w:val="00916D4E"/>
    <w:rsid w:val="00920823"/>
    <w:rsid w:val="009218B3"/>
    <w:rsid w:val="00921F5D"/>
    <w:rsid w:val="00925561"/>
    <w:rsid w:val="0093484E"/>
    <w:rsid w:val="00934A9E"/>
    <w:rsid w:val="0093500C"/>
    <w:rsid w:val="00937ADE"/>
    <w:rsid w:val="00940887"/>
    <w:rsid w:val="00943495"/>
    <w:rsid w:val="00945DCC"/>
    <w:rsid w:val="0094747B"/>
    <w:rsid w:val="0094756B"/>
    <w:rsid w:val="0094757D"/>
    <w:rsid w:val="00947F9D"/>
    <w:rsid w:val="0095147D"/>
    <w:rsid w:val="009530E9"/>
    <w:rsid w:val="00953C84"/>
    <w:rsid w:val="00956BF9"/>
    <w:rsid w:val="00960197"/>
    <w:rsid w:val="00960FC4"/>
    <w:rsid w:val="00961C81"/>
    <w:rsid w:val="00961D59"/>
    <w:rsid w:val="00962243"/>
    <w:rsid w:val="00962686"/>
    <w:rsid w:val="00963D58"/>
    <w:rsid w:val="00964ADD"/>
    <w:rsid w:val="00964D16"/>
    <w:rsid w:val="00964E44"/>
    <w:rsid w:val="009657D8"/>
    <w:rsid w:val="00966872"/>
    <w:rsid w:val="009713CC"/>
    <w:rsid w:val="00973238"/>
    <w:rsid w:val="009753A5"/>
    <w:rsid w:val="00975C5A"/>
    <w:rsid w:val="00980D7F"/>
    <w:rsid w:val="00983717"/>
    <w:rsid w:val="0098424F"/>
    <w:rsid w:val="0098634E"/>
    <w:rsid w:val="00993968"/>
    <w:rsid w:val="00993C28"/>
    <w:rsid w:val="00993E83"/>
    <w:rsid w:val="00994DE2"/>
    <w:rsid w:val="00994FA2"/>
    <w:rsid w:val="0099641B"/>
    <w:rsid w:val="00997FC8"/>
    <w:rsid w:val="009A2E44"/>
    <w:rsid w:val="009A39B4"/>
    <w:rsid w:val="009A5542"/>
    <w:rsid w:val="009A6038"/>
    <w:rsid w:val="009A6D4F"/>
    <w:rsid w:val="009B0AC3"/>
    <w:rsid w:val="009B0CFB"/>
    <w:rsid w:val="009B1573"/>
    <w:rsid w:val="009B2241"/>
    <w:rsid w:val="009B3411"/>
    <w:rsid w:val="009B3428"/>
    <w:rsid w:val="009B47C5"/>
    <w:rsid w:val="009C01D8"/>
    <w:rsid w:val="009C1E39"/>
    <w:rsid w:val="009C3B32"/>
    <w:rsid w:val="009C4A3C"/>
    <w:rsid w:val="009C65A6"/>
    <w:rsid w:val="009C6C8A"/>
    <w:rsid w:val="009C6F6C"/>
    <w:rsid w:val="009D2346"/>
    <w:rsid w:val="009D67D2"/>
    <w:rsid w:val="009D7BFA"/>
    <w:rsid w:val="009D7E0C"/>
    <w:rsid w:val="009E11AD"/>
    <w:rsid w:val="009E50A5"/>
    <w:rsid w:val="009E533D"/>
    <w:rsid w:val="009E5872"/>
    <w:rsid w:val="009E695A"/>
    <w:rsid w:val="009F3C72"/>
    <w:rsid w:val="009F4250"/>
    <w:rsid w:val="009F456D"/>
    <w:rsid w:val="009F475B"/>
    <w:rsid w:val="00A00FB1"/>
    <w:rsid w:val="00A01E61"/>
    <w:rsid w:val="00A02A87"/>
    <w:rsid w:val="00A02FC9"/>
    <w:rsid w:val="00A03AC2"/>
    <w:rsid w:val="00A03FEA"/>
    <w:rsid w:val="00A07CC1"/>
    <w:rsid w:val="00A07F37"/>
    <w:rsid w:val="00A10514"/>
    <w:rsid w:val="00A1068F"/>
    <w:rsid w:val="00A11B89"/>
    <w:rsid w:val="00A13DAC"/>
    <w:rsid w:val="00A153AE"/>
    <w:rsid w:val="00A16622"/>
    <w:rsid w:val="00A20AEA"/>
    <w:rsid w:val="00A243C5"/>
    <w:rsid w:val="00A25DBB"/>
    <w:rsid w:val="00A26A68"/>
    <w:rsid w:val="00A31C9F"/>
    <w:rsid w:val="00A326A8"/>
    <w:rsid w:val="00A33E4D"/>
    <w:rsid w:val="00A3469C"/>
    <w:rsid w:val="00A3472A"/>
    <w:rsid w:val="00A34F72"/>
    <w:rsid w:val="00A353B6"/>
    <w:rsid w:val="00A41C12"/>
    <w:rsid w:val="00A427D6"/>
    <w:rsid w:val="00A4504B"/>
    <w:rsid w:val="00A466F5"/>
    <w:rsid w:val="00A4700A"/>
    <w:rsid w:val="00A511B7"/>
    <w:rsid w:val="00A519F3"/>
    <w:rsid w:val="00A53CBA"/>
    <w:rsid w:val="00A55F7B"/>
    <w:rsid w:val="00A564CC"/>
    <w:rsid w:val="00A56EBF"/>
    <w:rsid w:val="00A57A0C"/>
    <w:rsid w:val="00A6270F"/>
    <w:rsid w:val="00A62A25"/>
    <w:rsid w:val="00A64C2E"/>
    <w:rsid w:val="00A6787E"/>
    <w:rsid w:val="00A704AB"/>
    <w:rsid w:val="00A72F67"/>
    <w:rsid w:val="00A742D7"/>
    <w:rsid w:val="00A768B3"/>
    <w:rsid w:val="00A7696F"/>
    <w:rsid w:val="00A80C72"/>
    <w:rsid w:val="00A849D3"/>
    <w:rsid w:val="00A85E28"/>
    <w:rsid w:val="00A924CC"/>
    <w:rsid w:val="00A967D0"/>
    <w:rsid w:val="00A97148"/>
    <w:rsid w:val="00A977BE"/>
    <w:rsid w:val="00A97BAB"/>
    <w:rsid w:val="00A97F1D"/>
    <w:rsid w:val="00AA1820"/>
    <w:rsid w:val="00AA40E8"/>
    <w:rsid w:val="00AA6CE1"/>
    <w:rsid w:val="00AA6D3D"/>
    <w:rsid w:val="00AB0295"/>
    <w:rsid w:val="00AB334C"/>
    <w:rsid w:val="00AB3D15"/>
    <w:rsid w:val="00AB49DD"/>
    <w:rsid w:val="00AB57D0"/>
    <w:rsid w:val="00AC08ED"/>
    <w:rsid w:val="00AC0DB1"/>
    <w:rsid w:val="00AC103A"/>
    <w:rsid w:val="00AC4E0D"/>
    <w:rsid w:val="00AC4E12"/>
    <w:rsid w:val="00AC7BD4"/>
    <w:rsid w:val="00AD51BB"/>
    <w:rsid w:val="00AD6D96"/>
    <w:rsid w:val="00AD7E37"/>
    <w:rsid w:val="00AE0BC0"/>
    <w:rsid w:val="00AE2646"/>
    <w:rsid w:val="00AE633E"/>
    <w:rsid w:val="00AE655D"/>
    <w:rsid w:val="00AF02DE"/>
    <w:rsid w:val="00AF3A58"/>
    <w:rsid w:val="00AF7B18"/>
    <w:rsid w:val="00AF7C00"/>
    <w:rsid w:val="00B00907"/>
    <w:rsid w:val="00B01CD9"/>
    <w:rsid w:val="00B06B2D"/>
    <w:rsid w:val="00B06F73"/>
    <w:rsid w:val="00B11476"/>
    <w:rsid w:val="00B117A6"/>
    <w:rsid w:val="00B118DE"/>
    <w:rsid w:val="00B129B6"/>
    <w:rsid w:val="00B17CEE"/>
    <w:rsid w:val="00B2029B"/>
    <w:rsid w:val="00B210D0"/>
    <w:rsid w:val="00B211AB"/>
    <w:rsid w:val="00B2138E"/>
    <w:rsid w:val="00B25996"/>
    <w:rsid w:val="00B32E5F"/>
    <w:rsid w:val="00B33CCA"/>
    <w:rsid w:val="00B33D58"/>
    <w:rsid w:val="00B35583"/>
    <w:rsid w:val="00B36847"/>
    <w:rsid w:val="00B40437"/>
    <w:rsid w:val="00B40786"/>
    <w:rsid w:val="00B42F8A"/>
    <w:rsid w:val="00B42FC2"/>
    <w:rsid w:val="00B4388C"/>
    <w:rsid w:val="00B47673"/>
    <w:rsid w:val="00B508E3"/>
    <w:rsid w:val="00B52111"/>
    <w:rsid w:val="00B53CA3"/>
    <w:rsid w:val="00B55BFE"/>
    <w:rsid w:val="00B56537"/>
    <w:rsid w:val="00B56980"/>
    <w:rsid w:val="00B57A1D"/>
    <w:rsid w:val="00B607AE"/>
    <w:rsid w:val="00B641EF"/>
    <w:rsid w:val="00B65D9C"/>
    <w:rsid w:val="00B65FBD"/>
    <w:rsid w:val="00B66F03"/>
    <w:rsid w:val="00B7201C"/>
    <w:rsid w:val="00B72264"/>
    <w:rsid w:val="00B73FC2"/>
    <w:rsid w:val="00B74A08"/>
    <w:rsid w:val="00B74CA5"/>
    <w:rsid w:val="00B8036F"/>
    <w:rsid w:val="00B851FB"/>
    <w:rsid w:val="00B87F18"/>
    <w:rsid w:val="00B90F64"/>
    <w:rsid w:val="00B9124D"/>
    <w:rsid w:val="00B93491"/>
    <w:rsid w:val="00B9552F"/>
    <w:rsid w:val="00BA0A93"/>
    <w:rsid w:val="00BA1D1F"/>
    <w:rsid w:val="00BA249B"/>
    <w:rsid w:val="00BA43FD"/>
    <w:rsid w:val="00BA4D72"/>
    <w:rsid w:val="00BA65AE"/>
    <w:rsid w:val="00BA6997"/>
    <w:rsid w:val="00BA753C"/>
    <w:rsid w:val="00BB0DFF"/>
    <w:rsid w:val="00BB118B"/>
    <w:rsid w:val="00BB2E9C"/>
    <w:rsid w:val="00BB514B"/>
    <w:rsid w:val="00BB6B0F"/>
    <w:rsid w:val="00BB7809"/>
    <w:rsid w:val="00BC4813"/>
    <w:rsid w:val="00BC4888"/>
    <w:rsid w:val="00BC75D4"/>
    <w:rsid w:val="00BC7D78"/>
    <w:rsid w:val="00BD1634"/>
    <w:rsid w:val="00BD62EA"/>
    <w:rsid w:val="00BD66A9"/>
    <w:rsid w:val="00BD7272"/>
    <w:rsid w:val="00BD7E67"/>
    <w:rsid w:val="00BE0604"/>
    <w:rsid w:val="00BE1136"/>
    <w:rsid w:val="00BE75E4"/>
    <w:rsid w:val="00BF07D2"/>
    <w:rsid w:val="00BF12C8"/>
    <w:rsid w:val="00BF1DD4"/>
    <w:rsid w:val="00BF213A"/>
    <w:rsid w:val="00BF23F6"/>
    <w:rsid w:val="00BF447A"/>
    <w:rsid w:val="00BF57FB"/>
    <w:rsid w:val="00BF588D"/>
    <w:rsid w:val="00BF6A31"/>
    <w:rsid w:val="00C01A7E"/>
    <w:rsid w:val="00C01C6C"/>
    <w:rsid w:val="00C039DC"/>
    <w:rsid w:val="00C0450D"/>
    <w:rsid w:val="00C072FC"/>
    <w:rsid w:val="00C117B9"/>
    <w:rsid w:val="00C1358F"/>
    <w:rsid w:val="00C15343"/>
    <w:rsid w:val="00C1644D"/>
    <w:rsid w:val="00C17139"/>
    <w:rsid w:val="00C17630"/>
    <w:rsid w:val="00C20C9C"/>
    <w:rsid w:val="00C23CCA"/>
    <w:rsid w:val="00C26529"/>
    <w:rsid w:val="00C26E20"/>
    <w:rsid w:val="00C27D70"/>
    <w:rsid w:val="00C30ECB"/>
    <w:rsid w:val="00C3180F"/>
    <w:rsid w:val="00C350CB"/>
    <w:rsid w:val="00C35867"/>
    <w:rsid w:val="00C3623D"/>
    <w:rsid w:val="00C3770B"/>
    <w:rsid w:val="00C377F7"/>
    <w:rsid w:val="00C41CE7"/>
    <w:rsid w:val="00C4553D"/>
    <w:rsid w:val="00C50270"/>
    <w:rsid w:val="00C50E06"/>
    <w:rsid w:val="00C53AE6"/>
    <w:rsid w:val="00C5500D"/>
    <w:rsid w:val="00C55558"/>
    <w:rsid w:val="00C64EE9"/>
    <w:rsid w:val="00C6624E"/>
    <w:rsid w:val="00C7442A"/>
    <w:rsid w:val="00C76D34"/>
    <w:rsid w:val="00C80805"/>
    <w:rsid w:val="00C80AC5"/>
    <w:rsid w:val="00C86F04"/>
    <w:rsid w:val="00C92893"/>
    <w:rsid w:val="00C947EC"/>
    <w:rsid w:val="00C94DC5"/>
    <w:rsid w:val="00C96D9D"/>
    <w:rsid w:val="00C97046"/>
    <w:rsid w:val="00C97B6A"/>
    <w:rsid w:val="00CA0618"/>
    <w:rsid w:val="00CA2DB0"/>
    <w:rsid w:val="00CA3052"/>
    <w:rsid w:val="00CA3FE1"/>
    <w:rsid w:val="00CA5E98"/>
    <w:rsid w:val="00CA6571"/>
    <w:rsid w:val="00CB01D4"/>
    <w:rsid w:val="00CB2797"/>
    <w:rsid w:val="00CB539A"/>
    <w:rsid w:val="00CB7929"/>
    <w:rsid w:val="00CB7A97"/>
    <w:rsid w:val="00CC346C"/>
    <w:rsid w:val="00CC786E"/>
    <w:rsid w:val="00CD3114"/>
    <w:rsid w:val="00CD3E06"/>
    <w:rsid w:val="00CD4578"/>
    <w:rsid w:val="00CD48A1"/>
    <w:rsid w:val="00CD7654"/>
    <w:rsid w:val="00CD7CE4"/>
    <w:rsid w:val="00CE17E1"/>
    <w:rsid w:val="00CE18C1"/>
    <w:rsid w:val="00CE1F49"/>
    <w:rsid w:val="00CE7B32"/>
    <w:rsid w:val="00CF00DB"/>
    <w:rsid w:val="00CF372F"/>
    <w:rsid w:val="00CF6E33"/>
    <w:rsid w:val="00CF6F2A"/>
    <w:rsid w:val="00CF73ED"/>
    <w:rsid w:val="00D0147F"/>
    <w:rsid w:val="00D01563"/>
    <w:rsid w:val="00D01B2C"/>
    <w:rsid w:val="00D01C2A"/>
    <w:rsid w:val="00D02F78"/>
    <w:rsid w:val="00D03199"/>
    <w:rsid w:val="00D06985"/>
    <w:rsid w:val="00D11BA6"/>
    <w:rsid w:val="00D1327D"/>
    <w:rsid w:val="00D14F98"/>
    <w:rsid w:val="00D21936"/>
    <w:rsid w:val="00D22088"/>
    <w:rsid w:val="00D269B0"/>
    <w:rsid w:val="00D2703F"/>
    <w:rsid w:val="00D27099"/>
    <w:rsid w:val="00D2769F"/>
    <w:rsid w:val="00D30D42"/>
    <w:rsid w:val="00D30D89"/>
    <w:rsid w:val="00D31D0B"/>
    <w:rsid w:val="00D3446C"/>
    <w:rsid w:val="00D3756A"/>
    <w:rsid w:val="00D37BB0"/>
    <w:rsid w:val="00D40095"/>
    <w:rsid w:val="00D414FC"/>
    <w:rsid w:val="00D42102"/>
    <w:rsid w:val="00D42635"/>
    <w:rsid w:val="00D46732"/>
    <w:rsid w:val="00D516E6"/>
    <w:rsid w:val="00D52021"/>
    <w:rsid w:val="00D52445"/>
    <w:rsid w:val="00D524C4"/>
    <w:rsid w:val="00D53E07"/>
    <w:rsid w:val="00D54259"/>
    <w:rsid w:val="00D54501"/>
    <w:rsid w:val="00D54698"/>
    <w:rsid w:val="00D559C9"/>
    <w:rsid w:val="00D635CD"/>
    <w:rsid w:val="00D645AC"/>
    <w:rsid w:val="00D67B38"/>
    <w:rsid w:val="00D724B5"/>
    <w:rsid w:val="00D73054"/>
    <w:rsid w:val="00D730C7"/>
    <w:rsid w:val="00D73A2C"/>
    <w:rsid w:val="00D73B03"/>
    <w:rsid w:val="00D76B7E"/>
    <w:rsid w:val="00D80905"/>
    <w:rsid w:val="00D81956"/>
    <w:rsid w:val="00D830F9"/>
    <w:rsid w:val="00D845D3"/>
    <w:rsid w:val="00D874C5"/>
    <w:rsid w:val="00D87920"/>
    <w:rsid w:val="00D87B77"/>
    <w:rsid w:val="00D87B80"/>
    <w:rsid w:val="00D9620F"/>
    <w:rsid w:val="00D963AE"/>
    <w:rsid w:val="00D974D5"/>
    <w:rsid w:val="00DA031B"/>
    <w:rsid w:val="00DA1955"/>
    <w:rsid w:val="00DA4AC9"/>
    <w:rsid w:val="00DA5589"/>
    <w:rsid w:val="00DA5947"/>
    <w:rsid w:val="00DA6D30"/>
    <w:rsid w:val="00DB388C"/>
    <w:rsid w:val="00DB3891"/>
    <w:rsid w:val="00DC1676"/>
    <w:rsid w:val="00DC1AD3"/>
    <w:rsid w:val="00DC21C7"/>
    <w:rsid w:val="00DC2841"/>
    <w:rsid w:val="00DC591B"/>
    <w:rsid w:val="00DC5A03"/>
    <w:rsid w:val="00DC75B7"/>
    <w:rsid w:val="00DD066C"/>
    <w:rsid w:val="00DD21C3"/>
    <w:rsid w:val="00DD2372"/>
    <w:rsid w:val="00DD2CE8"/>
    <w:rsid w:val="00DD3BE7"/>
    <w:rsid w:val="00DD4D61"/>
    <w:rsid w:val="00DD65F3"/>
    <w:rsid w:val="00DD761F"/>
    <w:rsid w:val="00DE2F1B"/>
    <w:rsid w:val="00DE34C4"/>
    <w:rsid w:val="00DE4015"/>
    <w:rsid w:val="00DE5109"/>
    <w:rsid w:val="00DE725D"/>
    <w:rsid w:val="00DE7344"/>
    <w:rsid w:val="00DF0D84"/>
    <w:rsid w:val="00DF13D4"/>
    <w:rsid w:val="00DF1C3A"/>
    <w:rsid w:val="00DF22C1"/>
    <w:rsid w:val="00DF27E9"/>
    <w:rsid w:val="00E020D2"/>
    <w:rsid w:val="00E021F1"/>
    <w:rsid w:val="00E0269A"/>
    <w:rsid w:val="00E0322C"/>
    <w:rsid w:val="00E04219"/>
    <w:rsid w:val="00E07D2F"/>
    <w:rsid w:val="00E110FC"/>
    <w:rsid w:val="00E11CA4"/>
    <w:rsid w:val="00E13BF3"/>
    <w:rsid w:val="00E14ACE"/>
    <w:rsid w:val="00E206B2"/>
    <w:rsid w:val="00E27752"/>
    <w:rsid w:val="00E31F6C"/>
    <w:rsid w:val="00E34E14"/>
    <w:rsid w:val="00E35AE2"/>
    <w:rsid w:val="00E4029C"/>
    <w:rsid w:val="00E418F9"/>
    <w:rsid w:val="00E41F11"/>
    <w:rsid w:val="00E42D11"/>
    <w:rsid w:val="00E43790"/>
    <w:rsid w:val="00E44E38"/>
    <w:rsid w:val="00E47853"/>
    <w:rsid w:val="00E5012E"/>
    <w:rsid w:val="00E51934"/>
    <w:rsid w:val="00E5670A"/>
    <w:rsid w:val="00E56E29"/>
    <w:rsid w:val="00E57DAC"/>
    <w:rsid w:val="00E57F24"/>
    <w:rsid w:val="00E64670"/>
    <w:rsid w:val="00E64A9E"/>
    <w:rsid w:val="00E64F9B"/>
    <w:rsid w:val="00E66CFE"/>
    <w:rsid w:val="00E71A79"/>
    <w:rsid w:val="00E72231"/>
    <w:rsid w:val="00E756DD"/>
    <w:rsid w:val="00E76383"/>
    <w:rsid w:val="00E77281"/>
    <w:rsid w:val="00E77B28"/>
    <w:rsid w:val="00E8281C"/>
    <w:rsid w:val="00E84A6F"/>
    <w:rsid w:val="00E87241"/>
    <w:rsid w:val="00E917B9"/>
    <w:rsid w:val="00E91C19"/>
    <w:rsid w:val="00E943B5"/>
    <w:rsid w:val="00E948A6"/>
    <w:rsid w:val="00E96197"/>
    <w:rsid w:val="00E96561"/>
    <w:rsid w:val="00E9698E"/>
    <w:rsid w:val="00E97BA3"/>
    <w:rsid w:val="00EA62E6"/>
    <w:rsid w:val="00EA6697"/>
    <w:rsid w:val="00EA67C0"/>
    <w:rsid w:val="00EB200C"/>
    <w:rsid w:val="00EB2148"/>
    <w:rsid w:val="00EB3869"/>
    <w:rsid w:val="00EB4ED7"/>
    <w:rsid w:val="00EB53AA"/>
    <w:rsid w:val="00EB69A0"/>
    <w:rsid w:val="00EB75AF"/>
    <w:rsid w:val="00EC2607"/>
    <w:rsid w:val="00EC291B"/>
    <w:rsid w:val="00EC2DA6"/>
    <w:rsid w:val="00EC36D5"/>
    <w:rsid w:val="00EC3C87"/>
    <w:rsid w:val="00EC5D0A"/>
    <w:rsid w:val="00EC78CB"/>
    <w:rsid w:val="00ED2661"/>
    <w:rsid w:val="00ED2DB0"/>
    <w:rsid w:val="00ED303C"/>
    <w:rsid w:val="00EE0A38"/>
    <w:rsid w:val="00EE219F"/>
    <w:rsid w:val="00EE4574"/>
    <w:rsid w:val="00EE7538"/>
    <w:rsid w:val="00EF0A5B"/>
    <w:rsid w:val="00EF28F5"/>
    <w:rsid w:val="00EF4422"/>
    <w:rsid w:val="00F01EF3"/>
    <w:rsid w:val="00F01F93"/>
    <w:rsid w:val="00F04F57"/>
    <w:rsid w:val="00F0586A"/>
    <w:rsid w:val="00F11958"/>
    <w:rsid w:val="00F11BE1"/>
    <w:rsid w:val="00F11D4F"/>
    <w:rsid w:val="00F11EE0"/>
    <w:rsid w:val="00F151C0"/>
    <w:rsid w:val="00F16920"/>
    <w:rsid w:val="00F16E70"/>
    <w:rsid w:val="00F17414"/>
    <w:rsid w:val="00F206CB"/>
    <w:rsid w:val="00F20D83"/>
    <w:rsid w:val="00F214A6"/>
    <w:rsid w:val="00F22A02"/>
    <w:rsid w:val="00F238A8"/>
    <w:rsid w:val="00F25194"/>
    <w:rsid w:val="00F256E8"/>
    <w:rsid w:val="00F25C2A"/>
    <w:rsid w:val="00F2732E"/>
    <w:rsid w:val="00F340C6"/>
    <w:rsid w:val="00F366B5"/>
    <w:rsid w:val="00F431B9"/>
    <w:rsid w:val="00F433A6"/>
    <w:rsid w:val="00F43E88"/>
    <w:rsid w:val="00F43EFB"/>
    <w:rsid w:val="00F455CE"/>
    <w:rsid w:val="00F47AA2"/>
    <w:rsid w:val="00F5281F"/>
    <w:rsid w:val="00F539E9"/>
    <w:rsid w:val="00F555AB"/>
    <w:rsid w:val="00F60406"/>
    <w:rsid w:val="00F64AF9"/>
    <w:rsid w:val="00F65826"/>
    <w:rsid w:val="00F66D73"/>
    <w:rsid w:val="00F70D62"/>
    <w:rsid w:val="00F75289"/>
    <w:rsid w:val="00F75925"/>
    <w:rsid w:val="00F76DE3"/>
    <w:rsid w:val="00F80FE7"/>
    <w:rsid w:val="00F8436F"/>
    <w:rsid w:val="00F91A11"/>
    <w:rsid w:val="00F960A7"/>
    <w:rsid w:val="00FA0F9F"/>
    <w:rsid w:val="00FA349E"/>
    <w:rsid w:val="00FA5AFF"/>
    <w:rsid w:val="00FA6638"/>
    <w:rsid w:val="00FA6E3B"/>
    <w:rsid w:val="00FB1E54"/>
    <w:rsid w:val="00FB3DC0"/>
    <w:rsid w:val="00FB450A"/>
    <w:rsid w:val="00FB605B"/>
    <w:rsid w:val="00FB68DF"/>
    <w:rsid w:val="00FC1B9B"/>
    <w:rsid w:val="00FC3910"/>
    <w:rsid w:val="00FC561F"/>
    <w:rsid w:val="00FC65CA"/>
    <w:rsid w:val="00FC684F"/>
    <w:rsid w:val="00FC7385"/>
    <w:rsid w:val="00FC7AF3"/>
    <w:rsid w:val="00FD4009"/>
    <w:rsid w:val="00FD496D"/>
    <w:rsid w:val="00FD640B"/>
    <w:rsid w:val="00FE2056"/>
    <w:rsid w:val="00FE2DF8"/>
    <w:rsid w:val="00FE3F4B"/>
    <w:rsid w:val="00FE3F84"/>
    <w:rsid w:val="00FE71B0"/>
    <w:rsid w:val="00FF006F"/>
    <w:rsid w:val="00FF0490"/>
    <w:rsid w:val="00FF501E"/>
    <w:rsid w:val="00FF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9505"/>
    <o:shapelayout v:ext="edit">
      <o:idmap v:ext="edit" data="1"/>
    </o:shapelayout>
  </w:shapeDefaults>
  <w:decimalSymbol w:val="."/>
  <w:listSeparator w:val=","/>
  <w14:docId w14:val="70E5C9C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1634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BD1634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BD1634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BD1634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BD163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D1634"/>
  </w:style>
  <w:style w:type="paragraph" w:styleId="ListParagraph">
    <w:name w:val="List Paragraph"/>
    <w:basedOn w:val="Normal"/>
    <w:uiPriority w:val="34"/>
    <w:qFormat/>
    <w:rsid w:val="00BD1634"/>
    <w:pPr>
      <w:ind w:left="720"/>
    </w:pPr>
  </w:style>
  <w:style w:type="character" w:styleId="Hyperlink">
    <w:name w:val="Hyperlink"/>
    <w:rsid w:val="00BD1634"/>
    <w:rPr>
      <w:color w:val="0000FF"/>
      <w:u w:val="single"/>
    </w:rPr>
  </w:style>
  <w:style w:type="paragraph" w:styleId="Header">
    <w:name w:val="header"/>
    <w:basedOn w:val="Normal"/>
    <w:link w:val="HeaderChar"/>
    <w:rsid w:val="00BD1634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BD1634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BD1634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BD1634"/>
    <w:pPr>
      <w:numPr>
        <w:numId w:val="1"/>
      </w:numPr>
    </w:pPr>
  </w:style>
  <w:style w:type="paragraph" w:customStyle="1" w:styleId="Outlinenumbering">
    <w:name w:val="Outline numbering"/>
    <w:basedOn w:val="Normal"/>
    <w:rsid w:val="00BD1634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BD1634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BD1634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D1634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D1634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BD1634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paragraph" w:styleId="Caption">
    <w:name w:val="caption"/>
    <w:basedOn w:val="Normal"/>
    <w:next w:val="Normal"/>
    <w:unhideWhenUsed/>
    <w:qFormat/>
    <w:rsid w:val="006C1BE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1B8D"/>
    <w:rPr>
      <w:color w:val="808080"/>
    </w:rPr>
  </w:style>
  <w:style w:type="character" w:customStyle="1" w:styleId="Red">
    <w:name w:val="Red"/>
    <w:basedOn w:val="DefaultParagraphFont"/>
    <w:uiPriority w:val="1"/>
    <w:rsid w:val="00421B8D"/>
    <w:rPr>
      <w:color w:val="FF0000"/>
    </w:rPr>
  </w:style>
  <w:style w:type="paragraph" w:customStyle="1" w:styleId="Code">
    <w:name w:val="Code"/>
    <w:basedOn w:val="Normal"/>
    <w:qFormat/>
    <w:rsid w:val="00BD1634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3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6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2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5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0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3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7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6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8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7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8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37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1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4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3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3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9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50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72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3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1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91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57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3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5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9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0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0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7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9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9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1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0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1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6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8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7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7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5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9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7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28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9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6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1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1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2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2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8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0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0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9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7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5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9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84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5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1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6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4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1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1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0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9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7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1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9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2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1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6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24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8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64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0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6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48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2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2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04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0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8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1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828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9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9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08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0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6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8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6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4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87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4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8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4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3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2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9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1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5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3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5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4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2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3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4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9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45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7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2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6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7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3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9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1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7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1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8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3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42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83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33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9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7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75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1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9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7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2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7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0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1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1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98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6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5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9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9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56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3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8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351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9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16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1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6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9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4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7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0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8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3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08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97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0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9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6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4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83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3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8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1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9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0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2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5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4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3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6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5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6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8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7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1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93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6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6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4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9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5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1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03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51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3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55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2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4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6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6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8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36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1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55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9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3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4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9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1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2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3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6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0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1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9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86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1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5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8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0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3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1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4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95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3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25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77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2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8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6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96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5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3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6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5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4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60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8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1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4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6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0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9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20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2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1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1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2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2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4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3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6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7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1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5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3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5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2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0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6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3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2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3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7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3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9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7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8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4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DC3151850ED491688D6BAE589DA5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46DD9-C2F0-46C9-85CA-7C049CA58A09}"/>
      </w:docPartPr>
      <w:docPartBody>
        <w:p w:rsidR="00F865EB" w:rsidRDefault="004506BA" w:rsidP="004506BA">
          <w:pPr>
            <w:pStyle w:val="4DC3151850ED491688D6BAE589DA5D44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616C265D24F859D3007FCCF3E3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2ED85-F464-412B-96DF-4897FED5F466}"/>
      </w:docPartPr>
      <w:docPartBody>
        <w:p w:rsidR="00F865EB" w:rsidRDefault="004506BA" w:rsidP="004506BA">
          <w:pPr>
            <w:pStyle w:val="F75616C265D24F859D3007FCCF3E3954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5A4057B9F54089BEDBC27F6B6BB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B3644-3EFF-4C02-B575-4009DC921A97}"/>
      </w:docPartPr>
      <w:docPartBody>
        <w:p w:rsidR="00F865EB" w:rsidRDefault="004506BA" w:rsidP="004506BA">
          <w:pPr>
            <w:pStyle w:val="9F5A4057B9F54089BEDBC27F6B6BBAF8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D55BD035944209657ED9AEE41F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25D2B-2522-4F13-8FBF-98A7F210E0C6}"/>
      </w:docPartPr>
      <w:docPartBody>
        <w:p w:rsidR="00F865EB" w:rsidRDefault="004506BA" w:rsidP="004506BA">
          <w:pPr>
            <w:pStyle w:val="2AFD55BD035944209657ED9AEE41F92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4B9670F7344139981F2A02ACE66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C6E18-8BC4-4C26-AFC9-F42B0D5F8D56}"/>
      </w:docPartPr>
      <w:docPartBody>
        <w:p w:rsidR="00F865EB" w:rsidRDefault="004506BA" w:rsidP="004506BA">
          <w:pPr>
            <w:pStyle w:val="A24B9670F7344139981F2A02ACE66257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A689B5EE0F4091800A730B425DC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F8C2D-945C-4AA7-B9C4-5FD0320CC3B9}"/>
      </w:docPartPr>
      <w:docPartBody>
        <w:p w:rsidR="00F865EB" w:rsidRDefault="004506BA" w:rsidP="004506BA">
          <w:pPr>
            <w:pStyle w:val="3BA689B5EE0F4091800A730B425DCA4F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44356E5A124CB4B7B4A261671C8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AA21B-D98E-4A85-8883-08AAB6F19CD8}"/>
      </w:docPartPr>
      <w:docPartBody>
        <w:p w:rsidR="00F865EB" w:rsidRDefault="004506BA" w:rsidP="004506BA">
          <w:pPr>
            <w:pStyle w:val="7D44356E5A124CB4B7B4A261671C81F8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307DB7705C44F49C904BEFBB165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62D8E-4197-44DF-AAD3-6A01B44BB3C2}"/>
      </w:docPartPr>
      <w:docPartBody>
        <w:p w:rsidR="00F865EB" w:rsidRDefault="004506BA" w:rsidP="004506BA">
          <w:pPr>
            <w:pStyle w:val="EF307DB7705C44F49C904BEFBB165FC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1011796B884ECCBB4329B471707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F587-08E8-40E6-9D5B-645AA2AB8CD6}"/>
      </w:docPartPr>
      <w:docPartBody>
        <w:p w:rsidR="00F865EB" w:rsidRDefault="004506BA" w:rsidP="004506BA">
          <w:pPr>
            <w:pStyle w:val="E41011796B884ECCBB4329B471707621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60330812D54EDA933C8E6C8300A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55C98-E856-4F46-917C-85F47107BEF8}"/>
      </w:docPartPr>
      <w:docPartBody>
        <w:p w:rsidR="00F865EB" w:rsidRDefault="004506BA" w:rsidP="004506BA">
          <w:pPr>
            <w:pStyle w:val="4C60330812D54EDA933C8E6C8300A47C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A7E7C351E04A6093FB668284B6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A8BF2-A322-4268-B1CA-30BE93937168}"/>
      </w:docPartPr>
      <w:docPartBody>
        <w:p w:rsidR="00F865EB" w:rsidRDefault="004506BA" w:rsidP="004506BA">
          <w:pPr>
            <w:pStyle w:val="61A7E7C351E04A6093FB668284B66FDA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1A701632D148DBA5CB22835868E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9D56-D8AA-44C7-99FF-EB5EA64226F3}"/>
      </w:docPartPr>
      <w:docPartBody>
        <w:p w:rsidR="00F865EB" w:rsidRDefault="004506BA" w:rsidP="004506BA">
          <w:pPr>
            <w:pStyle w:val="F91A701632D148DBA5CB22835868E72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C98723A4144DD6856327625DB07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668ED-CAE8-41C4-9D39-6FBBA6DF0180}"/>
      </w:docPartPr>
      <w:docPartBody>
        <w:p w:rsidR="00F865EB" w:rsidRDefault="004506BA" w:rsidP="004506BA">
          <w:pPr>
            <w:pStyle w:val="E3C98723A4144DD6856327625DB07ED4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2BCE95EC4B452E84F3982A467AB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ABBEA-8C10-4E11-A030-332F54CEF92F}"/>
      </w:docPartPr>
      <w:docPartBody>
        <w:p w:rsidR="00F865EB" w:rsidRDefault="004506BA" w:rsidP="004506BA">
          <w:pPr>
            <w:pStyle w:val="892BCE95EC4B452E84F3982A467AB5C3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5B04188B0D43C5B07DDDE22D62F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AFF7D-2974-41AB-BAB2-60C97D5FB575}"/>
      </w:docPartPr>
      <w:docPartBody>
        <w:p w:rsidR="00F865EB" w:rsidRDefault="004506BA" w:rsidP="004506BA">
          <w:pPr>
            <w:pStyle w:val="855B04188B0D43C5B07DDDE22D62FA9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75EC7CBCDF4028A8771BBF034F8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B2CF-1595-46EA-B3B6-DAF44B3BECCF}"/>
      </w:docPartPr>
      <w:docPartBody>
        <w:p w:rsidR="00F865EB" w:rsidRDefault="004506BA" w:rsidP="004506BA">
          <w:pPr>
            <w:pStyle w:val="0675EC7CBCDF4028A8771BBF034F8FA0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95BA8B7C894DFD9FEFF477F0A81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EB9CF-E7E1-463C-8F7E-B45804F75291}"/>
      </w:docPartPr>
      <w:docPartBody>
        <w:p w:rsidR="00F865EB" w:rsidRDefault="004506BA" w:rsidP="004506BA">
          <w:pPr>
            <w:pStyle w:val="D795BA8B7C894DFD9FEFF477F0A8177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7C048B832A424AB784C984FA89E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A9B02-2806-4352-ACD1-9ACE4A64AC46}"/>
      </w:docPartPr>
      <w:docPartBody>
        <w:p w:rsidR="00F865EB" w:rsidRDefault="004506BA" w:rsidP="004506BA">
          <w:pPr>
            <w:pStyle w:val="7D7C048B832A424AB784C984FA89E9C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89F0BE49354C978731557692012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E43DD-31B9-4D48-8BFB-4B048B7FC390}"/>
      </w:docPartPr>
      <w:docPartBody>
        <w:p w:rsidR="00F865EB" w:rsidRDefault="004506BA" w:rsidP="004506BA">
          <w:pPr>
            <w:pStyle w:val="FD89F0BE49354C97873155769201273C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7D32DBD254D7EA30AAC42999C9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3BC36-75A2-408C-943D-BA42A5B45FF1}"/>
      </w:docPartPr>
      <w:docPartBody>
        <w:p w:rsidR="00F865EB" w:rsidRDefault="004506BA" w:rsidP="004506BA">
          <w:pPr>
            <w:pStyle w:val="BF97D32DBD254D7EA30AAC42999C9C7D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C8A956B5D148CC8E96D11D2300B2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6B3FD-C61D-4695-A22A-85A1F9100AAD}"/>
      </w:docPartPr>
      <w:docPartBody>
        <w:p w:rsidR="00F865EB" w:rsidRDefault="004506BA" w:rsidP="004506BA">
          <w:pPr>
            <w:pStyle w:val="1BC8A956B5D148CC8E96D11D2300B2C7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F6F48A2EF14215A5017401A2902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56574-DDC5-42F1-9C97-AE0C82B6D42E}"/>
      </w:docPartPr>
      <w:docPartBody>
        <w:p w:rsidR="00F865EB" w:rsidRDefault="004506BA" w:rsidP="004506BA">
          <w:pPr>
            <w:pStyle w:val="58F6F48A2EF14215A5017401A29020E8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47591F10504FADB5AAB6863A54F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6F24E-41D8-4F7F-AEAD-5FB15476570F}"/>
      </w:docPartPr>
      <w:docPartBody>
        <w:p w:rsidR="00F865EB" w:rsidRDefault="004506BA" w:rsidP="004506BA">
          <w:pPr>
            <w:pStyle w:val="BF47591F10504FADB5AAB6863A54FF00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79A45BCD004EC2A0ABFF5560B95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FE4E6-1C10-45B2-874D-D057D6BFAB10}"/>
      </w:docPartPr>
      <w:docPartBody>
        <w:p w:rsidR="00F865EB" w:rsidRDefault="004506BA" w:rsidP="004506BA">
          <w:pPr>
            <w:pStyle w:val="2D79A45BCD004EC2A0ABFF5560B954DE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77C2B368524F148202F0FAB2E27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971F8-E806-4F42-9500-80D567CF3C65}"/>
      </w:docPartPr>
      <w:docPartBody>
        <w:p w:rsidR="00F865EB" w:rsidRDefault="004506BA" w:rsidP="004506BA">
          <w:pPr>
            <w:pStyle w:val="A977C2B368524F148202F0FAB2E2780F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8AA9369CDD4736864AAD09D87B4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A6691-2E9C-4E6D-9B4D-65E3031EE8BC}"/>
      </w:docPartPr>
      <w:docPartBody>
        <w:p w:rsidR="00F865EB" w:rsidRDefault="004506BA" w:rsidP="004506BA">
          <w:pPr>
            <w:pStyle w:val="7D8AA9369CDD4736864AAD09D87B4341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049F78AACB42578FBF44291376A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90C4C-3ED7-4E71-A7FC-FAE1FA860B9A}"/>
      </w:docPartPr>
      <w:docPartBody>
        <w:p w:rsidR="00F865EB" w:rsidRDefault="004506BA" w:rsidP="004506BA">
          <w:pPr>
            <w:pStyle w:val="DE049F78AACB42578FBF44291376A62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446AA9C9B945EDB7D3089BEC88D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736F3-883E-4F9E-98FE-C3F4B67841A1}"/>
      </w:docPartPr>
      <w:docPartBody>
        <w:p w:rsidR="00F865EB" w:rsidRDefault="004506BA" w:rsidP="004506BA">
          <w:pPr>
            <w:pStyle w:val="CD446AA9C9B945EDB7D3089BEC88D431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175270970441798234AFB26B050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6E1AE-0B64-406E-9C9B-56633A2F07E7}"/>
      </w:docPartPr>
      <w:docPartBody>
        <w:p w:rsidR="00F865EB" w:rsidRDefault="004506BA" w:rsidP="004506BA">
          <w:pPr>
            <w:pStyle w:val="79175270970441798234AFB26B050FFD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090C9168747FD94133D2372125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1C149-EDB2-46CB-A4BC-6D324D61485E}"/>
      </w:docPartPr>
      <w:docPartBody>
        <w:p w:rsidR="00F865EB" w:rsidRDefault="004506BA" w:rsidP="004506BA">
          <w:pPr>
            <w:pStyle w:val="829090C9168747FD94133D237212517F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5DCB3400BC4748A62E6587B37DC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22E02-9E62-4106-AC1B-77E0E454BA09}"/>
      </w:docPartPr>
      <w:docPartBody>
        <w:p w:rsidR="00F865EB" w:rsidRDefault="004506BA" w:rsidP="004506BA">
          <w:pPr>
            <w:pStyle w:val="625DCB3400BC4748A62E6587B37DC2AC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968C3A632A4426BADA24C267935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7F316-B703-40FE-B699-048B373FAA6C}"/>
      </w:docPartPr>
      <w:docPartBody>
        <w:p w:rsidR="00F865EB" w:rsidRDefault="004506BA" w:rsidP="004506BA">
          <w:pPr>
            <w:pStyle w:val="52968C3A632A4426BADA24C267935AFE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3F5AF49B50455DA235FAA665B91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6A6D3C-6CB3-426C-A21D-1E724F7B7955}"/>
      </w:docPartPr>
      <w:docPartBody>
        <w:p w:rsidR="00F865EB" w:rsidRDefault="004506BA" w:rsidP="004506BA">
          <w:pPr>
            <w:pStyle w:val="0A3F5AF49B50455DA235FAA665B9181D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807ADC85EB4FE8A810A51A2778C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BF2BE-F8D5-4B32-8A1F-608E27B6582A}"/>
      </w:docPartPr>
      <w:docPartBody>
        <w:p w:rsidR="00E77982" w:rsidRDefault="00D25B73" w:rsidP="00D25B73">
          <w:pPr>
            <w:pStyle w:val="3C807ADC85EB4FE8A810A51A2778C962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5901D5EB3F4DCFAE90994A0D2E2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97C79-67A9-4754-82BD-AED3FDC2311B}"/>
      </w:docPartPr>
      <w:docPartBody>
        <w:p w:rsidR="00E77982" w:rsidRDefault="00D25B73" w:rsidP="00D25B73">
          <w:pPr>
            <w:pStyle w:val="C75901D5EB3F4DCFAE90994A0D2E2DA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160239F2CA4292A65434BAE1F9C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1AE14-1693-49AE-A0B8-087FE12B08A2}"/>
      </w:docPartPr>
      <w:docPartBody>
        <w:p w:rsidR="00E77982" w:rsidRDefault="00D25B73" w:rsidP="00D25B73">
          <w:pPr>
            <w:pStyle w:val="FC160239F2CA4292A65434BAE1F9CBE7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3F026853EE4C528B9FA0934568C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6BC8E-DC71-4014-A364-A322E3164EF3}"/>
      </w:docPartPr>
      <w:docPartBody>
        <w:p w:rsidR="00E77982" w:rsidRDefault="00D25B73" w:rsidP="00D25B73">
          <w:pPr>
            <w:pStyle w:val="403F026853EE4C528B9FA0934568C46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061807EA664DF1838CE9CC7410B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7FA44-B932-493F-9C62-D62AD875D7E0}"/>
      </w:docPartPr>
      <w:docPartBody>
        <w:p w:rsidR="00E77982" w:rsidRDefault="00D25B73" w:rsidP="00D25B73">
          <w:pPr>
            <w:pStyle w:val="E4061807EA664DF1838CE9CC7410B7B8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6BA"/>
    <w:rsid w:val="004506BA"/>
    <w:rsid w:val="00D25B73"/>
    <w:rsid w:val="00E77982"/>
    <w:rsid w:val="00F8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5B73"/>
    <w:rPr>
      <w:color w:val="808080"/>
    </w:rPr>
  </w:style>
  <w:style w:type="paragraph" w:customStyle="1" w:styleId="4DC3151850ED491688D6BAE589DA5D44">
    <w:name w:val="4DC3151850ED491688D6BAE589DA5D44"/>
    <w:rsid w:val="004506BA"/>
  </w:style>
  <w:style w:type="paragraph" w:customStyle="1" w:styleId="F75616C265D24F859D3007FCCF3E3954">
    <w:name w:val="F75616C265D24F859D3007FCCF3E3954"/>
    <w:rsid w:val="004506BA"/>
  </w:style>
  <w:style w:type="paragraph" w:customStyle="1" w:styleId="9F5A4057B9F54089BEDBC27F6B6BBAF8">
    <w:name w:val="9F5A4057B9F54089BEDBC27F6B6BBAF8"/>
    <w:rsid w:val="004506BA"/>
  </w:style>
  <w:style w:type="paragraph" w:customStyle="1" w:styleId="2AFD55BD035944209657ED9AEE41F929">
    <w:name w:val="2AFD55BD035944209657ED9AEE41F929"/>
    <w:rsid w:val="004506BA"/>
  </w:style>
  <w:style w:type="paragraph" w:customStyle="1" w:styleId="A24B9670F7344139981F2A02ACE66257">
    <w:name w:val="A24B9670F7344139981F2A02ACE66257"/>
    <w:rsid w:val="004506BA"/>
  </w:style>
  <w:style w:type="paragraph" w:customStyle="1" w:styleId="3BA689B5EE0F4091800A730B425DCA4F">
    <w:name w:val="3BA689B5EE0F4091800A730B425DCA4F"/>
    <w:rsid w:val="004506BA"/>
  </w:style>
  <w:style w:type="paragraph" w:customStyle="1" w:styleId="7D44356E5A124CB4B7B4A261671C81F8">
    <w:name w:val="7D44356E5A124CB4B7B4A261671C81F8"/>
    <w:rsid w:val="004506BA"/>
  </w:style>
  <w:style w:type="paragraph" w:customStyle="1" w:styleId="EF307DB7705C44F49C904BEFBB165FC6">
    <w:name w:val="EF307DB7705C44F49C904BEFBB165FC6"/>
    <w:rsid w:val="004506BA"/>
  </w:style>
  <w:style w:type="paragraph" w:customStyle="1" w:styleId="983D5EF4FAE04CE38C66B3003E0FA02A">
    <w:name w:val="983D5EF4FAE04CE38C66B3003E0FA02A"/>
    <w:rsid w:val="004506BA"/>
  </w:style>
  <w:style w:type="paragraph" w:customStyle="1" w:styleId="E41011796B884ECCBB4329B471707621">
    <w:name w:val="E41011796B884ECCBB4329B471707621"/>
    <w:rsid w:val="004506BA"/>
  </w:style>
  <w:style w:type="paragraph" w:customStyle="1" w:styleId="E192292A695B47E39D6F7155BBC20FA2">
    <w:name w:val="E192292A695B47E39D6F7155BBC20FA2"/>
    <w:rsid w:val="004506BA"/>
  </w:style>
  <w:style w:type="paragraph" w:customStyle="1" w:styleId="4C60330812D54EDA933C8E6C8300A47C">
    <w:name w:val="4C60330812D54EDA933C8E6C8300A47C"/>
    <w:rsid w:val="004506BA"/>
  </w:style>
  <w:style w:type="paragraph" w:customStyle="1" w:styleId="8635854089FF4F55885BAF883C57A1EB">
    <w:name w:val="8635854089FF4F55885BAF883C57A1EB"/>
    <w:rsid w:val="004506BA"/>
  </w:style>
  <w:style w:type="paragraph" w:customStyle="1" w:styleId="61A7E7C351E04A6093FB668284B66FDA">
    <w:name w:val="61A7E7C351E04A6093FB668284B66FDA"/>
    <w:rsid w:val="004506BA"/>
  </w:style>
  <w:style w:type="paragraph" w:customStyle="1" w:styleId="200994CCF3EA466E992D090DC0F8894A">
    <w:name w:val="200994CCF3EA466E992D090DC0F8894A"/>
    <w:rsid w:val="004506BA"/>
  </w:style>
  <w:style w:type="paragraph" w:customStyle="1" w:styleId="F91A701632D148DBA5CB22835868E725">
    <w:name w:val="F91A701632D148DBA5CB22835868E725"/>
    <w:rsid w:val="004506BA"/>
  </w:style>
  <w:style w:type="paragraph" w:customStyle="1" w:styleId="D7AA72A11762465587A0DBB9D9C18748">
    <w:name w:val="D7AA72A11762465587A0DBB9D9C18748"/>
    <w:rsid w:val="004506BA"/>
  </w:style>
  <w:style w:type="paragraph" w:customStyle="1" w:styleId="E3C98723A4144DD6856327625DB07ED4">
    <w:name w:val="E3C98723A4144DD6856327625DB07ED4"/>
    <w:rsid w:val="004506BA"/>
  </w:style>
  <w:style w:type="paragraph" w:customStyle="1" w:styleId="C905346D4C374CF38669FD735FA92BCF">
    <w:name w:val="C905346D4C374CF38669FD735FA92BCF"/>
    <w:rsid w:val="004506BA"/>
  </w:style>
  <w:style w:type="paragraph" w:customStyle="1" w:styleId="1550FF30985745E49F8271DCC0B82970">
    <w:name w:val="1550FF30985745E49F8271DCC0B82970"/>
    <w:rsid w:val="004506BA"/>
  </w:style>
  <w:style w:type="paragraph" w:customStyle="1" w:styleId="3CD61716F153405F9DC987C8AC056484">
    <w:name w:val="3CD61716F153405F9DC987C8AC056484"/>
    <w:rsid w:val="004506BA"/>
  </w:style>
  <w:style w:type="paragraph" w:customStyle="1" w:styleId="892BCE95EC4B452E84F3982A467AB5C3">
    <w:name w:val="892BCE95EC4B452E84F3982A467AB5C3"/>
    <w:rsid w:val="004506BA"/>
  </w:style>
  <w:style w:type="paragraph" w:customStyle="1" w:styleId="FE63944656E84C26AE3B9650947D51FE">
    <w:name w:val="FE63944656E84C26AE3B9650947D51FE"/>
    <w:rsid w:val="004506BA"/>
  </w:style>
  <w:style w:type="paragraph" w:customStyle="1" w:styleId="855B04188B0D43C5B07DDDE22D62FA95">
    <w:name w:val="855B04188B0D43C5B07DDDE22D62FA95"/>
    <w:rsid w:val="004506BA"/>
  </w:style>
  <w:style w:type="paragraph" w:customStyle="1" w:styleId="C9639F18FA39430EBEC66F24BEC353E1">
    <w:name w:val="C9639F18FA39430EBEC66F24BEC353E1"/>
    <w:rsid w:val="004506BA"/>
  </w:style>
  <w:style w:type="paragraph" w:customStyle="1" w:styleId="0675EC7CBCDF4028A8771BBF034F8FA0">
    <w:name w:val="0675EC7CBCDF4028A8771BBF034F8FA0"/>
    <w:rsid w:val="004506BA"/>
  </w:style>
  <w:style w:type="paragraph" w:customStyle="1" w:styleId="D795BA8B7C894DFD9FEFF477F0A81775">
    <w:name w:val="D795BA8B7C894DFD9FEFF477F0A81775"/>
    <w:rsid w:val="004506BA"/>
  </w:style>
  <w:style w:type="paragraph" w:customStyle="1" w:styleId="7D7C048B832A424AB784C984FA89E9C5">
    <w:name w:val="7D7C048B832A424AB784C984FA89E9C5"/>
    <w:rsid w:val="004506BA"/>
  </w:style>
  <w:style w:type="paragraph" w:customStyle="1" w:styleId="FD89F0BE49354C97873155769201273C">
    <w:name w:val="FD89F0BE49354C97873155769201273C"/>
    <w:rsid w:val="004506BA"/>
  </w:style>
  <w:style w:type="paragraph" w:customStyle="1" w:styleId="BF97D32DBD254D7EA30AAC42999C9C7D">
    <w:name w:val="BF97D32DBD254D7EA30AAC42999C9C7D"/>
    <w:rsid w:val="004506BA"/>
  </w:style>
  <w:style w:type="paragraph" w:customStyle="1" w:styleId="9028D2C8E9A24FE590C60C358CFFB866">
    <w:name w:val="9028D2C8E9A24FE590C60C358CFFB866"/>
    <w:rsid w:val="004506BA"/>
  </w:style>
  <w:style w:type="paragraph" w:customStyle="1" w:styleId="411D79C8F7FE4B17A5191EC840B71E28">
    <w:name w:val="411D79C8F7FE4B17A5191EC840B71E28"/>
    <w:rsid w:val="004506BA"/>
  </w:style>
  <w:style w:type="paragraph" w:customStyle="1" w:styleId="1BC8A956B5D148CC8E96D11D2300B2C7">
    <w:name w:val="1BC8A956B5D148CC8E96D11D2300B2C7"/>
    <w:rsid w:val="004506BA"/>
  </w:style>
  <w:style w:type="paragraph" w:customStyle="1" w:styleId="6362780B925E46CFA643CF9C1F4CFE6E">
    <w:name w:val="6362780B925E46CFA643CF9C1F4CFE6E"/>
    <w:rsid w:val="004506BA"/>
  </w:style>
  <w:style w:type="paragraph" w:customStyle="1" w:styleId="58F6F48A2EF14215A5017401A29020E8">
    <w:name w:val="58F6F48A2EF14215A5017401A29020E8"/>
    <w:rsid w:val="004506BA"/>
  </w:style>
  <w:style w:type="paragraph" w:customStyle="1" w:styleId="76E9CF393FA243949883E2350498157C">
    <w:name w:val="76E9CF393FA243949883E2350498157C"/>
    <w:rsid w:val="004506BA"/>
  </w:style>
  <w:style w:type="paragraph" w:customStyle="1" w:styleId="BF47591F10504FADB5AAB6863A54FF00">
    <w:name w:val="BF47591F10504FADB5AAB6863A54FF00"/>
    <w:rsid w:val="004506BA"/>
  </w:style>
  <w:style w:type="paragraph" w:customStyle="1" w:styleId="9F5F7C7F8BD6426697847942E466555F">
    <w:name w:val="9F5F7C7F8BD6426697847942E466555F"/>
    <w:rsid w:val="004506BA"/>
  </w:style>
  <w:style w:type="paragraph" w:customStyle="1" w:styleId="2D79A45BCD004EC2A0ABFF5560B954DE">
    <w:name w:val="2D79A45BCD004EC2A0ABFF5560B954DE"/>
    <w:rsid w:val="004506BA"/>
  </w:style>
  <w:style w:type="paragraph" w:customStyle="1" w:styleId="AD40E686A9DF43899BB2B503050D319E">
    <w:name w:val="AD40E686A9DF43899BB2B503050D319E"/>
    <w:rsid w:val="004506BA"/>
  </w:style>
  <w:style w:type="paragraph" w:customStyle="1" w:styleId="A977C2B368524F148202F0FAB2E2780F">
    <w:name w:val="A977C2B368524F148202F0FAB2E2780F"/>
    <w:rsid w:val="004506BA"/>
  </w:style>
  <w:style w:type="paragraph" w:customStyle="1" w:styleId="EE30D4FBDB344DADBA529E03B5FEEECE">
    <w:name w:val="EE30D4FBDB344DADBA529E03B5FEEECE"/>
    <w:rsid w:val="004506BA"/>
  </w:style>
  <w:style w:type="paragraph" w:customStyle="1" w:styleId="7D8AA9369CDD4736864AAD09D87B4341">
    <w:name w:val="7D8AA9369CDD4736864AAD09D87B4341"/>
    <w:rsid w:val="004506BA"/>
  </w:style>
  <w:style w:type="paragraph" w:customStyle="1" w:styleId="C5562F2B29374D89AE55B2157861396E">
    <w:name w:val="C5562F2B29374D89AE55B2157861396E"/>
    <w:rsid w:val="004506BA"/>
  </w:style>
  <w:style w:type="paragraph" w:customStyle="1" w:styleId="DE049F78AACB42578FBF44291376A626">
    <w:name w:val="DE049F78AACB42578FBF44291376A626"/>
    <w:rsid w:val="004506BA"/>
  </w:style>
  <w:style w:type="paragraph" w:customStyle="1" w:styleId="C14FFB1ACF614A1D83BBE65CD4DC5836">
    <w:name w:val="C14FFB1ACF614A1D83BBE65CD4DC5836"/>
    <w:rsid w:val="004506BA"/>
  </w:style>
  <w:style w:type="paragraph" w:customStyle="1" w:styleId="CD446AA9C9B945EDB7D3089BEC88D431">
    <w:name w:val="CD446AA9C9B945EDB7D3089BEC88D431"/>
    <w:rsid w:val="004506BA"/>
  </w:style>
  <w:style w:type="paragraph" w:customStyle="1" w:styleId="7062BD8CF4054A1B94C2EA138970D26C">
    <w:name w:val="7062BD8CF4054A1B94C2EA138970D26C"/>
    <w:rsid w:val="004506BA"/>
  </w:style>
  <w:style w:type="paragraph" w:customStyle="1" w:styleId="79175270970441798234AFB26B050FFD">
    <w:name w:val="79175270970441798234AFB26B050FFD"/>
    <w:rsid w:val="004506BA"/>
  </w:style>
  <w:style w:type="paragraph" w:customStyle="1" w:styleId="C9D7E32E277C4267A44F27B900550072">
    <w:name w:val="C9D7E32E277C4267A44F27B900550072"/>
    <w:rsid w:val="004506BA"/>
  </w:style>
  <w:style w:type="paragraph" w:customStyle="1" w:styleId="829090C9168747FD94133D237212517F">
    <w:name w:val="829090C9168747FD94133D237212517F"/>
    <w:rsid w:val="004506BA"/>
  </w:style>
  <w:style w:type="paragraph" w:customStyle="1" w:styleId="3833ED7E93A84CBA882ADB734442EC1C">
    <w:name w:val="3833ED7E93A84CBA882ADB734442EC1C"/>
    <w:rsid w:val="004506BA"/>
  </w:style>
  <w:style w:type="paragraph" w:customStyle="1" w:styleId="625DCB3400BC4748A62E6587B37DC2AC">
    <w:name w:val="625DCB3400BC4748A62E6587B37DC2AC"/>
    <w:rsid w:val="004506BA"/>
  </w:style>
  <w:style w:type="paragraph" w:customStyle="1" w:styleId="698ADCEBC75C49389368E23B577713CD">
    <w:name w:val="698ADCEBC75C49389368E23B577713CD"/>
    <w:rsid w:val="004506BA"/>
  </w:style>
  <w:style w:type="paragraph" w:customStyle="1" w:styleId="52968C3A632A4426BADA24C267935AFE">
    <w:name w:val="52968C3A632A4426BADA24C267935AFE"/>
    <w:rsid w:val="004506BA"/>
  </w:style>
  <w:style w:type="paragraph" w:customStyle="1" w:styleId="31ED2C90054A4D70BED0AB4E1EA8E0E4">
    <w:name w:val="31ED2C90054A4D70BED0AB4E1EA8E0E4"/>
    <w:rsid w:val="004506BA"/>
  </w:style>
  <w:style w:type="paragraph" w:customStyle="1" w:styleId="0A3F5AF49B50455DA235FAA665B9181D">
    <w:name w:val="0A3F5AF49B50455DA235FAA665B9181D"/>
    <w:rsid w:val="004506BA"/>
  </w:style>
  <w:style w:type="paragraph" w:customStyle="1" w:styleId="3C807ADC85EB4FE8A810A51A2778C962">
    <w:name w:val="3C807ADC85EB4FE8A810A51A2778C962"/>
    <w:rsid w:val="00D25B73"/>
  </w:style>
  <w:style w:type="paragraph" w:customStyle="1" w:styleId="C75901D5EB3F4DCFAE90994A0D2E2DA5">
    <w:name w:val="C75901D5EB3F4DCFAE90994A0D2E2DA5"/>
    <w:rsid w:val="00D25B73"/>
  </w:style>
  <w:style w:type="paragraph" w:customStyle="1" w:styleId="FC160239F2CA4292A65434BAE1F9CBE7">
    <w:name w:val="FC160239F2CA4292A65434BAE1F9CBE7"/>
    <w:rsid w:val="00D25B73"/>
  </w:style>
  <w:style w:type="paragraph" w:customStyle="1" w:styleId="403F026853EE4C528B9FA0934568C469">
    <w:name w:val="403F026853EE4C528B9FA0934568C469"/>
    <w:rsid w:val="00D25B73"/>
  </w:style>
  <w:style w:type="paragraph" w:customStyle="1" w:styleId="E4061807EA664DF1838CE9CC7410B7B8">
    <w:name w:val="E4061807EA664DF1838CE9CC7410B7B8"/>
    <w:rsid w:val="00D25B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36561-7261-4281-A19C-8132831B0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9</Pages>
  <Words>2481</Words>
  <Characters>11435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13889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2017-12-15T02:15:00Z</dcterms:created>
  <dcterms:modified xsi:type="dcterms:W3CDTF">2023-01-12T13:30:00Z</dcterms:modified>
</cp:coreProperties>
</file>