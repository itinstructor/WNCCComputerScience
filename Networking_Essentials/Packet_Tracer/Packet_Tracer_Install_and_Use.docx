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6F4C3C" w14:textId="1AD887D6" w:rsidR="003B5A3B" w:rsidRDefault="000B3DBD" w:rsidP="00F95338">
      <w:pPr>
        <w:pStyle w:val="Heading1"/>
      </w:pPr>
      <w:r>
        <w:t>Packet Tracer</w:t>
      </w:r>
      <w:r w:rsidR="00BA4F76">
        <w:t xml:space="preserve"> Install and Use</w:t>
      </w:r>
    </w:p>
    <w:p w14:paraId="23CC59F0" w14:textId="323FD9F4" w:rsidR="000E522E" w:rsidRDefault="00B25610" w:rsidP="00017061">
      <w:r>
        <w:t xml:space="preserve">Time required: </w:t>
      </w:r>
      <w:r w:rsidR="00162ABF">
        <w:t>3</w:t>
      </w:r>
      <w:r>
        <w:t>0</w:t>
      </w:r>
      <w:r w:rsidR="000E522E" w:rsidRPr="000E522E">
        <w:t xml:space="preserve"> minutes</w:t>
      </w:r>
    </w:p>
    <w:p w14:paraId="71A3123E" w14:textId="77777777" w:rsidR="0002374B" w:rsidRDefault="0002374B" w:rsidP="0002374B">
      <w:r>
        <w:rPr>
          <w:b/>
        </w:rPr>
        <w:t>How to Create Screenshots:</w:t>
      </w:r>
      <w:r>
        <w:t xml:space="preserve"> Please use the Windows Snip and Sketch Tool or the Snipping Tool. Paste a screenshot of just the program you are working on. If you are snipping a virtual machine, make sure your focus is outside the virtual machine before you snip.</w:t>
      </w:r>
    </w:p>
    <w:p w14:paraId="17FFCE5C" w14:textId="77777777" w:rsidR="0002374B" w:rsidRDefault="0002374B" w:rsidP="00684750">
      <w:pPr>
        <w:pStyle w:val="ListParagraph"/>
        <w:numPr>
          <w:ilvl w:val="0"/>
          <w:numId w:val="3"/>
        </w:numPr>
      </w:pPr>
      <w:r>
        <w:t xml:space="preserve">Press and hold down the </w:t>
      </w:r>
      <w:r w:rsidRPr="00EC5DAF">
        <w:rPr>
          <w:b/>
        </w:rPr>
        <w:t>Windows key</w:t>
      </w:r>
      <w:r>
        <w:rPr>
          <w:b/>
        </w:rPr>
        <w:t xml:space="preserve"> </w:t>
      </w:r>
      <w:r>
        <w:t xml:space="preserve">&amp; </w:t>
      </w:r>
      <w:r w:rsidRPr="00EC5DAF">
        <w:rPr>
          <w:b/>
        </w:rPr>
        <w:t>Shift</w:t>
      </w:r>
      <w:r>
        <w:t xml:space="preserve">, then type </w:t>
      </w:r>
      <w:r w:rsidRPr="00EC5DAF">
        <w:rPr>
          <w:b/>
        </w:rPr>
        <w:t>S</w:t>
      </w:r>
      <w:r>
        <w:rPr>
          <w:b/>
        </w:rPr>
        <w:t xml:space="preserve">. </w:t>
      </w:r>
      <w:r w:rsidRPr="00EC5DAF">
        <w:t>This brings up the on-screen snipping</w:t>
      </w:r>
      <w:r>
        <w:t xml:space="preserve"> tool.</w:t>
      </w:r>
    </w:p>
    <w:p w14:paraId="4B9C6062" w14:textId="77777777" w:rsidR="0002374B" w:rsidRDefault="0002374B" w:rsidP="00684750">
      <w:pPr>
        <w:pStyle w:val="ListParagraph"/>
        <w:numPr>
          <w:ilvl w:val="0"/>
          <w:numId w:val="3"/>
        </w:numPr>
      </w:pPr>
      <w:r>
        <w:t>Click and Drag your mouse around whatever you want to snip.</w:t>
      </w:r>
    </w:p>
    <w:p w14:paraId="492A7BF3" w14:textId="77777777" w:rsidR="0002374B" w:rsidRDefault="0002374B" w:rsidP="00684750">
      <w:pPr>
        <w:pStyle w:val="ListParagraph"/>
        <w:numPr>
          <w:ilvl w:val="0"/>
          <w:numId w:val="3"/>
        </w:numPr>
      </w:pPr>
      <w:r>
        <w:t>Release the mouse button. This places the snip into the Windows Clipboard.</w:t>
      </w:r>
    </w:p>
    <w:p w14:paraId="7DE1E5C7" w14:textId="77777777" w:rsidR="0002374B" w:rsidRDefault="0002374B" w:rsidP="00684750">
      <w:pPr>
        <w:pStyle w:val="ListParagraph"/>
        <w:numPr>
          <w:ilvl w:val="0"/>
          <w:numId w:val="3"/>
        </w:numPr>
      </w:pPr>
      <w:r>
        <w:t xml:space="preserve">Go into Word or wherever you want to paste the snip. Hold down </w:t>
      </w:r>
      <w:r w:rsidRPr="00794F8E">
        <w:rPr>
          <w:b/>
        </w:rPr>
        <w:t>CTRL</w:t>
      </w:r>
      <w:r w:rsidRPr="00C36A8A">
        <w:t>, then type</w:t>
      </w:r>
      <w:r>
        <w:t xml:space="preserve"> </w:t>
      </w:r>
      <w:r w:rsidRPr="00794F8E">
        <w:rPr>
          <w:b/>
        </w:rPr>
        <w:t>V</w:t>
      </w:r>
      <w:r>
        <w:t xml:space="preserve"> to paste the snip.</w:t>
      </w:r>
    </w:p>
    <w:p w14:paraId="5E38EE97" w14:textId="77777777" w:rsidR="0002374B" w:rsidRDefault="0002374B" w:rsidP="00A00045">
      <w:pPr>
        <w:pStyle w:val="Heading2"/>
      </w:pPr>
      <w:r>
        <w:t>Lab Description</w:t>
      </w:r>
    </w:p>
    <w:p w14:paraId="446FC88B" w14:textId="77777777" w:rsidR="006D750C" w:rsidRDefault="00AD0897" w:rsidP="00AD0897">
      <w:r>
        <w:t>If you plan to pursue networking or s</w:t>
      </w:r>
      <w:r w:rsidRPr="00AD0897">
        <w:t>ecurity as your area of specialty in IT, you might consider earning a few Cisco networking certifications after you complete your CompTIA A+, Network+, and Security+ certifications.</w:t>
      </w:r>
    </w:p>
    <w:p w14:paraId="0EDAC2DF" w14:textId="77777777" w:rsidR="0035155F" w:rsidRDefault="00AD0897" w:rsidP="00AD0897">
      <w:r w:rsidRPr="00AD0897">
        <w:t>The Cisco Networking Academy website provides many useful tools for advancing your networking education. One of those tools is a network simulator called Packet Tracer.</w:t>
      </w:r>
    </w:p>
    <w:p w14:paraId="73ABD075" w14:textId="501348C0" w:rsidR="00AD0897" w:rsidRPr="00AD0897" w:rsidRDefault="00AD0897" w:rsidP="00AD0897">
      <w:r w:rsidRPr="00AD0897">
        <w:t>In this project, you download and install Packet Tracer, and create a very basic network using simulated devices in Packet Tracer. This version of Packet Tracer is free to the public, and your school does not have to be a member of Cisco’s Networking Academy for you to download and use it.</w:t>
      </w:r>
    </w:p>
    <w:p w14:paraId="216902D4" w14:textId="77777777" w:rsidR="00AD0897" w:rsidRPr="00AD0897" w:rsidRDefault="00AD0897" w:rsidP="00AD0897">
      <w:r w:rsidRPr="00AD0897">
        <w:t xml:space="preserve">To get the Packet Tracer download, you must first sign up for the free Introduction to Packet Tracer online course on the Cisco Networking Academy website. Complete the following steps to create your account: </w:t>
      </w:r>
    </w:p>
    <w:p w14:paraId="22AEE818" w14:textId="77777777" w:rsidR="00AD0897" w:rsidRDefault="00AD0897" w:rsidP="00684750">
      <w:pPr>
        <w:pStyle w:val="ListParagraph"/>
        <w:numPr>
          <w:ilvl w:val="0"/>
          <w:numId w:val="4"/>
        </w:numPr>
      </w:pPr>
      <w:r w:rsidRPr="00AD0897">
        <w:t xml:space="preserve">In your browser, navigate to </w:t>
      </w:r>
      <w:hyperlink r:id="rId7" w:history="1">
        <w:r w:rsidRPr="00B77B93">
          <w:rPr>
            <w:rStyle w:val="Hyperlink"/>
          </w:rPr>
          <w:t>www.netacad.com/courses/packet-tracer</w:t>
        </w:r>
      </w:hyperlink>
      <w:r w:rsidRPr="00AD0897">
        <w:t>. Enroll in the course.</w:t>
      </w:r>
    </w:p>
    <w:p w14:paraId="28466212" w14:textId="77777777" w:rsidR="00AD0897" w:rsidRDefault="00AD0897" w:rsidP="00684750">
      <w:pPr>
        <w:pStyle w:val="ListParagraph"/>
        <w:numPr>
          <w:ilvl w:val="0"/>
          <w:numId w:val="4"/>
        </w:numPr>
      </w:pPr>
      <w:r w:rsidRPr="00AD0897">
        <w:t>Open the confirmation email and confirm your email address. Configure your account and save this information in a safe place. You will need this information again.</w:t>
      </w:r>
    </w:p>
    <w:p w14:paraId="1436233B" w14:textId="77777777" w:rsidR="00FF3998" w:rsidRDefault="00AD0897" w:rsidP="00684750">
      <w:pPr>
        <w:pStyle w:val="ListParagraph"/>
        <w:numPr>
          <w:ilvl w:val="0"/>
          <w:numId w:val="4"/>
        </w:numPr>
      </w:pPr>
      <w:r w:rsidRPr="00AD0897">
        <w:t>Click Courses and select the Introduction to Packet Tracer course.</w:t>
      </w:r>
    </w:p>
    <w:p w14:paraId="42A192D9" w14:textId="205FD0B8" w:rsidR="003D0D4C" w:rsidRDefault="003D0D4C" w:rsidP="003D0D4C">
      <w:pPr>
        <w:pStyle w:val="ListParagraph"/>
        <w:numPr>
          <w:ilvl w:val="0"/>
          <w:numId w:val="4"/>
        </w:numPr>
      </w:pPr>
      <w:r w:rsidRPr="00AD0897">
        <w:lastRenderedPageBreak/>
        <w:t xml:space="preserve">Inside the course, click </w:t>
      </w:r>
      <w:r w:rsidRPr="00E166C5">
        <w:rPr>
          <w:b/>
          <w:bCs/>
        </w:rPr>
        <w:t>Student Resources</w:t>
      </w:r>
      <w:r w:rsidRPr="00AD0897">
        <w:t xml:space="preserve">, and then click </w:t>
      </w:r>
      <w:r w:rsidRPr="00E166C5">
        <w:rPr>
          <w:b/>
          <w:bCs/>
        </w:rPr>
        <w:t>Download and install the latest version of Packet Tracer.</w:t>
      </w:r>
      <w:r w:rsidRPr="00AD0897">
        <w:t xml:space="preserve"> Download the latest version for your computer</w:t>
      </w:r>
      <w:r>
        <w:t>.</w:t>
      </w:r>
      <w:r w:rsidRPr="00AD0897">
        <w:t xml:space="preserve"> </w:t>
      </w:r>
      <w:r w:rsidRPr="00D77EF6">
        <w:t>Decompress the zipped file and install Packet Tracer</w:t>
      </w:r>
      <w:r w:rsidRPr="00AD0897">
        <w:t xml:space="preserve">. </w:t>
      </w:r>
    </w:p>
    <w:p w14:paraId="49ED97BA" w14:textId="322B4C98" w:rsidR="00AD0897" w:rsidRPr="00AD0897" w:rsidRDefault="00AD0897" w:rsidP="00684750">
      <w:pPr>
        <w:pStyle w:val="ListParagraph"/>
        <w:numPr>
          <w:ilvl w:val="0"/>
          <w:numId w:val="4"/>
        </w:numPr>
      </w:pPr>
      <w:r w:rsidRPr="00AD0897">
        <w:t xml:space="preserve">When Packet Tracer opens, sign in with your Networking Academy account that you created earlier. If you see a Windows Security Alert, allow access through your firewall. Cisco Packet Tracer opens. The interface window is shown in </w:t>
      </w:r>
      <w:hyperlink r:id="rId8" w:history="1">
        <w:r w:rsidRPr="00AD0897">
          <w:t>Figure 7-66</w:t>
        </w:r>
      </w:hyperlink>
      <w:r w:rsidRPr="00AD0897">
        <w:t>.</w:t>
      </w:r>
    </w:p>
    <w:p w14:paraId="21029637" w14:textId="77777777" w:rsidR="00AD0897" w:rsidRPr="00AD0897" w:rsidRDefault="00AD0897" w:rsidP="00E536C7">
      <w:bookmarkStart w:id="0" w:name="PageEnd_376"/>
      <w:bookmarkEnd w:id="0"/>
      <w:r w:rsidRPr="00AD0897">
        <w:t>Explore the Packet Tracer window</w:t>
      </w:r>
    </w:p>
    <w:p w14:paraId="4EF482C2" w14:textId="4574A724" w:rsidR="00AD0897" w:rsidRPr="00AD0897" w:rsidRDefault="004B0838" w:rsidP="00AD0897">
      <w:r>
        <w:rPr>
          <w:noProof/>
        </w:rPr>
        <w:drawing>
          <wp:inline distT="0" distB="0" distL="0" distR="0" wp14:anchorId="0F20091F" wp14:editId="2F2A4880">
            <wp:extent cx="5993310" cy="29337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09464" cy="2941608"/>
                    </a:xfrm>
                    <a:prstGeom prst="rect">
                      <a:avLst/>
                    </a:prstGeom>
                    <a:noFill/>
                    <a:ln>
                      <a:noFill/>
                    </a:ln>
                  </pic:spPr>
                </pic:pic>
              </a:graphicData>
            </a:graphic>
          </wp:inline>
        </w:drawing>
      </w:r>
    </w:p>
    <w:p w14:paraId="15491D07" w14:textId="77777777" w:rsidR="00AD0897" w:rsidRPr="00E536C7" w:rsidRDefault="00AD0897" w:rsidP="00E536C7">
      <w:r w:rsidRPr="00E536C7">
        <w:t xml:space="preserve">Source: Cisco Systems, Inc. </w:t>
      </w:r>
    </w:p>
    <w:p w14:paraId="4DB3B905" w14:textId="77777777" w:rsidR="007D234B" w:rsidRDefault="00AD0897" w:rsidP="00AD0897">
      <w:r w:rsidRPr="00AD0897">
        <w:t xml:space="preserve">The Introduction to Packet Tracer course presents an excellent introduction to Packet Tracer and provides lab activities. </w:t>
      </w:r>
    </w:p>
    <w:p w14:paraId="30EB5323" w14:textId="1B78548D" w:rsidR="00AD0897" w:rsidRPr="00AD0897" w:rsidRDefault="007D234B" w:rsidP="00AD0897">
      <w:r>
        <w:t xml:space="preserve">We will </w:t>
      </w:r>
      <w:r w:rsidR="00AD0897" w:rsidRPr="00AD0897">
        <w:t>build a very simple network in Packet Tracer so you can begin to get familiar with the user interface.</w:t>
      </w:r>
    </w:p>
    <w:p w14:paraId="596F250D" w14:textId="5A696D99" w:rsidR="000C5A18" w:rsidRDefault="000C5A18" w:rsidP="000C5A18">
      <w:pPr>
        <w:pStyle w:val="ListParagraph"/>
        <w:numPr>
          <w:ilvl w:val="0"/>
          <w:numId w:val="45"/>
        </w:numPr>
      </w:pPr>
      <w:r>
        <w:t xml:space="preserve">Save your Packet Tracer file as </w:t>
      </w:r>
      <w:r w:rsidRPr="000C5A18">
        <w:rPr>
          <w:b/>
        </w:rPr>
        <w:t>PacketTracer</w:t>
      </w:r>
    </w:p>
    <w:p w14:paraId="1D87E8C5" w14:textId="74681EB6" w:rsidR="0094376E" w:rsidRDefault="00AD0897" w:rsidP="000C5A18">
      <w:pPr>
        <w:pStyle w:val="ListParagraph"/>
        <w:numPr>
          <w:ilvl w:val="0"/>
          <w:numId w:val="45"/>
        </w:numPr>
      </w:pPr>
      <w:r w:rsidRPr="00AD0897">
        <w:t>First you need a router. In Packet Tracer (and in most network diagrams), routers look like a hockey puck with four arrows on top. In the Devices pane, make sure the Network Devices group is selected and the Routers subgroup, is selected. Drag a 2901 router from the selection pane into the workspace.</w:t>
      </w:r>
    </w:p>
    <w:p w14:paraId="61618287" w14:textId="3C559F33" w:rsidR="00684750" w:rsidRDefault="00806300" w:rsidP="000C5A18">
      <w:pPr>
        <w:pStyle w:val="ListParagraph"/>
        <w:numPr>
          <w:ilvl w:val="0"/>
          <w:numId w:val="45"/>
        </w:numPr>
      </w:pPr>
      <w:r>
        <w:t>A</w:t>
      </w:r>
      <w:r w:rsidR="00AD0897" w:rsidRPr="00AD0897">
        <w:t>dd a switch. In network diagrams, switches look like rectangular boxes with four arrows on top. Click to select the Switches subgroup, then drag a 2960-24TT switch to the workspace.</w:t>
      </w:r>
    </w:p>
    <w:p w14:paraId="442EDC12" w14:textId="5FFA8640" w:rsidR="00AD0897" w:rsidRPr="00AD0897" w:rsidRDefault="008D02E4" w:rsidP="000C5A18">
      <w:pPr>
        <w:pStyle w:val="ListParagraph"/>
        <w:numPr>
          <w:ilvl w:val="0"/>
          <w:numId w:val="45"/>
        </w:numPr>
      </w:pPr>
      <w:r>
        <w:lastRenderedPageBreak/>
        <w:t>A</w:t>
      </w:r>
      <w:r w:rsidR="00AD0897" w:rsidRPr="00AD0897">
        <w:t xml:space="preserve">dd a couple of computers. Select the End Devices group. Drag a Generic PC and a Generic Laptop to the workspace. Arrange all the devices as shown in </w:t>
      </w:r>
      <w:hyperlink r:id="rId10" w:history="1">
        <w:r w:rsidR="00AD0897" w:rsidRPr="00AD0897">
          <w:t>Figure 7-67</w:t>
        </w:r>
      </w:hyperlink>
      <w:r w:rsidR="00AD0897" w:rsidRPr="00AD0897">
        <w:t>.</w:t>
      </w:r>
    </w:p>
    <w:p w14:paraId="54BD8198" w14:textId="77777777" w:rsidR="00AD0897" w:rsidRPr="00AD0897" w:rsidRDefault="00AD0897" w:rsidP="00AD0897">
      <w:bookmarkStart w:id="1" w:name="PageEnd_377"/>
      <w:bookmarkEnd w:id="1"/>
      <w:r w:rsidRPr="00AD0897">
        <w:t xml:space="preserve">Figure </w:t>
      </w:r>
      <w:r w:rsidRPr="00AD0897">
        <w:rPr>
          <w:rFonts w:eastAsia="Arial Unicode MS"/>
        </w:rPr>
        <w:t>7-67</w:t>
      </w:r>
    </w:p>
    <w:p w14:paraId="05218302" w14:textId="4EEE302B" w:rsidR="00AD0897" w:rsidRDefault="00AD0897" w:rsidP="00AD0897">
      <w:r w:rsidRPr="00AD0897">
        <w:t>Arrange the devices on your network diagram</w:t>
      </w:r>
    </w:p>
    <w:p w14:paraId="22BABF82" w14:textId="23F7EC9C" w:rsidR="008B2DB6" w:rsidRPr="00AD0897" w:rsidRDefault="008B2DB6" w:rsidP="00AD0897">
      <w:r>
        <w:rPr>
          <w:noProof/>
        </w:rPr>
        <w:drawing>
          <wp:inline distT="0" distB="0" distL="0" distR="0" wp14:anchorId="3BE421D5" wp14:editId="61F4DA93">
            <wp:extent cx="6115050" cy="44449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30698" cy="4456348"/>
                    </a:xfrm>
                    <a:prstGeom prst="rect">
                      <a:avLst/>
                    </a:prstGeom>
                    <a:noFill/>
                    <a:ln>
                      <a:noFill/>
                    </a:ln>
                  </pic:spPr>
                </pic:pic>
              </a:graphicData>
            </a:graphic>
          </wp:inline>
        </w:drawing>
      </w:r>
    </w:p>
    <w:p w14:paraId="7C7F3C9E" w14:textId="3ACBE553" w:rsidR="00684750" w:rsidRDefault="000D0184" w:rsidP="000C5A18">
      <w:pPr>
        <w:pStyle w:val="ListParagraph"/>
        <w:numPr>
          <w:ilvl w:val="0"/>
          <w:numId w:val="45"/>
        </w:numPr>
      </w:pPr>
      <w:r>
        <w:t>Y</w:t>
      </w:r>
      <w:r w:rsidR="00AD0897" w:rsidRPr="00AD0897">
        <w:t>ou’re ready to connect the devices with Ethernet cables. Click the orange lightning icon to select the Connections group. Use the lightning icon from the selection pane to automatically select the correct connection type for each connection you make.</w:t>
      </w:r>
      <w:r w:rsidR="00F12FEE">
        <w:t xml:space="preserve"> </w:t>
      </w:r>
      <w:r w:rsidR="00AD0897" w:rsidRPr="00AD0897">
        <w:t xml:space="preserve">After you click the </w:t>
      </w:r>
      <w:r w:rsidR="00AD0897" w:rsidRPr="00D234D1">
        <w:rPr>
          <w:b/>
        </w:rPr>
        <w:t>Automatically Choose Connection Type</w:t>
      </w:r>
      <w:r w:rsidR="00AD0897" w:rsidRPr="00AD0897">
        <w:t xml:space="preserve"> lightning icon, click </w:t>
      </w:r>
      <w:r w:rsidR="00AD0897" w:rsidRPr="000A7CEC">
        <w:rPr>
          <w:b/>
        </w:rPr>
        <w:t>PC0</w:t>
      </w:r>
      <w:r w:rsidR="00AD0897" w:rsidRPr="00AD0897">
        <w:t xml:space="preserve"> to start the connection, then click </w:t>
      </w:r>
      <w:r w:rsidR="00AD0897" w:rsidRPr="00D234D1">
        <w:rPr>
          <w:b/>
        </w:rPr>
        <w:t>Switch0</w:t>
      </w:r>
      <w:r w:rsidR="00AD0897" w:rsidRPr="00AD0897">
        <w:t xml:space="preserve"> to complete the connection. The link starts as orange, and as the connection is negotiated between the PC and the switch, the link turns to green on both ends.</w:t>
      </w:r>
    </w:p>
    <w:p w14:paraId="572D259C" w14:textId="77777777" w:rsidR="00684750" w:rsidRDefault="00AD0897" w:rsidP="000C5A18">
      <w:pPr>
        <w:pStyle w:val="ListParagraph"/>
        <w:numPr>
          <w:ilvl w:val="0"/>
          <w:numId w:val="45"/>
        </w:numPr>
      </w:pPr>
      <w:r w:rsidRPr="00AD0897">
        <w:t xml:space="preserve">Create an automatic connection from </w:t>
      </w:r>
      <w:r w:rsidRPr="002D07C9">
        <w:rPr>
          <w:b/>
        </w:rPr>
        <w:t>Laptop0</w:t>
      </w:r>
      <w:r w:rsidRPr="00AD0897">
        <w:t xml:space="preserve"> to </w:t>
      </w:r>
      <w:r w:rsidRPr="002D07C9">
        <w:rPr>
          <w:b/>
        </w:rPr>
        <w:t>Switch0</w:t>
      </w:r>
      <w:r w:rsidRPr="00AD0897">
        <w:t xml:space="preserve">, and another automatic connection from </w:t>
      </w:r>
      <w:r w:rsidRPr="002D07C9">
        <w:rPr>
          <w:b/>
        </w:rPr>
        <w:t>Switch0</w:t>
      </w:r>
      <w:r w:rsidRPr="00AD0897">
        <w:t xml:space="preserve"> to </w:t>
      </w:r>
      <w:r w:rsidRPr="002D07C9">
        <w:rPr>
          <w:b/>
        </w:rPr>
        <w:t>Router0</w:t>
      </w:r>
      <w:r w:rsidRPr="00AD0897">
        <w:t>. The laptop-to-switch connection will come up automatically. The switch-to-router connection will remain red because it requires additional configuration before it will work.</w:t>
      </w:r>
    </w:p>
    <w:p w14:paraId="79B140F1" w14:textId="77777777" w:rsidR="00A77276" w:rsidRDefault="00AD0897" w:rsidP="00A77276">
      <w:pPr>
        <w:pStyle w:val="ListParagraph"/>
        <w:numPr>
          <w:ilvl w:val="0"/>
          <w:numId w:val="45"/>
        </w:numPr>
      </w:pPr>
      <w:r w:rsidRPr="00AD0897">
        <w:lastRenderedPageBreak/>
        <w:t xml:space="preserve">Click </w:t>
      </w:r>
      <w:r w:rsidRPr="002D07C9">
        <w:rPr>
          <w:b/>
        </w:rPr>
        <w:t>Router0</w:t>
      </w:r>
      <w:r w:rsidRPr="00AD0897">
        <w:t xml:space="preserve"> to see its configuration window. On the Physical tab, you can see a picture of the device itself, both front and back. Explore this window to see what information is available to you, but don’t change anything. When you’re ready, click the </w:t>
      </w:r>
      <w:r w:rsidRPr="002D07C9">
        <w:rPr>
          <w:b/>
        </w:rPr>
        <w:t>Config</w:t>
      </w:r>
      <w:r w:rsidRPr="00AD0897">
        <w:t xml:space="preserve"> tab.</w:t>
      </w:r>
    </w:p>
    <w:p w14:paraId="03E2A276" w14:textId="38AA55FB" w:rsidR="00684750" w:rsidRDefault="00AD0897" w:rsidP="00A77276">
      <w:r w:rsidRPr="00AD0897">
        <w:t>In Packet Tracer, you can perform all the configurations at the CLI (command line interface) or through a GUI (graphic user interface). In this project, you’ll use the GUI options, and watch the Equivalent IOS Commands pane at the bottom of the window to see what commands you’re executing.</w:t>
      </w:r>
    </w:p>
    <w:p w14:paraId="35A4B74B" w14:textId="77777777" w:rsidR="00D350AC" w:rsidRDefault="00AD0897" w:rsidP="000C5A18">
      <w:pPr>
        <w:pStyle w:val="ListParagraph"/>
        <w:numPr>
          <w:ilvl w:val="0"/>
          <w:numId w:val="45"/>
        </w:numPr>
      </w:pPr>
      <w:r w:rsidRPr="00AD0897">
        <w:t xml:space="preserve">To activate the router’s interface, click the </w:t>
      </w:r>
      <w:r w:rsidRPr="005C190B">
        <w:rPr>
          <w:b/>
        </w:rPr>
        <w:t>GigabitEthernet0/0</w:t>
      </w:r>
      <w:r w:rsidRPr="00AD0897">
        <w:t xml:space="preserve"> interface in the left pane. Position the configuration window off to the side of the workspace so you can see Router0 and monitor any changes to the connection. Change the Port Status to On.</w:t>
      </w:r>
    </w:p>
    <w:p w14:paraId="5690A7DB" w14:textId="0B187B9C" w:rsidR="00E31896" w:rsidRPr="00E31896" w:rsidRDefault="00AD0897" w:rsidP="000C5A18">
      <w:pPr>
        <w:pStyle w:val="ListParagraph"/>
        <w:numPr>
          <w:ilvl w:val="0"/>
          <w:numId w:val="45"/>
        </w:numPr>
      </w:pPr>
      <w:r w:rsidRPr="00D350AC">
        <w:rPr>
          <w:b/>
          <w:bCs/>
        </w:rPr>
        <w:t>What happens to the connection in the workspace?</w:t>
      </w:r>
      <w:r w:rsidR="00D60678" w:rsidRPr="00D350AC">
        <w:rPr>
          <w:b/>
          <w:bCs/>
        </w:rPr>
        <w:br/>
      </w:r>
      <w:sdt>
        <w:sdtPr>
          <w:rPr>
            <w:rStyle w:val="Red"/>
          </w:rPr>
          <w:id w:val="421302912"/>
          <w:placeholder>
            <w:docPart w:val="81616F3739B64EF0825BFF5062344CE3"/>
          </w:placeholder>
          <w:showingPlcHdr/>
        </w:sdtPr>
        <w:sdtEndPr>
          <w:rPr>
            <w:rStyle w:val="Red"/>
          </w:rPr>
        </w:sdtEndPr>
        <w:sdtContent>
          <w:r w:rsidR="00E31896" w:rsidRPr="00E31896">
            <w:rPr>
              <w:rStyle w:val="PlaceholderText"/>
              <w:color w:val="FF0000"/>
            </w:rPr>
            <w:t>Click or tap here to enter text.</w:t>
          </w:r>
        </w:sdtContent>
      </w:sdt>
    </w:p>
    <w:p w14:paraId="7BCA6002" w14:textId="27534D95" w:rsidR="00D60678" w:rsidRDefault="00AD0897" w:rsidP="000C5A18">
      <w:pPr>
        <w:pStyle w:val="ListParagraph"/>
        <w:numPr>
          <w:ilvl w:val="0"/>
          <w:numId w:val="45"/>
        </w:numPr>
      </w:pPr>
      <w:r w:rsidRPr="00AD0897">
        <w:t xml:space="preserve">Let’s add IP configuration information. Give the connection the IP Address of </w:t>
      </w:r>
      <w:r w:rsidRPr="0013133F">
        <w:rPr>
          <w:b/>
        </w:rPr>
        <w:t>192.168.43.1</w:t>
      </w:r>
      <w:r w:rsidRPr="00AD0897">
        <w:t xml:space="preserve"> and a Subnet Mask of </w:t>
      </w:r>
      <w:r w:rsidRPr="0013133F">
        <w:rPr>
          <w:b/>
        </w:rPr>
        <w:t>255.255.255.0</w:t>
      </w:r>
      <w:r w:rsidRPr="00AD0897">
        <w:t xml:space="preserve">. </w:t>
      </w:r>
      <w:r w:rsidR="00686C13">
        <w:t>C</w:t>
      </w:r>
      <w:r w:rsidRPr="00AD0897">
        <w:t xml:space="preserve">lose </w:t>
      </w:r>
      <w:r w:rsidRPr="00686C13">
        <w:rPr>
          <w:b/>
        </w:rPr>
        <w:t>Router0</w:t>
      </w:r>
      <w:r w:rsidRPr="00AD0897">
        <w:t>’s configuration window.</w:t>
      </w:r>
    </w:p>
    <w:p w14:paraId="5B360CCD" w14:textId="77777777" w:rsidR="00D350AC" w:rsidRDefault="00686C13" w:rsidP="009855AE">
      <w:pPr>
        <w:pStyle w:val="ListParagraph"/>
        <w:numPr>
          <w:ilvl w:val="0"/>
          <w:numId w:val="45"/>
        </w:numPr>
      </w:pPr>
      <w:r>
        <w:t>A</w:t>
      </w:r>
      <w:r w:rsidR="00AD0897" w:rsidRPr="00AD0897">
        <w:t>dd IP address configuration information to the endpoint devices. Click PC0 to open its configuration window. Here, you could use the Config tab or tools from the Desktop tab. Click Desktop, then click IP Configuration. You have two options: DHCP or Static. For now, you’ll have to use Static.</w:t>
      </w:r>
    </w:p>
    <w:p w14:paraId="5528AFC1" w14:textId="2D095CB3" w:rsidR="00D60678" w:rsidRPr="00D350AC" w:rsidRDefault="00AD0897" w:rsidP="009855AE">
      <w:pPr>
        <w:pStyle w:val="ListParagraph"/>
        <w:numPr>
          <w:ilvl w:val="0"/>
          <w:numId w:val="45"/>
        </w:numPr>
        <w:rPr>
          <w:b/>
          <w:bCs/>
        </w:rPr>
      </w:pPr>
      <w:r w:rsidRPr="00D350AC">
        <w:rPr>
          <w:b/>
          <w:bCs/>
        </w:rPr>
        <w:t>Why?</w:t>
      </w:r>
    </w:p>
    <w:sdt>
      <w:sdtPr>
        <w:rPr>
          <w:rStyle w:val="Red"/>
        </w:rPr>
        <w:id w:val="-1794982615"/>
        <w:placeholder>
          <w:docPart w:val="D4DF50A3D54B49299C80EB78A24159F2"/>
        </w:placeholder>
        <w:showingPlcHdr/>
      </w:sdtPr>
      <w:sdtEndPr>
        <w:rPr>
          <w:rStyle w:val="Red"/>
        </w:rPr>
      </w:sdtEndPr>
      <w:sdtContent>
        <w:p w14:paraId="1F4B214D" w14:textId="77777777" w:rsidR="00BA21F8" w:rsidRDefault="00BA21F8" w:rsidP="00BA21F8">
          <w:pPr>
            <w:ind w:left="360"/>
            <w:rPr>
              <w:rStyle w:val="Red"/>
            </w:rPr>
          </w:pPr>
          <w:r w:rsidRPr="00B81549">
            <w:rPr>
              <w:rStyle w:val="PlaceholderText"/>
              <w:color w:val="FF0000"/>
            </w:rPr>
            <w:t>Click or tap here to enter text.</w:t>
          </w:r>
        </w:p>
      </w:sdtContent>
    </w:sdt>
    <w:p w14:paraId="4BB69541" w14:textId="45B1E846" w:rsidR="00AD0897" w:rsidRPr="00AD0897" w:rsidRDefault="00AD0897" w:rsidP="000C5A18">
      <w:pPr>
        <w:pStyle w:val="ListParagraph"/>
        <w:numPr>
          <w:ilvl w:val="0"/>
          <w:numId w:val="45"/>
        </w:numPr>
      </w:pPr>
      <w:r w:rsidRPr="00AD0897">
        <w:t xml:space="preserve">Make sure Static is selected, then give the PC the following IP configuration: </w:t>
      </w:r>
    </w:p>
    <w:p w14:paraId="3688CEDB" w14:textId="77777777" w:rsidR="00AD0897" w:rsidRPr="00AD0897" w:rsidRDefault="00AD0897" w:rsidP="00AD0897">
      <w:r w:rsidRPr="00AD0897">
        <w:t xml:space="preserve">IP Address: </w:t>
      </w:r>
      <w:r w:rsidRPr="00292832">
        <w:rPr>
          <w:b/>
          <w:bCs/>
        </w:rPr>
        <w:t>192.168.43.100</w:t>
      </w:r>
    </w:p>
    <w:p w14:paraId="39748525" w14:textId="77777777" w:rsidR="00AD0897" w:rsidRPr="00AD0897" w:rsidRDefault="00AD0897" w:rsidP="00AD0897">
      <w:r w:rsidRPr="00AD0897">
        <w:t xml:space="preserve">Subnet Mask: </w:t>
      </w:r>
      <w:r w:rsidRPr="00292832">
        <w:rPr>
          <w:b/>
          <w:bCs/>
        </w:rPr>
        <w:t>255.255.255.0</w:t>
      </w:r>
    </w:p>
    <w:p w14:paraId="4624B143" w14:textId="77777777" w:rsidR="00AD0897" w:rsidRPr="00AD0897" w:rsidRDefault="00AD0897" w:rsidP="00AD0897">
      <w:r w:rsidRPr="00AD0897">
        <w:t xml:space="preserve">Default Gateway: </w:t>
      </w:r>
      <w:r w:rsidRPr="00292832">
        <w:rPr>
          <w:b/>
          <w:bCs/>
        </w:rPr>
        <w:t>192.168.43.1</w:t>
      </w:r>
    </w:p>
    <w:p w14:paraId="08B1227F" w14:textId="3F404BBA" w:rsidR="00AD0897" w:rsidRPr="008848E3" w:rsidRDefault="00AD0897" w:rsidP="00AE5184">
      <w:pPr>
        <w:pStyle w:val="ListParagraph"/>
        <w:numPr>
          <w:ilvl w:val="0"/>
          <w:numId w:val="45"/>
        </w:numPr>
        <w:rPr>
          <w:b/>
          <w:bCs/>
        </w:rPr>
      </w:pPr>
      <w:r w:rsidRPr="008848E3">
        <w:rPr>
          <w:b/>
          <w:bCs/>
        </w:rPr>
        <w:t>With this configuration, what device will the PC use as its default gateway?</w:t>
      </w:r>
    </w:p>
    <w:sdt>
      <w:sdtPr>
        <w:rPr>
          <w:rStyle w:val="Red"/>
        </w:rPr>
        <w:id w:val="820544867"/>
        <w:placeholder>
          <w:docPart w:val="663E2AF7F0D044B8B1AEFC2B3DD342E0"/>
        </w:placeholder>
        <w:showingPlcHdr/>
      </w:sdtPr>
      <w:sdtEndPr>
        <w:rPr>
          <w:rStyle w:val="Red"/>
        </w:rPr>
      </w:sdtEndPr>
      <w:sdtContent>
        <w:p w14:paraId="483AEDD1" w14:textId="77777777" w:rsidR="00292832" w:rsidRDefault="00292832" w:rsidP="00292832">
          <w:pPr>
            <w:rPr>
              <w:rStyle w:val="Red"/>
            </w:rPr>
          </w:pPr>
          <w:r w:rsidRPr="00B81549">
            <w:rPr>
              <w:rStyle w:val="PlaceholderText"/>
              <w:color w:val="FF0000"/>
            </w:rPr>
            <w:t>Click or tap here to enter text.</w:t>
          </w:r>
        </w:p>
      </w:sdtContent>
    </w:sdt>
    <w:p w14:paraId="0E851CBC" w14:textId="77777777" w:rsidR="00AD0897" w:rsidRPr="00AD0897" w:rsidRDefault="00AD0897" w:rsidP="000C5A18">
      <w:pPr>
        <w:pStyle w:val="ListParagraph"/>
        <w:numPr>
          <w:ilvl w:val="0"/>
          <w:numId w:val="45"/>
        </w:numPr>
      </w:pPr>
      <w:r w:rsidRPr="00AD0897">
        <w:t xml:space="preserve">Close PC0’s configuration window, then use the same steps to give Laptop0 the following IP configuration: </w:t>
      </w:r>
    </w:p>
    <w:p w14:paraId="23AC0D6C" w14:textId="77777777" w:rsidR="00AD0897" w:rsidRPr="00AD0897" w:rsidRDefault="00AD0897" w:rsidP="00AD0897">
      <w:r w:rsidRPr="00AD0897">
        <w:lastRenderedPageBreak/>
        <w:t xml:space="preserve">IP Address: </w:t>
      </w:r>
      <w:r w:rsidRPr="009C5A20">
        <w:rPr>
          <w:b/>
          <w:bCs/>
        </w:rPr>
        <w:t>192.168.43.200</w:t>
      </w:r>
    </w:p>
    <w:p w14:paraId="1A8BB9C2" w14:textId="77777777" w:rsidR="00AD0897" w:rsidRPr="00AD0897" w:rsidRDefault="00AD0897" w:rsidP="00AD0897">
      <w:r w:rsidRPr="00AD0897">
        <w:t xml:space="preserve">Subnet Mask: </w:t>
      </w:r>
      <w:r w:rsidRPr="009C5A20">
        <w:rPr>
          <w:b/>
          <w:bCs/>
        </w:rPr>
        <w:t>255.255.255.0</w:t>
      </w:r>
    </w:p>
    <w:p w14:paraId="7D6212ED" w14:textId="77777777" w:rsidR="00AD0897" w:rsidRPr="00AD0897" w:rsidRDefault="00AD0897" w:rsidP="00AD0897">
      <w:r w:rsidRPr="00AD0897">
        <w:t xml:space="preserve">Default Gateway: </w:t>
      </w:r>
      <w:r w:rsidRPr="009C5A20">
        <w:rPr>
          <w:b/>
          <w:bCs/>
        </w:rPr>
        <w:t>192.168.43.1</w:t>
      </w:r>
    </w:p>
    <w:p w14:paraId="448DABA6" w14:textId="77777777" w:rsidR="0022522F" w:rsidRDefault="00AD0897" w:rsidP="000C5A18">
      <w:pPr>
        <w:pStyle w:val="ListParagraph"/>
        <w:numPr>
          <w:ilvl w:val="0"/>
          <w:numId w:val="45"/>
        </w:numPr>
      </w:pPr>
      <w:r w:rsidRPr="00AD0897">
        <w:t>On Laptop0, close the IP Configuration pane. On the Desktop tab, click Command Prompt. Ping PC0</w:t>
      </w:r>
      <w:r w:rsidR="00E5720B">
        <w:t>’s IP address</w:t>
      </w:r>
      <w:r w:rsidRPr="00AD0897">
        <w:t xml:space="preserve"> from Laptop0.</w:t>
      </w:r>
    </w:p>
    <w:p w14:paraId="4E71B40F" w14:textId="07C25042" w:rsidR="00D60678" w:rsidRPr="008848E3" w:rsidRDefault="00AD0897" w:rsidP="000C5A18">
      <w:pPr>
        <w:pStyle w:val="ListParagraph"/>
        <w:numPr>
          <w:ilvl w:val="0"/>
          <w:numId w:val="45"/>
        </w:numPr>
        <w:rPr>
          <w:b/>
          <w:bCs/>
        </w:rPr>
      </w:pPr>
      <w:r w:rsidRPr="008848E3">
        <w:rPr>
          <w:b/>
          <w:bCs/>
        </w:rPr>
        <w:t>What command did you use? Did it work?</w:t>
      </w:r>
    </w:p>
    <w:sdt>
      <w:sdtPr>
        <w:rPr>
          <w:rStyle w:val="Red"/>
        </w:rPr>
        <w:id w:val="1029756402"/>
        <w:placeholder>
          <w:docPart w:val="9E4F38CDA2DF4170A7CD5AE111C21F2E"/>
        </w:placeholder>
        <w:showingPlcHdr/>
      </w:sdtPr>
      <w:sdtEndPr>
        <w:rPr>
          <w:rStyle w:val="Red"/>
        </w:rPr>
      </w:sdtEndPr>
      <w:sdtContent>
        <w:p w14:paraId="07055230" w14:textId="77777777" w:rsidR="009C5A20" w:rsidRDefault="009C5A20" w:rsidP="009C5A20">
          <w:pPr>
            <w:rPr>
              <w:rStyle w:val="Red"/>
            </w:rPr>
          </w:pPr>
          <w:r w:rsidRPr="00B81549">
            <w:rPr>
              <w:rStyle w:val="PlaceholderText"/>
              <w:color w:val="FF0000"/>
            </w:rPr>
            <w:t>Click or tap here to enter text.</w:t>
          </w:r>
        </w:p>
      </w:sdtContent>
    </w:sdt>
    <w:p w14:paraId="794575E7" w14:textId="77777777" w:rsidR="00D510C7" w:rsidRDefault="00AD0897" w:rsidP="000C5A18">
      <w:pPr>
        <w:pStyle w:val="ListParagraph"/>
        <w:numPr>
          <w:ilvl w:val="0"/>
          <w:numId w:val="45"/>
        </w:numPr>
      </w:pPr>
      <w:r w:rsidRPr="00AD0897">
        <w:t xml:space="preserve">You can use Simulation mode to watch the ping messages travel over the network. Close Laptop0’s configuration window, then click the Simulation mode tab in the bottom right of the Packet Tracer window (refer back to </w:t>
      </w:r>
      <w:hyperlink r:id="rId12" w:history="1">
        <w:r w:rsidRPr="00AD0897">
          <w:t>Figure 7-66</w:t>
        </w:r>
      </w:hyperlink>
      <w:r w:rsidRPr="00AD0897">
        <w:t>). Open Laptop0’s Command Prompt window again, and position this window off to the side of the workspace so you can s</w:t>
      </w:r>
      <w:r w:rsidR="00FA09F8">
        <w:t>ee the devices. Ping the router’s IP address.</w:t>
      </w:r>
    </w:p>
    <w:p w14:paraId="2D4BB6A5" w14:textId="78C92124" w:rsidR="00D60678" w:rsidRPr="00D15278" w:rsidRDefault="00AD0897" w:rsidP="000C5A18">
      <w:pPr>
        <w:pStyle w:val="ListParagraph"/>
        <w:numPr>
          <w:ilvl w:val="0"/>
          <w:numId w:val="45"/>
        </w:numPr>
        <w:rPr>
          <w:b/>
          <w:bCs/>
        </w:rPr>
      </w:pPr>
      <w:r w:rsidRPr="00D15278">
        <w:rPr>
          <w:b/>
          <w:bCs/>
        </w:rPr>
        <w:t>What command did you use? Did it work?</w:t>
      </w:r>
    </w:p>
    <w:sdt>
      <w:sdtPr>
        <w:rPr>
          <w:rStyle w:val="Red"/>
        </w:rPr>
        <w:id w:val="-97637010"/>
        <w:placeholder>
          <w:docPart w:val="B3BB275129E9496AB0DD8DE9B6A80617"/>
        </w:placeholder>
        <w:showingPlcHdr/>
      </w:sdtPr>
      <w:sdtEndPr>
        <w:rPr>
          <w:rStyle w:val="Red"/>
        </w:rPr>
      </w:sdtEndPr>
      <w:sdtContent>
        <w:p w14:paraId="10C026B4" w14:textId="77777777" w:rsidR="002624EF" w:rsidRDefault="002624EF" w:rsidP="002624EF">
          <w:pPr>
            <w:rPr>
              <w:rStyle w:val="Red"/>
            </w:rPr>
          </w:pPr>
          <w:r w:rsidRPr="00B81549">
            <w:rPr>
              <w:rStyle w:val="PlaceholderText"/>
              <w:color w:val="FF0000"/>
            </w:rPr>
            <w:t>Click or tap here to enter text.</w:t>
          </w:r>
        </w:p>
      </w:sdtContent>
    </w:sdt>
    <w:p w14:paraId="4C90D576" w14:textId="0E3B88AF" w:rsidR="00D15278" w:rsidRDefault="00D15278" w:rsidP="000C5A18">
      <w:pPr>
        <w:pStyle w:val="ListParagraph"/>
        <w:numPr>
          <w:ilvl w:val="0"/>
          <w:numId w:val="45"/>
        </w:numPr>
        <w:rPr>
          <w:b/>
          <w:bCs/>
        </w:rPr>
      </w:pPr>
      <w:r w:rsidRPr="00D15278">
        <w:rPr>
          <w:b/>
          <w:bCs/>
        </w:rPr>
        <w:t>Insert a screenshot of the ping results.</w:t>
      </w:r>
    </w:p>
    <w:sdt>
      <w:sdtPr>
        <w:rPr>
          <w:rStyle w:val="Red"/>
        </w:rPr>
        <w:id w:val="-307165754"/>
        <w:placeholder>
          <w:docPart w:val="236721DA451342079DBB3526A306634D"/>
        </w:placeholder>
        <w:showingPlcHdr/>
      </w:sdtPr>
      <w:sdtEndPr>
        <w:rPr>
          <w:rStyle w:val="Red"/>
        </w:rPr>
      </w:sdtEndPr>
      <w:sdtContent>
        <w:p w14:paraId="5A3DB4B3" w14:textId="77777777" w:rsidR="00D15278" w:rsidRDefault="00D15278" w:rsidP="00D15278">
          <w:pPr>
            <w:ind w:left="360"/>
            <w:rPr>
              <w:rStyle w:val="Red"/>
            </w:rPr>
          </w:pPr>
          <w:r w:rsidRPr="00D15278">
            <w:rPr>
              <w:rStyle w:val="PlaceholderText"/>
              <w:color w:val="FF0000"/>
            </w:rPr>
            <w:t>Click or tap here to enter text.</w:t>
          </w:r>
        </w:p>
      </w:sdtContent>
    </w:sdt>
    <w:p w14:paraId="78A1A7DA" w14:textId="77777777" w:rsidR="00D15278" w:rsidRPr="00D15278" w:rsidRDefault="00AD0897" w:rsidP="000C5A18">
      <w:pPr>
        <w:pStyle w:val="ListParagraph"/>
        <w:numPr>
          <w:ilvl w:val="0"/>
          <w:numId w:val="45"/>
        </w:numPr>
      </w:pPr>
      <w:r w:rsidRPr="00D15278">
        <w:t xml:space="preserve">This network is not connected to a simulated WAN connection, although it could be. </w:t>
      </w:r>
    </w:p>
    <w:p w14:paraId="3CBA13D9" w14:textId="2A8CDA5B" w:rsidR="00E5616C" w:rsidRPr="00D15278" w:rsidRDefault="00AD0897" w:rsidP="000C5A18">
      <w:pPr>
        <w:pStyle w:val="ListParagraph"/>
        <w:numPr>
          <w:ilvl w:val="0"/>
          <w:numId w:val="45"/>
        </w:numPr>
        <w:rPr>
          <w:b/>
          <w:bCs/>
        </w:rPr>
      </w:pPr>
      <w:r w:rsidRPr="00D15278">
        <w:rPr>
          <w:b/>
          <w:bCs/>
        </w:rPr>
        <w:t>Which device in this network would you connect to the modem for the ISP’s network?</w:t>
      </w:r>
    </w:p>
    <w:p w14:paraId="1801CF52" w14:textId="499840A7" w:rsidR="002624EF" w:rsidRDefault="00B40A07" w:rsidP="00E5616C">
      <w:pPr>
        <w:ind w:left="360"/>
        <w:rPr>
          <w:rStyle w:val="Red"/>
        </w:rPr>
      </w:pPr>
      <w:sdt>
        <w:sdtPr>
          <w:rPr>
            <w:rStyle w:val="Red"/>
          </w:rPr>
          <w:id w:val="-1534180865"/>
          <w:placeholder>
            <w:docPart w:val="B50332A21495487E9846F4C4F5766C6F"/>
          </w:placeholder>
          <w:showingPlcHdr/>
        </w:sdtPr>
        <w:sdtEndPr>
          <w:rPr>
            <w:rStyle w:val="Red"/>
          </w:rPr>
        </w:sdtEndPr>
        <w:sdtContent>
          <w:r w:rsidR="002624EF" w:rsidRPr="00E5616C">
            <w:rPr>
              <w:rStyle w:val="PlaceholderText"/>
              <w:color w:val="FF0000"/>
            </w:rPr>
            <w:t>Click or tap here to enter text.</w:t>
          </w:r>
        </w:sdtContent>
      </w:sdt>
    </w:p>
    <w:p w14:paraId="532A9A56" w14:textId="77777777" w:rsidR="00AA70AC" w:rsidRPr="00806907" w:rsidRDefault="00AA70AC" w:rsidP="000C5A18">
      <w:pPr>
        <w:pStyle w:val="ListParagraph"/>
        <w:numPr>
          <w:ilvl w:val="0"/>
          <w:numId w:val="45"/>
        </w:numPr>
        <w:rPr>
          <w:b/>
          <w:bCs/>
        </w:rPr>
      </w:pPr>
      <w:r w:rsidRPr="00806907">
        <w:rPr>
          <w:b/>
          <w:bCs/>
        </w:rPr>
        <w:t>Insert a screenshot of your final work in Packet Tracer.</w:t>
      </w:r>
    </w:p>
    <w:p w14:paraId="2B694432" w14:textId="43CDEA64" w:rsidR="00AA70AC" w:rsidRDefault="00AA70AC" w:rsidP="00AA70AC">
      <w:pPr>
        <w:ind w:left="360"/>
        <w:rPr>
          <w:rStyle w:val="Red"/>
        </w:rPr>
      </w:pPr>
      <w:r w:rsidRPr="00AA70AC">
        <w:rPr>
          <w:rStyle w:val="Red"/>
        </w:rPr>
        <w:t>Click or tap here to enter text.</w:t>
      </w:r>
    </w:p>
    <w:p w14:paraId="0C4F38E2" w14:textId="0A89E8EA" w:rsidR="008874AC" w:rsidRPr="008874AC" w:rsidRDefault="008874AC" w:rsidP="008874AC">
      <w:r w:rsidRPr="008874AC">
        <w:rPr>
          <w:b/>
          <w:bCs/>
        </w:rPr>
        <w:t>Assignment Submission:</w:t>
      </w:r>
      <w:r w:rsidRPr="008874AC">
        <w:t xml:space="preserve"> Attach this completed document and your Packet Tracer file to the assignment in BlackBoard</w:t>
      </w:r>
      <w:r w:rsidR="00806907">
        <w:t>.</w:t>
      </w:r>
    </w:p>
    <w:p w14:paraId="67397708" w14:textId="67B91ADE" w:rsidR="008931BB" w:rsidRPr="00AD0897" w:rsidRDefault="00AD0897" w:rsidP="00AD0897">
      <w:r w:rsidRPr="00AD0897">
        <w:t>Packet Tracer gives you a safe and fun environment to explore networking concepts. Take a few minutes to look around the Packet Tracer menus and options, and perhaps add more devices to your network. When you’re ready, close all open windows.</w:t>
      </w:r>
    </w:p>
    <w:sectPr w:rsidR="008931BB" w:rsidRPr="00AD0897" w:rsidSect="00EF7C58">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37E2D" w14:textId="77777777" w:rsidR="006171F7" w:rsidRDefault="006171F7" w:rsidP="00C71F9B">
      <w:r>
        <w:separator/>
      </w:r>
    </w:p>
  </w:endnote>
  <w:endnote w:type="continuationSeparator" w:id="0">
    <w:p w14:paraId="35233A96" w14:textId="77777777" w:rsidR="006171F7" w:rsidRDefault="006171F7" w:rsidP="00C71F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67DFA" w14:textId="77777777" w:rsidR="00B40A07" w:rsidRDefault="00B40A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B9E9B" w14:textId="6B362319" w:rsidR="00C71F9B" w:rsidRPr="00C71F9B" w:rsidRDefault="00B40A07" w:rsidP="001B6065">
    <w:pPr>
      <w:pStyle w:val="Footer"/>
    </w:pPr>
    <w:r>
      <w:t xml:space="preserve">Packet Tracer </w:t>
    </w:r>
    <w:r w:rsidR="00FD64ED">
      <w:t>Install and Use</w:t>
    </w:r>
    <w:r w:rsidR="00C71F9B" w:rsidRPr="00C71F9B">
      <w:tab/>
      <w:t xml:space="preserve">Page </w:t>
    </w:r>
    <w:r w:rsidR="00C71F9B" w:rsidRPr="00C71F9B">
      <w:fldChar w:fldCharType="begin"/>
    </w:r>
    <w:r w:rsidR="00C71F9B" w:rsidRPr="00C71F9B">
      <w:instrText xml:space="preserve"> PAGE </w:instrText>
    </w:r>
    <w:r w:rsidR="00C71F9B" w:rsidRPr="00C71F9B">
      <w:fldChar w:fldCharType="separate"/>
    </w:r>
    <w:r w:rsidR="00CB30AF">
      <w:rPr>
        <w:noProof/>
      </w:rPr>
      <w:t>5</w:t>
    </w:r>
    <w:r w:rsidR="00C71F9B" w:rsidRPr="00C71F9B">
      <w:fldChar w:fldCharType="end"/>
    </w:r>
    <w:r w:rsidR="00C71F9B" w:rsidRPr="00C71F9B">
      <w:t xml:space="preserve"> of </w:t>
    </w:r>
    <w:r w:rsidR="003B09BA">
      <w:rPr>
        <w:noProof/>
      </w:rPr>
      <w:fldChar w:fldCharType="begin"/>
    </w:r>
    <w:r w:rsidR="003B09BA">
      <w:rPr>
        <w:noProof/>
      </w:rPr>
      <w:instrText xml:space="preserve"> NUMPAGES </w:instrText>
    </w:r>
    <w:r w:rsidR="003B09BA">
      <w:rPr>
        <w:noProof/>
      </w:rPr>
      <w:fldChar w:fldCharType="separate"/>
    </w:r>
    <w:r w:rsidR="00CB30AF">
      <w:rPr>
        <w:noProof/>
      </w:rPr>
      <w:t>5</w:t>
    </w:r>
    <w:r w:rsidR="003B09BA">
      <w:rPr>
        <w:noProof/>
      </w:rPr>
      <w:fldChar w:fldCharType="end"/>
    </w:r>
    <w:r w:rsidR="00C71F9B" w:rsidRPr="00C71F9B">
      <w:tab/>
      <w:t xml:space="preserve">Revised: </w:t>
    </w:r>
    <w:r w:rsidR="007D7390">
      <w:t>04</w:t>
    </w:r>
    <w:r w:rsidR="00A97843">
      <w:t>/</w:t>
    </w:r>
    <w:r w:rsidR="007D7390">
      <w:t>03</w:t>
    </w:r>
    <w:r w:rsidR="00A97843">
      <w:t>/20</w:t>
    </w:r>
    <w:r w:rsidR="009B4343">
      <w:t>2</w:t>
    </w:r>
    <w:r w:rsidR="007D7390">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60B97" w14:textId="77777777" w:rsidR="00B40A07" w:rsidRDefault="00B40A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A4E49" w14:textId="77777777" w:rsidR="006171F7" w:rsidRDefault="006171F7" w:rsidP="00C71F9B">
      <w:r>
        <w:separator/>
      </w:r>
    </w:p>
  </w:footnote>
  <w:footnote w:type="continuationSeparator" w:id="0">
    <w:p w14:paraId="1D6D8F03" w14:textId="77777777" w:rsidR="006171F7" w:rsidRDefault="006171F7" w:rsidP="00C71F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9369D" w14:textId="77777777" w:rsidR="00B40A07" w:rsidRDefault="00B40A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DFB01" w14:textId="77777777" w:rsidR="00B40A07" w:rsidRDefault="00B40A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87F5F" w14:textId="77777777" w:rsidR="00B40A07" w:rsidRDefault="00B40A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5E141C0"/>
    <w:multiLevelType w:val="hybridMultilevel"/>
    <w:tmpl w:val="32426A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4EB224D"/>
    <w:multiLevelType w:val="hybridMultilevel"/>
    <w:tmpl w:val="27B467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2CEB72C5"/>
    <w:multiLevelType w:val="multilevel"/>
    <w:tmpl w:val="87B83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6"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A177064"/>
    <w:multiLevelType w:val="hybridMultilevel"/>
    <w:tmpl w:val="C3E22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5951DA5"/>
    <w:multiLevelType w:val="hybridMultilevel"/>
    <w:tmpl w:val="D3505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5"/>
  </w:num>
  <w:num w:numId="2">
    <w:abstractNumId w:val="23"/>
  </w:num>
  <w:num w:numId="3">
    <w:abstractNumId w:val="1"/>
  </w:num>
  <w:num w:numId="4">
    <w:abstractNumId w:val="30"/>
  </w:num>
  <w:num w:numId="5">
    <w:abstractNumId w:val="3"/>
  </w:num>
  <w:num w:numId="6">
    <w:abstractNumId w:val="20"/>
  </w:num>
  <w:num w:numId="7">
    <w:abstractNumId w:val="45"/>
  </w:num>
  <w:num w:numId="8">
    <w:abstractNumId w:val="13"/>
  </w:num>
  <w:num w:numId="9">
    <w:abstractNumId w:val="40"/>
  </w:num>
  <w:num w:numId="10">
    <w:abstractNumId w:val="15"/>
  </w:num>
  <w:num w:numId="11">
    <w:abstractNumId w:val="26"/>
  </w:num>
  <w:num w:numId="12">
    <w:abstractNumId w:val="12"/>
  </w:num>
  <w:num w:numId="13">
    <w:abstractNumId w:val="11"/>
  </w:num>
  <w:num w:numId="14">
    <w:abstractNumId w:val="33"/>
  </w:num>
  <w:num w:numId="15">
    <w:abstractNumId w:val="0"/>
  </w:num>
  <w:num w:numId="16">
    <w:abstractNumId w:val="34"/>
  </w:num>
  <w:num w:numId="17">
    <w:abstractNumId w:val="37"/>
  </w:num>
  <w:num w:numId="18">
    <w:abstractNumId w:val="31"/>
  </w:num>
  <w:num w:numId="19">
    <w:abstractNumId w:val="27"/>
  </w:num>
  <w:num w:numId="20">
    <w:abstractNumId w:val="44"/>
  </w:num>
  <w:num w:numId="21">
    <w:abstractNumId w:val="17"/>
  </w:num>
  <w:num w:numId="22">
    <w:abstractNumId w:val="19"/>
  </w:num>
  <w:num w:numId="23">
    <w:abstractNumId w:val="6"/>
  </w:num>
  <w:num w:numId="24">
    <w:abstractNumId w:val="18"/>
  </w:num>
  <w:num w:numId="25">
    <w:abstractNumId w:val="36"/>
  </w:num>
  <w:num w:numId="26">
    <w:abstractNumId w:val="41"/>
  </w:num>
  <w:num w:numId="27">
    <w:abstractNumId w:val="9"/>
  </w:num>
  <w:num w:numId="28">
    <w:abstractNumId w:val="43"/>
  </w:num>
  <w:num w:numId="29">
    <w:abstractNumId w:val="7"/>
  </w:num>
  <w:num w:numId="30">
    <w:abstractNumId w:val="42"/>
  </w:num>
  <w:num w:numId="31">
    <w:abstractNumId w:val="24"/>
  </w:num>
  <w:num w:numId="32">
    <w:abstractNumId w:val="16"/>
  </w:num>
  <w:num w:numId="33">
    <w:abstractNumId w:val="8"/>
  </w:num>
  <w:num w:numId="34">
    <w:abstractNumId w:val="22"/>
  </w:num>
  <w:num w:numId="35">
    <w:abstractNumId w:val="32"/>
  </w:num>
  <w:num w:numId="36">
    <w:abstractNumId w:val="2"/>
  </w:num>
  <w:num w:numId="37">
    <w:abstractNumId w:val="39"/>
  </w:num>
  <w:num w:numId="38">
    <w:abstractNumId w:val="21"/>
  </w:num>
  <w:num w:numId="39">
    <w:abstractNumId w:val="10"/>
  </w:num>
  <w:num w:numId="40">
    <w:abstractNumId w:val="29"/>
  </w:num>
  <w:num w:numId="41">
    <w:abstractNumId w:val="4"/>
  </w:num>
  <w:num w:numId="42">
    <w:abstractNumId w:val="28"/>
  </w:num>
  <w:num w:numId="43">
    <w:abstractNumId w:val="35"/>
  </w:num>
  <w:num w:numId="44">
    <w:abstractNumId w:val="5"/>
  </w:num>
  <w:num w:numId="45">
    <w:abstractNumId w:val="38"/>
  </w:num>
  <w:num w:numId="46">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C0NDE3NzaxMDUyMbJQ0lEKTi0uzszPAykwqgUADwEIVywAAAA="/>
  </w:docVars>
  <w:rsids>
    <w:rsidRoot w:val="003B5A3B"/>
    <w:rsid w:val="00017061"/>
    <w:rsid w:val="00020883"/>
    <w:rsid w:val="0002374B"/>
    <w:rsid w:val="000308EC"/>
    <w:rsid w:val="00035C78"/>
    <w:rsid w:val="000404DC"/>
    <w:rsid w:val="000476CB"/>
    <w:rsid w:val="0005385A"/>
    <w:rsid w:val="0005602B"/>
    <w:rsid w:val="00075289"/>
    <w:rsid w:val="000A10A9"/>
    <w:rsid w:val="000A7CEC"/>
    <w:rsid w:val="000B3DBD"/>
    <w:rsid w:val="000C0C91"/>
    <w:rsid w:val="000C5A18"/>
    <w:rsid w:val="000D0184"/>
    <w:rsid w:val="000D3C85"/>
    <w:rsid w:val="000E5176"/>
    <w:rsid w:val="000E522E"/>
    <w:rsid w:val="000F2EA9"/>
    <w:rsid w:val="000F5092"/>
    <w:rsid w:val="001003F3"/>
    <w:rsid w:val="00101221"/>
    <w:rsid w:val="001224DD"/>
    <w:rsid w:val="0013133F"/>
    <w:rsid w:val="001360AD"/>
    <w:rsid w:val="00141C2A"/>
    <w:rsid w:val="00142457"/>
    <w:rsid w:val="00162ABF"/>
    <w:rsid w:val="00182A81"/>
    <w:rsid w:val="001A0F87"/>
    <w:rsid w:val="001B4FA6"/>
    <w:rsid w:val="001B6065"/>
    <w:rsid w:val="001C0342"/>
    <w:rsid w:val="001C4E56"/>
    <w:rsid w:val="001D70C2"/>
    <w:rsid w:val="001E43D6"/>
    <w:rsid w:val="001E4F2F"/>
    <w:rsid w:val="001E749A"/>
    <w:rsid w:val="001F0310"/>
    <w:rsid w:val="00211050"/>
    <w:rsid w:val="0022522F"/>
    <w:rsid w:val="00226C03"/>
    <w:rsid w:val="002553DF"/>
    <w:rsid w:val="002577E1"/>
    <w:rsid w:val="002624EF"/>
    <w:rsid w:val="00272D3E"/>
    <w:rsid w:val="00275D65"/>
    <w:rsid w:val="00292832"/>
    <w:rsid w:val="002B7224"/>
    <w:rsid w:val="002D07C9"/>
    <w:rsid w:val="002D1516"/>
    <w:rsid w:val="00326097"/>
    <w:rsid w:val="00331FF8"/>
    <w:rsid w:val="0034029A"/>
    <w:rsid w:val="003441FA"/>
    <w:rsid w:val="0035155F"/>
    <w:rsid w:val="00354C04"/>
    <w:rsid w:val="003574B2"/>
    <w:rsid w:val="00366A56"/>
    <w:rsid w:val="00367F86"/>
    <w:rsid w:val="00371FB9"/>
    <w:rsid w:val="00376DB6"/>
    <w:rsid w:val="003971A3"/>
    <w:rsid w:val="003A24A3"/>
    <w:rsid w:val="003B09BA"/>
    <w:rsid w:val="003B5A3B"/>
    <w:rsid w:val="003D0D4C"/>
    <w:rsid w:val="003D5487"/>
    <w:rsid w:val="003D6C62"/>
    <w:rsid w:val="003E2375"/>
    <w:rsid w:val="0040136F"/>
    <w:rsid w:val="004136E5"/>
    <w:rsid w:val="0041484E"/>
    <w:rsid w:val="00416464"/>
    <w:rsid w:val="00434826"/>
    <w:rsid w:val="0045046B"/>
    <w:rsid w:val="004518C6"/>
    <w:rsid w:val="00454953"/>
    <w:rsid w:val="004567F1"/>
    <w:rsid w:val="00465CE1"/>
    <w:rsid w:val="004A128F"/>
    <w:rsid w:val="004A19BB"/>
    <w:rsid w:val="004B0838"/>
    <w:rsid w:val="004B157B"/>
    <w:rsid w:val="004C3819"/>
    <w:rsid w:val="005037C8"/>
    <w:rsid w:val="00524E21"/>
    <w:rsid w:val="00540EE5"/>
    <w:rsid w:val="005566E8"/>
    <w:rsid w:val="00574A43"/>
    <w:rsid w:val="00580A35"/>
    <w:rsid w:val="005928D1"/>
    <w:rsid w:val="00594F73"/>
    <w:rsid w:val="005C0418"/>
    <w:rsid w:val="005C190B"/>
    <w:rsid w:val="005C348D"/>
    <w:rsid w:val="005D0F3A"/>
    <w:rsid w:val="005F2BB8"/>
    <w:rsid w:val="005F39A5"/>
    <w:rsid w:val="005F591E"/>
    <w:rsid w:val="00602E3C"/>
    <w:rsid w:val="006142D1"/>
    <w:rsid w:val="006160EA"/>
    <w:rsid w:val="006171F7"/>
    <w:rsid w:val="0063579E"/>
    <w:rsid w:val="006439E0"/>
    <w:rsid w:val="00684750"/>
    <w:rsid w:val="00686C13"/>
    <w:rsid w:val="0069580D"/>
    <w:rsid w:val="006C2A6A"/>
    <w:rsid w:val="006D1609"/>
    <w:rsid w:val="006D750C"/>
    <w:rsid w:val="006F0434"/>
    <w:rsid w:val="006F7976"/>
    <w:rsid w:val="00713671"/>
    <w:rsid w:val="00742EF7"/>
    <w:rsid w:val="00751231"/>
    <w:rsid w:val="00776466"/>
    <w:rsid w:val="007A401A"/>
    <w:rsid w:val="007A5123"/>
    <w:rsid w:val="007B35A4"/>
    <w:rsid w:val="007D234B"/>
    <w:rsid w:val="007D4C1F"/>
    <w:rsid w:val="007D7390"/>
    <w:rsid w:val="007E23A0"/>
    <w:rsid w:val="007E3B54"/>
    <w:rsid w:val="008010EE"/>
    <w:rsid w:val="00805828"/>
    <w:rsid w:val="00806300"/>
    <w:rsid w:val="00806907"/>
    <w:rsid w:val="00860C65"/>
    <w:rsid w:val="008746D2"/>
    <w:rsid w:val="0088165B"/>
    <w:rsid w:val="008821AE"/>
    <w:rsid w:val="008848E3"/>
    <w:rsid w:val="00886C13"/>
    <w:rsid w:val="008874AC"/>
    <w:rsid w:val="008931BB"/>
    <w:rsid w:val="00893C2E"/>
    <w:rsid w:val="00897B05"/>
    <w:rsid w:val="008B2DB6"/>
    <w:rsid w:val="008C49DD"/>
    <w:rsid w:val="008D02E4"/>
    <w:rsid w:val="008E3A1E"/>
    <w:rsid w:val="00904FD8"/>
    <w:rsid w:val="009221FE"/>
    <w:rsid w:val="00930F16"/>
    <w:rsid w:val="009377A3"/>
    <w:rsid w:val="00943495"/>
    <w:rsid w:val="0094376E"/>
    <w:rsid w:val="00960FC4"/>
    <w:rsid w:val="00961C81"/>
    <w:rsid w:val="00962243"/>
    <w:rsid w:val="009632D9"/>
    <w:rsid w:val="00972FD8"/>
    <w:rsid w:val="009A5F8F"/>
    <w:rsid w:val="009B0AC3"/>
    <w:rsid w:val="009B4343"/>
    <w:rsid w:val="009C3B32"/>
    <w:rsid w:val="009C53E0"/>
    <w:rsid w:val="009C5A20"/>
    <w:rsid w:val="009D3E29"/>
    <w:rsid w:val="009F6641"/>
    <w:rsid w:val="00A00045"/>
    <w:rsid w:val="00A061DE"/>
    <w:rsid w:val="00A22491"/>
    <w:rsid w:val="00A329B6"/>
    <w:rsid w:val="00A52A3B"/>
    <w:rsid w:val="00A53294"/>
    <w:rsid w:val="00A759EC"/>
    <w:rsid w:val="00A77276"/>
    <w:rsid w:val="00A916E3"/>
    <w:rsid w:val="00A97843"/>
    <w:rsid w:val="00AA70AC"/>
    <w:rsid w:val="00AA78F5"/>
    <w:rsid w:val="00AD0897"/>
    <w:rsid w:val="00AE2772"/>
    <w:rsid w:val="00AE5184"/>
    <w:rsid w:val="00B2483F"/>
    <w:rsid w:val="00B25610"/>
    <w:rsid w:val="00B32113"/>
    <w:rsid w:val="00B33020"/>
    <w:rsid w:val="00B40A07"/>
    <w:rsid w:val="00B51F40"/>
    <w:rsid w:val="00B52ABF"/>
    <w:rsid w:val="00B53CA3"/>
    <w:rsid w:val="00B53D17"/>
    <w:rsid w:val="00B60692"/>
    <w:rsid w:val="00B62189"/>
    <w:rsid w:val="00B65221"/>
    <w:rsid w:val="00B7352B"/>
    <w:rsid w:val="00B833C8"/>
    <w:rsid w:val="00BA0A93"/>
    <w:rsid w:val="00BA21F8"/>
    <w:rsid w:val="00BA4F76"/>
    <w:rsid w:val="00BB0DFF"/>
    <w:rsid w:val="00BB1E1B"/>
    <w:rsid w:val="00BC02F3"/>
    <w:rsid w:val="00BC37F0"/>
    <w:rsid w:val="00BE2176"/>
    <w:rsid w:val="00BF23F6"/>
    <w:rsid w:val="00BF57FB"/>
    <w:rsid w:val="00C0450D"/>
    <w:rsid w:val="00C15343"/>
    <w:rsid w:val="00C154D8"/>
    <w:rsid w:val="00C46264"/>
    <w:rsid w:val="00C5038A"/>
    <w:rsid w:val="00C6758F"/>
    <w:rsid w:val="00C71F9B"/>
    <w:rsid w:val="00C80805"/>
    <w:rsid w:val="00C837AD"/>
    <w:rsid w:val="00C870ED"/>
    <w:rsid w:val="00CA0CA3"/>
    <w:rsid w:val="00CB0BCE"/>
    <w:rsid w:val="00CB30AF"/>
    <w:rsid w:val="00CD4578"/>
    <w:rsid w:val="00CE0543"/>
    <w:rsid w:val="00CF1006"/>
    <w:rsid w:val="00D15094"/>
    <w:rsid w:val="00D15278"/>
    <w:rsid w:val="00D234D1"/>
    <w:rsid w:val="00D350AC"/>
    <w:rsid w:val="00D510C7"/>
    <w:rsid w:val="00D52021"/>
    <w:rsid w:val="00D57A5D"/>
    <w:rsid w:val="00D60678"/>
    <w:rsid w:val="00D7437F"/>
    <w:rsid w:val="00D83500"/>
    <w:rsid w:val="00D84A78"/>
    <w:rsid w:val="00DA1EC0"/>
    <w:rsid w:val="00DA5668"/>
    <w:rsid w:val="00DB544C"/>
    <w:rsid w:val="00DF42BF"/>
    <w:rsid w:val="00E165EB"/>
    <w:rsid w:val="00E166C5"/>
    <w:rsid w:val="00E27752"/>
    <w:rsid w:val="00E31896"/>
    <w:rsid w:val="00E3328E"/>
    <w:rsid w:val="00E536C7"/>
    <w:rsid w:val="00E5616C"/>
    <w:rsid w:val="00E5720B"/>
    <w:rsid w:val="00E57B4B"/>
    <w:rsid w:val="00E71BA9"/>
    <w:rsid w:val="00E72231"/>
    <w:rsid w:val="00E86ED3"/>
    <w:rsid w:val="00E94694"/>
    <w:rsid w:val="00E9698E"/>
    <w:rsid w:val="00EC50A6"/>
    <w:rsid w:val="00EF7C58"/>
    <w:rsid w:val="00F03D08"/>
    <w:rsid w:val="00F12FEE"/>
    <w:rsid w:val="00F2333A"/>
    <w:rsid w:val="00F340C6"/>
    <w:rsid w:val="00F409E5"/>
    <w:rsid w:val="00F55ABC"/>
    <w:rsid w:val="00F63041"/>
    <w:rsid w:val="00F67E61"/>
    <w:rsid w:val="00F95338"/>
    <w:rsid w:val="00F97F4C"/>
    <w:rsid w:val="00FA09F8"/>
    <w:rsid w:val="00FA51CA"/>
    <w:rsid w:val="00FB3DC0"/>
    <w:rsid w:val="00FB68DF"/>
    <w:rsid w:val="00FC1B9B"/>
    <w:rsid w:val="00FC3C36"/>
    <w:rsid w:val="00FD64ED"/>
    <w:rsid w:val="00FE30EC"/>
    <w:rsid w:val="00FE773A"/>
    <w:rsid w:val="00FE7C54"/>
    <w:rsid w:val="00FF3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7C6037"/>
  <w15:chartTrackingRefBased/>
  <w15:docId w15:val="{396E4AB3-41CF-4C5A-B241-6B83199C9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uiPriority="22" w:qFormat="1"/>
    <w:lsdException w:name="Emphasis" w:uiPriority="20"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A4F76"/>
    <w:pPr>
      <w:spacing w:before="160" w:after="80" w:line="336" w:lineRule="auto"/>
    </w:pPr>
    <w:rPr>
      <w:rFonts w:ascii="Verdana" w:hAnsi="Verdana"/>
      <w:szCs w:val="24"/>
    </w:rPr>
  </w:style>
  <w:style w:type="paragraph" w:styleId="Heading1">
    <w:name w:val="heading 1"/>
    <w:basedOn w:val="Normal"/>
    <w:next w:val="Normal"/>
    <w:link w:val="Heading1Char"/>
    <w:qFormat/>
    <w:rsid w:val="00BA4F76"/>
    <w:pPr>
      <w:keepNext/>
      <w:spacing w:before="24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BA4F76"/>
    <w:pPr>
      <w:keepNext/>
      <w:pBdr>
        <w:top w:val="single" w:sz="8" w:space="1" w:color="auto"/>
      </w:pBdr>
      <w:spacing w:before="240" w:after="160" w:line="240" w:lineRule="auto"/>
      <w:outlineLvl w:val="1"/>
    </w:pPr>
    <w:rPr>
      <w:rFonts w:ascii="Arial" w:hAnsi="Arial" w:cs="Arial"/>
      <w:b/>
      <w:bCs/>
      <w:iCs/>
      <w:sz w:val="24"/>
      <w:szCs w:val="28"/>
    </w:rPr>
  </w:style>
  <w:style w:type="paragraph" w:styleId="Heading3">
    <w:name w:val="heading 3"/>
    <w:basedOn w:val="Normal"/>
    <w:next w:val="Normal"/>
    <w:link w:val="Heading3Char"/>
    <w:qFormat/>
    <w:rsid w:val="00BA4F76"/>
    <w:pPr>
      <w:keepNext/>
      <w:autoSpaceDE w:val="0"/>
      <w:autoSpaceDN w:val="0"/>
      <w:adjustRightInd w:val="0"/>
      <w:spacing w:after="40" w:line="240" w:lineRule="auto"/>
      <w:outlineLvl w:val="2"/>
    </w:pPr>
    <w:rPr>
      <w:rFonts w:ascii="Arial" w:hAnsi="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4F76"/>
    <w:pPr>
      <w:ind w:left="720"/>
    </w:pPr>
  </w:style>
  <w:style w:type="character" w:styleId="Hyperlink">
    <w:name w:val="Hyperlink"/>
    <w:rsid w:val="00BA4F76"/>
    <w:rPr>
      <w:color w:val="0000FF"/>
      <w:u w:val="single"/>
    </w:rPr>
  </w:style>
  <w:style w:type="paragraph" w:styleId="Header">
    <w:name w:val="header"/>
    <w:basedOn w:val="Normal"/>
    <w:link w:val="HeaderChar"/>
    <w:rsid w:val="00BA4F76"/>
    <w:pPr>
      <w:tabs>
        <w:tab w:val="left" w:pos="5040"/>
        <w:tab w:val="left" w:pos="9720"/>
      </w:tabs>
    </w:pPr>
  </w:style>
  <w:style w:type="character" w:customStyle="1" w:styleId="HeaderChar">
    <w:name w:val="Header Char"/>
    <w:link w:val="Header"/>
    <w:rsid w:val="00C71F9B"/>
    <w:rPr>
      <w:rFonts w:ascii="Verdana" w:hAnsi="Verdana"/>
      <w:szCs w:val="24"/>
    </w:rPr>
  </w:style>
  <w:style w:type="paragraph" w:styleId="Footer">
    <w:name w:val="footer"/>
    <w:basedOn w:val="Normal"/>
    <w:link w:val="FooterChar"/>
    <w:rsid w:val="00BA4F76"/>
    <w:pPr>
      <w:pBdr>
        <w:top w:val="single" w:sz="4" w:space="1" w:color="auto"/>
      </w:pBdr>
      <w:tabs>
        <w:tab w:val="center" w:pos="4680"/>
        <w:tab w:val="right" w:pos="9360"/>
      </w:tabs>
      <w:spacing w:before="120" w:after="0" w:line="240" w:lineRule="auto"/>
    </w:pPr>
    <w:rPr>
      <w:sz w:val="16"/>
    </w:rPr>
  </w:style>
  <w:style w:type="character" w:customStyle="1" w:styleId="FooterChar">
    <w:name w:val="Footer Char"/>
    <w:link w:val="Footer"/>
    <w:rsid w:val="00C71F9B"/>
    <w:rPr>
      <w:rFonts w:ascii="Verdana" w:hAnsi="Verdana"/>
      <w:sz w:val="16"/>
      <w:szCs w:val="24"/>
    </w:rPr>
  </w:style>
  <w:style w:type="character" w:styleId="FollowedHyperlink">
    <w:name w:val="FollowedHyperlink"/>
    <w:rsid w:val="00BA4F76"/>
    <w:rPr>
      <w:color w:val="800080"/>
      <w:u w:val="single"/>
    </w:rPr>
  </w:style>
  <w:style w:type="character" w:customStyle="1" w:styleId="Heading1Char">
    <w:name w:val="Heading 1 Char"/>
    <w:basedOn w:val="DefaultParagraphFont"/>
    <w:link w:val="Heading1"/>
    <w:rsid w:val="00F95338"/>
    <w:rPr>
      <w:rFonts w:ascii="Arial" w:eastAsia="Arial Unicode MS" w:hAnsi="Arial"/>
      <w:b/>
      <w:kern w:val="28"/>
      <w:sz w:val="28"/>
    </w:rPr>
  </w:style>
  <w:style w:type="character" w:customStyle="1" w:styleId="Heading2Char">
    <w:name w:val="Heading 2 Char"/>
    <w:basedOn w:val="DefaultParagraphFont"/>
    <w:link w:val="Heading2"/>
    <w:rsid w:val="00F95338"/>
    <w:rPr>
      <w:rFonts w:ascii="Arial" w:hAnsi="Arial" w:cs="Arial"/>
      <w:b/>
      <w:bCs/>
      <w:iCs/>
      <w:sz w:val="24"/>
      <w:szCs w:val="28"/>
    </w:rPr>
  </w:style>
  <w:style w:type="character" w:customStyle="1" w:styleId="Heading3Char">
    <w:name w:val="Heading 3 Char"/>
    <w:basedOn w:val="DefaultParagraphFont"/>
    <w:link w:val="Heading3"/>
    <w:rsid w:val="00F95338"/>
    <w:rPr>
      <w:rFonts w:ascii="Arial" w:hAnsi="Arial"/>
      <w:b/>
      <w:bCs/>
      <w:sz w:val="22"/>
      <w:szCs w:val="24"/>
    </w:rPr>
  </w:style>
  <w:style w:type="paragraph" w:customStyle="1" w:styleId="NumberedHeading2">
    <w:name w:val="Numbered Heading 2"/>
    <w:basedOn w:val="Normal"/>
    <w:rsid w:val="00BA4F76"/>
    <w:pPr>
      <w:numPr>
        <w:numId w:val="1"/>
      </w:numPr>
    </w:pPr>
  </w:style>
  <w:style w:type="paragraph" w:customStyle="1" w:styleId="Outlinenumbering">
    <w:name w:val="Outline numbering"/>
    <w:basedOn w:val="Normal"/>
    <w:rsid w:val="00BA4F76"/>
    <w:pPr>
      <w:numPr>
        <w:numId w:val="2"/>
      </w:numPr>
      <w:tabs>
        <w:tab w:val="clear" w:pos="360"/>
        <w:tab w:val="num" w:pos="720"/>
      </w:tabs>
      <w:ind w:left="720"/>
    </w:pPr>
    <w:rPr>
      <w:szCs w:val="20"/>
    </w:rPr>
  </w:style>
  <w:style w:type="character" w:styleId="PageNumber">
    <w:name w:val="page number"/>
    <w:basedOn w:val="DefaultParagraphFont"/>
    <w:rsid w:val="00BA4F76"/>
  </w:style>
  <w:style w:type="character" w:styleId="PlaceholderText">
    <w:name w:val="Placeholder Text"/>
    <w:basedOn w:val="DefaultParagraphFont"/>
    <w:uiPriority w:val="99"/>
    <w:semiHidden/>
    <w:rsid w:val="00DA1EC0"/>
    <w:rPr>
      <w:color w:val="808080"/>
    </w:rPr>
  </w:style>
  <w:style w:type="character" w:customStyle="1" w:styleId="Red">
    <w:name w:val="Red"/>
    <w:basedOn w:val="DefaultParagraphFont"/>
    <w:uiPriority w:val="1"/>
    <w:rsid w:val="00DA1EC0"/>
    <w:rPr>
      <w:color w:val="FF0000"/>
    </w:rPr>
  </w:style>
  <w:style w:type="character" w:customStyle="1" w:styleId="UnresolvedMention1">
    <w:name w:val="Unresolved Mention1"/>
    <w:basedOn w:val="DefaultParagraphFont"/>
    <w:uiPriority w:val="99"/>
    <w:semiHidden/>
    <w:unhideWhenUsed/>
    <w:rsid w:val="00C46264"/>
    <w:rPr>
      <w:color w:val="808080"/>
      <w:shd w:val="clear" w:color="auto" w:fill="E6E6E6"/>
    </w:rPr>
  </w:style>
  <w:style w:type="paragraph" w:styleId="TOCHeading">
    <w:name w:val="TOC Heading"/>
    <w:basedOn w:val="Heading1"/>
    <w:next w:val="Normal"/>
    <w:uiPriority w:val="39"/>
    <w:unhideWhenUsed/>
    <w:qFormat/>
    <w:rsid w:val="00BA4F76"/>
    <w:pPr>
      <w:keepLines/>
      <w:spacing w:after="0" w:line="259" w:lineRule="auto"/>
      <w:outlineLvl w:val="9"/>
    </w:pPr>
    <w:rPr>
      <w:rFonts w:eastAsiaTheme="majorEastAsia" w:cstheme="majorBidi"/>
      <w:kern w:val="0"/>
      <w:sz w:val="24"/>
      <w:szCs w:val="32"/>
    </w:rPr>
  </w:style>
  <w:style w:type="paragraph" w:styleId="NormalWeb">
    <w:name w:val="Normal (Web)"/>
    <w:basedOn w:val="Normal"/>
    <w:uiPriority w:val="99"/>
    <w:unhideWhenUsed/>
    <w:rsid w:val="00AD0897"/>
    <w:pPr>
      <w:spacing w:before="100" w:beforeAutospacing="1" w:after="100" w:afterAutospacing="1" w:line="240" w:lineRule="auto"/>
    </w:pPr>
    <w:rPr>
      <w:rFonts w:ascii="Times New Roman" w:hAnsi="Times New Roman"/>
      <w:sz w:val="24"/>
    </w:rPr>
  </w:style>
  <w:style w:type="character" w:styleId="Strong">
    <w:name w:val="Strong"/>
    <w:basedOn w:val="DefaultParagraphFont"/>
    <w:uiPriority w:val="22"/>
    <w:qFormat/>
    <w:rsid w:val="00AD0897"/>
    <w:rPr>
      <w:b/>
      <w:bCs/>
    </w:rPr>
  </w:style>
  <w:style w:type="character" w:customStyle="1" w:styleId="medialabeltext">
    <w:name w:val="medialabeltext"/>
    <w:basedOn w:val="DefaultParagraphFont"/>
    <w:rsid w:val="00AD0897"/>
  </w:style>
  <w:style w:type="character" w:customStyle="1" w:styleId="mediafigurenumber">
    <w:name w:val="mediafigurenumber"/>
    <w:basedOn w:val="DefaultParagraphFont"/>
    <w:rsid w:val="00AD0897"/>
  </w:style>
  <w:style w:type="character" w:styleId="Emphasis">
    <w:name w:val="Emphasis"/>
    <w:basedOn w:val="DefaultParagraphFont"/>
    <w:uiPriority w:val="20"/>
    <w:qFormat/>
    <w:rsid w:val="00AD08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4306512">
      <w:bodyDiv w:val="1"/>
      <w:marLeft w:val="0"/>
      <w:marRight w:val="0"/>
      <w:marTop w:val="0"/>
      <w:marBottom w:val="0"/>
      <w:divBdr>
        <w:top w:val="none" w:sz="0" w:space="0" w:color="auto"/>
        <w:left w:val="none" w:sz="0" w:space="0" w:color="auto"/>
        <w:bottom w:val="none" w:sz="0" w:space="0" w:color="auto"/>
        <w:right w:val="none" w:sz="0" w:space="0" w:color="auto"/>
      </w:divBdr>
      <w:divsChild>
        <w:div w:id="1946617562">
          <w:marLeft w:val="0"/>
          <w:marRight w:val="0"/>
          <w:marTop w:val="0"/>
          <w:marBottom w:val="0"/>
          <w:divBdr>
            <w:top w:val="none" w:sz="0" w:space="0" w:color="auto"/>
            <w:left w:val="none" w:sz="0" w:space="0" w:color="auto"/>
            <w:bottom w:val="none" w:sz="0" w:space="0" w:color="auto"/>
            <w:right w:val="none" w:sz="0" w:space="0" w:color="auto"/>
          </w:divBdr>
        </w:div>
      </w:divsChild>
    </w:div>
    <w:div w:id="1851598358">
      <w:bodyDiv w:val="1"/>
      <w:marLeft w:val="0"/>
      <w:marRight w:val="0"/>
      <w:marTop w:val="0"/>
      <w:marBottom w:val="0"/>
      <w:divBdr>
        <w:top w:val="none" w:sz="0" w:space="0" w:color="auto"/>
        <w:left w:val="none" w:sz="0" w:space="0" w:color="auto"/>
        <w:bottom w:val="none" w:sz="0" w:space="0" w:color="auto"/>
        <w:right w:val="none" w:sz="0" w:space="0" w:color="auto"/>
      </w:divBdr>
      <w:divsChild>
        <w:div w:id="1345984596">
          <w:marLeft w:val="0"/>
          <w:marRight w:val="0"/>
          <w:marTop w:val="0"/>
          <w:marBottom w:val="0"/>
          <w:divBdr>
            <w:top w:val="none" w:sz="0" w:space="0" w:color="auto"/>
            <w:left w:val="none" w:sz="0" w:space="0" w:color="auto"/>
            <w:bottom w:val="none" w:sz="0" w:space="0" w:color="auto"/>
            <w:right w:val="none" w:sz="0" w:space="0" w:color="auto"/>
          </w:divBdr>
        </w:div>
      </w:divsChild>
    </w:div>
    <w:div w:id="1858302480">
      <w:bodyDiv w:val="1"/>
      <w:marLeft w:val="0"/>
      <w:marRight w:val="0"/>
      <w:marTop w:val="0"/>
      <w:marBottom w:val="0"/>
      <w:divBdr>
        <w:top w:val="none" w:sz="0" w:space="0" w:color="auto"/>
        <w:left w:val="none" w:sz="0" w:space="0" w:color="auto"/>
        <w:bottom w:val="none" w:sz="0" w:space="0" w:color="auto"/>
        <w:right w:val="none" w:sz="0" w:space="0" w:color="auto"/>
      </w:divBdr>
      <w:divsChild>
        <w:div w:id="1210847706">
          <w:marLeft w:val="0"/>
          <w:marRight w:val="0"/>
          <w:marTop w:val="0"/>
          <w:marBottom w:val="0"/>
          <w:divBdr>
            <w:top w:val="none" w:sz="0" w:space="0" w:color="auto"/>
            <w:left w:val="none" w:sz="0" w:space="0" w:color="auto"/>
            <w:bottom w:val="none" w:sz="0" w:space="0" w:color="auto"/>
            <w:right w:val="none" w:sz="0" w:space="0" w:color="auto"/>
          </w:divBdr>
          <w:divsChild>
            <w:div w:id="2020696810">
              <w:marLeft w:val="0"/>
              <w:marRight w:val="0"/>
              <w:marTop w:val="0"/>
              <w:marBottom w:val="0"/>
              <w:divBdr>
                <w:top w:val="none" w:sz="0" w:space="0" w:color="auto"/>
                <w:left w:val="none" w:sz="0" w:space="0" w:color="auto"/>
                <w:bottom w:val="none" w:sz="0" w:space="0" w:color="auto"/>
                <w:right w:val="none" w:sz="0" w:space="0" w:color="auto"/>
              </w:divBdr>
              <w:divsChild>
                <w:div w:id="558248920">
                  <w:marLeft w:val="0"/>
                  <w:marRight w:val="0"/>
                  <w:marTop w:val="0"/>
                  <w:marBottom w:val="0"/>
                  <w:divBdr>
                    <w:top w:val="none" w:sz="0" w:space="0" w:color="auto"/>
                    <w:left w:val="none" w:sz="0" w:space="0" w:color="auto"/>
                    <w:bottom w:val="none" w:sz="0" w:space="0" w:color="auto"/>
                    <w:right w:val="none" w:sz="0" w:space="0" w:color="auto"/>
                  </w:divBdr>
                  <w:divsChild>
                    <w:div w:id="739907093">
                      <w:marLeft w:val="0"/>
                      <w:marRight w:val="0"/>
                      <w:marTop w:val="0"/>
                      <w:marBottom w:val="0"/>
                      <w:divBdr>
                        <w:top w:val="none" w:sz="0" w:space="0" w:color="auto"/>
                        <w:left w:val="none" w:sz="0" w:space="0" w:color="auto"/>
                        <w:bottom w:val="none" w:sz="0" w:space="0" w:color="auto"/>
                        <w:right w:val="none" w:sz="0" w:space="0" w:color="auto"/>
                      </w:divBdr>
                      <w:divsChild>
                        <w:div w:id="1256868563">
                          <w:marLeft w:val="0"/>
                          <w:marRight w:val="0"/>
                          <w:marTop w:val="0"/>
                          <w:marBottom w:val="0"/>
                          <w:divBdr>
                            <w:top w:val="none" w:sz="0" w:space="0" w:color="auto"/>
                            <w:left w:val="none" w:sz="0" w:space="0" w:color="auto"/>
                            <w:bottom w:val="none" w:sz="0" w:space="0" w:color="auto"/>
                            <w:right w:val="none" w:sz="0" w:space="0" w:color="auto"/>
                          </w:divBdr>
                          <w:divsChild>
                            <w:div w:id="836380540">
                              <w:marLeft w:val="0"/>
                              <w:marRight w:val="0"/>
                              <w:marTop w:val="0"/>
                              <w:marBottom w:val="0"/>
                              <w:divBdr>
                                <w:top w:val="none" w:sz="0" w:space="0" w:color="auto"/>
                                <w:left w:val="none" w:sz="0" w:space="0" w:color="auto"/>
                                <w:bottom w:val="none" w:sz="0" w:space="0" w:color="auto"/>
                                <w:right w:val="none" w:sz="0" w:space="0" w:color="auto"/>
                              </w:divBdr>
                              <w:divsChild>
                                <w:div w:id="1391154707">
                                  <w:marLeft w:val="0"/>
                                  <w:marRight w:val="0"/>
                                  <w:marTop w:val="0"/>
                                  <w:marBottom w:val="0"/>
                                  <w:divBdr>
                                    <w:top w:val="none" w:sz="0" w:space="0" w:color="auto"/>
                                    <w:left w:val="none" w:sz="0" w:space="0" w:color="auto"/>
                                    <w:bottom w:val="none" w:sz="0" w:space="0" w:color="auto"/>
                                    <w:right w:val="none" w:sz="0" w:space="0" w:color="auto"/>
                                  </w:divBdr>
                                  <w:divsChild>
                                    <w:div w:id="1579636611">
                                      <w:marLeft w:val="0"/>
                                      <w:marRight w:val="0"/>
                                      <w:marTop w:val="0"/>
                                      <w:marBottom w:val="0"/>
                                      <w:divBdr>
                                        <w:top w:val="none" w:sz="0" w:space="0" w:color="auto"/>
                                        <w:left w:val="none" w:sz="0" w:space="0" w:color="auto"/>
                                        <w:bottom w:val="none" w:sz="0" w:space="0" w:color="auto"/>
                                        <w:right w:val="none" w:sz="0" w:space="0" w:color="auto"/>
                                      </w:divBdr>
                                      <w:divsChild>
                                        <w:div w:id="685253675">
                                          <w:marLeft w:val="0"/>
                                          <w:marRight w:val="0"/>
                                          <w:marTop w:val="0"/>
                                          <w:marBottom w:val="0"/>
                                          <w:divBdr>
                                            <w:top w:val="none" w:sz="0" w:space="0" w:color="auto"/>
                                            <w:left w:val="none" w:sz="0" w:space="0" w:color="auto"/>
                                            <w:bottom w:val="none" w:sz="0" w:space="0" w:color="auto"/>
                                            <w:right w:val="none" w:sz="0" w:space="0" w:color="auto"/>
                                          </w:divBdr>
                                          <w:divsChild>
                                            <w:div w:id="2050910363">
                                              <w:marLeft w:val="0"/>
                                              <w:marRight w:val="0"/>
                                              <w:marTop w:val="0"/>
                                              <w:marBottom w:val="0"/>
                                              <w:divBdr>
                                                <w:top w:val="none" w:sz="0" w:space="0" w:color="auto"/>
                                                <w:left w:val="none" w:sz="0" w:space="0" w:color="auto"/>
                                                <w:bottom w:val="none" w:sz="0" w:space="0" w:color="auto"/>
                                                <w:right w:val="none" w:sz="0" w:space="0" w:color="auto"/>
                                              </w:divBdr>
                                              <w:divsChild>
                                                <w:div w:id="1755543150">
                                                  <w:marLeft w:val="0"/>
                                                  <w:marRight w:val="0"/>
                                                  <w:marTop w:val="0"/>
                                                  <w:marBottom w:val="0"/>
                                                  <w:divBdr>
                                                    <w:top w:val="none" w:sz="0" w:space="0" w:color="auto"/>
                                                    <w:left w:val="none" w:sz="0" w:space="0" w:color="auto"/>
                                                    <w:bottom w:val="none" w:sz="0" w:space="0" w:color="auto"/>
                                                    <w:right w:val="none" w:sz="0" w:space="0" w:color="auto"/>
                                                  </w:divBdr>
                                                  <w:divsChild>
                                                    <w:div w:id="1198810101">
                                                      <w:marLeft w:val="0"/>
                                                      <w:marRight w:val="0"/>
                                                      <w:marTop w:val="0"/>
                                                      <w:marBottom w:val="0"/>
                                                      <w:divBdr>
                                                        <w:top w:val="none" w:sz="0" w:space="0" w:color="auto"/>
                                                        <w:left w:val="none" w:sz="0" w:space="0" w:color="auto"/>
                                                        <w:bottom w:val="none" w:sz="0" w:space="0" w:color="auto"/>
                                                        <w:right w:val="none" w:sz="0" w:space="0" w:color="auto"/>
                                                      </w:divBdr>
                                                    </w:div>
                                                    <w:div w:id="1418558845">
                                                      <w:marLeft w:val="0"/>
                                                      <w:marRight w:val="0"/>
                                                      <w:marTop w:val="0"/>
                                                      <w:marBottom w:val="0"/>
                                                      <w:divBdr>
                                                        <w:top w:val="none" w:sz="0" w:space="0" w:color="auto"/>
                                                        <w:left w:val="none" w:sz="0" w:space="0" w:color="auto"/>
                                                        <w:bottom w:val="none" w:sz="0" w:space="0" w:color="auto"/>
                                                        <w:right w:val="none" w:sz="0" w:space="0" w:color="auto"/>
                                                      </w:divBdr>
                                                    </w:div>
                                                    <w:div w:id="1675693577">
                                                      <w:marLeft w:val="0"/>
                                                      <w:marRight w:val="0"/>
                                                      <w:marTop w:val="0"/>
                                                      <w:marBottom w:val="0"/>
                                                      <w:divBdr>
                                                        <w:top w:val="none" w:sz="0" w:space="0" w:color="auto"/>
                                                        <w:left w:val="none" w:sz="0" w:space="0" w:color="auto"/>
                                                        <w:bottom w:val="none" w:sz="0" w:space="0" w:color="auto"/>
                                                        <w:right w:val="none" w:sz="0" w:space="0" w:color="auto"/>
                                                      </w:divBdr>
                                                      <w:divsChild>
                                                        <w:div w:id="1228490396">
                                                          <w:marLeft w:val="0"/>
                                                          <w:marRight w:val="0"/>
                                                          <w:marTop w:val="0"/>
                                                          <w:marBottom w:val="0"/>
                                                          <w:divBdr>
                                                            <w:top w:val="none" w:sz="0" w:space="0" w:color="auto"/>
                                                            <w:left w:val="none" w:sz="0" w:space="0" w:color="auto"/>
                                                            <w:bottom w:val="none" w:sz="0" w:space="0" w:color="auto"/>
                                                            <w:right w:val="none" w:sz="0" w:space="0" w:color="auto"/>
                                                          </w:divBdr>
                                                        </w:div>
                                                      </w:divsChild>
                                                    </w:div>
                                                    <w:div w:id="200292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567666">
                                          <w:marLeft w:val="0"/>
                                          <w:marRight w:val="0"/>
                                          <w:marTop w:val="0"/>
                                          <w:marBottom w:val="0"/>
                                          <w:divBdr>
                                            <w:top w:val="none" w:sz="0" w:space="0" w:color="auto"/>
                                            <w:left w:val="none" w:sz="0" w:space="0" w:color="auto"/>
                                            <w:bottom w:val="none" w:sz="0" w:space="0" w:color="auto"/>
                                            <w:right w:val="none" w:sz="0" w:space="0" w:color="auto"/>
                                          </w:divBdr>
                                          <w:divsChild>
                                            <w:div w:id="1873687992">
                                              <w:marLeft w:val="0"/>
                                              <w:marRight w:val="0"/>
                                              <w:marTop w:val="0"/>
                                              <w:marBottom w:val="0"/>
                                              <w:divBdr>
                                                <w:top w:val="none" w:sz="0" w:space="0" w:color="auto"/>
                                                <w:left w:val="none" w:sz="0" w:space="0" w:color="auto"/>
                                                <w:bottom w:val="none" w:sz="0" w:space="0" w:color="auto"/>
                                                <w:right w:val="none" w:sz="0" w:space="0" w:color="auto"/>
                                              </w:divBdr>
                                              <w:divsChild>
                                                <w:div w:id="121196696">
                                                  <w:marLeft w:val="0"/>
                                                  <w:marRight w:val="0"/>
                                                  <w:marTop w:val="0"/>
                                                  <w:marBottom w:val="0"/>
                                                  <w:divBdr>
                                                    <w:top w:val="none" w:sz="0" w:space="0" w:color="auto"/>
                                                    <w:left w:val="none" w:sz="0" w:space="0" w:color="auto"/>
                                                    <w:bottom w:val="none" w:sz="0" w:space="0" w:color="auto"/>
                                                    <w:right w:val="none" w:sz="0" w:space="0" w:color="auto"/>
                                                  </w:divBdr>
                                                  <w:divsChild>
                                                    <w:div w:id="308630353">
                                                      <w:marLeft w:val="0"/>
                                                      <w:marRight w:val="0"/>
                                                      <w:marTop w:val="0"/>
                                                      <w:marBottom w:val="0"/>
                                                      <w:divBdr>
                                                        <w:top w:val="none" w:sz="0" w:space="0" w:color="auto"/>
                                                        <w:left w:val="none" w:sz="0" w:space="0" w:color="auto"/>
                                                        <w:bottom w:val="none" w:sz="0" w:space="0" w:color="auto"/>
                                                        <w:right w:val="none" w:sz="0" w:space="0" w:color="auto"/>
                                                      </w:divBdr>
                                                    </w:div>
                                                    <w:div w:id="1930888295">
                                                      <w:marLeft w:val="0"/>
                                                      <w:marRight w:val="0"/>
                                                      <w:marTop w:val="0"/>
                                                      <w:marBottom w:val="0"/>
                                                      <w:divBdr>
                                                        <w:top w:val="none" w:sz="0" w:space="0" w:color="auto"/>
                                                        <w:left w:val="none" w:sz="0" w:space="0" w:color="auto"/>
                                                        <w:bottom w:val="none" w:sz="0" w:space="0" w:color="auto"/>
                                                        <w:right w:val="none" w:sz="0" w:space="0" w:color="auto"/>
                                                      </w:divBdr>
                                                    </w:div>
                                                    <w:div w:id="800805910">
                                                      <w:marLeft w:val="0"/>
                                                      <w:marRight w:val="0"/>
                                                      <w:marTop w:val="0"/>
                                                      <w:marBottom w:val="0"/>
                                                      <w:divBdr>
                                                        <w:top w:val="none" w:sz="0" w:space="0" w:color="auto"/>
                                                        <w:left w:val="none" w:sz="0" w:space="0" w:color="auto"/>
                                                        <w:bottom w:val="none" w:sz="0" w:space="0" w:color="auto"/>
                                                        <w:right w:val="none" w:sz="0" w:space="0" w:color="auto"/>
                                                      </w:divBdr>
                                                      <w:divsChild>
                                                        <w:div w:id="2031492182">
                                                          <w:marLeft w:val="0"/>
                                                          <w:marRight w:val="0"/>
                                                          <w:marTop w:val="0"/>
                                                          <w:marBottom w:val="0"/>
                                                          <w:divBdr>
                                                            <w:top w:val="none" w:sz="0" w:space="0" w:color="auto"/>
                                                            <w:left w:val="none" w:sz="0" w:space="0" w:color="auto"/>
                                                            <w:bottom w:val="none" w:sz="0" w:space="0" w:color="auto"/>
                                                            <w:right w:val="none" w:sz="0" w:space="0" w:color="auto"/>
                                                          </w:divBdr>
                                                        </w:div>
                                                      </w:divsChild>
                                                    </w:div>
                                                    <w:div w:id="184932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7395475">
      <w:bodyDiv w:val="1"/>
      <w:marLeft w:val="0"/>
      <w:marRight w:val="0"/>
      <w:marTop w:val="0"/>
      <w:marBottom w:val="0"/>
      <w:divBdr>
        <w:top w:val="none" w:sz="0" w:space="0" w:color="auto"/>
        <w:left w:val="none" w:sz="0" w:space="0" w:color="auto"/>
        <w:bottom w:val="none" w:sz="0" w:space="0" w:color="auto"/>
        <w:right w:val="none" w:sz="0" w:space="0" w:color="auto"/>
      </w:divBdr>
    </w:div>
    <w:div w:id="1922523974">
      <w:bodyDiv w:val="1"/>
      <w:marLeft w:val="0"/>
      <w:marRight w:val="0"/>
      <w:marTop w:val="0"/>
      <w:marBottom w:val="0"/>
      <w:divBdr>
        <w:top w:val="none" w:sz="0" w:space="0" w:color="auto"/>
        <w:left w:val="none" w:sz="0" w:space="0" w:color="auto"/>
        <w:bottom w:val="none" w:sz="0" w:space="0" w:color="auto"/>
        <w:right w:val="none" w:sz="0" w:space="0" w:color="auto"/>
      </w:divBdr>
      <w:divsChild>
        <w:div w:id="2514020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javascript://"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netacad.com/courses/packet-tracer" TargetMode="External"/><Relationship Id="rId12" Type="http://schemas.openxmlformats.org/officeDocument/2006/relationships/hyperlink" Target="javascript://"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javascrip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1616F3739B64EF0825BFF5062344CE3"/>
        <w:category>
          <w:name w:val="General"/>
          <w:gallery w:val="placeholder"/>
        </w:category>
        <w:types>
          <w:type w:val="bbPlcHdr"/>
        </w:types>
        <w:behaviors>
          <w:behavior w:val="content"/>
        </w:behaviors>
        <w:guid w:val="{9572F1E5-754E-4A5F-800C-DA25C4FE113A}"/>
      </w:docPartPr>
      <w:docPartBody>
        <w:p w:rsidR="000C0CA8" w:rsidRDefault="00730016" w:rsidP="00730016">
          <w:pPr>
            <w:pStyle w:val="81616F3739B64EF0825BFF5062344CE3"/>
          </w:pPr>
          <w:r>
            <w:rPr>
              <w:rStyle w:val="PlaceholderText"/>
              <w:color w:val="808080"/>
            </w:rPr>
            <w:t>Click or tap here to enter text.</w:t>
          </w:r>
        </w:p>
      </w:docPartBody>
    </w:docPart>
    <w:docPart>
      <w:docPartPr>
        <w:name w:val="D4DF50A3D54B49299C80EB78A24159F2"/>
        <w:category>
          <w:name w:val="General"/>
          <w:gallery w:val="placeholder"/>
        </w:category>
        <w:types>
          <w:type w:val="bbPlcHdr"/>
        </w:types>
        <w:behaviors>
          <w:behavior w:val="content"/>
        </w:behaviors>
        <w:guid w:val="{465F296A-B080-4289-8618-ACBD999B7125}"/>
      </w:docPartPr>
      <w:docPartBody>
        <w:p w:rsidR="000C0CA8" w:rsidRDefault="00730016" w:rsidP="00730016">
          <w:pPr>
            <w:pStyle w:val="D4DF50A3D54B49299C80EB78A24159F2"/>
          </w:pPr>
          <w:r>
            <w:rPr>
              <w:rStyle w:val="PlaceholderText"/>
              <w:color w:val="808080"/>
            </w:rPr>
            <w:t>Click or tap here to enter text.</w:t>
          </w:r>
        </w:p>
      </w:docPartBody>
    </w:docPart>
    <w:docPart>
      <w:docPartPr>
        <w:name w:val="663E2AF7F0D044B8B1AEFC2B3DD342E0"/>
        <w:category>
          <w:name w:val="General"/>
          <w:gallery w:val="placeholder"/>
        </w:category>
        <w:types>
          <w:type w:val="bbPlcHdr"/>
        </w:types>
        <w:behaviors>
          <w:behavior w:val="content"/>
        </w:behaviors>
        <w:guid w:val="{0BE3ACB0-858A-4912-9DA0-1E1ED81C63B9}"/>
      </w:docPartPr>
      <w:docPartBody>
        <w:p w:rsidR="000C0CA8" w:rsidRDefault="00730016" w:rsidP="00730016">
          <w:pPr>
            <w:pStyle w:val="663E2AF7F0D044B8B1AEFC2B3DD342E0"/>
          </w:pPr>
          <w:r>
            <w:rPr>
              <w:rStyle w:val="PlaceholderText"/>
              <w:color w:val="808080"/>
            </w:rPr>
            <w:t>Click or tap here to enter text.</w:t>
          </w:r>
        </w:p>
      </w:docPartBody>
    </w:docPart>
    <w:docPart>
      <w:docPartPr>
        <w:name w:val="9E4F38CDA2DF4170A7CD5AE111C21F2E"/>
        <w:category>
          <w:name w:val="General"/>
          <w:gallery w:val="placeholder"/>
        </w:category>
        <w:types>
          <w:type w:val="bbPlcHdr"/>
        </w:types>
        <w:behaviors>
          <w:behavior w:val="content"/>
        </w:behaviors>
        <w:guid w:val="{033E4870-9D96-4355-AF2D-5D03BBCCE5CA}"/>
      </w:docPartPr>
      <w:docPartBody>
        <w:p w:rsidR="000C0CA8" w:rsidRDefault="00730016" w:rsidP="00730016">
          <w:pPr>
            <w:pStyle w:val="9E4F38CDA2DF4170A7CD5AE111C21F2E"/>
          </w:pPr>
          <w:r>
            <w:rPr>
              <w:rStyle w:val="PlaceholderText"/>
              <w:color w:val="808080"/>
            </w:rPr>
            <w:t>Click or tap here to enter text.</w:t>
          </w:r>
        </w:p>
      </w:docPartBody>
    </w:docPart>
    <w:docPart>
      <w:docPartPr>
        <w:name w:val="B3BB275129E9496AB0DD8DE9B6A80617"/>
        <w:category>
          <w:name w:val="General"/>
          <w:gallery w:val="placeholder"/>
        </w:category>
        <w:types>
          <w:type w:val="bbPlcHdr"/>
        </w:types>
        <w:behaviors>
          <w:behavior w:val="content"/>
        </w:behaviors>
        <w:guid w:val="{CC32E389-A699-4E59-9D5F-F310FCE0F466}"/>
      </w:docPartPr>
      <w:docPartBody>
        <w:p w:rsidR="000C0CA8" w:rsidRDefault="00730016" w:rsidP="00730016">
          <w:pPr>
            <w:pStyle w:val="B3BB275129E9496AB0DD8DE9B6A80617"/>
          </w:pPr>
          <w:r>
            <w:rPr>
              <w:rStyle w:val="PlaceholderText"/>
              <w:color w:val="808080"/>
            </w:rPr>
            <w:t>Click or tap here to enter text.</w:t>
          </w:r>
        </w:p>
      </w:docPartBody>
    </w:docPart>
    <w:docPart>
      <w:docPartPr>
        <w:name w:val="B50332A21495487E9846F4C4F5766C6F"/>
        <w:category>
          <w:name w:val="General"/>
          <w:gallery w:val="placeholder"/>
        </w:category>
        <w:types>
          <w:type w:val="bbPlcHdr"/>
        </w:types>
        <w:behaviors>
          <w:behavior w:val="content"/>
        </w:behaviors>
        <w:guid w:val="{BD8EE3F5-6963-48A3-9D59-F083E23638E5}"/>
      </w:docPartPr>
      <w:docPartBody>
        <w:p w:rsidR="000C0CA8" w:rsidRDefault="00730016" w:rsidP="00730016">
          <w:pPr>
            <w:pStyle w:val="B50332A21495487E9846F4C4F5766C6F"/>
          </w:pPr>
          <w:r>
            <w:rPr>
              <w:rStyle w:val="PlaceholderText"/>
              <w:color w:val="808080"/>
            </w:rPr>
            <w:t>Click or tap here to enter text.</w:t>
          </w:r>
        </w:p>
      </w:docPartBody>
    </w:docPart>
    <w:docPart>
      <w:docPartPr>
        <w:name w:val="236721DA451342079DBB3526A306634D"/>
        <w:category>
          <w:name w:val="General"/>
          <w:gallery w:val="placeholder"/>
        </w:category>
        <w:types>
          <w:type w:val="bbPlcHdr"/>
        </w:types>
        <w:behaviors>
          <w:behavior w:val="content"/>
        </w:behaviors>
        <w:guid w:val="{C1343E67-D26F-482D-A65C-A2D14C95199C}"/>
      </w:docPartPr>
      <w:docPartBody>
        <w:p w:rsidR="00DA3693" w:rsidRDefault="00DF1DB6" w:rsidP="00DF1DB6">
          <w:pPr>
            <w:pStyle w:val="236721DA451342079DBB3526A306634D"/>
          </w:pPr>
          <w:r>
            <w:rPr>
              <w:rStyle w:val="PlaceholderText"/>
              <w:color w:val="808080"/>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016"/>
    <w:rsid w:val="000C0CA8"/>
    <w:rsid w:val="00730016"/>
    <w:rsid w:val="00DA3693"/>
    <w:rsid w:val="00DF1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1DB6"/>
  </w:style>
  <w:style w:type="paragraph" w:customStyle="1" w:styleId="81616F3739B64EF0825BFF5062344CE3">
    <w:name w:val="81616F3739B64EF0825BFF5062344CE3"/>
    <w:rsid w:val="00730016"/>
  </w:style>
  <w:style w:type="paragraph" w:customStyle="1" w:styleId="D4DF50A3D54B49299C80EB78A24159F2">
    <w:name w:val="D4DF50A3D54B49299C80EB78A24159F2"/>
    <w:rsid w:val="00730016"/>
  </w:style>
  <w:style w:type="paragraph" w:customStyle="1" w:styleId="663E2AF7F0D044B8B1AEFC2B3DD342E0">
    <w:name w:val="663E2AF7F0D044B8B1AEFC2B3DD342E0"/>
    <w:rsid w:val="00730016"/>
  </w:style>
  <w:style w:type="paragraph" w:customStyle="1" w:styleId="9E4F38CDA2DF4170A7CD5AE111C21F2E">
    <w:name w:val="9E4F38CDA2DF4170A7CD5AE111C21F2E"/>
    <w:rsid w:val="00730016"/>
  </w:style>
  <w:style w:type="paragraph" w:customStyle="1" w:styleId="B3BB275129E9496AB0DD8DE9B6A80617">
    <w:name w:val="B3BB275129E9496AB0DD8DE9B6A80617"/>
    <w:rsid w:val="00730016"/>
  </w:style>
  <w:style w:type="paragraph" w:customStyle="1" w:styleId="B50332A21495487E9846F4C4F5766C6F">
    <w:name w:val="B50332A21495487E9846F4C4F5766C6F"/>
    <w:rsid w:val="00730016"/>
  </w:style>
  <w:style w:type="paragraph" w:customStyle="1" w:styleId="236721DA451342079DBB3526A306634D">
    <w:name w:val="236721DA451342079DBB3526A306634D"/>
    <w:rsid w:val="00DF1D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WNCC Training Template.dotx</Template>
  <TotalTime>112</TotalTime>
  <Pages>5</Pages>
  <Words>1255</Words>
  <Characters>6363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Systems Analysis and Design</vt:lpstr>
    </vt:vector>
  </TitlesOfParts>
  <Company>WNCC</Company>
  <LinksUpToDate>false</LinksUpToDate>
  <CharactersWithSpaces>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 Analysis and Design</dc:title>
  <dc:subject/>
  <dc:creator>Workstation</dc:creator>
  <cp:keywords/>
  <cp:lastModifiedBy>William Loring</cp:lastModifiedBy>
  <cp:revision>117</cp:revision>
  <cp:lastPrinted>2009-01-15T13:19:00Z</cp:lastPrinted>
  <dcterms:created xsi:type="dcterms:W3CDTF">2018-12-06T00:58:00Z</dcterms:created>
  <dcterms:modified xsi:type="dcterms:W3CDTF">2023-04-03T19:40:00Z</dcterms:modified>
</cp:coreProperties>
</file>