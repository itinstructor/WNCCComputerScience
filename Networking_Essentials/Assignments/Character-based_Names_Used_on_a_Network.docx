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7C30" w14:textId="77777777" w:rsidR="003B5A3B" w:rsidRDefault="00DF4638" w:rsidP="00F95338">
      <w:pPr>
        <w:pStyle w:val="Heading1"/>
      </w:pPr>
      <w:bookmarkStart w:id="0" w:name="_Toc156727310"/>
      <w:r>
        <w:t>Character-based Names Used on a Network</w:t>
      </w:r>
      <w:bookmarkEnd w:id="0"/>
    </w:p>
    <w:sdt>
      <w:sdtPr>
        <w:rPr>
          <w:rFonts w:ascii="Verdana" w:eastAsia="Times New Roman" w:hAnsi="Verdana" w:cs="Times New Roman"/>
          <w:b w:val="0"/>
          <w:sz w:val="20"/>
          <w:szCs w:val="24"/>
        </w:rPr>
        <w:id w:val="-632018444"/>
        <w:docPartObj>
          <w:docPartGallery w:val="Table of Contents"/>
          <w:docPartUnique/>
        </w:docPartObj>
      </w:sdtPr>
      <w:sdtEndPr>
        <w:rPr>
          <w:bCs/>
          <w:noProof/>
        </w:rPr>
      </w:sdtEndPr>
      <w:sdtContent>
        <w:p w14:paraId="7614EA77" w14:textId="77777777" w:rsidR="008A228A" w:rsidRDefault="008A228A">
          <w:pPr>
            <w:pStyle w:val="TOCHeading"/>
          </w:pPr>
          <w:r>
            <w:t>Contents</w:t>
          </w:r>
        </w:p>
        <w:p w14:paraId="3CCAEF8C" w14:textId="7838BE59" w:rsidR="00347A77" w:rsidRDefault="008A228A">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6727310" w:history="1">
            <w:r w:rsidR="00347A77" w:rsidRPr="00360357">
              <w:rPr>
                <w:rStyle w:val="Hyperlink"/>
                <w:noProof/>
              </w:rPr>
              <w:t>Character-based Names Used on a Network</w:t>
            </w:r>
            <w:r w:rsidR="00347A77">
              <w:rPr>
                <w:noProof/>
                <w:webHidden/>
              </w:rPr>
              <w:tab/>
            </w:r>
            <w:r w:rsidR="00347A77">
              <w:rPr>
                <w:noProof/>
                <w:webHidden/>
              </w:rPr>
              <w:fldChar w:fldCharType="begin"/>
            </w:r>
            <w:r w:rsidR="00347A77">
              <w:rPr>
                <w:noProof/>
                <w:webHidden/>
              </w:rPr>
              <w:instrText xml:space="preserve"> PAGEREF _Toc156727310 \h </w:instrText>
            </w:r>
            <w:r w:rsidR="00347A77">
              <w:rPr>
                <w:noProof/>
                <w:webHidden/>
              </w:rPr>
            </w:r>
            <w:r w:rsidR="00347A77">
              <w:rPr>
                <w:noProof/>
                <w:webHidden/>
              </w:rPr>
              <w:fldChar w:fldCharType="separate"/>
            </w:r>
            <w:r w:rsidR="00347A77">
              <w:rPr>
                <w:noProof/>
                <w:webHidden/>
              </w:rPr>
              <w:t>1</w:t>
            </w:r>
            <w:r w:rsidR="00347A77">
              <w:rPr>
                <w:noProof/>
                <w:webHidden/>
              </w:rPr>
              <w:fldChar w:fldCharType="end"/>
            </w:r>
          </w:hyperlink>
        </w:p>
        <w:p w14:paraId="50548FA5" w14:textId="4938DE88"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1" w:history="1">
            <w:r w:rsidRPr="00360357">
              <w:rPr>
                <w:rStyle w:val="Hyperlink"/>
                <w:noProof/>
              </w:rPr>
              <w:t>Lab Description</w:t>
            </w:r>
            <w:r>
              <w:rPr>
                <w:noProof/>
                <w:webHidden/>
              </w:rPr>
              <w:tab/>
            </w:r>
            <w:r>
              <w:rPr>
                <w:noProof/>
                <w:webHidden/>
              </w:rPr>
              <w:fldChar w:fldCharType="begin"/>
            </w:r>
            <w:r>
              <w:rPr>
                <w:noProof/>
                <w:webHidden/>
              </w:rPr>
              <w:instrText xml:space="preserve"> PAGEREF _Toc156727311 \h </w:instrText>
            </w:r>
            <w:r>
              <w:rPr>
                <w:noProof/>
                <w:webHidden/>
              </w:rPr>
            </w:r>
            <w:r>
              <w:rPr>
                <w:noProof/>
                <w:webHidden/>
              </w:rPr>
              <w:fldChar w:fldCharType="separate"/>
            </w:r>
            <w:r>
              <w:rPr>
                <w:noProof/>
                <w:webHidden/>
              </w:rPr>
              <w:t>1</w:t>
            </w:r>
            <w:r>
              <w:rPr>
                <w:noProof/>
                <w:webHidden/>
              </w:rPr>
              <w:fldChar w:fldCharType="end"/>
            </w:r>
          </w:hyperlink>
        </w:p>
        <w:p w14:paraId="57179936" w14:textId="03B84769"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2" w:history="1">
            <w:r w:rsidRPr="00360357">
              <w:rPr>
                <w:rStyle w:val="Hyperlink"/>
                <w:noProof/>
              </w:rPr>
              <w:t>Activity</w:t>
            </w:r>
            <w:r>
              <w:rPr>
                <w:noProof/>
                <w:webHidden/>
              </w:rPr>
              <w:tab/>
            </w:r>
            <w:r>
              <w:rPr>
                <w:noProof/>
                <w:webHidden/>
              </w:rPr>
              <w:fldChar w:fldCharType="begin"/>
            </w:r>
            <w:r>
              <w:rPr>
                <w:noProof/>
                <w:webHidden/>
              </w:rPr>
              <w:instrText xml:space="preserve"> PAGEREF _Toc156727312 \h </w:instrText>
            </w:r>
            <w:r>
              <w:rPr>
                <w:noProof/>
                <w:webHidden/>
              </w:rPr>
            </w:r>
            <w:r>
              <w:rPr>
                <w:noProof/>
                <w:webHidden/>
              </w:rPr>
              <w:fldChar w:fldCharType="separate"/>
            </w:r>
            <w:r>
              <w:rPr>
                <w:noProof/>
                <w:webHidden/>
              </w:rPr>
              <w:t>2</w:t>
            </w:r>
            <w:r>
              <w:rPr>
                <w:noProof/>
                <w:webHidden/>
              </w:rPr>
              <w:fldChar w:fldCharType="end"/>
            </w:r>
          </w:hyperlink>
        </w:p>
        <w:p w14:paraId="3F5D9884" w14:textId="210CF128"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3" w:history="1">
            <w:r w:rsidRPr="00360357">
              <w:rPr>
                <w:rStyle w:val="Hyperlink"/>
                <w:noProof/>
              </w:rPr>
              <w:t>DNS</w:t>
            </w:r>
            <w:r>
              <w:rPr>
                <w:noProof/>
                <w:webHidden/>
              </w:rPr>
              <w:tab/>
            </w:r>
            <w:r>
              <w:rPr>
                <w:noProof/>
                <w:webHidden/>
              </w:rPr>
              <w:fldChar w:fldCharType="begin"/>
            </w:r>
            <w:r>
              <w:rPr>
                <w:noProof/>
                <w:webHidden/>
              </w:rPr>
              <w:instrText xml:space="preserve"> PAGEREF _Toc156727313 \h </w:instrText>
            </w:r>
            <w:r>
              <w:rPr>
                <w:noProof/>
                <w:webHidden/>
              </w:rPr>
            </w:r>
            <w:r>
              <w:rPr>
                <w:noProof/>
                <w:webHidden/>
              </w:rPr>
              <w:fldChar w:fldCharType="separate"/>
            </w:r>
            <w:r>
              <w:rPr>
                <w:noProof/>
                <w:webHidden/>
              </w:rPr>
              <w:t>3</w:t>
            </w:r>
            <w:r>
              <w:rPr>
                <w:noProof/>
                <w:webHidden/>
              </w:rPr>
              <w:fldChar w:fldCharType="end"/>
            </w:r>
          </w:hyperlink>
        </w:p>
        <w:p w14:paraId="04B0C903" w14:textId="26C24793"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4" w:history="1">
            <w:r w:rsidRPr="00360357">
              <w:rPr>
                <w:rStyle w:val="Hyperlink"/>
                <w:noProof/>
              </w:rPr>
              <w:t>DNS Cache</w:t>
            </w:r>
            <w:r>
              <w:rPr>
                <w:noProof/>
                <w:webHidden/>
              </w:rPr>
              <w:tab/>
            </w:r>
            <w:r>
              <w:rPr>
                <w:noProof/>
                <w:webHidden/>
              </w:rPr>
              <w:fldChar w:fldCharType="begin"/>
            </w:r>
            <w:r>
              <w:rPr>
                <w:noProof/>
                <w:webHidden/>
              </w:rPr>
              <w:instrText xml:space="preserve"> PAGEREF _Toc156727314 \h </w:instrText>
            </w:r>
            <w:r>
              <w:rPr>
                <w:noProof/>
                <w:webHidden/>
              </w:rPr>
            </w:r>
            <w:r>
              <w:rPr>
                <w:noProof/>
                <w:webHidden/>
              </w:rPr>
              <w:fldChar w:fldCharType="separate"/>
            </w:r>
            <w:r>
              <w:rPr>
                <w:noProof/>
                <w:webHidden/>
              </w:rPr>
              <w:t>4</w:t>
            </w:r>
            <w:r>
              <w:rPr>
                <w:noProof/>
                <w:webHidden/>
              </w:rPr>
              <w:fldChar w:fldCharType="end"/>
            </w:r>
          </w:hyperlink>
        </w:p>
        <w:p w14:paraId="0D1C2F64" w14:textId="7796931E" w:rsidR="00347A77" w:rsidRDefault="00347A77">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727315" w:history="1">
            <w:r w:rsidRPr="00360357">
              <w:rPr>
                <w:rStyle w:val="Hyperlink"/>
                <w:noProof/>
              </w:rPr>
              <w:t>TCP/IP Protocol Layers</w:t>
            </w:r>
            <w:r>
              <w:rPr>
                <w:noProof/>
                <w:webHidden/>
              </w:rPr>
              <w:tab/>
            </w:r>
            <w:r>
              <w:rPr>
                <w:noProof/>
                <w:webHidden/>
              </w:rPr>
              <w:fldChar w:fldCharType="begin"/>
            </w:r>
            <w:r>
              <w:rPr>
                <w:noProof/>
                <w:webHidden/>
              </w:rPr>
              <w:instrText xml:space="preserve"> PAGEREF _Toc156727315 \h </w:instrText>
            </w:r>
            <w:r>
              <w:rPr>
                <w:noProof/>
                <w:webHidden/>
              </w:rPr>
            </w:r>
            <w:r>
              <w:rPr>
                <w:noProof/>
                <w:webHidden/>
              </w:rPr>
              <w:fldChar w:fldCharType="separate"/>
            </w:r>
            <w:r>
              <w:rPr>
                <w:noProof/>
                <w:webHidden/>
              </w:rPr>
              <w:t>5</w:t>
            </w:r>
            <w:r>
              <w:rPr>
                <w:noProof/>
                <w:webHidden/>
              </w:rPr>
              <w:fldChar w:fldCharType="end"/>
            </w:r>
          </w:hyperlink>
        </w:p>
        <w:p w14:paraId="0D52C4C1" w14:textId="7FCA69C6"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6" w:history="1">
            <w:r w:rsidRPr="00360357">
              <w:rPr>
                <w:rStyle w:val="Hyperlink"/>
                <w:noProof/>
              </w:rPr>
              <w:t>TCP/IP Protocols Used by Applications</w:t>
            </w:r>
            <w:r>
              <w:rPr>
                <w:noProof/>
                <w:webHidden/>
              </w:rPr>
              <w:tab/>
            </w:r>
            <w:r>
              <w:rPr>
                <w:noProof/>
                <w:webHidden/>
              </w:rPr>
              <w:fldChar w:fldCharType="begin"/>
            </w:r>
            <w:r>
              <w:rPr>
                <w:noProof/>
                <w:webHidden/>
              </w:rPr>
              <w:instrText xml:space="preserve"> PAGEREF _Toc156727316 \h </w:instrText>
            </w:r>
            <w:r>
              <w:rPr>
                <w:noProof/>
                <w:webHidden/>
              </w:rPr>
            </w:r>
            <w:r>
              <w:rPr>
                <w:noProof/>
                <w:webHidden/>
              </w:rPr>
              <w:fldChar w:fldCharType="separate"/>
            </w:r>
            <w:r>
              <w:rPr>
                <w:noProof/>
                <w:webHidden/>
              </w:rPr>
              <w:t>6</w:t>
            </w:r>
            <w:r>
              <w:rPr>
                <w:noProof/>
                <w:webHidden/>
              </w:rPr>
              <w:fldChar w:fldCharType="end"/>
            </w:r>
          </w:hyperlink>
        </w:p>
        <w:p w14:paraId="3B52E725" w14:textId="31A21089"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7" w:history="1">
            <w:r w:rsidRPr="00360357">
              <w:rPr>
                <w:rStyle w:val="Hyperlink"/>
                <w:noProof/>
              </w:rPr>
              <w:t>TCP/IP Protocols Used by the OS</w:t>
            </w:r>
            <w:r>
              <w:rPr>
                <w:noProof/>
                <w:webHidden/>
              </w:rPr>
              <w:tab/>
            </w:r>
            <w:r>
              <w:rPr>
                <w:noProof/>
                <w:webHidden/>
              </w:rPr>
              <w:fldChar w:fldCharType="begin"/>
            </w:r>
            <w:r>
              <w:rPr>
                <w:noProof/>
                <w:webHidden/>
              </w:rPr>
              <w:instrText xml:space="preserve"> PAGEREF _Toc156727317 \h </w:instrText>
            </w:r>
            <w:r>
              <w:rPr>
                <w:noProof/>
                <w:webHidden/>
              </w:rPr>
            </w:r>
            <w:r>
              <w:rPr>
                <w:noProof/>
                <w:webHidden/>
              </w:rPr>
              <w:fldChar w:fldCharType="separate"/>
            </w:r>
            <w:r>
              <w:rPr>
                <w:noProof/>
                <w:webHidden/>
              </w:rPr>
              <w:t>8</w:t>
            </w:r>
            <w:r>
              <w:rPr>
                <w:noProof/>
                <w:webHidden/>
              </w:rPr>
              <w:fldChar w:fldCharType="end"/>
            </w:r>
          </w:hyperlink>
        </w:p>
        <w:p w14:paraId="767A57C5" w14:textId="44A97DCC" w:rsidR="00347A77" w:rsidRDefault="00347A77">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727318" w:history="1">
            <w:r w:rsidRPr="00360357">
              <w:rPr>
                <w:rStyle w:val="Hyperlink"/>
                <w:noProof/>
              </w:rPr>
              <w:t>Port Addresses</w:t>
            </w:r>
            <w:r>
              <w:rPr>
                <w:noProof/>
                <w:webHidden/>
              </w:rPr>
              <w:tab/>
            </w:r>
            <w:r>
              <w:rPr>
                <w:noProof/>
                <w:webHidden/>
              </w:rPr>
              <w:fldChar w:fldCharType="begin"/>
            </w:r>
            <w:r>
              <w:rPr>
                <w:noProof/>
                <w:webHidden/>
              </w:rPr>
              <w:instrText xml:space="preserve"> PAGEREF _Toc156727318 \h </w:instrText>
            </w:r>
            <w:r>
              <w:rPr>
                <w:noProof/>
                <w:webHidden/>
              </w:rPr>
            </w:r>
            <w:r>
              <w:rPr>
                <w:noProof/>
                <w:webHidden/>
              </w:rPr>
              <w:fldChar w:fldCharType="separate"/>
            </w:r>
            <w:r>
              <w:rPr>
                <w:noProof/>
                <w:webHidden/>
              </w:rPr>
              <w:t>9</w:t>
            </w:r>
            <w:r>
              <w:rPr>
                <w:noProof/>
                <w:webHidden/>
              </w:rPr>
              <w:fldChar w:fldCharType="end"/>
            </w:r>
          </w:hyperlink>
        </w:p>
        <w:p w14:paraId="4E861EE5" w14:textId="2F0B8AB4"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19" w:history="1">
            <w:r w:rsidRPr="00360357">
              <w:rPr>
                <w:rStyle w:val="Hyperlink"/>
                <w:noProof/>
              </w:rPr>
              <w:t>Review Questions</w:t>
            </w:r>
            <w:r>
              <w:rPr>
                <w:noProof/>
                <w:webHidden/>
              </w:rPr>
              <w:tab/>
            </w:r>
            <w:r>
              <w:rPr>
                <w:noProof/>
                <w:webHidden/>
              </w:rPr>
              <w:fldChar w:fldCharType="begin"/>
            </w:r>
            <w:r>
              <w:rPr>
                <w:noProof/>
                <w:webHidden/>
              </w:rPr>
              <w:instrText xml:space="preserve"> PAGEREF _Toc156727319 \h </w:instrText>
            </w:r>
            <w:r>
              <w:rPr>
                <w:noProof/>
                <w:webHidden/>
              </w:rPr>
            </w:r>
            <w:r>
              <w:rPr>
                <w:noProof/>
                <w:webHidden/>
              </w:rPr>
              <w:fldChar w:fldCharType="separate"/>
            </w:r>
            <w:r>
              <w:rPr>
                <w:noProof/>
                <w:webHidden/>
              </w:rPr>
              <w:t>10</w:t>
            </w:r>
            <w:r>
              <w:rPr>
                <w:noProof/>
                <w:webHidden/>
              </w:rPr>
              <w:fldChar w:fldCharType="end"/>
            </w:r>
          </w:hyperlink>
        </w:p>
        <w:p w14:paraId="0A5C1AA0" w14:textId="1F6EB650" w:rsidR="00347A77" w:rsidRDefault="00347A77">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727320" w:history="1">
            <w:r w:rsidRPr="00360357">
              <w:rPr>
                <w:rStyle w:val="Hyperlink"/>
                <w:noProof/>
              </w:rPr>
              <w:t>Assignment Submission</w:t>
            </w:r>
            <w:r>
              <w:rPr>
                <w:noProof/>
                <w:webHidden/>
              </w:rPr>
              <w:tab/>
            </w:r>
            <w:r>
              <w:rPr>
                <w:noProof/>
                <w:webHidden/>
              </w:rPr>
              <w:fldChar w:fldCharType="begin"/>
            </w:r>
            <w:r>
              <w:rPr>
                <w:noProof/>
                <w:webHidden/>
              </w:rPr>
              <w:instrText xml:space="preserve"> PAGEREF _Toc156727320 \h </w:instrText>
            </w:r>
            <w:r>
              <w:rPr>
                <w:noProof/>
                <w:webHidden/>
              </w:rPr>
            </w:r>
            <w:r>
              <w:rPr>
                <w:noProof/>
                <w:webHidden/>
              </w:rPr>
              <w:fldChar w:fldCharType="separate"/>
            </w:r>
            <w:r>
              <w:rPr>
                <w:noProof/>
                <w:webHidden/>
              </w:rPr>
              <w:t>11</w:t>
            </w:r>
            <w:r>
              <w:rPr>
                <w:noProof/>
                <w:webHidden/>
              </w:rPr>
              <w:fldChar w:fldCharType="end"/>
            </w:r>
          </w:hyperlink>
        </w:p>
        <w:p w14:paraId="0B7DBD0D" w14:textId="0A762107" w:rsidR="008A228A" w:rsidRDefault="008A228A">
          <w:r>
            <w:rPr>
              <w:b/>
              <w:bCs/>
              <w:noProof/>
            </w:rPr>
            <w:fldChar w:fldCharType="end"/>
          </w:r>
        </w:p>
      </w:sdtContent>
    </w:sdt>
    <w:p w14:paraId="71CA5737" w14:textId="77777777" w:rsidR="00962C17" w:rsidRDefault="00962C17" w:rsidP="001E5775">
      <w:r w:rsidRPr="00962C17">
        <w:t>Time require</w:t>
      </w:r>
      <w:r w:rsidR="00930BBD">
        <w:t>d</w:t>
      </w:r>
      <w:r w:rsidRPr="00962C17">
        <w:t xml:space="preserve">: </w:t>
      </w:r>
      <w:r w:rsidR="00AC53CA">
        <w:t>30</w:t>
      </w:r>
      <w:r w:rsidRPr="00962C17">
        <w:t xml:space="preserve"> minutes</w:t>
      </w:r>
    </w:p>
    <w:p w14:paraId="7A80BB5C" w14:textId="77777777" w:rsidR="002B2459" w:rsidRDefault="002B2459" w:rsidP="002B2459">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37A0A54B" w14:textId="77777777" w:rsidR="002B2459" w:rsidRDefault="002B2459" w:rsidP="006C549C">
      <w:pPr>
        <w:pStyle w:val="ListParagraph"/>
        <w:numPr>
          <w:ilvl w:val="0"/>
          <w:numId w:val="6"/>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28F2053D" w14:textId="77777777" w:rsidR="002B2459" w:rsidRDefault="002B2459" w:rsidP="006C549C">
      <w:pPr>
        <w:pStyle w:val="ListParagraph"/>
        <w:numPr>
          <w:ilvl w:val="0"/>
          <w:numId w:val="6"/>
        </w:numPr>
      </w:pPr>
      <w:r>
        <w:t>Click and Drag your mouse around whatever you want to snip.</w:t>
      </w:r>
    </w:p>
    <w:p w14:paraId="67BFCA94" w14:textId="77777777" w:rsidR="002B2459" w:rsidRDefault="002B2459" w:rsidP="006C549C">
      <w:pPr>
        <w:pStyle w:val="ListParagraph"/>
        <w:numPr>
          <w:ilvl w:val="0"/>
          <w:numId w:val="6"/>
        </w:numPr>
      </w:pPr>
      <w:r>
        <w:t>Release the mouse button. This places the snip into the Windows Clipboard.</w:t>
      </w:r>
    </w:p>
    <w:p w14:paraId="43CB6C4D" w14:textId="77777777" w:rsidR="002B2459" w:rsidRDefault="002B2459" w:rsidP="006C549C">
      <w:pPr>
        <w:pStyle w:val="ListParagraph"/>
        <w:numPr>
          <w:ilvl w:val="0"/>
          <w:numId w:val="6"/>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6E06AC52" w14:textId="77777777" w:rsidR="00BB79D7" w:rsidRDefault="00BB79D7" w:rsidP="00BB79D7">
      <w:pPr>
        <w:pStyle w:val="Heading2"/>
      </w:pPr>
      <w:bookmarkStart w:id="1" w:name="_Toc156727311"/>
      <w:r>
        <w:t>Lab Description</w:t>
      </w:r>
      <w:bookmarkEnd w:id="1"/>
    </w:p>
    <w:p w14:paraId="110DCAA4" w14:textId="77777777" w:rsidR="00F13696" w:rsidRDefault="00F13696" w:rsidP="00A53E3D">
      <w:r>
        <w:t xml:space="preserve">In this lab, you learn about character-based named that can substitute for IP addresses when used to locate devices on a network and about the various protocols, or rules for communication, that networked devices use for communication. You also learn about port </w:t>
      </w:r>
      <w:r>
        <w:lastRenderedPageBreak/>
        <w:t>addresses used to find applications on a computer and how to find a computer’s current TCP/IP settings.</w:t>
      </w:r>
    </w:p>
    <w:p w14:paraId="5923AB00" w14:textId="77777777" w:rsidR="00F13696" w:rsidRDefault="00F13696" w:rsidP="00A53E3D">
      <w:pPr>
        <w:pStyle w:val="Heading2"/>
      </w:pPr>
      <w:bookmarkStart w:id="2" w:name="_Toc156727312"/>
      <w:r>
        <w:t>Activity</w:t>
      </w:r>
      <w:bookmarkEnd w:id="2"/>
    </w:p>
    <w:p w14:paraId="48640C65" w14:textId="77777777" w:rsidR="00F13696" w:rsidRDefault="00F13696" w:rsidP="003F0F62">
      <w:r>
        <w:t>The numeric IP addresses used to identify devices on a network can be hard to remember. Therefore, character-based names are typically substituted instead. Here are the possibilities:</w:t>
      </w:r>
    </w:p>
    <w:p w14:paraId="413C6006" w14:textId="1A50D797" w:rsidR="00F13696" w:rsidRDefault="00F13696" w:rsidP="00694756">
      <w:pPr>
        <w:pStyle w:val="ListParagraph"/>
        <w:numPr>
          <w:ilvl w:val="0"/>
          <w:numId w:val="3"/>
        </w:numPr>
      </w:pPr>
      <w:r>
        <w:t xml:space="preserve">A </w:t>
      </w:r>
      <w:r w:rsidRPr="00FE436F">
        <w:rPr>
          <w:b/>
          <w:bCs/>
        </w:rPr>
        <w:t>host name</w:t>
      </w:r>
      <w:r>
        <w:t xml:space="preserve">, also called a </w:t>
      </w:r>
      <w:r w:rsidRPr="00FE436F">
        <w:rPr>
          <w:b/>
          <w:bCs/>
        </w:rPr>
        <w:t>computer name</w:t>
      </w:r>
      <w:r>
        <w:t>, is the name of a computer and can be used in place of its IP address. The name can have up to 63 characters, including letters, numbers, and special characters. Examples of computer names are www, ftp, JeansComp</w:t>
      </w:r>
      <w:r w:rsidR="00FE436F">
        <w:t>uter, TestBox3, and PinkLaptop.</w:t>
      </w:r>
    </w:p>
    <w:p w14:paraId="443C9E25" w14:textId="77777777" w:rsidR="00F13696" w:rsidRDefault="00F13696" w:rsidP="00694756">
      <w:pPr>
        <w:pStyle w:val="ListParagraph"/>
        <w:numPr>
          <w:ilvl w:val="0"/>
          <w:numId w:val="3"/>
        </w:numPr>
      </w:pPr>
      <w:r>
        <w:t>Recall that a workgroup is a group of computers on a peer-to-peer network that are sharing resources. The workgroup name assigned to this group is only recognized within the local network.</w:t>
      </w:r>
    </w:p>
    <w:p w14:paraId="648BD4B8" w14:textId="77777777" w:rsidR="00F13696" w:rsidRDefault="00F13696" w:rsidP="00694756">
      <w:pPr>
        <w:pStyle w:val="ListParagraph"/>
        <w:numPr>
          <w:ilvl w:val="0"/>
          <w:numId w:val="3"/>
        </w:numPr>
      </w:pPr>
      <w:r>
        <w:t xml:space="preserve">A </w:t>
      </w:r>
      <w:r w:rsidRPr="00FE436F">
        <w:rPr>
          <w:b/>
          <w:bCs/>
        </w:rPr>
        <w:t>domain name</w:t>
      </w:r>
      <w:r>
        <w:t xml:space="preserve"> identifies a network. Examples of domain names are the names that appear before the period in </w:t>
      </w:r>
      <w:r w:rsidRPr="00FE436F">
        <w:rPr>
          <w:i/>
          <w:iCs/>
        </w:rPr>
        <w:t>microsoft.com</w:t>
      </w:r>
      <w:r>
        <w:t xml:space="preserve">, </w:t>
      </w:r>
      <w:r w:rsidRPr="00FE436F">
        <w:rPr>
          <w:i/>
          <w:iCs/>
        </w:rPr>
        <w:t>cengage.com</w:t>
      </w:r>
      <w:r>
        <w:t xml:space="preserve">, and </w:t>
      </w:r>
      <w:r w:rsidRPr="00FE436F">
        <w:rPr>
          <w:i/>
          <w:iCs/>
        </w:rPr>
        <w:t>mycompany.com</w:t>
      </w:r>
      <w:r>
        <w:t xml:space="preserve">. The letters after the period are called the top-level domain and tell you something about the domain. Examples are .com (commercial), .org (nonprofit), .gov (government), and .info (general use). </w:t>
      </w:r>
    </w:p>
    <w:p w14:paraId="636C8A88" w14:textId="77777777" w:rsidR="00F13696" w:rsidRDefault="00F13696" w:rsidP="00694756">
      <w:pPr>
        <w:pStyle w:val="ListParagraph"/>
        <w:numPr>
          <w:ilvl w:val="0"/>
          <w:numId w:val="3"/>
        </w:numPr>
      </w:pPr>
      <w:r>
        <w:t xml:space="preserve">A </w:t>
      </w:r>
      <w:r w:rsidRPr="00FE436F">
        <w:rPr>
          <w:b/>
          <w:bCs/>
        </w:rPr>
        <w:t>fully qualified domain name (FQDN)</w:t>
      </w:r>
      <w:r>
        <w:t xml:space="preserve"> identifies a computer and the network to which it belongs. An example of an FQDN is </w:t>
      </w:r>
      <w:r w:rsidRPr="00FE436F">
        <w:rPr>
          <w:i/>
          <w:iCs/>
        </w:rPr>
        <w:t>www.cengage.com</w:t>
      </w:r>
      <w:r>
        <w:t xml:space="preserve">. The host name is </w:t>
      </w:r>
      <w:r w:rsidRPr="00FE436F">
        <w:rPr>
          <w:i/>
          <w:iCs/>
        </w:rPr>
        <w:t>www</w:t>
      </w:r>
      <w:r>
        <w:t xml:space="preserve"> (a web server), </w:t>
      </w:r>
      <w:r w:rsidRPr="00FE436F">
        <w:rPr>
          <w:i/>
          <w:iCs/>
        </w:rPr>
        <w:t>cengage</w:t>
      </w:r>
      <w:r>
        <w:t xml:space="preserve"> is the domain name, and </w:t>
      </w:r>
      <w:r w:rsidRPr="00FE436F">
        <w:rPr>
          <w:i/>
          <w:iCs/>
        </w:rPr>
        <w:t>com</w:t>
      </w:r>
      <w:r>
        <w:t xml:space="preserve"> is the top-level domain name of the Cengage network. Another FQDN is </w:t>
      </w:r>
      <w:r w:rsidRPr="00FE436F">
        <w:rPr>
          <w:i/>
          <w:iCs/>
        </w:rPr>
        <w:t>joesmith.mycompany.com</w:t>
      </w:r>
      <w:r>
        <w:t>.</w:t>
      </w:r>
    </w:p>
    <w:p w14:paraId="560B6EA1" w14:textId="77777777" w:rsidR="00F13696" w:rsidRDefault="00F13696" w:rsidP="00694756">
      <w:pPr>
        <w:pStyle w:val="ListParagraph"/>
        <w:numPr>
          <w:ilvl w:val="0"/>
          <w:numId w:val="3"/>
        </w:numPr>
      </w:pPr>
      <w:r>
        <w:t xml:space="preserve">On the Internet, a fully qualified domain name must be associated with an IP address before this computer can be found. This process of associating a character-based name with an IP address is called </w:t>
      </w:r>
      <w:r w:rsidRPr="00FE436F">
        <w:rPr>
          <w:b/>
          <w:bCs/>
        </w:rPr>
        <w:t>name resolution</w:t>
      </w:r>
      <w:r>
        <w:t xml:space="preserve">. The </w:t>
      </w:r>
      <w:r w:rsidRPr="00FE436F">
        <w:rPr>
          <w:b/>
          <w:bCs/>
        </w:rPr>
        <w:t xml:space="preserve">DNS (Domain Name System or Domain Name Service) </w:t>
      </w:r>
      <w:r>
        <w:t xml:space="preserve">protocol is used by a </w:t>
      </w:r>
      <w:r w:rsidRPr="00FE436F">
        <w:rPr>
          <w:b/>
          <w:bCs/>
        </w:rPr>
        <w:t>DNS server</w:t>
      </w:r>
      <w:r>
        <w:t xml:space="preserve"> to find an IP address for a computer when the fully qualified domain name is known. On home or small company networks, the ISP is responsible for providing access to one or more DNS servers as part of the service it provides for Internet access. Larger corporations have their own DNS servers to perform name resolution for the enterprise network. When an individual or organization, which has its own DNS servers, leases a public IP address and domain name and sets up a website, it is responsible for entering the name resolution information into its primary DNS server. </w:t>
      </w:r>
      <w:r>
        <w:lastRenderedPageBreak/>
        <w:t>This server can present the information to other DNS servers on the web and is called the authoritative name server for the website.</w:t>
      </w:r>
    </w:p>
    <w:p w14:paraId="0F9FED8F" w14:textId="77777777" w:rsidR="00F13696" w:rsidRDefault="00F13696" w:rsidP="0048370A">
      <w:r>
        <w:t xml:space="preserve">When you first install Windows, </w:t>
      </w:r>
      <w:r w:rsidR="0048370A">
        <w:t>a computer name is automatically assigned</w:t>
      </w:r>
      <w:r>
        <w:t xml:space="preserve">. </w:t>
      </w:r>
      <w:r w:rsidR="001E5FF9">
        <w:t>Y</w:t>
      </w:r>
      <w:r>
        <w:t>ou can change the computer name at any time using the System window. Here’s how:</w:t>
      </w:r>
    </w:p>
    <w:p w14:paraId="05693CFA" w14:textId="15DB2B41" w:rsidR="00F13696" w:rsidRDefault="00543D24" w:rsidP="006C549C">
      <w:pPr>
        <w:pStyle w:val="ListParagraph"/>
        <w:numPr>
          <w:ilvl w:val="0"/>
          <w:numId w:val="7"/>
        </w:numPr>
      </w:pPr>
      <w:r>
        <w:t>Right Click the Start button.</w:t>
      </w:r>
    </w:p>
    <w:p w14:paraId="5729AD7D" w14:textId="19B13DFF" w:rsidR="00543D24" w:rsidRDefault="00543D24" w:rsidP="006C549C">
      <w:pPr>
        <w:pStyle w:val="ListParagraph"/>
        <w:numPr>
          <w:ilvl w:val="0"/>
          <w:numId w:val="7"/>
        </w:numPr>
      </w:pPr>
      <w:r>
        <w:t>Choose System.</w:t>
      </w:r>
    </w:p>
    <w:p w14:paraId="2759FABC" w14:textId="77777777" w:rsidR="003F77AC" w:rsidRDefault="00F13696" w:rsidP="006C549C">
      <w:pPr>
        <w:pStyle w:val="ListParagraph"/>
        <w:numPr>
          <w:ilvl w:val="0"/>
          <w:numId w:val="7"/>
        </w:numPr>
      </w:pPr>
      <w:r>
        <w:t>What is your computer name?</w:t>
      </w:r>
    </w:p>
    <w:sdt>
      <w:sdtPr>
        <w:id w:val="-318732930"/>
        <w:placeholder>
          <w:docPart w:val="E67791F116AF43C28127332AC4D34FBA"/>
        </w:placeholder>
        <w:showingPlcHdr/>
      </w:sdtPr>
      <w:sdtEndPr/>
      <w:sdtContent>
        <w:p w14:paraId="41F4D224" w14:textId="77777777" w:rsidR="00210269" w:rsidRDefault="00210269" w:rsidP="00ED5838">
          <w:pPr>
            <w:ind w:left="360"/>
          </w:pPr>
          <w:r w:rsidRPr="00ED5838">
            <w:rPr>
              <w:color w:val="FF0000"/>
            </w:rPr>
            <w:t>Click or tap here to enter text.</w:t>
          </w:r>
        </w:p>
      </w:sdtContent>
    </w:sdt>
    <w:p w14:paraId="6696D8E4" w14:textId="32E8C5AC" w:rsidR="00F13696" w:rsidRDefault="00ED5838" w:rsidP="006C549C">
      <w:pPr>
        <w:pStyle w:val="ListParagraph"/>
        <w:numPr>
          <w:ilvl w:val="0"/>
          <w:numId w:val="7"/>
        </w:numPr>
      </w:pPr>
      <w:r>
        <w:t>Click Rename this PC.</w:t>
      </w:r>
      <w:r w:rsidR="00F13696">
        <w:t xml:space="preserve"> Enter a new name for your computer and click </w:t>
      </w:r>
      <w:r w:rsidR="00F13696" w:rsidRPr="00A62994">
        <w:rPr>
          <w:b/>
          <w:bCs/>
        </w:rPr>
        <w:t>OK</w:t>
      </w:r>
      <w:r w:rsidR="00F13696">
        <w:t>. You will need to restart your computer for the change to take effect.</w:t>
      </w:r>
    </w:p>
    <w:p w14:paraId="440B874F" w14:textId="1F0B44CE" w:rsidR="00A62994" w:rsidRDefault="00F13696" w:rsidP="006C549C">
      <w:pPr>
        <w:pStyle w:val="ListParagraph"/>
        <w:numPr>
          <w:ilvl w:val="0"/>
          <w:numId w:val="7"/>
        </w:numPr>
      </w:pPr>
      <w:r>
        <w:t>After your computer has restarted, return</w:t>
      </w:r>
      <w:r w:rsidR="007D6675">
        <w:t xml:space="preserve"> </w:t>
      </w:r>
      <w:r>
        <w:t>and verify your computer name changed.</w:t>
      </w:r>
    </w:p>
    <w:p w14:paraId="0952AB6F" w14:textId="77777777" w:rsidR="00A62994" w:rsidRDefault="00A62994" w:rsidP="006C549C">
      <w:pPr>
        <w:pStyle w:val="ListParagraph"/>
        <w:numPr>
          <w:ilvl w:val="0"/>
          <w:numId w:val="7"/>
        </w:numPr>
      </w:pPr>
      <w:r>
        <w:t>Insert a screenshot showing the new name</w:t>
      </w:r>
    </w:p>
    <w:sdt>
      <w:sdtPr>
        <w:id w:val="1819228011"/>
        <w:placeholder>
          <w:docPart w:val="99D578250FC34AE0950BC170811D2528"/>
        </w:placeholder>
        <w:showingPlcHdr/>
      </w:sdtPr>
      <w:sdtEndPr/>
      <w:sdtContent>
        <w:p w14:paraId="43876A9C" w14:textId="77777777" w:rsidR="00A62994" w:rsidRDefault="00A62994" w:rsidP="00ED5838">
          <w:r w:rsidRPr="00FB3E0D">
            <w:rPr>
              <w:color w:val="FF0000"/>
            </w:rPr>
            <w:t>Click or tap here to enter text.</w:t>
          </w:r>
        </w:p>
      </w:sdtContent>
    </w:sdt>
    <w:p w14:paraId="3D11BFBC" w14:textId="77777777" w:rsidR="00F13696" w:rsidRDefault="00F5300C" w:rsidP="006C549C">
      <w:pPr>
        <w:pStyle w:val="ListParagraph"/>
        <w:numPr>
          <w:ilvl w:val="0"/>
          <w:numId w:val="7"/>
        </w:numPr>
      </w:pPr>
      <w:r>
        <w:t>You can r</w:t>
      </w:r>
      <w:r w:rsidR="00F13696">
        <w:t>eturn the com</w:t>
      </w:r>
      <w:r>
        <w:t>puter name to the original name if you wish</w:t>
      </w:r>
    </w:p>
    <w:p w14:paraId="6CF559B3" w14:textId="77777777" w:rsidR="00F76CA3" w:rsidRDefault="00F76CA3" w:rsidP="00F76CA3">
      <w:pPr>
        <w:pStyle w:val="Heading2"/>
      </w:pPr>
      <w:bookmarkStart w:id="3" w:name="_Toc156727313"/>
      <w:r>
        <w:t>DNS</w:t>
      </w:r>
      <w:bookmarkEnd w:id="3"/>
    </w:p>
    <w:p w14:paraId="1B7F1008" w14:textId="77777777" w:rsidR="00F13696" w:rsidRDefault="00F13696" w:rsidP="002417A0">
      <w:r>
        <w:t xml:space="preserve">When you enter a fully qualified domain name such as </w:t>
      </w:r>
      <w:r>
        <w:rPr>
          <w:i/>
          <w:iCs/>
        </w:rPr>
        <w:t>www.cengage.com</w:t>
      </w:r>
      <w:r>
        <w:t xml:space="preserve"> in a browser address bar, that name is translated into an IP address followed by a port number. Do the following to discover the IP address of the web server </w:t>
      </w:r>
      <w:r>
        <w:rPr>
          <w:i/>
          <w:iCs/>
        </w:rPr>
        <w:t>www.cengage.com</w:t>
      </w:r>
      <w:r>
        <w:t>:</w:t>
      </w:r>
    </w:p>
    <w:p w14:paraId="558C1783" w14:textId="70DED7C0" w:rsidR="00F13696" w:rsidRDefault="003C4B43" w:rsidP="006C549C">
      <w:pPr>
        <w:pStyle w:val="ListParagraph"/>
        <w:numPr>
          <w:ilvl w:val="0"/>
          <w:numId w:val="4"/>
        </w:numPr>
        <w:ind w:left="720"/>
      </w:pPr>
      <w:r>
        <w:t>T</w:t>
      </w:r>
      <w:r w:rsidR="00F13696">
        <w:t xml:space="preserve">ype </w:t>
      </w:r>
      <w:r w:rsidR="00F13696" w:rsidRPr="002417A0">
        <w:rPr>
          <w:b/>
          <w:bCs/>
        </w:rPr>
        <w:t>cmd</w:t>
      </w:r>
      <w:r w:rsidR="00F13696">
        <w:t xml:space="preserve"> in the search box and press </w:t>
      </w:r>
      <w:r w:rsidR="00F13696" w:rsidRPr="002417A0">
        <w:rPr>
          <w:b/>
          <w:bCs/>
        </w:rPr>
        <w:t>Enter</w:t>
      </w:r>
      <w:r w:rsidR="00F13696">
        <w:t>.</w:t>
      </w:r>
    </w:p>
    <w:p w14:paraId="0A3FF0C8" w14:textId="77777777" w:rsidR="00581585" w:rsidRPr="00581585" w:rsidRDefault="00F13696" w:rsidP="006C549C">
      <w:pPr>
        <w:pStyle w:val="ListParagraph"/>
        <w:numPr>
          <w:ilvl w:val="0"/>
          <w:numId w:val="4"/>
        </w:numPr>
        <w:ind w:left="720"/>
      </w:pPr>
      <w:r>
        <w:t xml:space="preserve">In the command prompt window, type the following command to determine the IP address of the web server </w:t>
      </w:r>
      <w:r w:rsidRPr="002417A0">
        <w:rPr>
          <w:i/>
          <w:iCs/>
        </w:rPr>
        <w:t>www.cengage.com</w:t>
      </w:r>
      <w:r>
        <w:t>:</w:t>
      </w:r>
      <w:r>
        <w:br/>
      </w:r>
      <w:r w:rsidRPr="002417A0">
        <w:rPr>
          <w:b/>
          <w:bCs/>
        </w:rPr>
        <w:t xml:space="preserve">nslookup </w:t>
      </w:r>
      <w:hyperlink r:id="rId8" w:history="1">
        <w:r w:rsidR="00581585" w:rsidRPr="004D04E8">
          <w:rPr>
            <w:rStyle w:val="Hyperlink"/>
            <w:b/>
            <w:bCs/>
          </w:rPr>
          <w:t>www.cengage.com</w:t>
        </w:r>
      </w:hyperlink>
    </w:p>
    <w:p w14:paraId="5204D444" w14:textId="77777777" w:rsidR="00F13696" w:rsidRDefault="00F13696" w:rsidP="006C549C">
      <w:pPr>
        <w:pStyle w:val="ListParagraph"/>
        <w:numPr>
          <w:ilvl w:val="0"/>
          <w:numId w:val="4"/>
        </w:numPr>
        <w:ind w:left="720"/>
      </w:pPr>
      <w:r>
        <w:t xml:space="preserve">What is the IP address for </w:t>
      </w:r>
      <w:r w:rsidRPr="002417A0">
        <w:rPr>
          <w:i/>
          <w:iCs/>
        </w:rPr>
        <w:t>www.cengage.com</w:t>
      </w:r>
      <w:r>
        <w:t xml:space="preserve">? </w:t>
      </w:r>
    </w:p>
    <w:sdt>
      <w:sdtPr>
        <w:id w:val="-1204636927"/>
        <w:placeholder>
          <w:docPart w:val="B73B1ED0615B47E298F4212563250B6F"/>
        </w:placeholder>
        <w:showingPlcHdr/>
      </w:sdtPr>
      <w:sdtEndPr/>
      <w:sdtContent>
        <w:p w14:paraId="1E50039B" w14:textId="77777777" w:rsidR="00A64CDD" w:rsidRDefault="00A64CDD" w:rsidP="00487353">
          <w:pPr>
            <w:ind w:left="360"/>
          </w:pPr>
          <w:r w:rsidRPr="00FB3E0D">
            <w:rPr>
              <w:color w:val="FF0000"/>
            </w:rPr>
            <w:t>Click or tap here to enter text.</w:t>
          </w:r>
        </w:p>
      </w:sdtContent>
    </w:sdt>
    <w:p w14:paraId="7EA70F0C" w14:textId="77777777" w:rsidR="00916F43" w:rsidRDefault="00267D7C" w:rsidP="006C549C">
      <w:pPr>
        <w:pStyle w:val="ListParagraph"/>
        <w:numPr>
          <w:ilvl w:val="0"/>
          <w:numId w:val="4"/>
        </w:numPr>
        <w:ind w:left="720"/>
      </w:pPr>
      <w:r>
        <w:t>Insert a screenshot.</w:t>
      </w:r>
    </w:p>
    <w:p w14:paraId="69F932F9" w14:textId="77777777" w:rsidR="003C6A26" w:rsidRDefault="00CC25B8" w:rsidP="00487353">
      <w:pPr>
        <w:ind w:left="360"/>
      </w:pPr>
      <w:sdt>
        <w:sdtPr>
          <w:id w:val="1594436888"/>
          <w:placeholder>
            <w:docPart w:val="053697DDC2234A79BEDD28D6FA6CF2D1"/>
          </w:placeholder>
          <w:showingPlcHdr/>
        </w:sdtPr>
        <w:sdtEndPr/>
        <w:sdtContent>
          <w:r w:rsidR="00267D7C" w:rsidRPr="00FB3E0D">
            <w:rPr>
              <w:color w:val="FF0000"/>
            </w:rPr>
            <w:t>Click or tap here to enter text.</w:t>
          </w:r>
        </w:sdtContent>
      </w:sdt>
    </w:p>
    <w:p w14:paraId="18255ECA" w14:textId="77777777" w:rsidR="0044413A" w:rsidRDefault="00F13696" w:rsidP="006C549C">
      <w:pPr>
        <w:pStyle w:val="ListParagraph"/>
        <w:numPr>
          <w:ilvl w:val="0"/>
          <w:numId w:val="4"/>
        </w:numPr>
        <w:ind w:left="720"/>
      </w:pPr>
      <w:r>
        <w:t xml:space="preserve">Open your web browser, type </w:t>
      </w:r>
      <w:r w:rsidRPr="00023019">
        <w:rPr>
          <w:b/>
          <w:bCs/>
        </w:rPr>
        <w:t>www.cengage.com</w:t>
      </w:r>
      <w:r>
        <w:t xml:space="preserve"> in the address box and press </w:t>
      </w:r>
      <w:r w:rsidRPr="00023019">
        <w:rPr>
          <w:b/>
          <w:bCs/>
        </w:rPr>
        <w:t>Enter</w:t>
      </w:r>
      <w:r>
        <w:t>. The Cengage home page appears.</w:t>
      </w:r>
    </w:p>
    <w:p w14:paraId="6CB2272C" w14:textId="21985DCC" w:rsidR="00F13696" w:rsidRDefault="00F13696" w:rsidP="006C549C">
      <w:pPr>
        <w:pStyle w:val="ListParagraph"/>
        <w:numPr>
          <w:ilvl w:val="0"/>
          <w:numId w:val="4"/>
        </w:numPr>
        <w:ind w:left="720"/>
      </w:pPr>
      <w:r>
        <w:lastRenderedPageBreak/>
        <w:t xml:space="preserve">What characters </w:t>
      </w:r>
      <w:r w:rsidR="00D96BD7">
        <w:t>were added</w:t>
      </w:r>
      <w:r>
        <w:t xml:space="preserve"> in the address box?</w:t>
      </w:r>
    </w:p>
    <w:p w14:paraId="0995C13E" w14:textId="77777777" w:rsidR="003E5EAC" w:rsidRDefault="00CC25B8" w:rsidP="00487353">
      <w:pPr>
        <w:ind w:left="360"/>
      </w:pPr>
      <w:sdt>
        <w:sdtPr>
          <w:id w:val="1649098469"/>
          <w:placeholder>
            <w:docPart w:val="4A1474DA3A024773B17526C577B8F694"/>
          </w:placeholder>
          <w:showingPlcHdr/>
        </w:sdtPr>
        <w:sdtEndPr/>
        <w:sdtContent>
          <w:r w:rsidR="005D5B69" w:rsidRPr="00FB3E0D">
            <w:rPr>
              <w:color w:val="FF0000"/>
            </w:rPr>
            <w:t>Click or tap here to enter text.</w:t>
          </w:r>
        </w:sdtContent>
      </w:sdt>
    </w:p>
    <w:p w14:paraId="51231D8C" w14:textId="77777777" w:rsidR="0044413A" w:rsidRDefault="00F13696" w:rsidP="006C549C">
      <w:pPr>
        <w:pStyle w:val="ListParagraph"/>
        <w:numPr>
          <w:ilvl w:val="0"/>
          <w:numId w:val="4"/>
        </w:numPr>
        <w:ind w:left="720"/>
      </w:pPr>
      <w:r>
        <w:t xml:space="preserve">Generally, a website is configured so that you are not allowed to use its IP address to access it. Try it for yourself. Enter the IP address of the </w:t>
      </w:r>
      <w:r w:rsidRPr="001A3BA6">
        <w:rPr>
          <w:i/>
          <w:iCs/>
        </w:rPr>
        <w:t>www.cengage.com</w:t>
      </w:r>
      <w:r>
        <w:t xml:space="preserve"> server in the address box of your browser and press </w:t>
      </w:r>
      <w:r w:rsidRPr="001A3BA6">
        <w:rPr>
          <w:b/>
          <w:bCs/>
        </w:rPr>
        <w:t>Enter</w:t>
      </w:r>
      <w:r>
        <w:t>.</w:t>
      </w:r>
    </w:p>
    <w:p w14:paraId="4B315C46" w14:textId="77777777" w:rsidR="001A3BA6" w:rsidRDefault="00F13696" w:rsidP="006C549C">
      <w:pPr>
        <w:pStyle w:val="ListParagraph"/>
        <w:numPr>
          <w:ilvl w:val="0"/>
          <w:numId w:val="4"/>
        </w:numPr>
        <w:ind w:left="720"/>
      </w:pPr>
      <w:r>
        <w:t>What error message do you get?</w:t>
      </w:r>
    </w:p>
    <w:sdt>
      <w:sdtPr>
        <w:id w:val="1348132038"/>
        <w:placeholder>
          <w:docPart w:val="855D183B57FE4F6CAB7C13B5940A6436"/>
        </w:placeholder>
        <w:showingPlcHdr/>
      </w:sdtPr>
      <w:sdtEndPr/>
      <w:sdtContent>
        <w:p w14:paraId="3FADD028" w14:textId="77777777" w:rsidR="001A3BA6" w:rsidRDefault="001A3BA6" w:rsidP="00487353">
          <w:pPr>
            <w:ind w:left="360"/>
          </w:pPr>
          <w:r w:rsidRPr="00FB3E0D">
            <w:rPr>
              <w:color w:val="FF0000"/>
            </w:rPr>
            <w:t>Click or tap here to enter text.</w:t>
          </w:r>
        </w:p>
      </w:sdtContent>
    </w:sdt>
    <w:p w14:paraId="0A17697F" w14:textId="77777777" w:rsidR="001A3BA6" w:rsidRDefault="001A3BA6" w:rsidP="006C549C">
      <w:pPr>
        <w:pStyle w:val="ListParagraph"/>
        <w:numPr>
          <w:ilvl w:val="0"/>
          <w:numId w:val="4"/>
        </w:numPr>
        <w:ind w:left="720"/>
      </w:pPr>
      <w:r>
        <w:t>Insert a screenshot of the error message.</w:t>
      </w:r>
    </w:p>
    <w:sdt>
      <w:sdtPr>
        <w:id w:val="-1811169417"/>
        <w:placeholder>
          <w:docPart w:val="C9A86C70E31246EDAF5174A49CFA85D7"/>
        </w:placeholder>
        <w:showingPlcHdr/>
      </w:sdtPr>
      <w:sdtEndPr/>
      <w:sdtContent>
        <w:p w14:paraId="3F36F43E" w14:textId="77777777" w:rsidR="001A3BA6" w:rsidRDefault="001A3BA6" w:rsidP="00487353">
          <w:pPr>
            <w:ind w:left="360"/>
          </w:pPr>
          <w:r w:rsidRPr="00FB3E0D">
            <w:rPr>
              <w:color w:val="FF0000"/>
            </w:rPr>
            <w:t>Click or tap here to enter text.</w:t>
          </w:r>
        </w:p>
      </w:sdtContent>
    </w:sdt>
    <w:p w14:paraId="3A44D6D3" w14:textId="77777777" w:rsidR="00781DAE" w:rsidRDefault="00821870" w:rsidP="00781DAE">
      <w:pPr>
        <w:pStyle w:val="Heading2"/>
      </w:pPr>
      <w:bookmarkStart w:id="4" w:name="_Toc156727314"/>
      <w:r>
        <w:t>DNS Cache</w:t>
      </w:r>
      <w:bookmarkEnd w:id="4"/>
    </w:p>
    <w:p w14:paraId="7DF2307E" w14:textId="77777777" w:rsidR="00F13696" w:rsidRDefault="00F13696" w:rsidP="00B41E0D">
      <w:r>
        <w:t xml:space="preserve">When Windows is trying to resolve a computer name to an IP address, it first looks in the DNS cache it holds in memory. If the computer name is not found in the cache, Windows then turns to a DNS server if it has the IP address of the server. When Windows queries the DNS server for a name resolution, it is called the </w:t>
      </w:r>
      <w:r w:rsidRPr="001A3BA6">
        <w:rPr>
          <w:b/>
          <w:bCs/>
        </w:rPr>
        <w:t>DNS client</w:t>
      </w:r>
      <w:r>
        <w:t>.</w:t>
      </w:r>
    </w:p>
    <w:p w14:paraId="4F3B5BCA" w14:textId="77777777" w:rsidR="00F13696" w:rsidRDefault="00F13696" w:rsidP="00EB32AC">
      <w:r>
        <w:t>Do the following to explore the DNS cache on your computer:</w:t>
      </w:r>
    </w:p>
    <w:p w14:paraId="333D44B4" w14:textId="77777777" w:rsidR="00E74A90" w:rsidRPr="00E74A90" w:rsidRDefault="00F13696" w:rsidP="006C549C">
      <w:pPr>
        <w:pStyle w:val="ListParagraph"/>
        <w:numPr>
          <w:ilvl w:val="0"/>
          <w:numId w:val="5"/>
        </w:numPr>
        <w:ind w:left="720"/>
      </w:pPr>
      <w:r>
        <w:t xml:space="preserve">In the command prompt window, enter this command to view the DNS cache on your computer: </w:t>
      </w:r>
      <w:r w:rsidRPr="00E74A90">
        <w:rPr>
          <w:b/>
          <w:bCs/>
        </w:rPr>
        <w:t>ipconfig /displaydns</w:t>
      </w:r>
    </w:p>
    <w:p w14:paraId="50816B95" w14:textId="77777777" w:rsidR="00F13696" w:rsidRDefault="00F13696" w:rsidP="006C549C">
      <w:pPr>
        <w:pStyle w:val="ListParagraph"/>
        <w:numPr>
          <w:ilvl w:val="0"/>
          <w:numId w:val="5"/>
        </w:numPr>
        <w:ind w:left="720"/>
      </w:pPr>
      <w:r>
        <w:t>What are some of the websites listed in your cache?</w:t>
      </w:r>
    </w:p>
    <w:sdt>
      <w:sdtPr>
        <w:id w:val="1339417656"/>
        <w:placeholder>
          <w:docPart w:val="CDC7FA509283442C885E551B50AAFBDE"/>
        </w:placeholder>
        <w:showingPlcHdr/>
      </w:sdtPr>
      <w:sdtEndPr/>
      <w:sdtContent>
        <w:p w14:paraId="100903D4" w14:textId="77777777" w:rsidR="00E74A90" w:rsidRDefault="00E74A90" w:rsidP="00487353">
          <w:pPr>
            <w:ind w:left="360"/>
          </w:pPr>
          <w:r w:rsidRPr="00FB3E0D">
            <w:rPr>
              <w:color w:val="FF0000"/>
            </w:rPr>
            <w:t>Click or tap here to enter text.</w:t>
          </w:r>
        </w:p>
      </w:sdtContent>
    </w:sdt>
    <w:p w14:paraId="67BBECCD" w14:textId="3493BE13" w:rsidR="006E52A1" w:rsidRDefault="006E52A1" w:rsidP="006C549C">
      <w:pPr>
        <w:pStyle w:val="ListParagraph"/>
        <w:numPr>
          <w:ilvl w:val="0"/>
          <w:numId w:val="5"/>
        </w:numPr>
        <w:ind w:left="720"/>
      </w:pPr>
      <w:r>
        <w:t>Insert a screenshot showing part of your dns cache.</w:t>
      </w:r>
    </w:p>
    <w:sdt>
      <w:sdtPr>
        <w:id w:val="-345790448"/>
        <w:placeholder>
          <w:docPart w:val="C76756F122F04458B9737B97003ED245"/>
        </w:placeholder>
        <w:showingPlcHdr/>
      </w:sdtPr>
      <w:sdtEndPr/>
      <w:sdtContent>
        <w:p w14:paraId="2A5E10AB" w14:textId="2F785189" w:rsidR="006E52A1" w:rsidRDefault="006E52A1" w:rsidP="00487353">
          <w:pPr>
            <w:ind w:left="360"/>
          </w:pPr>
          <w:r w:rsidRPr="006E52A1">
            <w:rPr>
              <w:color w:val="FF0000"/>
            </w:rPr>
            <w:t>Click or tap here to enter text.</w:t>
          </w:r>
        </w:p>
      </w:sdtContent>
    </w:sdt>
    <w:p w14:paraId="537079F3" w14:textId="77777777" w:rsidR="006C549C" w:rsidRDefault="00F13696" w:rsidP="006C549C">
      <w:r>
        <w:t>Sometimes a problem accessing a website can be resolved by emptying (flushing) the DNS cache, which may contain errors.</w:t>
      </w:r>
    </w:p>
    <w:p w14:paraId="44E4A78B" w14:textId="1D034F26" w:rsidR="00F13696" w:rsidRDefault="00F13696" w:rsidP="006C549C">
      <w:pPr>
        <w:pStyle w:val="ListParagraph"/>
        <w:numPr>
          <w:ilvl w:val="0"/>
          <w:numId w:val="5"/>
        </w:numPr>
        <w:ind w:left="720"/>
      </w:pPr>
      <w:r>
        <w:t xml:space="preserve">Enter this command to clear the DNS cache: </w:t>
      </w:r>
      <w:r w:rsidRPr="00E74A90">
        <w:rPr>
          <w:b/>
          <w:bCs/>
        </w:rPr>
        <w:t>ipconfig /flushdns</w:t>
      </w:r>
      <w:r>
        <w:t xml:space="preserve"> </w:t>
      </w:r>
    </w:p>
    <w:p w14:paraId="12FC5CEF" w14:textId="77777777" w:rsidR="00F13696" w:rsidRDefault="00F13696" w:rsidP="006C549C">
      <w:pPr>
        <w:pStyle w:val="ListParagraph"/>
        <w:numPr>
          <w:ilvl w:val="0"/>
          <w:numId w:val="5"/>
        </w:numPr>
        <w:ind w:left="720"/>
      </w:pPr>
      <w:r>
        <w:t xml:space="preserve">Enter the </w:t>
      </w:r>
      <w:r w:rsidRPr="00E74A90">
        <w:rPr>
          <w:b/>
          <w:bCs/>
        </w:rPr>
        <w:t>ipconfig /displaydns</w:t>
      </w:r>
      <w:r>
        <w:t xml:space="preserve"> cache again. Is the cache empty?</w:t>
      </w:r>
    </w:p>
    <w:sdt>
      <w:sdtPr>
        <w:id w:val="-53849628"/>
        <w:placeholder>
          <w:docPart w:val="A20D4C41F8384FD0A0CCDCB803854FD7"/>
        </w:placeholder>
        <w:showingPlcHdr/>
      </w:sdtPr>
      <w:sdtEndPr/>
      <w:sdtContent>
        <w:p w14:paraId="768603B4" w14:textId="77777777" w:rsidR="00E74A90" w:rsidRDefault="00E74A90" w:rsidP="00487353">
          <w:pPr>
            <w:ind w:left="360"/>
          </w:pPr>
          <w:r w:rsidRPr="00FB3E0D">
            <w:rPr>
              <w:color w:val="FF0000"/>
            </w:rPr>
            <w:t>Click or tap here to enter text.</w:t>
          </w:r>
        </w:p>
      </w:sdtContent>
    </w:sdt>
    <w:p w14:paraId="0E490A27" w14:textId="77777777" w:rsidR="00E74A90" w:rsidRDefault="00E74A90" w:rsidP="006C549C">
      <w:pPr>
        <w:pStyle w:val="ListParagraph"/>
        <w:numPr>
          <w:ilvl w:val="0"/>
          <w:numId w:val="5"/>
        </w:numPr>
        <w:ind w:left="720"/>
      </w:pPr>
      <w:r>
        <w:t>Insert a screenshot.</w:t>
      </w:r>
    </w:p>
    <w:sdt>
      <w:sdtPr>
        <w:id w:val="-1007976645"/>
        <w:placeholder>
          <w:docPart w:val="6C31F273D0DF4ED09FDE7372CC494391"/>
        </w:placeholder>
        <w:showingPlcHdr/>
      </w:sdtPr>
      <w:sdtEndPr/>
      <w:sdtContent>
        <w:p w14:paraId="23173417" w14:textId="77777777" w:rsidR="00E74A90" w:rsidRDefault="00E74A90" w:rsidP="00487353">
          <w:pPr>
            <w:ind w:left="360"/>
          </w:pPr>
          <w:r w:rsidRPr="00FB3E0D">
            <w:rPr>
              <w:color w:val="FF0000"/>
            </w:rPr>
            <w:t>Click or tap here to enter text.</w:t>
          </w:r>
        </w:p>
      </w:sdtContent>
    </w:sdt>
    <w:p w14:paraId="4C36197E" w14:textId="11175DD2" w:rsidR="00694756" w:rsidRDefault="00694756" w:rsidP="0042763C">
      <w:pPr>
        <w:pStyle w:val="Heading1"/>
        <w:rPr>
          <w:rFonts w:ascii="Times New Roman" w:hAnsi="Times New Roman"/>
          <w:szCs w:val="24"/>
        </w:rPr>
      </w:pPr>
      <w:bookmarkStart w:id="5" w:name="_Toc156727315"/>
      <w:r>
        <w:lastRenderedPageBreak/>
        <w:t>TCP/IP Protocol Layers</w:t>
      </w:r>
      <w:bookmarkEnd w:id="5"/>
    </w:p>
    <w:p w14:paraId="527CC705" w14:textId="77777777" w:rsidR="00694756" w:rsidRDefault="00694756" w:rsidP="001A7F41">
      <w:r>
        <w:t>Recall that a protocol is an agreed-to set of rules for communication between two parties. Operating systems and client-server applications on the Internet all use protocols that are supported by TCP/IP. Take a look at the left side of Figure 3 to see the various protocols used in networking. In the figure, these protocols are organized in three groups: protocols used by applications, operating systems, and hardware. Within the operating system protocols on the left side of the figure, there are three groups or layers. For example, HTTP and HTTPS, used by web browsers, are at the top of the OS layers. TCP and UDP are in the middle layer, and IP is at the bottom of the three general layers used by the operating system. Actually, seven layers of network communication have been defined and are shown on the right side of Figure 3.</w:t>
      </w:r>
    </w:p>
    <w:p w14:paraId="17EBF943" w14:textId="77777777" w:rsidR="00694756" w:rsidRDefault="00694756" w:rsidP="00694756">
      <w:r>
        <w:rPr>
          <w:noProof/>
        </w:rPr>
        <w:drawing>
          <wp:inline distT="0" distB="0" distL="0" distR="0" wp14:anchorId="6C4A8CAF" wp14:editId="030410FC">
            <wp:extent cx="5384245" cy="5314950"/>
            <wp:effectExtent l="0" t="0" r="6985" b="0"/>
            <wp:docPr id="4" name="Picture 4" descr="Figure 3: How software, protocols, and technology on a TCP/IP network relate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 How software, protocols, and technology on a TCP/IP network relate to each oth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6640" cy="5317314"/>
                    </a:xfrm>
                    <a:prstGeom prst="rect">
                      <a:avLst/>
                    </a:prstGeom>
                    <a:noFill/>
                    <a:ln>
                      <a:noFill/>
                    </a:ln>
                  </pic:spPr>
                </pic:pic>
              </a:graphicData>
            </a:graphic>
          </wp:inline>
        </w:drawing>
      </w:r>
    </w:p>
    <w:p w14:paraId="52C64F23" w14:textId="77777777" w:rsidR="00694756" w:rsidRDefault="00694756" w:rsidP="004B5723">
      <w:r>
        <w:rPr>
          <w:rStyle w:val="jsa-figure-text"/>
        </w:rPr>
        <w:t>Figure 3:</w:t>
      </w:r>
      <w:r>
        <w:t xml:space="preserve"> How software, protocols, and technology on a TCP/IP network relate to each other</w:t>
      </w:r>
    </w:p>
    <w:p w14:paraId="1CD6DCB7" w14:textId="77777777" w:rsidR="00694756" w:rsidRDefault="00694756" w:rsidP="00701A01">
      <w:r>
        <w:lastRenderedPageBreak/>
        <w:t xml:space="preserve">The seven protocol layers are defined in the </w:t>
      </w:r>
      <w:r>
        <w:rPr>
          <w:b/>
          <w:bCs/>
        </w:rPr>
        <w:t>OSI (Open Systems Interconnection) model</w:t>
      </w:r>
      <w:r>
        <w:t>, which provides a framework or structure for all network communication. It sounds complicated to require seven layers for communication. But not so much when you consider the complexity required when a business send mail to its customers and uses the postal service, which uses the road system, to make the deliver – many layers are involved. Here’s a quick overview of the seven networking layers:</w:t>
      </w:r>
    </w:p>
    <w:p w14:paraId="79DE1AA4" w14:textId="77777777" w:rsidR="00694756" w:rsidRDefault="00694756" w:rsidP="00701A01">
      <w:r>
        <w:t>Five OSI layers are used primarily by the operating system:</w:t>
      </w:r>
    </w:p>
    <w:p w14:paraId="58B0EE54" w14:textId="77777777" w:rsidR="00694756" w:rsidRDefault="00694756" w:rsidP="006C549C">
      <w:pPr>
        <w:pStyle w:val="ListParagraph"/>
        <w:numPr>
          <w:ilvl w:val="0"/>
          <w:numId w:val="11"/>
        </w:numPr>
      </w:pPr>
      <w:r>
        <w:t>The Application, Presentation, and Session layers are generally used when the OS is communicating with an application or preparing data to be sent to or from an application on the network. (Think of businesses preparing letters to send to customers.)</w:t>
      </w:r>
    </w:p>
    <w:p w14:paraId="16B3E3F6" w14:textId="77777777" w:rsidR="00694756" w:rsidRDefault="00694756" w:rsidP="006C549C">
      <w:pPr>
        <w:pStyle w:val="ListParagraph"/>
        <w:numPr>
          <w:ilvl w:val="0"/>
          <w:numId w:val="11"/>
        </w:numPr>
      </w:pPr>
      <w:r>
        <w:t>The Transport layer protocols deliver data over networks. TCP and UDP or the two most-used protocols at this layer. (Think of the entire US Postal Service, which delivers the mail.)</w:t>
      </w:r>
    </w:p>
    <w:p w14:paraId="0E3D06DF" w14:textId="77777777" w:rsidR="00694756" w:rsidRDefault="00694756" w:rsidP="006C549C">
      <w:pPr>
        <w:pStyle w:val="ListParagraph"/>
        <w:numPr>
          <w:ilvl w:val="0"/>
          <w:numId w:val="11"/>
        </w:numPr>
      </w:pPr>
      <w:r>
        <w:t>The Network layer protocols route data over multiple networks. (Think of the US Postal Service trucking system.)</w:t>
      </w:r>
    </w:p>
    <w:p w14:paraId="563D5CD2" w14:textId="77777777" w:rsidR="00694756" w:rsidRDefault="00694756" w:rsidP="00C2515A">
      <w:r>
        <w:t>Two OSI layers are used primarily by hardware:</w:t>
      </w:r>
    </w:p>
    <w:p w14:paraId="0B1ECCE4" w14:textId="77777777" w:rsidR="00694756" w:rsidRDefault="00694756" w:rsidP="006C549C">
      <w:pPr>
        <w:pStyle w:val="ListParagraph"/>
        <w:numPr>
          <w:ilvl w:val="0"/>
          <w:numId w:val="12"/>
        </w:numPr>
      </w:pPr>
      <w:r>
        <w:t>The Data Link layer protocols are used by hardware to prepare data for transmission on the network. (Think of traffic laws and traffic cops.)</w:t>
      </w:r>
    </w:p>
    <w:p w14:paraId="37A7102F" w14:textId="77777777" w:rsidR="00694756" w:rsidRDefault="00694756" w:rsidP="006C549C">
      <w:pPr>
        <w:pStyle w:val="ListParagraph"/>
        <w:numPr>
          <w:ilvl w:val="0"/>
          <w:numId w:val="12"/>
        </w:numPr>
      </w:pPr>
      <w:r>
        <w:t>The Physical layer protocols are used by hardware to transmit data wirelessly or on cabling. (Think of freeways and local streets.)</w:t>
      </w:r>
    </w:p>
    <w:p w14:paraId="1F24AE3F" w14:textId="77777777" w:rsidR="00694756" w:rsidRDefault="00694756" w:rsidP="00B93899">
      <w:r>
        <w:t>As you work through this lab, Figure 3 can serve as your road map to the different protocols. In the following sections, the more significant applications and operating system protocols are introduced. However, you should know that the TCP/IP protocol suite includes more protocols than just those mentioned in this lab; only some of them are shown in Figure 3.</w:t>
      </w:r>
    </w:p>
    <w:p w14:paraId="5D3D7230" w14:textId="77777777" w:rsidR="00694756" w:rsidRDefault="00694756" w:rsidP="00B93899">
      <w:pPr>
        <w:pStyle w:val="Heading2"/>
      </w:pPr>
      <w:bookmarkStart w:id="6" w:name="_Toc156727316"/>
      <w:r>
        <w:t>TCP/IP Protocols Used by Applications</w:t>
      </w:r>
      <w:bookmarkEnd w:id="6"/>
    </w:p>
    <w:p w14:paraId="19528A56" w14:textId="77777777" w:rsidR="00694756" w:rsidRDefault="00694756" w:rsidP="00FE7EE7">
      <w:r>
        <w:t>Some common applications that use the Internet are web browsers, email, FTP, Remote Desktop, and Remote Assistance. The protocols used by these applications work at the Application, Presentation, and Session layers of the OSI model. For now, it’s not important to distinguish between these three layers. Let’s just get a general idea of which protocols are used by these common applications:</w:t>
      </w:r>
    </w:p>
    <w:p w14:paraId="0E91B221" w14:textId="77777777" w:rsidR="00694756" w:rsidRDefault="00694756" w:rsidP="006C549C">
      <w:pPr>
        <w:pStyle w:val="ListParagraph"/>
        <w:numPr>
          <w:ilvl w:val="0"/>
          <w:numId w:val="10"/>
        </w:numPr>
      </w:pPr>
      <w:r w:rsidRPr="007E0BA3">
        <w:rPr>
          <w:b/>
          <w:bCs/>
        </w:rPr>
        <w:lastRenderedPageBreak/>
        <w:t>HTTP (Hypertext Transfer Protocol)</w:t>
      </w:r>
      <w:r>
        <w:t xml:space="preserve"> is the protocol used for the World Wide Web. Web browsers and web servers use it to communicate. You can see when a browser is using this protocol by looking for http at the beginning of a URL in the address bar of a browser, such as </w:t>
      </w:r>
      <w:r w:rsidRPr="007E0BA3">
        <w:rPr>
          <w:i/>
          <w:iCs/>
        </w:rPr>
        <w:t>http://www.microsoft.com</w:t>
      </w:r>
      <w:r>
        <w:t>.</w:t>
      </w:r>
    </w:p>
    <w:p w14:paraId="066B47E6" w14:textId="77777777" w:rsidR="00694756" w:rsidRDefault="00694756" w:rsidP="006C549C">
      <w:pPr>
        <w:pStyle w:val="ListParagraph"/>
        <w:numPr>
          <w:ilvl w:val="0"/>
          <w:numId w:val="10"/>
        </w:numPr>
      </w:pPr>
      <w:r>
        <w:t xml:space="preserve">The “S” at the end of </w:t>
      </w:r>
      <w:r w:rsidRPr="007E0BA3">
        <w:rPr>
          <w:b/>
          <w:bCs/>
        </w:rPr>
        <w:t>HTTPS (HTTP secure)</w:t>
      </w:r>
      <w:r>
        <w:t xml:space="preserve"> tells you that the HTTP protocol is working with a security protocol to encrypt data before it is transmitted and then decrypting it before the data is processed. To verify that a secured protocol is being used, look for https in the URL, as in </w:t>
      </w:r>
      <w:r w:rsidRPr="007E0BA3">
        <w:rPr>
          <w:i/>
          <w:iCs/>
        </w:rPr>
        <w:t>https://www.wellsfargo.com</w:t>
      </w:r>
      <w:r>
        <w:t>.</w:t>
      </w:r>
    </w:p>
    <w:p w14:paraId="5CB206F6" w14:textId="77777777" w:rsidR="00694756" w:rsidRDefault="00694756" w:rsidP="006C549C">
      <w:pPr>
        <w:pStyle w:val="ListParagraph"/>
        <w:numPr>
          <w:ilvl w:val="0"/>
          <w:numId w:val="10"/>
        </w:numPr>
      </w:pPr>
      <w:r w:rsidRPr="007E0BA3">
        <w:rPr>
          <w:b/>
          <w:bCs/>
        </w:rPr>
        <w:t>SMTP (Simple Mail Transfer Protocol)</w:t>
      </w:r>
      <w:r>
        <w:t xml:space="preserve"> is used to send an email message to its destination (see Figure 4). The email server that takes care of sending email messages (using the SMTP protocol) is often referred to as the SMTP server.</w:t>
      </w:r>
    </w:p>
    <w:p w14:paraId="34C2055A" w14:textId="77777777" w:rsidR="00694756" w:rsidRDefault="00694756" w:rsidP="00694756">
      <w:pPr>
        <w:spacing w:before="0" w:after="0"/>
      </w:pPr>
      <w:r>
        <w:rPr>
          <w:noProof/>
        </w:rPr>
        <w:drawing>
          <wp:inline distT="0" distB="0" distL="0" distR="0" wp14:anchorId="4E0C4D51" wp14:editId="749F0870">
            <wp:extent cx="4933355" cy="2581275"/>
            <wp:effectExtent l="0" t="0" r="635" b="0"/>
            <wp:docPr id="2" name="Picture 2" descr="Figure 4: The SMTP protocol is used to send email to a recipient’s mail server, and the POP3 or IMAP4 protocol is used by the client to receiv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4: The SMTP protocol is used to send email to a recipient’s mail server, and the POP3 or IMAP4 protocol is used by the client to receive emai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5935" cy="2587857"/>
                    </a:xfrm>
                    <a:prstGeom prst="rect">
                      <a:avLst/>
                    </a:prstGeom>
                    <a:noFill/>
                    <a:ln>
                      <a:noFill/>
                    </a:ln>
                  </pic:spPr>
                </pic:pic>
              </a:graphicData>
            </a:graphic>
          </wp:inline>
        </w:drawing>
      </w:r>
    </w:p>
    <w:p w14:paraId="12541C73" w14:textId="77777777" w:rsidR="00694756" w:rsidRDefault="00694756" w:rsidP="00A035A7">
      <w:r>
        <w:rPr>
          <w:rStyle w:val="jsa-figure-text"/>
        </w:rPr>
        <w:t>Figure 4:</w:t>
      </w:r>
      <w:r>
        <w:t xml:space="preserve"> The SMTP protocol is used to send email to a recipient’s mail server, and the POP3 or IMAP4 protocol is used by the client to receive email</w:t>
      </w:r>
    </w:p>
    <w:p w14:paraId="3FD41795" w14:textId="77777777" w:rsidR="00694756" w:rsidRDefault="00694756" w:rsidP="006C549C">
      <w:pPr>
        <w:pStyle w:val="ListParagraph"/>
        <w:numPr>
          <w:ilvl w:val="0"/>
          <w:numId w:val="9"/>
        </w:numPr>
      </w:pPr>
      <w:r w:rsidRPr="00A95596">
        <w:rPr>
          <w:b/>
          <w:bCs/>
        </w:rPr>
        <w:t>POP3 (Post Office Protocol, version 3)</w:t>
      </w:r>
      <w:r>
        <w:t xml:space="preserve"> or </w:t>
      </w:r>
      <w:r w:rsidRPr="00A95596">
        <w:rPr>
          <w:b/>
          <w:bCs/>
        </w:rPr>
        <w:t xml:space="preserve">IMAP4 (Internet Message Access Protocol, version 4) </w:t>
      </w:r>
      <w:r>
        <w:t>is used to deliver an email messages to the recipient. After an email message arrives at the destination email server, it remains there until the recipient requests delivery. The recipient’s email server then uses either POP3 or IMAP4 to deliver the message. Using POP3, email is downloaded to the client computer and, unless the default setting is changed, the email is then deleted from the email server. Using IMAP, the client application manages the email stored on the server.</w:t>
      </w:r>
    </w:p>
    <w:p w14:paraId="4699849F" w14:textId="77777777" w:rsidR="00694756" w:rsidRDefault="00694756" w:rsidP="006C549C">
      <w:pPr>
        <w:pStyle w:val="ListParagraph"/>
        <w:numPr>
          <w:ilvl w:val="0"/>
          <w:numId w:val="9"/>
        </w:numPr>
      </w:pPr>
      <w:r w:rsidRPr="00A95596">
        <w:rPr>
          <w:b/>
          <w:bCs/>
        </w:rPr>
        <w:t>FTP (File Transfer Protocol)</w:t>
      </w:r>
      <w:r>
        <w:t xml:space="preserve"> is used to transfer files between two computers. Web browsers can use the protocol. Also, third-party FTP client software such as CuteFTP </w:t>
      </w:r>
      <w:r>
        <w:lastRenderedPageBreak/>
        <w:t>by GlobalSCAPE (</w:t>
      </w:r>
      <w:r w:rsidRPr="00A95596">
        <w:rPr>
          <w:i/>
          <w:iCs/>
        </w:rPr>
        <w:t>www.cuteftp.com</w:t>
      </w:r>
      <w:r>
        <w:t xml:space="preserve">) and others, offers more features for file transfer than does a browser. By default, FTP transmissions are not secure. </w:t>
      </w:r>
      <w:r w:rsidRPr="00A95596">
        <w:rPr>
          <w:b/>
          <w:bCs/>
        </w:rPr>
        <w:t>Secure FTP (SFTP)</w:t>
      </w:r>
      <w:r>
        <w:t xml:space="preserve"> uses encryption.</w:t>
      </w:r>
    </w:p>
    <w:p w14:paraId="0A81AB45" w14:textId="77777777" w:rsidR="00694756" w:rsidRDefault="00694756" w:rsidP="006C549C">
      <w:pPr>
        <w:pStyle w:val="ListParagraph"/>
        <w:numPr>
          <w:ilvl w:val="0"/>
          <w:numId w:val="9"/>
        </w:numPr>
      </w:pPr>
      <w:r w:rsidRPr="00A95596">
        <w:rPr>
          <w:b/>
          <w:bCs/>
        </w:rPr>
        <w:t>Remote Desktop Protocol (RDP)</w:t>
      </w:r>
      <w:r>
        <w:t xml:space="preserve"> is used by the Windows Remote Desktop, Remote Assistance, and Windows 10 Quick Assist utilities to connect to and control a remote Windows computer.</w:t>
      </w:r>
    </w:p>
    <w:p w14:paraId="2B9431F0" w14:textId="77777777" w:rsidR="00694756" w:rsidRDefault="00694756" w:rsidP="00F31E1D">
      <w:r>
        <w:t>In general, application protocols are responsible for formatting messages so they are suitable for network transmission. They depend on lower-level protocols to actually send the message.</w:t>
      </w:r>
    </w:p>
    <w:p w14:paraId="6F4C7CAE" w14:textId="77777777" w:rsidR="00694756" w:rsidRDefault="00694756" w:rsidP="00F31E1D">
      <w:pPr>
        <w:pStyle w:val="Heading2"/>
      </w:pPr>
      <w:bookmarkStart w:id="7" w:name="_Toc156727317"/>
      <w:r>
        <w:t>TCP/IP Protocols Used by the OS</w:t>
      </w:r>
      <w:bookmarkEnd w:id="7"/>
    </w:p>
    <w:p w14:paraId="64581DC3" w14:textId="77777777" w:rsidR="00694756" w:rsidRDefault="00694756" w:rsidP="00F31E1D">
      <w:r>
        <w:t>When application protocols, such as HTTP or FTP, need to send messages over a network, they turn to Transport layer protocols to do the job. The two main Transport layer protocols are TCP and UDP, which are generally responsible for the delivery of messages. TCP and UDP, in turn, depend on the Network layer protocols, which control communication on the network. Let’s see how TCP and UDP work.</w:t>
      </w:r>
    </w:p>
    <w:p w14:paraId="237ABA1A" w14:textId="77777777" w:rsidR="00694756" w:rsidRDefault="00694756" w:rsidP="00492844">
      <w:r>
        <w:rPr>
          <w:b/>
          <w:bCs/>
        </w:rPr>
        <w:t>TCP Guarantees Delivery:</w:t>
      </w:r>
      <w:r>
        <w:t xml:space="preserve"> All communication on a network happens by way of messages delivered from one location on the network to another. In TCP/IP, the protocol that guarantees message delivery is </w:t>
      </w:r>
      <w:r>
        <w:rPr>
          <w:b/>
          <w:bCs/>
        </w:rPr>
        <w:t>TCP (Transmission Control Protocol)</w:t>
      </w:r>
      <w:r>
        <w:t xml:space="preserve">. TCP makes a connection, checks whether the data has been received, and resends it if it has not. TCP is, therefore, called a </w:t>
      </w:r>
      <w:r>
        <w:rPr>
          <w:b/>
          <w:bCs/>
        </w:rPr>
        <w:t>connection-oriented protocol</w:t>
      </w:r>
      <w:r>
        <w:t>. TCP is used by applications such as web browsers and email. Guaranteed delivery takes longer and is used when it is important to know that the data reached its destination.</w:t>
      </w:r>
    </w:p>
    <w:p w14:paraId="36423F61" w14:textId="77777777" w:rsidR="00694756" w:rsidRDefault="00694756" w:rsidP="00492844">
      <w:r>
        <w:t>To guarantee delivery, TCP uses protocols at the Network layer, primarily the IP protocol, to establish a session between client and server to verify that communication has taken place. When a TCP message reaches its destination, an acknowledgment is sent back to the source (see Figure 5). If the source TCP does not receive the acknowledgment, it resends the data or passes an error message back to the higher-level application protocol.</w:t>
      </w:r>
    </w:p>
    <w:p w14:paraId="26862E1A" w14:textId="77777777" w:rsidR="00694756" w:rsidRDefault="00694756" w:rsidP="00694756">
      <w:r>
        <w:rPr>
          <w:noProof/>
        </w:rPr>
        <w:lastRenderedPageBreak/>
        <w:drawing>
          <wp:inline distT="0" distB="0" distL="0" distR="0" wp14:anchorId="787C9466" wp14:editId="5E56180C">
            <wp:extent cx="4289759" cy="2867025"/>
            <wp:effectExtent l="0" t="0" r="0" b="0"/>
            <wp:docPr id="1" name="Picture 1" descr="Figure 5: TCP guarantees delivery by requesting an acknowle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5: TCP guarantees delivery by requesting an acknowledg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469" cy="2869505"/>
                    </a:xfrm>
                    <a:prstGeom prst="rect">
                      <a:avLst/>
                    </a:prstGeom>
                    <a:noFill/>
                    <a:ln>
                      <a:noFill/>
                    </a:ln>
                  </pic:spPr>
                </pic:pic>
              </a:graphicData>
            </a:graphic>
          </wp:inline>
        </w:drawing>
      </w:r>
    </w:p>
    <w:p w14:paraId="04A36853" w14:textId="77777777" w:rsidR="00694756" w:rsidRDefault="00694756" w:rsidP="00C463ED">
      <w:r>
        <w:rPr>
          <w:rStyle w:val="jsa-figure-text"/>
        </w:rPr>
        <w:t>Figure 5:</w:t>
      </w:r>
      <w:r>
        <w:t xml:space="preserve"> TCP guarantees delivery by requesting an acknowledgment</w:t>
      </w:r>
    </w:p>
    <w:p w14:paraId="0BE5F991" w14:textId="77777777" w:rsidR="00694756" w:rsidRDefault="00694756" w:rsidP="00C463ED">
      <w:r>
        <w:rPr>
          <w:b/>
          <w:bCs/>
        </w:rPr>
        <w:t>UDP Provides Fast Transmissions:</w:t>
      </w:r>
      <w:r>
        <w:t xml:space="preserve"> On the other hand, </w:t>
      </w:r>
      <w:r>
        <w:rPr>
          <w:b/>
          <w:bCs/>
        </w:rPr>
        <w:t>UDP (User Datagram Protocol)</w:t>
      </w:r>
      <w:r>
        <w:t xml:space="preserve"> does not guarantee delivery by first connecting and checking whether data is received; thus, UDP is called a </w:t>
      </w:r>
      <w:r>
        <w:rPr>
          <w:b/>
          <w:bCs/>
        </w:rPr>
        <w:t>connectionless protocol</w:t>
      </w:r>
      <w:r>
        <w:t xml:space="preserve"> or </w:t>
      </w:r>
      <w:r>
        <w:rPr>
          <w:b/>
          <w:bCs/>
        </w:rPr>
        <w:t>best-effort protocol</w:t>
      </w:r>
      <w:r>
        <w:t>. UDP is used for broadcasting, such as streaming video or sound over the web, where guaranteed delivery is not as important as fast transmission. UDP is also used to monitor network traffic.</w:t>
      </w:r>
    </w:p>
    <w:p w14:paraId="10A3F91C" w14:textId="5D072394" w:rsidR="00694756" w:rsidRDefault="00694756" w:rsidP="008232B9">
      <w:pPr>
        <w:pStyle w:val="Heading1"/>
      </w:pPr>
      <w:bookmarkStart w:id="8" w:name="_Toc156727318"/>
      <w:r>
        <w:t>Port Addresses</w:t>
      </w:r>
      <w:bookmarkEnd w:id="8"/>
    </w:p>
    <w:p w14:paraId="7D985AF2" w14:textId="77777777" w:rsidR="00694756" w:rsidRDefault="00694756" w:rsidP="00C463ED">
      <w:r>
        <w:t>Recall that client-server applications use ports to address each other. Table 1-1 lists the port assignments for common applications. A port is either open or closed; you can think of a port as a portal or door to your system. When a port is open, a remote application can use it to reach an application running on your system, which is listening at that port. When a port is closed, it cannot be used to gain access to your system. Generally, an application on your computer will open its port only when it is expecting an incoming message and then close the port for better security.</w:t>
      </w:r>
    </w:p>
    <w:p w14:paraId="58E5E375" w14:textId="77777777" w:rsidR="00694756" w:rsidRDefault="00694756" w:rsidP="00C463ED">
      <w:r>
        <w:rPr>
          <w:rStyle w:val="jsa-figure-text"/>
        </w:rPr>
        <w:t>Table 1-1</w:t>
      </w:r>
      <w:r>
        <w:t xml:space="preserve"> Common TCP/IP port assignments for client-server applications</w:t>
      </w:r>
    </w:p>
    <w:tbl>
      <w:tblPr>
        <w:tblW w:w="5000" w:type="pct"/>
        <w:tblBorders>
          <w:top w:val="outset" w:sz="6" w:space="0" w:color="auto"/>
          <w:left w:val="outset" w:sz="6" w:space="0" w:color="auto"/>
          <w:bottom w:val="outset" w:sz="6" w:space="0" w:color="auto"/>
          <w:right w:val="outset" w:sz="6" w:space="0" w:color="auto"/>
        </w:tblBorders>
        <w:tblCellMar>
          <w:top w:w="115" w:type="dxa"/>
          <w:left w:w="115" w:type="dxa"/>
          <w:bottom w:w="115" w:type="dxa"/>
          <w:right w:w="115" w:type="dxa"/>
        </w:tblCellMar>
        <w:tblLook w:val="04A0" w:firstRow="1" w:lastRow="0" w:firstColumn="1" w:lastColumn="0" w:noHBand="0" w:noVBand="1"/>
      </w:tblPr>
      <w:tblGrid>
        <w:gridCol w:w="739"/>
        <w:gridCol w:w="2346"/>
        <w:gridCol w:w="6259"/>
      </w:tblGrid>
      <w:tr w:rsidR="00864C3A" w14:paraId="70FF74B7"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0653EEED" w14:textId="77777777" w:rsidR="00694756" w:rsidRPr="002A03B1" w:rsidRDefault="00694756">
            <w:pPr>
              <w:rPr>
                <w:rFonts w:ascii="Arial" w:hAnsi="Arial" w:cs="Arial"/>
                <w:sz w:val="22"/>
                <w:szCs w:val="28"/>
              </w:rPr>
            </w:pPr>
            <w:r w:rsidRPr="002A03B1">
              <w:rPr>
                <w:rFonts w:ascii="Arial" w:hAnsi="Arial" w:cs="Arial"/>
                <w:b/>
                <w:bCs/>
                <w:sz w:val="22"/>
                <w:szCs w:val="28"/>
              </w:rPr>
              <w:t>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1B165" w14:textId="77777777" w:rsidR="00694756" w:rsidRPr="002A03B1" w:rsidRDefault="00694756">
            <w:pPr>
              <w:rPr>
                <w:rFonts w:ascii="Arial" w:hAnsi="Arial" w:cs="Arial"/>
                <w:sz w:val="22"/>
                <w:szCs w:val="28"/>
              </w:rPr>
            </w:pPr>
            <w:r w:rsidRPr="002A03B1">
              <w:rPr>
                <w:rFonts w:ascii="Arial" w:hAnsi="Arial" w:cs="Arial"/>
                <w:b/>
                <w:bCs/>
                <w:sz w:val="22"/>
                <w:szCs w:val="28"/>
              </w:rPr>
              <w:t>Protocol and App</w:t>
            </w:r>
            <w:r w:rsidR="0028346C" w:rsidRPr="002A03B1">
              <w:rPr>
                <w:rFonts w:ascii="Arial" w:hAnsi="Arial" w:cs="Arial"/>
                <w:b/>
                <w:bCs/>
                <w:sz w:val="22"/>
                <w:szCs w:val="28"/>
              </w:rPr>
              <w:t>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F4B7B" w14:textId="77777777" w:rsidR="00694756" w:rsidRPr="002A03B1" w:rsidRDefault="00694756">
            <w:pPr>
              <w:rPr>
                <w:rFonts w:ascii="Arial" w:hAnsi="Arial" w:cs="Arial"/>
                <w:sz w:val="22"/>
                <w:szCs w:val="28"/>
              </w:rPr>
            </w:pPr>
            <w:r w:rsidRPr="002A03B1">
              <w:rPr>
                <w:rFonts w:ascii="Arial" w:hAnsi="Arial" w:cs="Arial"/>
                <w:b/>
                <w:bCs/>
                <w:sz w:val="22"/>
                <w:szCs w:val="28"/>
              </w:rPr>
              <w:t>Description</w:t>
            </w:r>
          </w:p>
        </w:tc>
      </w:tr>
      <w:tr w:rsidR="00864C3A" w14:paraId="62CC1D5E"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132D71D1" w14:textId="77777777" w:rsidR="00694756" w:rsidRDefault="00694756">
            <w:r>
              <w:lastRenderedPageBreak/>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4109A" w14:textId="77777777" w:rsidR="00694756" w:rsidRDefault="00694756">
            <w:r>
              <w:t>FTP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DCE31" w14:textId="77777777" w:rsidR="00694756" w:rsidRDefault="00694756">
            <w:r>
              <w:t>The FTP client receives data on port 20 from the FTP server.</w:t>
            </w:r>
          </w:p>
        </w:tc>
      </w:tr>
      <w:tr w:rsidR="00864C3A" w14:paraId="0BF9D0CE"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4B8F8AD2" w14:textId="77777777" w:rsidR="00694756" w:rsidRDefault="00694756">
            <w: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D74CD" w14:textId="77777777" w:rsidR="00694756" w:rsidRDefault="00694756">
            <w:r>
              <w:t>FTP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6C67F" w14:textId="77777777" w:rsidR="00694756" w:rsidRDefault="00694756">
            <w:r>
              <w:t>The FTP server listens on port 21 for commands from an FTP client.</w:t>
            </w:r>
          </w:p>
        </w:tc>
      </w:tr>
      <w:tr w:rsidR="00864C3A" w14:paraId="1F1DF0F0"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09CC1A13" w14:textId="77777777" w:rsidR="00694756" w:rsidRDefault="00694756">
            <w: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0F6F5" w14:textId="77777777" w:rsidR="00694756" w:rsidRDefault="00694756">
            <w:r>
              <w:t>SMTP email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F0DB8" w14:textId="22D1F899" w:rsidR="00694756" w:rsidRDefault="00694756">
            <w:r>
              <w:t>An email server listens at port 25 to receive email from a client computer.</w:t>
            </w:r>
            <w:r w:rsidR="00D650EC">
              <w:t xml:space="preserve"> </w:t>
            </w:r>
            <w:r w:rsidR="00864C3A">
              <w:t>This is an u</w:t>
            </w:r>
            <w:r w:rsidR="00D650EC">
              <w:t>nencrypted connection</w:t>
            </w:r>
            <w:r w:rsidR="00864C3A">
              <w:t xml:space="preserve"> and rarely used</w:t>
            </w:r>
            <w:r w:rsidR="00D650EC">
              <w:t xml:space="preserve">. </w:t>
            </w:r>
          </w:p>
        </w:tc>
      </w:tr>
      <w:tr w:rsidR="00864C3A" w14:paraId="642A37CB"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5AB0D74A" w14:textId="77777777" w:rsidR="00694756" w:rsidRDefault="00694756">
            <w: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02340" w14:textId="77777777" w:rsidR="00694756" w:rsidRDefault="00694756">
            <w:r>
              <w:t>Web server using HTTP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52146" w14:textId="77777777" w:rsidR="00694756" w:rsidRDefault="00694756">
            <w:r>
              <w:t>A web server listens at port 80 when receiving HTTP requests.</w:t>
            </w:r>
          </w:p>
        </w:tc>
      </w:tr>
      <w:tr w:rsidR="00864C3A" w14:paraId="3B2B2DD0"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42AB5DE2" w14:textId="77777777" w:rsidR="00694756" w:rsidRDefault="00694756">
            <w: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D7999" w14:textId="77777777" w:rsidR="00694756" w:rsidRDefault="00694756">
            <w:r>
              <w:t>POP3 email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EBBE6" w14:textId="77777777" w:rsidR="00694756" w:rsidRDefault="00694756">
            <w:r>
              <w:t>An email client using POP3 receives email at port 110.</w:t>
            </w:r>
          </w:p>
        </w:tc>
      </w:tr>
      <w:tr w:rsidR="00864C3A" w14:paraId="20DBF7A6"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02895471" w14:textId="77777777" w:rsidR="00694756" w:rsidRDefault="00694756">
            <w:r>
              <w:t>143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9184A" w14:textId="77777777" w:rsidR="00694756" w:rsidRDefault="00694756">
            <w:r>
              <w:t>IMAP email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5B349" w14:textId="77777777" w:rsidR="00694756" w:rsidRDefault="00694756">
            <w:r>
              <w:t>An email client using IMAP receives email at port 143.</w:t>
            </w:r>
          </w:p>
        </w:tc>
      </w:tr>
      <w:tr w:rsidR="00864C3A" w14:paraId="1994245E"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31B86602" w14:textId="77777777" w:rsidR="00694756" w:rsidRDefault="00694756">
            <w:r>
              <w:t>443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E383E" w14:textId="77777777" w:rsidR="00694756" w:rsidRDefault="00694756">
            <w:r>
              <w:t>Web server using HTTPS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04A03" w14:textId="77777777" w:rsidR="00694756" w:rsidRDefault="00694756">
            <w:r>
              <w:t>A web server listens at port 443 when receiving HTTPS transmissions.</w:t>
            </w:r>
          </w:p>
        </w:tc>
      </w:tr>
      <w:tr w:rsidR="0025611F" w14:paraId="028ECF33" w14:textId="77777777" w:rsidTr="001B6932">
        <w:tc>
          <w:tcPr>
            <w:tcW w:w="0" w:type="auto"/>
            <w:tcBorders>
              <w:top w:val="outset" w:sz="6" w:space="0" w:color="auto"/>
              <w:left w:val="outset" w:sz="6" w:space="0" w:color="auto"/>
              <w:bottom w:val="outset" w:sz="6" w:space="0" w:color="auto"/>
              <w:right w:val="outset" w:sz="6" w:space="0" w:color="auto"/>
            </w:tcBorders>
            <w:vAlign w:val="center"/>
          </w:tcPr>
          <w:p w14:paraId="19A74FBF" w14:textId="26FFEB61" w:rsidR="0025611F" w:rsidRDefault="0025611F" w:rsidP="004602CE">
            <w:r>
              <w:t>46</w:t>
            </w:r>
            <w:r w:rsidR="00CC25B8">
              <w:t>5</w:t>
            </w:r>
            <w:r w:rsidR="004602CE">
              <w:br/>
            </w:r>
            <w:r>
              <w:t>587</w:t>
            </w:r>
          </w:p>
        </w:tc>
        <w:tc>
          <w:tcPr>
            <w:tcW w:w="0" w:type="auto"/>
            <w:tcBorders>
              <w:top w:val="outset" w:sz="6" w:space="0" w:color="auto"/>
              <w:left w:val="outset" w:sz="6" w:space="0" w:color="auto"/>
              <w:bottom w:val="outset" w:sz="6" w:space="0" w:color="auto"/>
              <w:right w:val="outset" w:sz="6" w:space="0" w:color="auto"/>
            </w:tcBorders>
            <w:vAlign w:val="center"/>
          </w:tcPr>
          <w:p w14:paraId="42AB1047" w14:textId="12F6FE2A" w:rsidR="0025611F" w:rsidRDefault="004602CE">
            <w:r>
              <w:t>SMTP mail server</w:t>
            </w:r>
          </w:p>
        </w:tc>
        <w:tc>
          <w:tcPr>
            <w:tcW w:w="0" w:type="auto"/>
            <w:tcBorders>
              <w:top w:val="outset" w:sz="6" w:space="0" w:color="auto"/>
              <w:left w:val="outset" w:sz="6" w:space="0" w:color="auto"/>
              <w:bottom w:val="outset" w:sz="6" w:space="0" w:color="auto"/>
              <w:right w:val="outset" w:sz="6" w:space="0" w:color="auto"/>
            </w:tcBorders>
            <w:vAlign w:val="center"/>
          </w:tcPr>
          <w:p w14:paraId="379C4EFB" w14:textId="7BA3160E" w:rsidR="0025611F" w:rsidRDefault="008B7682">
            <w:r w:rsidRPr="008B7682">
              <w:t>Encrypted SMTP, or SMTPS, is a way to secure email transmission using Transport Layer Security (TLS).</w:t>
            </w:r>
            <w:r w:rsidR="00135494">
              <w:t xml:space="preserve"> Either port can be used.</w:t>
            </w:r>
          </w:p>
        </w:tc>
      </w:tr>
      <w:tr w:rsidR="00864C3A" w14:paraId="1F59C1FA" w14:textId="77777777" w:rsidTr="001B6932">
        <w:tc>
          <w:tcPr>
            <w:tcW w:w="0" w:type="auto"/>
            <w:tcBorders>
              <w:top w:val="outset" w:sz="6" w:space="0" w:color="auto"/>
              <w:left w:val="outset" w:sz="6" w:space="0" w:color="auto"/>
              <w:bottom w:val="outset" w:sz="6" w:space="0" w:color="auto"/>
              <w:right w:val="outset" w:sz="6" w:space="0" w:color="auto"/>
            </w:tcBorders>
            <w:vAlign w:val="center"/>
            <w:hideMark/>
          </w:tcPr>
          <w:p w14:paraId="6343E45E" w14:textId="77777777" w:rsidR="00694756" w:rsidRDefault="00694756">
            <w:r>
              <w:t>3389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CC928" w14:textId="77777777" w:rsidR="00694756" w:rsidRDefault="00694756">
            <w:r>
              <w:t>RDP apps such as Remote Desktop</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DE9A9" w14:textId="77777777" w:rsidR="00694756" w:rsidRDefault="00694756">
            <w:r>
              <w:t>Remote Desktop and Remote Assistance listen at port 3389.</w:t>
            </w:r>
          </w:p>
        </w:tc>
      </w:tr>
    </w:tbl>
    <w:p w14:paraId="24D8B203" w14:textId="50AFC460" w:rsidR="001D5304" w:rsidRDefault="001D5304" w:rsidP="001D5304">
      <w:pPr>
        <w:pStyle w:val="Heading2"/>
      </w:pPr>
      <w:bookmarkStart w:id="9" w:name="_Toc156727319"/>
      <w:r>
        <w:t>Review Questions</w:t>
      </w:r>
      <w:bookmarkEnd w:id="9"/>
    </w:p>
    <w:p w14:paraId="51735588" w14:textId="31870BB3" w:rsidR="00C16614" w:rsidRDefault="00C16614" w:rsidP="006C549C">
      <w:pPr>
        <w:pStyle w:val="ListParagraph"/>
        <w:numPr>
          <w:ilvl w:val="0"/>
          <w:numId w:val="8"/>
        </w:numPr>
      </w:pPr>
      <w:r w:rsidRPr="00C16614">
        <w:t xml:space="preserve">At what port does an SMTP email server listen to receive email from a client computer? </w:t>
      </w:r>
    </w:p>
    <w:sdt>
      <w:sdtPr>
        <w:id w:val="-2016983798"/>
        <w:placeholder>
          <w:docPart w:val="55CF5F792C494A26B1E3AB94E62DEC76"/>
        </w:placeholder>
        <w:showingPlcHdr/>
      </w:sdtPr>
      <w:sdtEndPr/>
      <w:sdtContent>
        <w:p w14:paraId="77B2FC65" w14:textId="77777777" w:rsidR="00B03955" w:rsidRDefault="00B03955" w:rsidP="00B03955">
          <w:pPr>
            <w:ind w:left="360"/>
          </w:pPr>
          <w:r w:rsidRPr="00B03955">
            <w:rPr>
              <w:color w:val="FF0000"/>
            </w:rPr>
            <w:t>Click or tap here to enter text.</w:t>
          </w:r>
        </w:p>
      </w:sdtContent>
    </w:sdt>
    <w:p w14:paraId="6AF13AC5" w14:textId="77777777" w:rsidR="00C16614" w:rsidRPr="00C16614" w:rsidRDefault="00C16614" w:rsidP="006C549C">
      <w:pPr>
        <w:pStyle w:val="ListParagraph"/>
        <w:numPr>
          <w:ilvl w:val="0"/>
          <w:numId w:val="8"/>
        </w:numPr>
      </w:pPr>
      <w:r w:rsidRPr="00C16614">
        <w:t xml:space="preserve">What type of server resolves fully qualified domain names to IP addresses? </w:t>
      </w:r>
    </w:p>
    <w:sdt>
      <w:sdtPr>
        <w:id w:val="-1654526909"/>
        <w:placeholder>
          <w:docPart w:val="6833A771983945FFBDEC38A027A86D26"/>
        </w:placeholder>
      </w:sdtPr>
      <w:sdtEndPr/>
      <w:sdtContent>
        <w:sdt>
          <w:sdtPr>
            <w:id w:val="512876034"/>
            <w:placeholder>
              <w:docPart w:val="253D3E7581FA4E83B5BF6103969274E8"/>
            </w:placeholder>
            <w:showingPlcHdr/>
          </w:sdtPr>
          <w:sdtEndPr/>
          <w:sdtContent>
            <w:p w14:paraId="4368869C" w14:textId="3B6DF3E5" w:rsidR="002C512E" w:rsidRDefault="00B03955" w:rsidP="00A95596">
              <w:pPr>
                <w:ind w:left="360"/>
              </w:pPr>
              <w:r w:rsidRPr="00A32993">
                <w:rPr>
                  <w:color w:val="FF0000"/>
                </w:rPr>
                <w:t>Click or tap here to enter text.</w:t>
              </w:r>
            </w:p>
          </w:sdtContent>
        </w:sdt>
      </w:sdtContent>
    </w:sdt>
    <w:p w14:paraId="5BD7698D" w14:textId="554F24D4" w:rsidR="001D5304" w:rsidRDefault="001D5304" w:rsidP="006C549C">
      <w:pPr>
        <w:pStyle w:val="ListParagraph"/>
        <w:numPr>
          <w:ilvl w:val="0"/>
          <w:numId w:val="8"/>
        </w:numPr>
      </w:pPr>
      <w:r>
        <w:t>Which transport protocol is reliable</w:t>
      </w:r>
      <w:r w:rsidR="00ED22D3">
        <w:t xml:space="preserve"> and considered a connection-oriented protocol</w:t>
      </w:r>
      <w:r>
        <w:t>?</w:t>
      </w:r>
    </w:p>
    <w:sdt>
      <w:sdtPr>
        <w:id w:val="1833944229"/>
        <w:placeholder>
          <w:docPart w:val="0137FAE4F0F242CA9EB8A070FA3763EB"/>
        </w:placeholder>
      </w:sdtPr>
      <w:sdtEndPr/>
      <w:sdtContent>
        <w:sdt>
          <w:sdtPr>
            <w:id w:val="564080408"/>
            <w:placeholder>
              <w:docPart w:val="31B05C6F2DDE43188329509D60A297BC"/>
            </w:placeholder>
            <w:showingPlcHdr/>
          </w:sdtPr>
          <w:sdtEndPr/>
          <w:sdtContent>
            <w:p w14:paraId="32466EAA" w14:textId="6FF99D4F" w:rsidR="001D5304" w:rsidRDefault="005A5BD6" w:rsidP="002A4572">
              <w:pPr>
                <w:ind w:left="360"/>
              </w:pPr>
              <w:r w:rsidRPr="00A32993">
                <w:rPr>
                  <w:color w:val="FF0000"/>
                </w:rPr>
                <w:t>Click or tap here to enter text.</w:t>
              </w:r>
            </w:p>
          </w:sdtContent>
        </w:sdt>
      </w:sdtContent>
    </w:sdt>
    <w:p w14:paraId="5E82CDBF" w14:textId="2C3C9D54" w:rsidR="00ED22D3" w:rsidRDefault="00ED22D3" w:rsidP="006C549C">
      <w:pPr>
        <w:pStyle w:val="ListParagraph"/>
        <w:numPr>
          <w:ilvl w:val="0"/>
          <w:numId w:val="8"/>
        </w:numPr>
      </w:pPr>
      <w:r>
        <w:t>Which transport protocol is typically used for streaming media?</w:t>
      </w:r>
    </w:p>
    <w:sdt>
      <w:sdtPr>
        <w:id w:val="2109381668"/>
        <w:placeholder>
          <w:docPart w:val="920A0778707242B8B34D3011C78626A4"/>
        </w:placeholder>
        <w:showingPlcHdr/>
      </w:sdtPr>
      <w:sdtEndPr/>
      <w:sdtContent>
        <w:p w14:paraId="3FDD62EF" w14:textId="77777777" w:rsidR="002408F3" w:rsidRDefault="002408F3" w:rsidP="00A66367">
          <w:pPr>
            <w:ind w:left="360"/>
          </w:pPr>
          <w:r w:rsidRPr="00A66367">
            <w:rPr>
              <w:color w:val="FF0000"/>
            </w:rPr>
            <w:t>Click or tap here to enter text.</w:t>
          </w:r>
        </w:p>
      </w:sdtContent>
    </w:sdt>
    <w:p w14:paraId="1C00F002" w14:textId="54E71C24" w:rsidR="00694756" w:rsidRPr="002C512E" w:rsidRDefault="00C16614" w:rsidP="006C549C">
      <w:pPr>
        <w:pStyle w:val="ListParagraph"/>
        <w:numPr>
          <w:ilvl w:val="0"/>
          <w:numId w:val="8"/>
        </w:numPr>
      </w:pPr>
      <w:r w:rsidRPr="002C512E">
        <w:t>Before you can host a Remote Desktop connection on your computer, which port must be opened?</w:t>
      </w:r>
    </w:p>
    <w:sdt>
      <w:sdtPr>
        <w:id w:val="-45230920"/>
        <w:placeholder>
          <w:docPart w:val="3FAF5F85CC3C4F4AA4555D4F32BDB0CE"/>
        </w:placeholder>
      </w:sdtPr>
      <w:sdtEndPr/>
      <w:sdtContent>
        <w:sdt>
          <w:sdtPr>
            <w:id w:val="-1171260712"/>
            <w:placeholder>
              <w:docPart w:val="228D5F18C1B24C99ABFF994B133841FA"/>
            </w:placeholder>
            <w:showingPlcHdr/>
          </w:sdtPr>
          <w:sdtEndPr/>
          <w:sdtContent>
            <w:p w14:paraId="6B042E54" w14:textId="5C9FB81D" w:rsidR="00F27BE5" w:rsidRDefault="00AF6045" w:rsidP="00AF6045">
              <w:pPr>
                <w:ind w:left="360"/>
              </w:pPr>
              <w:r w:rsidRPr="00FB3E0D">
                <w:rPr>
                  <w:color w:val="FF0000"/>
                </w:rPr>
                <w:t>Click or tap here to enter text.</w:t>
              </w:r>
            </w:p>
          </w:sdtContent>
        </w:sdt>
      </w:sdtContent>
    </w:sdt>
    <w:p w14:paraId="385253B0" w14:textId="248BA32F" w:rsidR="00876FF5" w:rsidRDefault="00876FF5" w:rsidP="006C549C">
      <w:pPr>
        <w:pStyle w:val="ListParagraph"/>
        <w:numPr>
          <w:ilvl w:val="0"/>
          <w:numId w:val="8"/>
        </w:numPr>
      </w:pPr>
      <w:r>
        <w:t>What happens if TCP does not receive an acknowledgement packet?</w:t>
      </w:r>
    </w:p>
    <w:sdt>
      <w:sdtPr>
        <w:id w:val="-1840538173"/>
        <w:placeholder>
          <w:docPart w:val="87120A71B8A34063A7296F6D0A4215DC"/>
        </w:placeholder>
        <w:showingPlcHdr/>
      </w:sdtPr>
      <w:sdtEndPr/>
      <w:sdtContent>
        <w:p w14:paraId="544A1D3D" w14:textId="77777777" w:rsidR="006A2A88" w:rsidRDefault="006A2A88" w:rsidP="006A2A88">
          <w:pPr>
            <w:ind w:left="360"/>
          </w:pPr>
          <w:r w:rsidRPr="006A2A88">
            <w:rPr>
              <w:color w:val="FF0000"/>
            </w:rPr>
            <w:t>Click or tap here to enter text.</w:t>
          </w:r>
        </w:p>
      </w:sdtContent>
    </w:sdt>
    <w:p w14:paraId="65C59D13" w14:textId="77777777" w:rsidR="00A52C77" w:rsidRDefault="00A52C77" w:rsidP="006C549C">
      <w:pPr>
        <w:pStyle w:val="ListParagraph"/>
        <w:numPr>
          <w:ilvl w:val="0"/>
          <w:numId w:val="8"/>
        </w:numPr>
      </w:pPr>
      <w:r>
        <w:t>What does the s in https stand for?</w:t>
      </w:r>
    </w:p>
    <w:sdt>
      <w:sdtPr>
        <w:id w:val="-1381633513"/>
        <w:placeholder>
          <w:docPart w:val="F87665EF5A874B3BADCE45DD789F41FB"/>
        </w:placeholder>
      </w:sdtPr>
      <w:sdtEndPr/>
      <w:sdtContent>
        <w:sdt>
          <w:sdtPr>
            <w:id w:val="-1378627143"/>
            <w:placeholder>
              <w:docPart w:val="AC1BDF75775D49C68FED98BFB041905B"/>
            </w:placeholder>
          </w:sdtPr>
          <w:sdtEndPr/>
          <w:sdtContent>
            <w:sdt>
              <w:sdtPr>
                <w:id w:val="-73975970"/>
                <w:placeholder>
                  <w:docPart w:val="CDCE4E63009D47638F1504D8F59810F3"/>
                </w:placeholder>
                <w:showingPlcHdr/>
              </w:sdtPr>
              <w:sdtEndPr/>
              <w:sdtContent>
                <w:p w14:paraId="6B69B20E" w14:textId="4A67DA04" w:rsidR="00A52C77" w:rsidRDefault="003769E7" w:rsidP="003769E7">
                  <w:pPr>
                    <w:ind w:left="360"/>
                  </w:pPr>
                  <w:r w:rsidRPr="00FB3E0D">
                    <w:rPr>
                      <w:color w:val="FF0000"/>
                    </w:rPr>
                    <w:t>Click or tap here to enter text.</w:t>
                  </w:r>
                </w:p>
              </w:sdtContent>
            </w:sdt>
          </w:sdtContent>
        </w:sdt>
      </w:sdtContent>
    </w:sdt>
    <w:p w14:paraId="5DFFE228" w14:textId="6927C6C1" w:rsidR="00A32993" w:rsidRDefault="00A32993" w:rsidP="006C549C">
      <w:pPr>
        <w:pStyle w:val="ListParagraph"/>
        <w:numPr>
          <w:ilvl w:val="0"/>
          <w:numId w:val="8"/>
        </w:numPr>
      </w:pPr>
      <w:r>
        <w:t>What is the purpose of a port</w:t>
      </w:r>
      <w:r w:rsidR="00CD78E8">
        <w:t xml:space="preserve"> in network communication</w:t>
      </w:r>
      <w:r>
        <w:t>?</w:t>
      </w:r>
    </w:p>
    <w:sdt>
      <w:sdtPr>
        <w:id w:val="-1845854317"/>
        <w:placeholder>
          <w:docPart w:val="41A7DC38E06E45978FB4C39857E75734"/>
        </w:placeholder>
      </w:sdtPr>
      <w:sdtEndPr/>
      <w:sdtContent>
        <w:sdt>
          <w:sdtPr>
            <w:id w:val="1053509634"/>
            <w:placeholder>
              <w:docPart w:val="FA7CA5850499440A83B9BB0C265586FB"/>
            </w:placeholder>
            <w:showingPlcHdr/>
          </w:sdtPr>
          <w:sdtEndPr/>
          <w:sdtContent>
            <w:p w14:paraId="4F59F449" w14:textId="3B3B030D" w:rsidR="00A32993" w:rsidRPr="00A32993" w:rsidRDefault="00A32993" w:rsidP="00E06812">
              <w:pPr>
                <w:ind w:left="360"/>
              </w:pPr>
              <w:r w:rsidRPr="00A32993">
                <w:rPr>
                  <w:color w:val="FF0000"/>
                </w:rPr>
                <w:t>Click or tap here to enter text.</w:t>
              </w:r>
            </w:p>
          </w:sdtContent>
        </w:sdt>
      </w:sdtContent>
    </w:sdt>
    <w:p w14:paraId="1A722FCC" w14:textId="77777777" w:rsidR="00F27BE5" w:rsidRDefault="00F27BE5" w:rsidP="00B93FFF">
      <w:pPr>
        <w:pStyle w:val="Heading2"/>
      </w:pPr>
      <w:bookmarkStart w:id="10" w:name="_Toc156727320"/>
      <w:r>
        <w:t>Assignment Submission</w:t>
      </w:r>
      <w:bookmarkEnd w:id="10"/>
    </w:p>
    <w:p w14:paraId="29A07283" w14:textId="77777777" w:rsidR="002C512E" w:rsidRDefault="002C512E" w:rsidP="00F27BE5">
      <w:r>
        <w:t>Attach this completed document to the assignment in Blackboard and submit.</w:t>
      </w:r>
    </w:p>
    <w:sectPr w:rsidR="002C512E" w:rsidSect="00527C5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52D00" w14:textId="77777777" w:rsidR="006171F7" w:rsidRDefault="006171F7" w:rsidP="00C71F9B">
      <w:r>
        <w:separator/>
      </w:r>
    </w:p>
  </w:endnote>
  <w:endnote w:type="continuationSeparator" w:id="0">
    <w:p w14:paraId="0BFF86C7" w14:textId="77777777" w:rsidR="006171F7" w:rsidRDefault="006171F7" w:rsidP="00C71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385C" w14:textId="18ED8A9B" w:rsidR="00C71F9B" w:rsidRPr="00C71F9B" w:rsidRDefault="00A84FED" w:rsidP="0028346C">
    <w:pPr>
      <w:pStyle w:val="Footer"/>
    </w:pPr>
    <w:r>
      <w:t>Character-based Names Used on a Network</w:t>
    </w:r>
    <w:r w:rsidR="00C71F9B" w:rsidRPr="00C71F9B">
      <w:tab/>
      <w:t xml:space="preserve">Page </w:t>
    </w:r>
    <w:r w:rsidR="00C71F9B" w:rsidRPr="00C71F9B">
      <w:fldChar w:fldCharType="begin"/>
    </w:r>
    <w:r w:rsidR="00C71F9B" w:rsidRPr="00C71F9B">
      <w:instrText xml:space="preserve"> PAGE </w:instrText>
    </w:r>
    <w:r w:rsidR="00C71F9B" w:rsidRPr="00C71F9B">
      <w:fldChar w:fldCharType="separate"/>
    </w:r>
    <w:r w:rsidR="0000514D">
      <w:rPr>
        <w:noProof/>
      </w:rPr>
      <w:t>8</w:t>
    </w:r>
    <w:r w:rsidR="00C71F9B" w:rsidRPr="00C71F9B">
      <w:fldChar w:fldCharType="end"/>
    </w:r>
    <w:r w:rsidR="00C71F9B" w:rsidRPr="00C71F9B">
      <w:t xml:space="preserve"> of </w:t>
    </w:r>
    <w:r w:rsidR="00CC2E7E">
      <w:rPr>
        <w:noProof/>
      </w:rPr>
      <w:fldChar w:fldCharType="begin"/>
    </w:r>
    <w:r w:rsidR="00CC2E7E">
      <w:rPr>
        <w:noProof/>
      </w:rPr>
      <w:instrText xml:space="preserve"> NUMPAGES </w:instrText>
    </w:r>
    <w:r w:rsidR="00CC2E7E">
      <w:rPr>
        <w:noProof/>
      </w:rPr>
      <w:fldChar w:fldCharType="separate"/>
    </w:r>
    <w:r w:rsidR="0000514D">
      <w:rPr>
        <w:noProof/>
      </w:rPr>
      <w:t>9</w:t>
    </w:r>
    <w:r w:rsidR="00CC2E7E">
      <w:rPr>
        <w:noProof/>
      </w:rPr>
      <w:fldChar w:fldCharType="end"/>
    </w:r>
    <w:r w:rsidR="00C71F9B" w:rsidRPr="00C71F9B">
      <w:tab/>
      <w:t xml:space="preserve">Revised: </w:t>
    </w:r>
    <w:r w:rsidR="00286A12">
      <w:t>02</w:t>
    </w:r>
    <w:r w:rsidR="00273D0C">
      <w:t>/</w:t>
    </w:r>
    <w:r w:rsidR="00286A12">
      <w:t>10</w:t>
    </w:r>
    <w:r w:rsidR="00273D0C">
      <w:t>/20</w:t>
    </w:r>
    <w:r w:rsidR="009D7008">
      <w:t>2</w:t>
    </w:r>
    <w:r w:rsidR="00286A12">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5C1A" w14:textId="77777777" w:rsidR="006171F7" w:rsidRDefault="006171F7" w:rsidP="00C71F9B">
      <w:r>
        <w:separator/>
      </w:r>
    </w:p>
  </w:footnote>
  <w:footnote w:type="continuationSeparator" w:id="0">
    <w:p w14:paraId="36D094FB" w14:textId="77777777" w:rsidR="006171F7" w:rsidRDefault="006171F7" w:rsidP="00C71F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8ED"/>
    <w:multiLevelType w:val="hybridMultilevel"/>
    <w:tmpl w:val="D916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5641FB"/>
    <w:multiLevelType w:val="hybridMultilevel"/>
    <w:tmpl w:val="1B08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E1185"/>
    <w:multiLevelType w:val="hybridMultilevel"/>
    <w:tmpl w:val="9DCE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611EC"/>
    <w:multiLevelType w:val="hybridMultilevel"/>
    <w:tmpl w:val="7766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6723D"/>
    <w:multiLevelType w:val="hybridMultilevel"/>
    <w:tmpl w:val="DA103B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C314DF"/>
    <w:multiLevelType w:val="hybridMultilevel"/>
    <w:tmpl w:val="EA0E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9" w15:restartNumberingAfterBreak="0">
    <w:nsid w:val="56C87C79"/>
    <w:multiLevelType w:val="hybridMultilevel"/>
    <w:tmpl w:val="E5B270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2B86651"/>
    <w:multiLevelType w:val="hybridMultilevel"/>
    <w:tmpl w:val="27A8C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C76517"/>
    <w:multiLevelType w:val="hybridMultilevel"/>
    <w:tmpl w:val="E5B270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77973628">
    <w:abstractNumId w:val="8"/>
  </w:num>
  <w:num w:numId="2" w16cid:durableId="321930414">
    <w:abstractNumId w:val="7"/>
  </w:num>
  <w:num w:numId="3" w16cid:durableId="2064869689">
    <w:abstractNumId w:val="2"/>
  </w:num>
  <w:num w:numId="4" w16cid:durableId="954672596">
    <w:abstractNumId w:val="11"/>
  </w:num>
  <w:num w:numId="5" w16cid:durableId="1339696293">
    <w:abstractNumId w:val="5"/>
  </w:num>
  <w:num w:numId="6" w16cid:durableId="1419014539">
    <w:abstractNumId w:val="1"/>
  </w:num>
  <w:num w:numId="7" w16cid:durableId="1455753748">
    <w:abstractNumId w:val="10"/>
  </w:num>
  <w:num w:numId="8" w16cid:durableId="538057690">
    <w:abstractNumId w:val="9"/>
  </w:num>
  <w:num w:numId="9" w16cid:durableId="1992709359">
    <w:abstractNumId w:val="0"/>
  </w:num>
  <w:num w:numId="10" w16cid:durableId="1572160812">
    <w:abstractNumId w:val="4"/>
  </w:num>
  <w:num w:numId="11" w16cid:durableId="1519467464">
    <w:abstractNumId w:val="6"/>
  </w:num>
  <w:num w:numId="12" w16cid:durableId="159424669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1MTA0MjYyNzKzMDdV0lEKTi0uzszPAykwrAUAPIuYHSwAAAA="/>
  </w:docVars>
  <w:rsids>
    <w:rsidRoot w:val="003B5A3B"/>
    <w:rsid w:val="00004930"/>
    <w:rsid w:val="0000514D"/>
    <w:rsid w:val="00016F37"/>
    <w:rsid w:val="00017061"/>
    <w:rsid w:val="00023019"/>
    <w:rsid w:val="000308EC"/>
    <w:rsid w:val="00034B47"/>
    <w:rsid w:val="00035C78"/>
    <w:rsid w:val="00045772"/>
    <w:rsid w:val="000476CB"/>
    <w:rsid w:val="00053160"/>
    <w:rsid w:val="0005385A"/>
    <w:rsid w:val="00075289"/>
    <w:rsid w:val="00077DB0"/>
    <w:rsid w:val="00087974"/>
    <w:rsid w:val="000C0C91"/>
    <w:rsid w:val="000D3C85"/>
    <w:rsid w:val="000E4DEC"/>
    <w:rsid w:val="000E5176"/>
    <w:rsid w:val="000F2EA9"/>
    <w:rsid w:val="000F5092"/>
    <w:rsid w:val="000F6602"/>
    <w:rsid w:val="001003F3"/>
    <w:rsid w:val="00101221"/>
    <w:rsid w:val="00115463"/>
    <w:rsid w:val="00115D0B"/>
    <w:rsid w:val="001224DD"/>
    <w:rsid w:val="00135494"/>
    <w:rsid w:val="00136CC3"/>
    <w:rsid w:val="00141C2A"/>
    <w:rsid w:val="00142457"/>
    <w:rsid w:val="0014795F"/>
    <w:rsid w:val="00172F4B"/>
    <w:rsid w:val="00180444"/>
    <w:rsid w:val="00182A81"/>
    <w:rsid w:val="001A3BA6"/>
    <w:rsid w:val="001A7F41"/>
    <w:rsid w:val="001B4FA6"/>
    <w:rsid w:val="001B6932"/>
    <w:rsid w:val="001C0342"/>
    <w:rsid w:val="001D5304"/>
    <w:rsid w:val="001D70C2"/>
    <w:rsid w:val="001E4F2F"/>
    <w:rsid w:val="001E5775"/>
    <w:rsid w:val="001E5FF9"/>
    <w:rsid w:val="001F0310"/>
    <w:rsid w:val="00206A81"/>
    <w:rsid w:val="00207CBD"/>
    <w:rsid w:val="00210269"/>
    <w:rsid w:val="00211050"/>
    <w:rsid w:val="002233CF"/>
    <w:rsid w:val="00226383"/>
    <w:rsid w:val="00226C03"/>
    <w:rsid w:val="002408F3"/>
    <w:rsid w:val="002417A0"/>
    <w:rsid w:val="00246899"/>
    <w:rsid w:val="00250BC2"/>
    <w:rsid w:val="00253FE4"/>
    <w:rsid w:val="002553DF"/>
    <w:rsid w:val="0025611F"/>
    <w:rsid w:val="00267D7C"/>
    <w:rsid w:val="00273D0C"/>
    <w:rsid w:val="00275D65"/>
    <w:rsid w:val="0028346C"/>
    <w:rsid w:val="00286A12"/>
    <w:rsid w:val="002A03B1"/>
    <w:rsid w:val="002A4572"/>
    <w:rsid w:val="002B2459"/>
    <w:rsid w:val="002B7224"/>
    <w:rsid w:val="002C2E19"/>
    <w:rsid w:val="002C512E"/>
    <w:rsid w:val="002D1516"/>
    <w:rsid w:val="002D5769"/>
    <w:rsid w:val="002F2916"/>
    <w:rsid w:val="002F4E56"/>
    <w:rsid w:val="00326097"/>
    <w:rsid w:val="00331FF8"/>
    <w:rsid w:val="0034029A"/>
    <w:rsid w:val="00347A77"/>
    <w:rsid w:val="003574B2"/>
    <w:rsid w:val="00367F81"/>
    <w:rsid w:val="003704BE"/>
    <w:rsid w:val="00371FB9"/>
    <w:rsid w:val="00376731"/>
    <w:rsid w:val="003769E7"/>
    <w:rsid w:val="00396E5F"/>
    <w:rsid w:val="003A74CF"/>
    <w:rsid w:val="003B5A3B"/>
    <w:rsid w:val="003C4B43"/>
    <w:rsid w:val="003C6A26"/>
    <w:rsid w:val="003D5487"/>
    <w:rsid w:val="003D6C62"/>
    <w:rsid w:val="003E0A54"/>
    <w:rsid w:val="003E2375"/>
    <w:rsid w:val="003E5EAC"/>
    <w:rsid w:val="003E6131"/>
    <w:rsid w:val="003F0F62"/>
    <w:rsid w:val="003F77AC"/>
    <w:rsid w:val="00416464"/>
    <w:rsid w:val="0042763C"/>
    <w:rsid w:val="0044413A"/>
    <w:rsid w:val="004518C6"/>
    <w:rsid w:val="00451BEF"/>
    <w:rsid w:val="004567F1"/>
    <w:rsid w:val="004602CE"/>
    <w:rsid w:val="00465CE1"/>
    <w:rsid w:val="0046611E"/>
    <w:rsid w:val="0048370A"/>
    <w:rsid w:val="00487353"/>
    <w:rsid w:val="00492844"/>
    <w:rsid w:val="004A128F"/>
    <w:rsid w:val="004A19BB"/>
    <w:rsid w:val="004B157B"/>
    <w:rsid w:val="004B5723"/>
    <w:rsid w:val="004C3819"/>
    <w:rsid w:val="004E799A"/>
    <w:rsid w:val="004F04AB"/>
    <w:rsid w:val="004F50FD"/>
    <w:rsid w:val="004F5BED"/>
    <w:rsid w:val="005037C8"/>
    <w:rsid w:val="00524E21"/>
    <w:rsid w:val="00525D78"/>
    <w:rsid w:val="00527C5C"/>
    <w:rsid w:val="0053224E"/>
    <w:rsid w:val="00540EE5"/>
    <w:rsid w:val="00543D24"/>
    <w:rsid w:val="005566E8"/>
    <w:rsid w:val="00574A43"/>
    <w:rsid w:val="00580A35"/>
    <w:rsid w:val="00581585"/>
    <w:rsid w:val="0058249E"/>
    <w:rsid w:val="005928D1"/>
    <w:rsid w:val="005946B4"/>
    <w:rsid w:val="005A5BD6"/>
    <w:rsid w:val="005C0418"/>
    <w:rsid w:val="005D0F3A"/>
    <w:rsid w:val="005D5B69"/>
    <w:rsid w:val="005F2BB8"/>
    <w:rsid w:val="005F4ED2"/>
    <w:rsid w:val="0060173E"/>
    <w:rsid w:val="00601935"/>
    <w:rsid w:val="00613A9A"/>
    <w:rsid w:val="006142D1"/>
    <w:rsid w:val="006160EA"/>
    <w:rsid w:val="006171F7"/>
    <w:rsid w:val="0063579E"/>
    <w:rsid w:val="006574A5"/>
    <w:rsid w:val="00673847"/>
    <w:rsid w:val="00674B35"/>
    <w:rsid w:val="00675CC2"/>
    <w:rsid w:val="00691A3B"/>
    <w:rsid w:val="00694756"/>
    <w:rsid w:val="006948CF"/>
    <w:rsid w:val="0069580D"/>
    <w:rsid w:val="006A2A88"/>
    <w:rsid w:val="006B5505"/>
    <w:rsid w:val="006C43AC"/>
    <w:rsid w:val="006C549C"/>
    <w:rsid w:val="006D31A0"/>
    <w:rsid w:val="006D5683"/>
    <w:rsid w:val="006D5892"/>
    <w:rsid w:val="006E4F99"/>
    <w:rsid w:val="006E52A1"/>
    <w:rsid w:val="006E768F"/>
    <w:rsid w:val="00701A01"/>
    <w:rsid w:val="007110FA"/>
    <w:rsid w:val="00713671"/>
    <w:rsid w:val="00724CB2"/>
    <w:rsid w:val="0072736E"/>
    <w:rsid w:val="00727525"/>
    <w:rsid w:val="00742EF7"/>
    <w:rsid w:val="00751231"/>
    <w:rsid w:val="00753DD1"/>
    <w:rsid w:val="00756A30"/>
    <w:rsid w:val="00760620"/>
    <w:rsid w:val="00776462"/>
    <w:rsid w:val="00776466"/>
    <w:rsid w:val="00781DAE"/>
    <w:rsid w:val="007A1B9D"/>
    <w:rsid w:val="007A5123"/>
    <w:rsid w:val="007B35A4"/>
    <w:rsid w:val="007D4C1F"/>
    <w:rsid w:val="007D6675"/>
    <w:rsid w:val="007D7F80"/>
    <w:rsid w:val="007E0BA3"/>
    <w:rsid w:val="007E3B54"/>
    <w:rsid w:val="008006B4"/>
    <w:rsid w:val="008010EE"/>
    <w:rsid w:val="00815824"/>
    <w:rsid w:val="00821870"/>
    <w:rsid w:val="008232B9"/>
    <w:rsid w:val="00852E86"/>
    <w:rsid w:val="00857780"/>
    <w:rsid w:val="00860C65"/>
    <w:rsid w:val="008632EA"/>
    <w:rsid w:val="00864C3A"/>
    <w:rsid w:val="00865EA8"/>
    <w:rsid w:val="00876FF5"/>
    <w:rsid w:val="0088165B"/>
    <w:rsid w:val="00886C13"/>
    <w:rsid w:val="00897B05"/>
    <w:rsid w:val="008A228A"/>
    <w:rsid w:val="008A2965"/>
    <w:rsid w:val="008A6669"/>
    <w:rsid w:val="008B7682"/>
    <w:rsid w:val="008C01A2"/>
    <w:rsid w:val="00905CD1"/>
    <w:rsid w:val="00915C2C"/>
    <w:rsid w:val="00916F43"/>
    <w:rsid w:val="00930BBD"/>
    <w:rsid w:val="00934214"/>
    <w:rsid w:val="00943495"/>
    <w:rsid w:val="00954FE3"/>
    <w:rsid w:val="00960FC4"/>
    <w:rsid w:val="00961BD9"/>
    <w:rsid w:val="00961C81"/>
    <w:rsid w:val="00962243"/>
    <w:rsid w:val="00962C17"/>
    <w:rsid w:val="00967079"/>
    <w:rsid w:val="0096741D"/>
    <w:rsid w:val="00972FD8"/>
    <w:rsid w:val="009905F4"/>
    <w:rsid w:val="009B0AC3"/>
    <w:rsid w:val="009B4AF4"/>
    <w:rsid w:val="009C3879"/>
    <w:rsid w:val="009C3B32"/>
    <w:rsid w:val="009D3821"/>
    <w:rsid w:val="009D3E29"/>
    <w:rsid w:val="009D7008"/>
    <w:rsid w:val="00A035A7"/>
    <w:rsid w:val="00A061DE"/>
    <w:rsid w:val="00A32993"/>
    <w:rsid w:val="00A4687D"/>
    <w:rsid w:val="00A52C77"/>
    <w:rsid w:val="00A53E3D"/>
    <w:rsid w:val="00A62994"/>
    <w:rsid w:val="00A64CDD"/>
    <w:rsid w:val="00A66367"/>
    <w:rsid w:val="00A70CAD"/>
    <w:rsid w:val="00A759EC"/>
    <w:rsid w:val="00A84FED"/>
    <w:rsid w:val="00A87AC0"/>
    <w:rsid w:val="00A95596"/>
    <w:rsid w:val="00AA0775"/>
    <w:rsid w:val="00AC1C06"/>
    <w:rsid w:val="00AC30BB"/>
    <w:rsid w:val="00AC53CA"/>
    <w:rsid w:val="00AC74F7"/>
    <w:rsid w:val="00AC79B6"/>
    <w:rsid w:val="00AD1501"/>
    <w:rsid w:val="00AF6045"/>
    <w:rsid w:val="00B03955"/>
    <w:rsid w:val="00B05BB2"/>
    <w:rsid w:val="00B2483F"/>
    <w:rsid w:val="00B33020"/>
    <w:rsid w:val="00B41E0D"/>
    <w:rsid w:val="00B52ABF"/>
    <w:rsid w:val="00B53CA3"/>
    <w:rsid w:val="00B53D17"/>
    <w:rsid w:val="00B60692"/>
    <w:rsid w:val="00B833C8"/>
    <w:rsid w:val="00B93899"/>
    <w:rsid w:val="00B93FFF"/>
    <w:rsid w:val="00BA0A93"/>
    <w:rsid w:val="00BB0DFF"/>
    <w:rsid w:val="00BB1E1B"/>
    <w:rsid w:val="00BB2FA5"/>
    <w:rsid w:val="00BB652C"/>
    <w:rsid w:val="00BB79D7"/>
    <w:rsid w:val="00BC02F3"/>
    <w:rsid w:val="00BC37F0"/>
    <w:rsid w:val="00BF23F6"/>
    <w:rsid w:val="00BF57FB"/>
    <w:rsid w:val="00BF6508"/>
    <w:rsid w:val="00C0450D"/>
    <w:rsid w:val="00C07F54"/>
    <w:rsid w:val="00C15343"/>
    <w:rsid w:val="00C154D8"/>
    <w:rsid w:val="00C16614"/>
    <w:rsid w:val="00C2515A"/>
    <w:rsid w:val="00C30C19"/>
    <w:rsid w:val="00C315F6"/>
    <w:rsid w:val="00C42BD2"/>
    <w:rsid w:val="00C463ED"/>
    <w:rsid w:val="00C64BDE"/>
    <w:rsid w:val="00C6758F"/>
    <w:rsid w:val="00C71F9B"/>
    <w:rsid w:val="00C80805"/>
    <w:rsid w:val="00C837AD"/>
    <w:rsid w:val="00C870ED"/>
    <w:rsid w:val="00CB0BCE"/>
    <w:rsid w:val="00CB0CE6"/>
    <w:rsid w:val="00CC25B8"/>
    <w:rsid w:val="00CC2E7E"/>
    <w:rsid w:val="00CD0177"/>
    <w:rsid w:val="00CD4578"/>
    <w:rsid w:val="00CD78E8"/>
    <w:rsid w:val="00CE0543"/>
    <w:rsid w:val="00CE48D6"/>
    <w:rsid w:val="00CF1006"/>
    <w:rsid w:val="00D06343"/>
    <w:rsid w:val="00D15094"/>
    <w:rsid w:val="00D27F47"/>
    <w:rsid w:val="00D33AF7"/>
    <w:rsid w:val="00D51761"/>
    <w:rsid w:val="00D52021"/>
    <w:rsid w:val="00D5383D"/>
    <w:rsid w:val="00D63AD9"/>
    <w:rsid w:val="00D650EC"/>
    <w:rsid w:val="00D7578E"/>
    <w:rsid w:val="00D773A1"/>
    <w:rsid w:val="00D83500"/>
    <w:rsid w:val="00D84A78"/>
    <w:rsid w:val="00D96BD7"/>
    <w:rsid w:val="00D97A94"/>
    <w:rsid w:val="00DA1388"/>
    <w:rsid w:val="00DA1AD1"/>
    <w:rsid w:val="00DD4D47"/>
    <w:rsid w:val="00DF4638"/>
    <w:rsid w:val="00E06812"/>
    <w:rsid w:val="00E1012F"/>
    <w:rsid w:val="00E12A61"/>
    <w:rsid w:val="00E165EB"/>
    <w:rsid w:val="00E27752"/>
    <w:rsid w:val="00E34291"/>
    <w:rsid w:val="00E351F3"/>
    <w:rsid w:val="00E47019"/>
    <w:rsid w:val="00E54EB5"/>
    <w:rsid w:val="00E57B4B"/>
    <w:rsid w:val="00E61965"/>
    <w:rsid w:val="00E62E39"/>
    <w:rsid w:val="00E65A83"/>
    <w:rsid w:val="00E72231"/>
    <w:rsid w:val="00E74A90"/>
    <w:rsid w:val="00E84AAA"/>
    <w:rsid w:val="00E86ED3"/>
    <w:rsid w:val="00E94694"/>
    <w:rsid w:val="00E9698E"/>
    <w:rsid w:val="00EB32AC"/>
    <w:rsid w:val="00EC4CE6"/>
    <w:rsid w:val="00EC50A6"/>
    <w:rsid w:val="00ED22D3"/>
    <w:rsid w:val="00ED3783"/>
    <w:rsid w:val="00ED5838"/>
    <w:rsid w:val="00EE2241"/>
    <w:rsid w:val="00EE3897"/>
    <w:rsid w:val="00EF7C58"/>
    <w:rsid w:val="00F03CF1"/>
    <w:rsid w:val="00F047F5"/>
    <w:rsid w:val="00F11AF8"/>
    <w:rsid w:val="00F13696"/>
    <w:rsid w:val="00F17367"/>
    <w:rsid w:val="00F2044D"/>
    <w:rsid w:val="00F27BE5"/>
    <w:rsid w:val="00F31E1D"/>
    <w:rsid w:val="00F340C6"/>
    <w:rsid w:val="00F34CB6"/>
    <w:rsid w:val="00F441F2"/>
    <w:rsid w:val="00F5300C"/>
    <w:rsid w:val="00F55ABC"/>
    <w:rsid w:val="00F63041"/>
    <w:rsid w:val="00F650E8"/>
    <w:rsid w:val="00F67E61"/>
    <w:rsid w:val="00F76CA3"/>
    <w:rsid w:val="00F844CF"/>
    <w:rsid w:val="00F95338"/>
    <w:rsid w:val="00F954CB"/>
    <w:rsid w:val="00FA51CA"/>
    <w:rsid w:val="00FB3DC0"/>
    <w:rsid w:val="00FB68DF"/>
    <w:rsid w:val="00FC1B9B"/>
    <w:rsid w:val="00FC3C36"/>
    <w:rsid w:val="00FD769D"/>
    <w:rsid w:val="00FE30EC"/>
    <w:rsid w:val="00FE436F"/>
    <w:rsid w:val="00FE5489"/>
    <w:rsid w:val="00FE7C54"/>
    <w:rsid w:val="00FE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4FFCEBE"/>
  <w15:chartTrackingRefBased/>
  <w15:docId w15:val="{396E4AB3-41CF-4C5A-B241-6B83199C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0EC"/>
    <w:pPr>
      <w:spacing w:before="160" w:after="80" w:line="336" w:lineRule="auto"/>
    </w:pPr>
    <w:rPr>
      <w:rFonts w:ascii="Verdana" w:hAnsi="Verdana"/>
      <w:szCs w:val="24"/>
    </w:rPr>
  </w:style>
  <w:style w:type="paragraph" w:styleId="Heading1">
    <w:name w:val="heading 1"/>
    <w:basedOn w:val="Normal"/>
    <w:next w:val="Normal"/>
    <w:link w:val="Heading1Char"/>
    <w:qFormat/>
    <w:rsid w:val="00D650EC"/>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D650EC"/>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D650EC"/>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semiHidden/>
    <w:unhideWhenUsed/>
    <w:qFormat/>
    <w:rsid w:val="00136CC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69475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D65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0EC"/>
  </w:style>
  <w:style w:type="paragraph" w:styleId="ListParagraph">
    <w:name w:val="List Paragraph"/>
    <w:basedOn w:val="Normal"/>
    <w:uiPriority w:val="34"/>
    <w:qFormat/>
    <w:rsid w:val="00D650EC"/>
    <w:pPr>
      <w:ind w:left="720"/>
    </w:pPr>
  </w:style>
  <w:style w:type="character" w:styleId="Hyperlink">
    <w:name w:val="Hyperlink"/>
    <w:rsid w:val="00D650EC"/>
    <w:rPr>
      <w:color w:val="0000FF"/>
      <w:u w:val="single"/>
    </w:rPr>
  </w:style>
  <w:style w:type="paragraph" w:styleId="Header">
    <w:name w:val="header"/>
    <w:basedOn w:val="Normal"/>
    <w:link w:val="HeaderChar"/>
    <w:rsid w:val="00D650EC"/>
    <w:pPr>
      <w:tabs>
        <w:tab w:val="left" w:pos="5040"/>
        <w:tab w:val="left" w:pos="9720"/>
      </w:tabs>
    </w:pPr>
    <w:rPr>
      <w:sz w:val="16"/>
    </w:rPr>
  </w:style>
  <w:style w:type="character" w:customStyle="1" w:styleId="HeaderChar">
    <w:name w:val="Header Char"/>
    <w:link w:val="Header"/>
    <w:rsid w:val="00C71F9B"/>
    <w:rPr>
      <w:rFonts w:ascii="Verdana" w:hAnsi="Verdana"/>
      <w:sz w:val="16"/>
      <w:szCs w:val="24"/>
    </w:rPr>
  </w:style>
  <w:style w:type="paragraph" w:styleId="Footer">
    <w:name w:val="footer"/>
    <w:basedOn w:val="Normal"/>
    <w:link w:val="FooterChar"/>
    <w:rsid w:val="00D650EC"/>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link w:val="Footer"/>
    <w:rsid w:val="00C71F9B"/>
    <w:rPr>
      <w:rFonts w:ascii="Verdana" w:hAnsi="Verdana"/>
      <w:sz w:val="16"/>
      <w:szCs w:val="24"/>
    </w:rPr>
  </w:style>
  <w:style w:type="character" w:styleId="FollowedHyperlink">
    <w:name w:val="FollowedHyperlink"/>
    <w:rsid w:val="00D650EC"/>
    <w:rPr>
      <w:color w:val="800080"/>
      <w:u w:val="single"/>
    </w:rPr>
  </w:style>
  <w:style w:type="character" w:customStyle="1" w:styleId="Heading1Char">
    <w:name w:val="Heading 1 Char"/>
    <w:basedOn w:val="DefaultParagraphFont"/>
    <w:link w:val="Heading1"/>
    <w:rsid w:val="00F95338"/>
    <w:rPr>
      <w:rFonts w:ascii="Arial" w:eastAsia="Arial Unicode MS" w:hAnsi="Arial"/>
      <w:b/>
      <w:kern w:val="28"/>
      <w:sz w:val="28"/>
    </w:rPr>
  </w:style>
  <w:style w:type="character" w:customStyle="1" w:styleId="Heading2Char">
    <w:name w:val="Heading 2 Char"/>
    <w:basedOn w:val="DefaultParagraphFont"/>
    <w:link w:val="Heading2"/>
    <w:rsid w:val="00F95338"/>
    <w:rPr>
      <w:rFonts w:ascii="Arial" w:hAnsi="Arial" w:cs="Arial"/>
      <w:b/>
      <w:bCs/>
      <w:iCs/>
      <w:sz w:val="24"/>
      <w:szCs w:val="28"/>
    </w:rPr>
  </w:style>
  <w:style w:type="character" w:customStyle="1" w:styleId="Heading3Char">
    <w:name w:val="Heading 3 Char"/>
    <w:basedOn w:val="DefaultParagraphFont"/>
    <w:link w:val="Heading3"/>
    <w:rsid w:val="00F95338"/>
    <w:rPr>
      <w:rFonts w:ascii="Arial" w:hAnsi="Arial"/>
      <w:b/>
      <w:bCs/>
      <w:sz w:val="22"/>
      <w:szCs w:val="24"/>
    </w:rPr>
  </w:style>
  <w:style w:type="paragraph" w:customStyle="1" w:styleId="NumberedHeading2">
    <w:name w:val="Numbered Heading 2"/>
    <w:basedOn w:val="Normal"/>
    <w:rsid w:val="00D650EC"/>
    <w:pPr>
      <w:numPr>
        <w:numId w:val="1"/>
      </w:numPr>
    </w:pPr>
  </w:style>
  <w:style w:type="paragraph" w:customStyle="1" w:styleId="Outlinenumbering">
    <w:name w:val="Outline numbering"/>
    <w:basedOn w:val="Normal"/>
    <w:rsid w:val="00D650EC"/>
    <w:pPr>
      <w:numPr>
        <w:numId w:val="2"/>
      </w:numPr>
      <w:tabs>
        <w:tab w:val="clear" w:pos="360"/>
        <w:tab w:val="num" w:pos="720"/>
      </w:tabs>
      <w:ind w:left="720"/>
    </w:pPr>
    <w:rPr>
      <w:szCs w:val="20"/>
    </w:rPr>
  </w:style>
  <w:style w:type="character" w:styleId="PageNumber">
    <w:name w:val="page number"/>
    <w:basedOn w:val="DefaultParagraphFont"/>
    <w:rsid w:val="00D650EC"/>
  </w:style>
  <w:style w:type="character" w:styleId="PlaceholderText">
    <w:name w:val="Placeholder Text"/>
    <w:basedOn w:val="DefaultParagraphFont"/>
    <w:uiPriority w:val="99"/>
    <w:semiHidden/>
    <w:rsid w:val="006D31A0"/>
    <w:rPr>
      <w:color w:val="808080"/>
    </w:rPr>
  </w:style>
  <w:style w:type="character" w:customStyle="1" w:styleId="Red">
    <w:name w:val="Red"/>
    <w:basedOn w:val="DefaultParagraphFont"/>
    <w:uiPriority w:val="1"/>
    <w:rsid w:val="006D31A0"/>
    <w:rPr>
      <w:color w:val="FF0000"/>
    </w:rPr>
  </w:style>
  <w:style w:type="character" w:customStyle="1" w:styleId="Heading4Char">
    <w:name w:val="Heading 4 Char"/>
    <w:basedOn w:val="DefaultParagraphFont"/>
    <w:link w:val="Heading4"/>
    <w:semiHidden/>
    <w:rsid w:val="00136CC3"/>
    <w:rPr>
      <w:rFonts w:asciiTheme="majorHAnsi" w:eastAsiaTheme="majorEastAsia" w:hAnsiTheme="majorHAnsi" w:cstheme="majorBidi"/>
      <w:i/>
      <w:iCs/>
      <w:color w:val="2E74B5" w:themeColor="accent1" w:themeShade="BF"/>
      <w:szCs w:val="24"/>
    </w:rPr>
  </w:style>
  <w:style w:type="paragraph" w:styleId="NormalWeb">
    <w:name w:val="Normal (Web)"/>
    <w:basedOn w:val="Normal"/>
    <w:uiPriority w:val="99"/>
    <w:unhideWhenUsed/>
    <w:rsid w:val="00136CC3"/>
    <w:pPr>
      <w:spacing w:before="100" w:beforeAutospacing="1" w:after="100" w:afterAutospacing="1" w:line="240" w:lineRule="auto"/>
    </w:pPr>
    <w:rPr>
      <w:rFonts w:ascii="Times New Roman" w:hAnsi="Times New Roman"/>
      <w:sz w:val="24"/>
    </w:rPr>
  </w:style>
  <w:style w:type="character" w:customStyle="1" w:styleId="jsa-list-span">
    <w:name w:val="jsa-list-span"/>
    <w:basedOn w:val="DefaultParagraphFont"/>
    <w:rsid w:val="00136CC3"/>
  </w:style>
  <w:style w:type="character" w:customStyle="1" w:styleId="jsa-figure-text">
    <w:name w:val="jsa-figure-text"/>
    <w:basedOn w:val="DefaultParagraphFont"/>
    <w:rsid w:val="00136CC3"/>
  </w:style>
  <w:style w:type="character" w:customStyle="1" w:styleId="UnresolvedMention1">
    <w:name w:val="Unresolved Mention1"/>
    <w:basedOn w:val="DefaultParagraphFont"/>
    <w:uiPriority w:val="99"/>
    <w:semiHidden/>
    <w:unhideWhenUsed/>
    <w:rsid w:val="003704BE"/>
    <w:rPr>
      <w:color w:val="808080"/>
      <w:shd w:val="clear" w:color="auto" w:fill="E6E6E6"/>
    </w:rPr>
  </w:style>
  <w:style w:type="character" w:customStyle="1" w:styleId="Heading5Char">
    <w:name w:val="Heading 5 Char"/>
    <w:basedOn w:val="DefaultParagraphFont"/>
    <w:link w:val="Heading5"/>
    <w:semiHidden/>
    <w:rsid w:val="00694756"/>
    <w:rPr>
      <w:rFonts w:asciiTheme="majorHAnsi" w:eastAsiaTheme="majorEastAsia" w:hAnsiTheme="majorHAnsi" w:cstheme="majorBidi"/>
      <w:color w:val="2E74B5" w:themeColor="accent1" w:themeShade="BF"/>
      <w:szCs w:val="24"/>
    </w:rPr>
  </w:style>
  <w:style w:type="paragraph" w:styleId="TOCHeading">
    <w:name w:val="TOC Heading"/>
    <w:basedOn w:val="Heading1"/>
    <w:next w:val="Normal"/>
    <w:uiPriority w:val="39"/>
    <w:unhideWhenUsed/>
    <w:qFormat/>
    <w:rsid w:val="00D650EC"/>
    <w:pPr>
      <w:keepLines/>
      <w:spacing w:after="0" w:line="259" w:lineRule="auto"/>
      <w:outlineLvl w:val="9"/>
    </w:pPr>
    <w:rPr>
      <w:rFonts w:eastAsiaTheme="majorEastAsia" w:cstheme="majorBidi"/>
      <w:kern w:val="0"/>
      <w:sz w:val="24"/>
      <w:szCs w:val="32"/>
    </w:rPr>
  </w:style>
  <w:style w:type="character" w:styleId="UnresolvedMention">
    <w:name w:val="Unresolved Mention"/>
    <w:basedOn w:val="DefaultParagraphFont"/>
    <w:uiPriority w:val="99"/>
    <w:semiHidden/>
    <w:unhideWhenUsed/>
    <w:rsid w:val="00581585"/>
    <w:rPr>
      <w:color w:val="605E5C"/>
      <w:shd w:val="clear" w:color="auto" w:fill="E1DFDD"/>
    </w:rPr>
  </w:style>
  <w:style w:type="paragraph" w:customStyle="1" w:styleId="Code">
    <w:name w:val="Code"/>
    <w:basedOn w:val="Normal"/>
    <w:qFormat/>
    <w:rsid w:val="00D650EC"/>
    <w:pPr>
      <w:spacing w:before="80" w:line="240" w:lineRule="auto"/>
    </w:pPr>
    <w:rPr>
      <w:rFonts w:ascii="Courier New" w:hAnsi="Courier New"/>
    </w:rPr>
  </w:style>
  <w:style w:type="paragraph" w:styleId="TOC1">
    <w:name w:val="toc 1"/>
    <w:basedOn w:val="Normal"/>
    <w:next w:val="Normal"/>
    <w:autoRedefine/>
    <w:uiPriority w:val="39"/>
    <w:unhideWhenUsed/>
    <w:rsid w:val="00D650EC"/>
    <w:pPr>
      <w:spacing w:after="100" w:line="240" w:lineRule="auto"/>
    </w:pPr>
  </w:style>
  <w:style w:type="paragraph" w:styleId="TOC2">
    <w:name w:val="toc 2"/>
    <w:basedOn w:val="Normal"/>
    <w:next w:val="Normal"/>
    <w:autoRedefine/>
    <w:uiPriority w:val="39"/>
    <w:unhideWhenUsed/>
    <w:rsid w:val="00D650EC"/>
    <w:pPr>
      <w:spacing w:after="100" w:line="240" w:lineRule="auto"/>
      <w:ind w:left="202"/>
    </w:pPr>
  </w:style>
  <w:style w:type="paragraph" w:styleId="TOC3">
    <w:name w:val="toc 3"/>
    <w:basedOn w:val="Normal"/>
    <w:next w:val="Normal"/>
    <w:autoRedefine/>
    <w:uiPriority w:val="39"/>
    <w:unhideWhenUsed/>
    <w:rsid w:val="00D650EC"/>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223">
      <w:bodyDiv w:val="1"/>
      <w:marLeft w:val="0"/>
      <w:marRight w:val="0"/>
      <w:marTop w:val="0"/>
      <w:marBottom w:val="0"/>
      <w:divBdr>
        <w:top w:val="none" w:sz="0" w:space="0" w:color="auto"/>
        <w:left w:val="none" w:sz="0" w:space="0" w:color="auto"/>
        <w:bottom w:val="none" w:sz="0" w:space="0" w:color="auto"/>
        <w:right w:val="none" w:sz="0" w:space="0" w:color="auto"/>
      </w:divBdr>
      <w:divsChild>
        <w:div w:id="237861203">
          <w:marLeft w:val="0"/>
          <w:marRight w:val="0"/>
          <w:marTop w:val="0"/>
          <w:marBottom w:val="0"/>
          <w:divBdr>
            <w:top w:val="none" w:sz="0" w:space="0" w:color="auto"/>
            <w:left w:val="none" w:sz="0" w:space="0" w:color="auto"/>
            <w:bottom w:val="none" w:sz="0" w:space="0" w:color="auto"/>
            <w:right w:val="none" w:sz="0" w:space="0" w:color="auto"/>
          </w:divBdr>
        </w:div>
      </w:divsChild>
    </w:div>
    <w:div w:id="108008591">
      <w:bodyDiv w:val="1"/>
      <w:marLeft w:val="0"/>
      <w:marRight w:val="0"/>
      <w:marTop w:val="0"/>
      <w:marBottom w:val="0"/>
      <w:divBdr>
        <w:top w:val="none" w:sz="0" w:space="0" w:color="auto"/>
        <w:left w:val="none" w:sz="0" w:space="0" w:color="auto"/>
        <w:bottom w:val="none" w:sz="0" w:space="0" w:color="auto"/>
        <w:right w:val="none" w:sz="0" w:space="0" w:color="auto"/>
      </w:divBdr>
      <w:divsChild>
        <w:div w:id="1189491395">
          <w:marLeft w:val="0"/>
          <w:marRight w:val="0"/>
          <w:marTop w:val="0"/>
          <w:marBottom w:val="0"/>
          <w:divBdr>
            <w:top w:val="none" w:sz="0" w:space="0" w:color="auto"/>
            <w:left w:val="none" w:sz="0" w:space="0" w:color="auto"/>
            <w:bottom w:val="none" w:sz="0" w:space="0" w:color="auto"/>
            <w:right w:val="none" w:sz="0" w:space="0" w:color="auto"/>
          </w:divBdr>
        </w:div>
      </w:divsChild>
    </w:div>
    <w:div w:id="278923109">
      <w:bodyDiv w:val="1"/>
      <w:marLeft w:val="0"/>
      <w:marRight w:val="0"/>
      <w:marTop w:val="0"/>
      <w:marBottom w:val="0"/>
      <w:divBdr>
        <w:top w:val="none" w:sz="0" w:space="0" w:color="auto"/>
        <w:left w:val="none" w:sz="0" w:space="0" w:color="auto"/>
        <w:bottom w:val="none" w:sz="0" w:space="0" w:color="auto"/>
        <w:right w:val="none" w:sz="0" w:space="0" w:color="auto"/>
      </w:divBdr>
      <w:divsChild>
        <w:div w:id="520316469">
          <w:marLeft w:val="0"/>
          <w:marRight w:val="0"/>
          <w:marTop w:val="0"/>
          <w:marBottom w:val="0"/>
          <w:divBdr>
            <w:top w:val="none" w:sz="0" w:space="0" w:color="auto"/>
            <w:left w:val="none" w:sz="0" w:space="0" w:color="auto"/>
            <w:bottom w:val="none" w:sz="0" w:space="0" w:color="auto"/>
            <w:right w:val="none" w:sz="0" w:space="0" w:color="auto"/>
          </w:divBdr>
        </w:div>
        <w:div w:id="174350196">
          <w:marLeft w:val="0"/>
          <w:marRight w:val="0"/>
          <w:marTop w:val="0"/>
          <w:marBottom w:val="0"/>
          <w:divBdr>
            <w:top w:val="none" w:sz="0" w:space="0" w:color="auto"/>
            <w:left w:val="none" w:sz="0" w:space="0" w:color="auto"/>
            <w:bottom w:val="none" w:sz="0" w:space="0" w:color="auto"/>
            <w:right w:val="none" w:sz="0" w:space="0" w:color="auto"/>
          </w:divBdr>
        </w:div>
      </w:divsChild>
    </w:div>
    <w:div w:id="554395933">
      <w:bodyDiv w:val="1"/>
      <w:marLeft w:val="0"/>
      <w:marRight w:val="0"/>
      <w:marTop w:val="0"/>
      <w:marBottom w:val="0"/>
      <w:divBdr>
        <w:top w:val="none" w:sz="0" w:space="0" w:color="auto"/>
        <w:left w:val="none" w:sz="0" w:space="0" w:color="auto"/>
        <w:bottom w:val="none" w:sz="0" w:space="0" w:color="auto"/>
        <w:right w:val="none" w:sz="0" w:space="0" w:color="auto"/>
      </w:divBdr>
      <w:divsChild>
        <w:div w:id="1718160929">
          <w:marLeft w:val="0"/>
          <w:marRight w:val="0"/>
          <w:marTop w:val="0"/>
          <w:marBottom w:val="0"/>
          <w:divBdr>
            <w:top w:val="none" w:sz="0" w:space="0" w:color="auto"/>
            <w:left w:val="none" w:sz="0" w:space="0" w:color="auto"/>
            <w:bottom w:val="none" w:sz="0" w:space="0" w:color="auto"/>
            <w:right w:val="none" w:sz="0" w:space="0" w:color="auto"/>
          </w:divBdr>
        </w:div>
      </w:divsChild>
    </w:div>
    <w:div w:id="754060079">
      <w:bodyDiv w:val="1"/>
      <w:marLeft w:val="0"/>
      <w:marRight w:val="0"/>
      <w:marTop w:val="0"/>
      <w:marBottom w:val="0"/>
      <w:divBdr>
        <w:top w:val="none" w:sz="0" w:space="0" w:color="auto"/>
        <w:left w:val="none" w:sz="0" w:space="0" w:color="auto"/>
        <w:bottom w:val="none" w:sz="0" w:space="0" w:color="auto"/>
        <w:right w:val="none" w:sz="0" w:space="0" w:color="auto"/>
      </w:divBdr>
      <w:divsChild>
        <w:div w:id="1395006360">
          <w:marLeft w:val="0"/>
          <w:marRight w:val="0"/>
          <w:marTop w:val="0"/>
          <w:marBottom w:val="0"/>
          <w:divBdr>
            <w:top w:val="none" w:sz="0" w:space="0" w:color="auto"/>
            <w:left w:val="none" w:sz="0" w:space="0" w:color="auto"/>
            <w:bottom w:val="none" w:sz="0" w:space="0" w:color="auto"/>
            <w:right w:val="none" w:sz="0" w:space="0" w:color="auto"/>
          </w:divBdr>
        </w:div>
      </w:divsChild>
    </w:div>
    <w:div w:id="975646457">
      <w:bodyDiv w:val="1"/>
      <w:marLeft w:val="0"/>
      <w:marRight w:val="0"/>
      <w:marTop w:val="0"/>
      <w:marBottom w:val="0"/>
      <w:divBdr>
        <w:top w:val="none" w:sz="0" w:space="0" w:color="auto"/>
        <w:left w:val="none" w:sz="0" w:space="0" w:color="auto"/>
        <w:bottom w:val="none" w:sz="0" w:space="0" w:color="auto"/>
        <w:right w:val="none" w:sz="0" w:space="0" w:color="auto"/>
      </w:divBdr>
      <w:divsChild>
        <w:div w:id="1209343960">
          <w:marLeft w:val="0"/>
          <w:marRight w:val="0"/>
          <w:marTop w:val="0"/>
          <w:marBottom w:val="0"/>
          <w:divBdr>
            <w:top w:val="none" w:sz="0" w:space="0" w:color="auto"/>
            <w:left w:val="none" w:sz="0" w:space="0" w:color="auto"/>
            <w:bottom w:val="none" w:sz="0" w:space="0" w:color="auto"/>
            <w:right w:val="none" w:sz="0" w:space="0" w:color="auto"/>
          </w:divBdr>
        </w:div>
      </w:divsChild>
    </w:div>
    <w:div w:id="992562620">
      <w:bodyDiv w:val="1"/>
      <w:marLeft w:val="0"/>
      <w:marRight w:val="0"/>
      <w:marTop w:val="0"/>
      <w:marBottom w:val="0"/>
      <w:divBdr>
        <w:top w:val="none" w:sz="0" w:space="0" w:color="auto"/>
        <w:left w:val="none" w:sz="0" w:space="0" w:color="auto"/>
        <w:bottom w:val="none" w:sz="0" w:space="0" w:color="auto"/>
        <w:right w:val="none" w:sz="0" w:space="0" w:color="auto"/>
      </w:divBdr>
    </w:div>
    <w:div w:id="1050033596">
      <w:bodyDiv w:val="1"/>
      <w:marLeft w:val="0"/>
      <w:marRight w:val="0"/>
      <w:marTop w:val="0"/>
      <w:marBottom w:val="0"/>
      <w:divBdr>
        <w:top w:val="none" w:sz="0" w:space="0" w:color="auto"/>
        <w:left w:val="none" w:sz="0" w:space="0" w:color="auto"/>
        <w:bottom w:val="none" w:sz="0" w:space="0" w:color="auto"/>
        <w:right w:val="none" w:sz="0" w:space="0" w:color="auto"/>
      </w:divBdr>
      <w:divsChild>
        <w:div w:id="1002664309">
          <w:marLeft w:val="0"/>
          <w:marRight w:val="0"/>
          <w:marTop w:val="0"/>
          <w:marBottom w:val="0"/>
          <w:divBdr>
            <w:top w:val="none" w:sz="0" w:space="0" w:color="auto"/>
            <w:left w:val="none" w:sz="0" w:space="0" w:color="auto"/>
            <w:bottom w:val="none" w:sz="0" w:space="0" w:color="auto"/>
            <w:right w:val="none" w:sz="0" w:space="0" w:color="auto"/>
          </w:divBdr>
        </w:div>
      </w:divsChild>
    </w:div>
    <w:div w:id="1133018413">
      <w:bodyDiv w:val="1"/>
      <w:marLeft w:val="0"/>
      <w:marRight w:val="0"/>
      <w:marTop w:val="0"/>
      <w:marBottom w:val="0"/>
      <w:divBdr>
        <w:top w:val="none" w:sz="0" w:space="0" w:color="auto"/>
        <w:left w:val="none" w:sz="0" w:space="0" w:color="auto"/>
        <w:bottom w:val="none" w:sz="0" w:space="0" w:color="auto"/>
        <w:right w:val="none" w:sz="0" w:space="0" w:color="auto"/>
      </w:divBdr>
      <w:divsChild>
        <w:div w:id="2013947793">
          <w:marLeft w:val="0"/>
          <w:marRight w:val="0"/>
          <w:marTop w:val="0"/>
          <w:marBottom w:val="0"/>
          <w:divBdr>
            <w:top w:val="none" w:sz="0" w:space="0" w:color="auto"/>
            <w:left w:val="none" w:sz="0" w:space="0" w:color="auto"/>
            <w:bottom w:val="none" w:sz="0" w:space="0" w:color="auto"/>
            <w:right w:val="none" w:sz="0" w:space="0" w:color="auto"/>
          </w:divBdr>
        </w:div>
      </w:divsChild>
    </w:div>
    <w:div w:id="1279098856">
      <w:bodyDiv w:val="1"/>
      <w:marLeft w:val="0"/>
      <w:marRight w:val="0"/>
      <w:marTop w:val="0"/>
      <w:marBottom w:val="0"/>
      <w:divBdr>
        <w:top w:val="none" w:sz="0" w:space="0" w:color="auto"/>
        <w:left w:val="none" w:sz="0" w:space="0" w:color="auto"/>
        <w:bottom w:val="none" w:sz="0" w:space="0" w:color="auto"/>
        <w:right w:val="none" w:sz="0" w:space="0" w:color="auto"/>
      </w:divBdr>
      <w:divsChild>
        <w:div w:id="1547450948">
          <w:marLeft w:val="0"/>
          <w:marRight w:val="0"/>
          <w:marTop w:val="0"/>
          <w:marBottom w:val="0"/>
          <w:divBdr>
            <w:top w:val="none" w:sz="0" w:space="0" w:color="auto"/>
            <w:left w:val="none" w:sz="0" w:space="0" w:color="auto"/>
            <w:bottom w:val="none" w:sz="0" w:space="0" w:color="auto"/>
            <w:right w:val="none" w:sz="0" w:space="0" w:color="auto"/>
          </w:divBdr>
        </w:div>
        <w:div w:id="21057755">
          <w:marLeft w:val="0"/>
          <w:marRight w:val="0"/>
          <w:marTop w:val="0"/>
          <w:marBottom w:val="0"/>
          <w:divBdr>
            <w:top w:val="none" w:sz="0" w:space="0" w:color="auto"/>
            <w:left w:val="none" w:sz="0" w:space="0" w:color="auto"/>
            <w:bottom w:val="none" w:sz="0" w:space="0" w:color="auto"/>
            <w:right w:val="none" w:sz="0" w:space="0" w:color="auto"/>
          </w:divBdr>
        </w:div>
      </w:divsChild>
    </w:div>
    <w:div w:id="1376660083">
      <w:bodyDiv w:val="1"/>
      <w:marLeft w:val="0"/>
      <w:marRight w:val="0"/>
      <w:marTop w:val="0"/>
      <w:marBottom w:val="0"/>
      <w:divBdr>
        <w:top w:val="none" w:sz="0" w:space="0" w:color="auto"/>
        <w:left w:val="none" w:sz="0" w:space="0" w:color="auto"/>
        <w:bottom w:val="none" w:sz="0" w:space="0" w:color="auto"/>
        <w:right w:val="none" w:sz="0" w:space="0" w:color="auto"/>
      </w:divBdr>
    </w:div>
    <w:div w:id="1389107990">
      <w:bodyDiv w:val="1"/>
      <w:marLeft w:val="0"/>
      <w:marRight w:val="0"/>
      <w:marTop w:val="0"/>
      <w:marBottom w:val="0"/>
      <w:divBdr>
        <w:top w:val="none" w:sz="0" w:space="0" w:color="auto"/>
        <w:left w:val="none" w:sz="0" w:space="0" w:color="auto"/>
        <w:bottom w:val="none" w:sz="0" w:space="0" w:color="auto"/>
        <w:right w:val="none" w:sz="0" w:space="0" w:color="auto"/>
      </w:divBdr>
      <w:divsChild>
        <w:div w:id="676232935">
          <w:marLeft w:val="0"/>
          <w:marRight w:val="0"/>
          <w:marTop w:val="0"/>
          <w:marBottom w:val="0"/>
          <w:divBdr>
            <w:top w:val="none" w:sz="0" w:space="0" w:color="auto"/>
            <w:left w:val="none" w:sz="0" w:space="0" w:color="auto"/>
            <w:bottom w:val="none" w:sz="0" w:space="0" w:color="auto"/>
            <w:right w:val="none" w:sz="0" w:space="0" w:color="auto"/>
          </w:divBdr>
        </w:div>
        <w:div w:id="1044212411">
          <w:marLeft w:val="0"/>
          <w:marRight w:val="0"/>
          <w:marTop w:val="0"/>
          <w:marBottom w:val="0"/>
          <w:divBdr>
            <w:top w:val="none" w:sz="0" w:space="0" w:color="auto"/>
            <w:left w:val="none" w:sz="0" w:space="0" w:color="auto"/>
            <w:bottom w:val="none" w:sz="0" w:space="0" w:color="auto"/>
            <w:right w:val="none" w:sz="0" w:space="0" w:color="auto"/>
          </w:divBdr>
        </w:div>
        <w:div w:id="1271473381">
          <w:marLeft w:val="0"/>
          <w:marRight w:val="0"/>
          <w:marTop w:val="0"/>
          <w:marBottom w:val="0"/>
          <w:divBdr>
            <w:top w:val="none" w:sz="0" w:space="0" w:color="auto"/>
            <w:left w:val="none" w:sz="0" w:space="0" w:color="auto"/>
            <w:bottom w:val="none" w:sz="0" w:space="0" w:color="auto"/>
            <w:right w:val="none" w:sz="0" w:space="0" w:color="auto"/>
          </w:divBdr>
        </w:div>
        <w:div w:id="1910067480">
          <w:marLeft w:val="0"/>
          <w:marRight w:val="0"/>
          <w:marTop w:val="0"/>
          <w:marBottom w:val="0"/>
          <w:divBdr>
            <w:top w:val="none" w:sz="0" w:space="0" w:color="auto"/>
            <w:left w:val="none" w:sz="0" w:space="0" w:color="auto"/>
            <w:bottom w:val="none" w:sz="0" w:space="0" w:color="auto"/>
            <w:right w:val="none" w:sz="0" w:space="0" w:color="auto"/>
          </w:divBdr>
        </w:div>
      </w:divsChild>
    </w:div>
    <w:div w:id="1398628535">
      <w:bodyDiv w:val="1"/>
      <w:marLeft w:val="0"/>
      <w:marRight w:val="0"/>
      <w:marTop w:val="0"/>
      <w:marBottom w:val="0"/>
      <w:divBdr>
        <w:top w:val="none" w:sz="0" w:space="0" w:color="auto"/>
        <w:left w:val="none" w:sz="0" w:space="0" w:color="auto"/>
        <w:bottom w:val="none" w:sz="0" w:space="0" w:color="auto"/>
        <w:right w:val="none" w:sz="0" w:space="0" w:color="auto"/>
      </w:divBdr>
      <w:divsChild>
        <w:div w:id="1396734036">
          <w:marLeft w:val="0"/>
          <w:marRight w:val="0"/>
          <w:marTop w:val="0"/>
          <w:marBottom w:val="0"/>
          <w:divBdr>
            <w:top w:val="none" w:sz="0" w:space="0" w:color="auto"/>
            <w:left w:val="none" w:sz="0" w:space="0" w:color="auto"/>
            <w:bottom w:val="none" w:sz="0" w:space="0" w:color="auto"/>
            <w:right w:val="none" w:sz="0" w:space="0" w:color="auto"/>
          </w:divBdr>
        </w:div>
      </w:divsChild>
    </w:div>
    <w:div w:id="1705212244">
      <w:bodyDiv w:val="1"/>
      <w:marLeft w:val="0"/>
      <w:marRight w:val="0"/>
      <w:marTop w:val="0"/>
      <w:marBottom w:val="0"/>
      <w:divBdr>
        <w:top w:val="none" w:sz="0" w:space="0" w:color="auto"/>
        <w:left w:val="none" w:sz="0" w:space="0" w:color="auto"/>
        <w:bottom w:val="none" w:sz="0" w:space="0" w:color="auto"/>
        <w:right w:val="none" w:sz="0" w:space="0" w:color="auto"/>
      </w:divBdr>
      <w:divsChild>
        <w:div w:id="820969965">
          <w:marLeft w:val="0"/>
          <w:marRight w:val="0"/>
          <w:marTop w:val="0"/>
          <w:marBottom w:val="0"/>
          <w:divBdr>
            <w:top w:val="none" w:sz="0" w:space="0" w:color="auto"/>
            <w:left w:val="none" w:sz="0" w:space="0" w:color="auto"/>
            <w:bottom w:val="none" w:sz="0" w:space="0" w:color="auto"/>
            <w:right w:val="none" w:sz="0" w:space="0" w:color="auto"/>
          </w:divBdr>
        </w:div>
      </w:divsChild>
    </w:div>
    <w:div w:id="1852068497">
      <w:bodyDiv w:val="1"/>
      <w:marLeft w:val="0"/>
      <w:marRight w:val="0"/>
      <w:marTop w:val="0"/>
      <w:marBottom w:val="0"/>
      <w:divBdr>
        <w:top w:val="none" w:sz="0" w:space="0" w:color="auto"/>
        <w:left w:val="none" w:sz="0" w:space="0" w:color="auto"/>
        <w:bottom w:val="none" w:sz="0" w:space="0" w:color="auto"/>
        <w:right w:val="none" w:sz="0" w:space="0" w:color="auto"/>
      </w:divBdr>
      <w:divsChild>
        <w:div w:id="1961104181">
          <w:marLeft w:val="0"/>
          <w:marRight w:val="0"/>
          <w:marTop w:val="0"/>
          <w:marBottom w:val="0"/>
          <w:divBdr>
            <w:top w:val="none" w:sz="0" w:space="0" w:color="auto"/>
            <w:left w:val="none" w:sz="0" w:space="0" w:color="auto"/>
            <w:bottom w:val="none" w:sz="0" w:space="0" w:color="auto"/>
            <w:right w:val="none" w:sz="0" w:space="0" w:color="auto"/>
          </w:divBdr>
        </w:div>
      </w:divsChild>
    </w:div>
    <w:div w:id="1917395475">
      <w:bodyDiv w:val="1"/>
      <w:marLeft w:val="0"/>
      <w:marRight w:val="0"/>
      <w:marTop w:val="0"/>
      <w:marBottom w:val="0"/>
      <w:divBdr>
        <w:top w:val="none" w:sz="0" w:space="0" w:color="auto"/>
        <w:left w:val="none" w:sz="0" w:space="0" w:color="auto"/>
        <w:bottom w:val="none" w:sz="0" w:space="0" w:color="auto"/>
        <w:right w:val="none" w:sz="0" w:space="0" w:color="auto"/>
      </w:divBdr>
    </w:div>
    <w:div w:id="2078623682">
      <w:bodyDiv w:val="1"/>
      <w:marLeft w:val="0"/>
      <w:marRight w:val="0"/>
      <w:marTop w:val="0"/>
      <w:marBottom w:val="0"/>
      <w:divBdr>
        <w:top w:val="none" w:sz="0" w:space="0" w:color="auto"/>
        <w:left w:val="none" w:sz="0" w:space="0" w:color="auto"/>
        <w:bottom w:val="none" w:sz="0" w:space="0" w:color="auto"/>
        <w:right w:val="none" w:sz="0" w:space="0" w:color="auto"/>
      </w:divBdr>
    </w:div>
    <w:div w:id="2132086805">
      <w:bodyDiv w:val="1"/>
      <w:marLeft w:val="0"/>
      <w:marRight w:val="0"/>
      <w:marTop w:val="0"/>
      <w:marBottom w:val="0"/>
      <w:divBdr>
        <w:top w:val="none" w:sz="0" w:space="0" w:color="auto"/>
        <w:left w:val="none" w:sz="0" w:space="0" w:color="auto"/>
        <w:bottom w:val="none" w:sz="0" w:space="0" w:color="auto"/>
        <w:right w:val="none" w:sz="0" w:space="0" w:color="auto"/>
      </w:divBdr>
      <w:divsChild>
        <w:div w:id="669721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engag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7791F116AF43C28127332AC4D34FBA"/>
        <w:category>
          <w:name w:val="General"/>
          <w:gallery w:val="placeholder"/>
        </w:category>
        <w:types>
          <w:type w:val="bbPlcHdr"/>
        </w:types>
        <w:behaviors>
          <w:behavior w:val="content"/>
        </w:behaviors>
        <w:guid w:val="{6E798E96-6FE6-481D-AE4D-5225A2100B77}"/>
      </w:docPartPr>
      <w:docPartBody>
        <w:p w:rsidR="007E546A" w:rsidRDefault="00AD065D" w:rsidP="00AD065D">
          <w:pPr>
            <w:pStyle w:val="E67791F116AF43C28127332AC4D34FBA1"/>
          </w:pPr>
          <w:r w:rsidRPr="00FB3E0D">
            <w:rPr>
              <w:color w:val="FF0000"/>
            </w:rPr>
            <w:t>Click or tap here to enter text.</w:t>
          </w:r>
        </w:p>
      </w:docPartBody>
    </w:docPart>
    <w:docPart>
      <w:docPartPr>
        <w:name w:val="99D578250FC34AE0950BC170811D2528"/>
        <w:category>
          <w:name w:val="General"/>
          <w:gallery w:val="placeholder"/>
        </w:category>
        <w:types>
          <w:type w:val="bbPlcHdr"/>
        </w:types>
        <w:behaviors>
          <w:behavior w:val="content"/>
        </w:behaviors>
        <w:guid w:val="{8C4D8D5F-8812-48CB-A477-29A52177C28C}"/>
      </w:docPartPr>
      <w:docPartBody>
        <w:p w:rsidR="007E546A" w:rsidRDefault="00AD065D" w:rsidP="00AD065D">
          <w:pPr>
            <w:pStyle w:val="99D578250FC34AE0950BC170811D2528"/>
          </w:pPr>
          <w:r w:rsidRPr="004B3313">
            <w:rPr>
              <w:rStyle w:val="PlaceholderText"/>
              <w:color w:val="FF0000"/>
            </w:rPr>
            <w:t>Click or tap here to enter text.</w:t>
          </w:r>
        </w:p>
      </w:docPartBody>
    </w:docPart>
    <w:docPart>
      <w:docPartPr>
        <w:name w:val="B73B1ED0615B47E298F4212563250B6F"/>
        <w:category>
          <w:name w:val="General"/>
          <w:gallery w:val="placeholder"/>
        </w:category>
        <w:types>
          <w:type w:val="bbPlcHdr"/>
        </w:types>
        <w:behaviors>
          <w:behavior w:val="content"/>
        </w:behaviors>
        <w:guid w:val="{FBBE8A2D-D20E-430E-9293-3AA42103FFB8}"/>
      </w:docPartPr>
      <w:docPartBody>
        <w:p w:rsidR="007E546A" w:rsidRDefault="00AD065D" w:rsidP="00AD065D">
          <w:pPr>
            <w:pStyle w:val="B73B1ED0615B47E298F4212563250B6F"/>
          </w:pPr>
          <w:r w:rsidRPr="004B3313">
            <w:rPr>
              <w:rStyle w:val="PlaceholderText"/>
              <w:color w:val="FF0000"/>
            </w:rPr>
            <w:t>Click or tap here to enter text.</w:t>
          </w:r>
        </w:p>
      </w:docPartBody>
    </w:docPart>
    <w:docPart>
      <w:docPartPr>
        <w:name w:val="053697DDC2234A79BEDD28D6FA6CF2D1"/>
        <w:category>
          <w:name w:val="General"/>
          <w:gallery w:val="placeholder"/>
        </w:category>
        <w:types>
          <w:type w:val="bbPlcHdr"/>
        </w:types>
        <w:behaviors>
          <w:behavior w:val="content"/>
        </w:behaviors>
        <w:guid w:val="{DE1B76CE-D53C-4DCF-9463-76327A0BB838}"/>
      </w:docPartPr>
      <w:docPartBody>
        <w:p w:rsidR="007E546A" w:rsidRDefault="00AD065D" w:rsidP="00AD065D">
          <w:pPr>
            <w:pStyle w:val="053697DDC2234A79BEDD28D6FA6CF2D1"/>
          </w:pPr>
          <w:r w:rsidRPr="004B3313">
            <w:rPr>
              <w:rStyle w:val="PlaceholderText"/>
              <w:color w:val="FF0000"/>
            </w:rPr>
            <w:t>Click or tap here to enter text.</w:t>
          </w:r>
        </w:p>
      </w:docPartBody>
    </w:docPart>
    <w:docPart>
      <w:docPartPr>
        <w:name w:val="4A1474DA3A024773B17526C577B8F694"/>
        <w:category>
          <w:name w:val="General"/>
          <w:gallery w:val="placeholder"/>
        </w:category>
        <w:types>
          <w:type w:val="bbPlcHdr"/>
        </w:types>
        <w:behaviors>
          <w:behavior w:val="content"/>
        </w:behaviors>
        <w:guid w:val="{A4B78D2E-6C24-4825-BE4C-53619CF668CC}"/>
      </w:docPartPr>
      <w:docPartBody>
        <w:p w:rsidR="007E546A" w:rsidRDefault="00AD065D" w:rsidP="00AD065D">
          <w:pPr>
            <w:pStyle w:val="4A1474DA3A024773B17526C577B8F694"/>
          </w:pPr>
          <w:r w:rsidRPr="004B3313">
            <w:rPr>
              <w:rStyle w:val="PlaceholderText"/>
              <w:color w:val="FF0000"/>
            </w:rPr>
            <w:t>Click or tap here to enter text.</w:t>
          </w:r>
        </w:p>
      </w:docPartBody>
    </w:docPart>
    <w:docPart>
      <w:docPartPr>
        <w:name w:val="855D183B57FE4F6CAB7C13B5940A6436"/>
        <w:category>
          <w:name w:val="General"/>
          <w:gallery w:val="placeholder"/>
        </w:category>
        <w:types>
          <w:type w:val="bbPlcHdr"/>
        </w:types>
        <w:behaviors>
          <w:behavior w:val="content"/>
        </w:behaviors>
        <w:guid w:val="{59F9A3DE-01A7-4CDB-B1DC-42DD995207B5}"/>
      </w:docPartPr>
      <w:docPartBody>
        <w:p w:rsidR="007E546A" w:rsidRDefault="00AD065D" w:rsidP="00AD065D">
          <w:pPr>
            <w:pStyle w:val="855D183B57FE4F6CAB7C13B5940A6436"/>
          </w:pPr>
          <w:r w:rsidRPr="004B3313">
            <w:rPr>
              <w:rStyle w:val="PlaceholderText"/>
              <w:color w:val="FF0000"/>
            </w:rPr>
            <w:t>Click or tap here to enter text.</w:t>
          </w:r>
        </w:p>
      </w:docPartBody>
    </w:docPart>
    <w:docPart>
      <w:docPartPr>
        <w:name w:val="C9A86C70E31246EDAF5174A49CFA85D7"/>
        <w:category>
          <w:name w:val="General"/>
          <w:gallery w:val="placeholder"/>
        </w:category>
        <w:types>
          <w:type w:val="bbPlcHdr"/>
        </w:types>
        <w:behaviors>
          <w:behavior w:val="content"/>
        </w:behaviors>
        <w:guid w:val="{50FB3C38-E1D5-4617-B95C-DD61819E148D}"/>
      </w:docPartPr>
      <w:docPartBody>
        <w:p w:rsidR="007E546A" w:rsidRDefault="00AD065D" w:rsidP="00AD065D">
          <w:pPr>
            <w:pStyle w:val="C9A86C70E31246EDAF5174A49CFA85D7"/>
          </w:pPr>
          <w:r w:rsidRPr="004B3313">
            <w:rPr>
              <w:rStyle w:val="PlaceholderText"/>
              <w:color w:val="FF0000"/>
            </w:rPr>
            <w:t>Click or tap here to enter text.</w:t>
          </w:r>
        </w:p>
      </w:docPartBody>
    </w:docPart>
    <w:docPart>
      <w:docPartPr>
        <w:name w:val="CDC7FA509283442C885E551B50AAFBDE"/>
        <w:category>
          <w:name w:val="General"/>
          <w:gallery w:val="placeholder"/>
        </w:category>
        <w:types>
          <w:type w:val="bbPlcHdr"/>
        </w:types>
        <w:behaviors>
          <w:behavior w:val="content"/>
        </w:behaviors>
        <w:guid w:val="{E5F7DBE3-02B5-4C40-AEAA-0736380E0B79}"/>
      </w:docPartPr>
      <w:docPartBody>
        <w:p w:rsidR="007E546A" w:rsidRDefault="00AD065D" w:rsidP="00AD065D">
          <w:pPr>
            <w:pStyle w:val="CDC7FA509283442C885E551B50AAFBDE"/>
          </w:pPr>
          <w:r w:rsidRPr="004B3313">
            <w:rPr>
              <w:rStyle w:val="PlaceholderText"/>
              <w:color w:val="FF0000"/>
            </w:rPr>
            <w:t>Click or tap here to enter text.</w:t>
          </w:r>
        </w:p>
      </w:docPartBody>
    </w:docPart>
    <w:docPart>
      <w:docPartPr>
        <w:name w:val="A20D4C41F8384FD0A0CCDCB803854FD7"/>
        <w:category>
          <w:name w:val="General"/>
          <w:gallery w:val="placeholder"/>
        </w:category>
        <w:types>
          <w:type w:val="bbPlcHdr"/>
        </w:types>
        <w:behaviors>
          <w:behavior w:val="content"/>
        </w:behaviors>
        <w:guid w:val="{56C02BD7-EA1F-479F-ACEF-62A7751C1A63}"/>
      </w:docPartPr>
      <w:docPartBody>
        <w:p w:rsidR="007E546A" w:rsidRDefault="00AD065D" w:rsidP="00AD065D">
          <w:pPr>
            <w:pStyle w:val="A20D4C41F8384FD0A0CCDCB803854FD7"/>
          </w:pPr>
          <w:r w:rsidRPr="004B3313">
            <w:rPr>
              <w:rStyle w:val="PlaceholderText"/>
              <w:color w:val="FF0000"/>
            </w:rPr>
            <w:t>Click or tap here to enter text.</w:t>
          </w:r>
        </w:p>
      </w:docPartBody>
    </w:docPart>
    <w:docPart>
      <w:docPartPr>
        <w:name w:val="6C31F273D0DF4ED09FDE7372CC494391"/>
        <w:category>
          <w:name w:val="General"/>
          <w:gallery w:val="placeholder"/>
        </w:category>
        <w:types>
          <w:type w:val="bbPlcHdr"/>
        </w:types>
        <w:behaviors>
          <w:behavior w:val="content"/>
        </w:behaviors>
        <w:guid w:val="{2C82916E-2C3A-453C-B21B-543E0F164F44}"/>
      </w:docPartPr>
      <w:docPartBody>
        <w:p w:rsidR="007E546A" w:rsidRDefault="00AD065D" w:rsidP="00AD065D">
          <w:pPr>
            <w:pStyle w:val="6C31F273D0DF4ED09FDE7372CC494391"/>
          </w:pPr>
          <w:r w:rsidRPr="004B3313">
            <w:rPr>
              <w:rStyle w:val="PlaceholderText"/>
              <w:color w:val="FF0000"/>
            </w:rPr>
            <w:t>Click or tap here to enter text.</w:t>
          </w:r>
        </w:p>
      </w:docPartBody>
    </w:docPart>
    <w:docPart>
      <w:docPartPr>
        <w:name w:val="6833A771983945FFBDEC38A027A86D26"/>
        <w:category>
          <w:name w:val="General"/>
          <w:gallery w:val="placeholder"/>
        </w:category>
        <w:types>
          <w:type w:val="bbPlcHdr"/>
        </w:types>
        <w:behaviors>
          <w:behavior w:val="content"/>
        </w:behaviors>
        <w:guid w:val="{E2436F7B-344F-4D4D-A9EF-CB39DF579AD9}"/>
      </w:docPartPr>
      <w:docPartBody>
        <w:p w:rsidR="002F2AAD" w:rsidRDefault="00A85A2E" w:rsidP="00A85A2E">
          <w:pPr>
            <w:pStyle w:val="6833A771983945FFBDEC38A027A86D26"/>
          </w:pPr>
          <w:r w:rsidRPr="00FB3E0D">
            <w:rPr>
              <w:color w:val="FF0000"/>
            </w:rPr>
            <w:t>Click or tap here to enter text.</w:t>
          </w:r>
        </w:p>
      </w:docPartBody>
    </w:docPart>
    <w:docPart>
      <w:docPartPr>
        <w:name w:val="3FAF5F85CC3C4F4AA4555D4F32BDB0CE"/>
        <w:category>
          <w:name w:val="General"/>
          <w:gallery w:val="placeholder"/>
        </w:category>
        <w:types>
          <w:type w:val="bbPlcHdr"/>
        </w:types>
        <w:behaviors>
          <w:behavior w:val="content"/>
        </w:behaviors>
        <w:guid w:val="{A6EE12D2-6B86-4578-96B3-968EC1FDB659}"/>
      </w:docPartPr>
      <w:docPartBody>
        <w:p w:rsidR="002F2AAD" w:rsidRDefault="00A85A2E" w:rsidP="00A85A2E">
          <w:pPr>
            <w:pStyle w:val="3FAF5F85CC3C4F4AA4555D4F32BDB0CE"/>
          </w:pPr>
          <w:r w:rsidRPr="00FB3E0D">
            <w:rPr>
              <w:color w:val="FF0000"/>
            </w:rPr>
            <w:t>Click or tap here to enter text.</w:t>
          </w:r>
        </w:p>
      </w:docPartBody>
    </w:docPart>
    <w:docPart>
      <w:docPartPr>
        <w:name w:val="0137FAE4F0F242CA9EB8A070FA3763EB"/>
        <w:category>
          <w:name w:val="General"/>
          <w:gallery w:val="placeholder"/>
        </w:category>
        <w:types>
          <w:type w:val="bbPlcHdr"/>
        </w:types>
        <w:behaviors>
          <w:behavior w:val="content"/>
        </w:behaviors>
        <w:guid w:val="{9CCC94A1-B271-4FF7-980C-A421B2292E6D}"/>
      </w:docPartPr>
      <w:docPartBody>
        <w:p w:rsidR="007D1319" w:rsidRDefault="003B1958" w:rsidP="003B1958">
          <w:pPr>
            <w:pStyle w:val="0137FAE4F0F242CA9EB8A070FA3763EB"/>
          </w:pPr>
          <w:r w:rsidRPr="00FB3E0D">
            <w:rPr>
              <w:color w:val="FF0000"/>
            </w:rPr>
            <w:t>Click or tap here to enter text.</w:t>
          </w:r>
        </w:p>
      </w:docPartBody>
    </w:docPart>
    <w:docPart>
      <w:docPartPr>
        <w:name w:val="C76756F122F04458B9737B97003ED245"/>
        <w:category>
          <w:name w:val="General"/>
          <w:gallery w:val="placeholder"/>
        </w:category>
        <w:types>
          <w:type w:val="bbPlcHdr"/>
        </w:types>
        <w:behaviors>
          <w:behavior w:val="content"/>
        </w:behaviors>
        <w:guid w:val="{380CD11A-5454-401D-B172-424253C2D5BD}"/>
      </w:docPartPr>
      <w:docPartBody>
        <w:p w:rsidR="007D1319" w:rsidRDefault="003B1958" w:rsidP="003B1958">
          <w:pPr>
            <w:pStyle w:val="C76756F122F04458B9737B97003ED245"/>
          </w:pPr>
          <w:r w:rsidRPr="004B3313">
            <w:rPr>
              <w:rStyle w:val="PlaceholderText"/>
              <w:color w:val="FF0000"/>
            </w:rPr>
            <w:t>Click or tap here to enter text.</w:t>
          </w:r>
        </w:p>
      </w:docPartBody>
    </w:docPart>
    <w:docPart>
      <w:docPartPr>
        <w:name w:val="41A7DC38E06E45978FB4C39857E75734"/>
        <w:category>
          <w:name w:val="General"/>
          <w:gallery w:val="placeholder"/>
        </w:category>
        <w:types>
          <w:type w:val="bbPlcHdr"/>
        </w:types>
        <w:behaviors>
          <w:behavior w:val="content"/>
        </w:behaviors>
        <w:guid w:val="{F45AC10D-4D2E-4071-A641-21EBEB60CB0B}"/>
      </w:docPartPr>
      <w:docPartBody>
        <w:p w:rsidR="007D1319" w:rsidRDefault="003B1958" w:rsidP="003B1958">
          <w:pPr>
            <w:pStyle w:val="41A7DC38E06E45978FB4C39857E75734"/>
          </w:pPr>
          <w:r w:rsidRPr="004B3313">
            <w:rPr>
              <w:rStyle w:val="PlaceholderText"/>
              <w:color w:val="FF0000"/>
            </w:rPr>
            <w:t>Click or tap here to enter text.</w:t>
          </w:r>
        </w:p>
      </w:docPartBody>
    </w:docPart>
    <w:docPart>
      <w:docPartPr>
        <w:name w:val="FA7CA5850499440A83B9BB0C265586FB"/>
        <w:category>
          <w:name w:val="General"/>
          <w:gallery w:val="placeholder"/>
        </w:category>
        <w:types>
          <w:type w:val="bbPlcHdr"/>
        </w:types>
        <w:behaviors>
          <w:behavior w:val="content"/>
        </w:behaviors>
        <w:guid w:val="{4430101E-0D7B-43CC-99D3-6D3192792FA1}"/>
      </w:docPartPr>
      <w:docPartBody>
        <w:p w:rsidR="007D1319" w:rsidRDefault="003B1958" w:rsidP="003B1958">
          <w:pPr>
            <w:pStyle w:val="FA7CA5850499440A83B9BB0C265586FB"/>
          </w:pPr>
          <w:r w:rsidRPr="004B3313">
            <w:rPr>
              <w:rStyle w:val="PlaceholderText"/>
              <w:color w:val="FF0000"/>
            </w:rPr>
            <w:t>Click or tap here to enter text.</w:t>
          </w:r>
        </w:p>
      </w:docPartBody>
    </w:docPart>
    <w:docPart>
      <w:docPartPr>
        <w:name w:val="F87665EF5A874B3BADCE45DD789F41FB"/>
        <w:category>
          <w:name w:val="General"/>
          <w:gallery w:val="placeholder"/>
        </w:category>
        <w:types>
          <w:type w:val="bbPlcHdr"/>
        </w:types>
        <w:behaviors>
          <w:behavior w:val="content"/>
        </w:behaviors>
        <w:guid w:val="{04B68231-357C-4B32-8F72-69B583228813}"/>
      </w:docPartPr>
      <w:docPartBody>
        <w:p w:rsidR="007D1319" w:rsidRDefault="003B1958" w:rsidP="003B1958">
          <w:pPr>
            <w:pStyle w:val="F87665EF5A874B3BADCE45DD789F41FB"/>
          </w:pPr>
          <w:r w:rsidRPr="004B3313">
            <w:rPr>
              <w:rStyle w:val="PlaceholderText"/>
              <w:color w:val="FF0000"/>
            </w:rPr>
            <w:t>Click or tap here to enter text.</w:t>
          </w:r>
        </w:p>
      </w:docPartBody>
    </w:docPart>
    <w:docPart>
      <w:docPartPr>
        <w:name w:val="AC1BDF75775D49C68FED98BFB041905B"/>
        <w:category>
          <w:name w:val="General"/>
          <w:gallery w:val="placeholder"/>
        </w:category>
        <w:types>
          <w:type w:val="bbPlcHdr"/>
        </w:types>
        <w:behaviors>
          <w:behavior w:val="content"/>
        </w:behaviors>
        <w:guid w:val="{CA850AEE-D126-453D-8098-F753768C38C6}"/>
      </w:docPartPr>
      <w:docPartBody>
        <w:p w:rsidR="007D1319" w:rsidRDefault="007D1319" w:rsidP="007D1319">
          <w:pPr>
            <w:pStyle w:val="AC1BDF75775D49C68FED98BFB041905B"/>
          </w:pPr>
          <w:r w:rsidRPr="004B3313">
            <w:rPr>
              <w:rStyle w:val="PlaceholderText"/>
              <w:color w:val="FF0000"/>
            </w:rPr>
            <w:t>Click or tap here to enter text.</w:t>
          </w:r>
        </w:p>
      </w:docPartBody>
    </w:docPart>
    <w:docPart>
      <w:docPartPr>
        <w:name w:val="CDCE4E63009D47638F1504D8F59810F3"/>
        <w:category>
          <w:name w:val="General"/>
          <w:gallery w:val="placeholder"/>
        </w:category>
        <w:types>
          <w:type w:val="bbPlcHdr"/>
        </w:types>
        <w:behaviors>
          <w:behavior w:val="content"/>
        </w:behaviors>
        <w:guid w:val="{E857E0DA-75B4-4718-9013-D207A6492BAD}"/>
      </w:docPartPr>
      <w:docPartBody>
        <w:p w:rsidR="007D1319" w:rsidRDefault="007D1319" w:rsidP="007D1319">
          <w:pPr>
            <w:pStyle w:val="CDCE4E63009D47638F1504D8F59810F3"/>
          </w:pPr>
          <w:r w:rsidRPr="004B3313">
            <w:rPr>
              <w:rStyle w:val="PlaceholderText"/>
              <w:color w:val="FF0000"/>
            </w:rPr>
            <w:t>Click or tap here to enter text.</w:t>
          </w:r>
        </w:p>
      </w:docPartBody>
    </w:docPart>
    <w:docPart>
      <w:docPartPr>
        <w:name w:val="87120A71B8A34063A7296F6D0A4215DC"/>
        <w:category>
          <w:name w:val="General"/>
          <w:gallery w:val="placeholder"/>
        </w:category>
        <w:types>
          <w:type w:val="bbPlcHdr"/>
        </w:types>
        <w:behaviors>
          <w:behavior w:val="content"/>
        </w:behaviors>
        <w:guid w:val="{D5E59F89-3908-42E8-AA98-F3C6BC5B0AA9}"/>
      </w:docPartPr>
      <w:docPartBody>
        <w:p w:rsidR="007D1319" w:rsidRDefault="007D1319" w:rsidP="007D1319">
          <w:pPr>
            <w:pStyle w:val="87120A71B8A34063A7296F6D0A4215DC"/>
          </w:pPr>
          <w:r w:rsidRPr="004B3313">
            <w:rPr>
              <w:rStyle w:val="PlaceholderText"/>
              <w:color w:val="FF0000"/>
            </w:rPr>
            <w:t>Click or tap here to enter text.</w:t>
          </w:r>
        </w:p>
      </w:docPartBody>
    </w:docPart>
    <w:docPart>
      <w:docPartPr>
        <w:name w:val="228D5F18C1B24C99ABFF994B133841FA"/>
        <w:category>
          <w:name w:val="General"/>
          <w:gallery w:val="placeholder"/>
        </w:category>
        <w:types>
          <w:type w:val="bbPlcHdr"/>
        </w:types>
        <w:behaviors>
          <w:behavior w:val="content"/>
        </w:behaviors>
        <w:guid w:val="{08582E1A-0C68-4B0D-9B58-B32B6E7FA6C4}"/>
      </w:docPartPr>
      <w:docPartBody>
        <w:p w:rsidR="007D1319" w:rsidRDefault="007D1319" w:rsidP="007D1319">
          <w:pPr>
            <w:pStyle w:val="228D5F18C1B24C99ABFF994B133841FA"/>
          </w:pPr>
          <w:r w:rsidRPr="004B3313">
            <w:rPr>
              <w:rStyle w:val="PlaceholderText"/>
              <w:color w:val="FF0000"/>
            </w:rPr>
            <w:t>Click or tap here to enter text.</w:t>
          </w:r>
        </w:p>
      </w:docPartBody>
    </w:docPart>
    <w:docPart>
      <w:docPartPr>
        <w:name w:val="920A0778707242B8B34D3011C78626A4"/>
        <w:category>
          <w:name w:val="General"/>
          <w:gallery w:val="placeholder"/>
        </w:category>
        <w:types>
          <w:type w:val="bbPlcHdr"/>
        </w:types>
        <w:behaviors>
          <w:behavior w:val="content"/>
        </w:behaviors>
        <w:guid w:val="{7624EBA9-BD69-4541-8418-D71BD53C8437}"/>
      </w:docPartPr>
      <w:docPartBody>
        <w:p w:rsidR="007D1319" w:rsidRDefault="007D1319" w:rsidP="007D1319">
          <w:pPr>
            <w:pStyle w:val="920A0778707242B8B34D3011C78626A4"/>
          </w:pPr>
          <w:r w:rsidRPr="004B3313">
            <w:rPr>
              <w:rStyle w:val="PlaceholderText"/>
              <w:color w:val="FF0000"/>
            </w:rPr>
            <w:t>Click or tap here to enter text.</w:t>
          </w:r>
        </w:p>
      </w:docPartBody>
    </w:docPart>
    <w:docPart>
      <w:docPartPr>
        <w:name w:val="31B05C6F2DDE43188329509D60A297BC"/>
        <w:category>
          <w:name w:val="General"/>
          <w:gallery w:val="placeholder"/>
        </w:category>
        <w:types>
          <w:type w:val="bbPlcHdr"/>
        </w:types>
        <w:behaviors>
          <w:behavior w:val="content"/>
        </w:behaviors>
        <w:guid w:val="{A85D4A40-BD1A-492D-B0EA-99D90D2A9A89}"/>
      </w:docPartPr>
      <w:docPartBody>
        <w:p w:rsidR="007D1319" w:rsidRDefault="007D1319" w:rsidP="007D1319">
          <w:pPr>
            <w:pStyle w:val="31B05C6F2DDE43188329509D60A297BC"/>
          </w:pPr>
          <w:r w:rsidRPr="004B3313">
            <w:rPr>
              <w:rStyle w:val="PlaceholderText"/>
              <w:color w:val="FF0000"/>
            </w:rPr>
            <w:t>Click or tap here to enter text.</w:t>
          </w:r>
        </w:p>
      </w:docPartBody>
    </w:docPart>
    <w:docPart>
      <w:docPartPr>
        <w:name w:val="55CF5F792C494A26B1E3AB94E62DEC76"/>
        <w:category>
          <w:name w:val="General"/>
          <w:gallery w:val="placeholder"/>
        </w:category>
        <w:types>
          <w:type w:val="bbPlcHdr"/>
        </w:types>
        <w:behaviors>
          <w:behavior w:val="content"/>
        </w:behaviors>
        <w:guid w:val="{8D90640F-8AE9-4164-956E-A457C07D158E}"/>
      </w:docPartPr>
      <w:docPartBody>
        <w:p w:rsidR="007D1319" w:rsidRDefault="007D1319" w:rsidP="007D1319">
          <w:pPr>
            <w:pStyle w:val="55CF5F792C494A26B1E3AB94E62DEC76"/>
          </w:pPr>
          <w:r w:rsidRPr="004B3313">
            <w:rPr>
              <w:rStyle w:val="PlaceholderText"/>
              <w:color w:val="FF0000"/>
            </w:rPr>
            <w:t>Click or tap here to enter text.</w:t>
          </w:r>
        </w:p>
      </w:docPartBody>
    </w:docPart>
    <w:docPart>
      <w:docPartPr>
        <w:name w:val="253D3E7581FA4E83B5BF6103969274E8"/>
        <w:category>
          <w:name w:val="General"/>
          <w:gallery w:val="placeholder"/>
        </w:category>
        <w:types>
          <w:type w:val="bbPlcHdr"/>
        </w:types>
        <w:behaviors>
          <w:behavior w:val="content"/>
        </w:behaviors>
        <w:guid w:val="{8A385B04-EF32-43D2-8097-1EAEDFD690FE}"/>
      </w:docPartPr>
      <w:docPartBody>
        <w:p w:rsidR="007D1319" w:rsidRDefault="007D1319" w:rsidP="007D1319">
          <w:pPr>
            <w:pStyle w:val="253D3E7581FA4E83B5BF6103969274E8"/>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65D"/>
    <w:rsid w:val="002F2AAD"/>
    <w:rsid w:val="003B1958"/>
    <w:rsid w:val="0046611E"/>
    <w:rsid w:val="007D1319"/>
    <w:rsid w:val="007E546A"/>
    <w:rsid w:val="009905F4"/>
    <w:rsid w:val="00A85A2E"/>
    <w:rsid w:val="00AD0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1319"/>
    <w:rPr>
      <w:color w:val="808080"/>
    </w:rPr>
  </w:style>
  <w:style w:type="paragraph" w:customStyle="1" w:styleId="AC1BDF75775D49C68FED98BFB041905B">
    <w:name w:val="AC1BDF75775D49C68FED98BFB041905B"/>
    <w:rsid w:val="007D1319"/>
    <w:rPr>
      <w:kern w:val="2"/>
      <w14:ligatures w14:val="standardContextual"/>
    </w:rPr>
  </w:style>
  <w:style w:type="paragraph" w:customStyle="1" w:styleId="CDCE4E63009D47638F1504D8F59810F3">
    <w:name w:val="CDCE4E63009D47638F1504D8F59810F3"/>
    <w:rsid w:val="007D1319"/>
    <w:rPr>
      <w:kern w:val="2"/>
      <w14:ligatures w14:val="standardContextual"/>
    </w:rPr>
  </w:style>
  <w:style w:type="paragraph" w:customStyle="1" w:styleId="E67791F116AF43C28127332AC4D34FBA1">
    <w:name w:val="E67791F116AF43C28127332AC4D34FBA1"/>
    <w:rsid w:val="00AD065D"/>
    <w:pPr>
      <w:spacing w:before="120" w:after="60" w:line="288" w:lineRule="auto"/>
    </w:pPr>
    <w:rPr>
      <w:rFonts w:ascii="Verdana" w:eastAsia="Times New Roman" w:hAnsi="Verdana" w:cs="Times New Roman"/>
      <w:sz w:val="20"/>
      <w:szCs w:val="24"/>
    </w:rPr>
  </w:style>
  <w:style w:type="paragraph" w:customStyle="1" w:styleId="87120A71B8A34063A7296F6D0A4215DC">
    <w:name w:val="87120A71B8A34063A7296F6D0A4215DC"/>
    <w:rsid w:val="007D1319"/>
    <w:rPr>
      <w:kern w:val="2"/>
      <w14:ligatures w14:val="standardContextual"/>
    </w:rPr>
  </w:style>
  <w:style w:type="paragraph" w:customStyle="1" w:styleId="228D5F18C1B24C99ABFF994B133841FA">
    <w:name w:val="228D5F18C1B24C99ABFF994B133841FA"/>
    <w:rsid w:val="007D1319"/>
    <w:rPr>
      <w:kern w:val="2"/>
      <w14:ligatures w14:val="standardContextual"/>
    </w:rPr>
  </w:style>
  <w:style w:type="paragraph" w:customStyle="1" w:styleId="99D578250FC34AE0950BC170811D2528">
    <w:name w:val="99D578250FC34AE0950BC170811D2528"/>
    <w:rsid w:val="00AD065D"/>
  </w:style>
  <w:style w:type="paragraph" w:customStyle="1" w:styleId="920A0778707242B8B34D3011C78626A4">
    <w:name w:val="920A0778707242B8B34D3011C78626A4"/>
    <w:rsid w:val="007D1319"/>
    <w:rPr>
      <w:kern w:val="2"/>
      <w14:ligatures w14:val="standardContextual"/>
    </w:rPr>
  </w:style>
  <w:style w:type="paragraph" w:customStyle="1" w:styleId="B73B1ED0615B47E298F4212563250B6F">
    <w:name w:val="B73B1ED0615B47E298F4212563250B6F"/>
    <w:rsid w:val="00AD065D"/>
  </w:style>
  <w:style w:type="paragraph" w:customStyle="1" w:styleId="31B05C6F2DDE43188329509D60A297BC">
    <w:name w:val="31B05C6F2DDE43188329509D60A297BC"/>
    <w:rsid w:val="007D1319"/>
    <w:rPr>
      <w:kern w:val="2"/>
      <w14:ligatures w14:val="standardContextual"/>
    </w:rPr>
  </w:style>
  <w:style w:type="paragraph" w:customStyle="1" w:styleId="053697DDC2234A79BEDD28D6FA6CF2D1">
    <w:name w:val="053697DDC2234A79BEDD28D6FA6CF2D1"/>
    <w:rsid w:val="00AD065D"/>
  </w:style>
  <w:style w:type="paragraph" w:customStyle="1" w:styleId="55CF5F792C494A26B1E3AB94E62DEC76">
    <w:name w:val="55CF5F792C494A26B1E3AB94E62DEC76"/>
    <w:rsid w:val="007D1319"/>
    <w:rPr>
      <w:kern w:val="2"/>
      <w14:ligatures w14:val="standardContextual"/>
    </w:rPr>
  </w:style>
  <w:style w:type="paragraph" w:customStyle="1" w:styleId="4A1474DA3A024773B17526C577B8F694">
    <w:name w:val="4A1474DA3A024773B17526C577B8F694"/>
    <w:rsid w:val="00AD065D"/>
  </w:style>
  <w:style w:type="paragraph" w:customStyle="1" w:styleId="253D3E7581FA4E83B5BF6103969274E8">
    <w:name w:val="253D3E7581FA4E83B5BF6103969274E8"/>
    <w:rsid w:val="007D1319"/>
    <w:rPr>
      <w:kern w:val="2"/>
      <w14:ligatures w14:val="standardContextual"/>
    </w:rPr>
  </w:style>
  <w:style w:type="paragraph" w:customStyle="1" w:styleId="855D183B57FE4F6CAB7C13B5940A6436">
    <w:name w:val="855D183B57FE4F6CAB7C13B5940A6436"/>
    <w:rsid w:val="00AD065D"/>
  </w:style>
  <w:style w:type="paragraph" w:customStyle="1" w:styleId="C9A86C70E31246EDAF5174A49CFA85D7">
    <w:name w:val="C9A86C70E31246EDAF5174A49CFA85D7"/>
    <w:rsid w:val="00AD065D"/>
  </w:style>
  <w:style w:type="paragraph" w:customStyle="1" w:styleId="CDC7FA509283442C885E551B50AAFBDE">
    <w:name w:val="CDC7FA509283442C885E551B50AAFBDE"/>
    <w:rsid w:val="00AD065D"/>
  </w:style>
  <w:style w:type="paragraph" w:customStyle="1" w:styleId="A20D4C41F8384FD0A0CCDCB803854FD7">
    <w:name w:val="A20D4C41F8384FD0A0CCDCB803854FD7"/>
    <w:rsid w:val="00AD065D"/>
  </w:style>
  <w:style w:type="paragraph" w:customStyle="1" w:styleId="6C31F273D0DF4ED09FDE7372CC494391">
    <w:name w:val="6C31F273D0DF4ED09FDE7372CC494391"/>
    <w:rsid w:val="00AD065D"/>
  </w:style>
  <w:style w:type="paragraph" w:customStyle="1" w:styleId="6833A771983945FFBDEC38A027A86D26">
    <w:name w:val="6833A771983945FFBDEC38A027A86D26"/>
    <w:rsid w:val="00A85A2E"/>
  </w:style>
  <w:style w:type="paragraph" w:customStyle="1" w:styleId="3FAF5F85CC3C4F4AA4555D4F32BDB0CE">
    <w:name w:val="3FAF5F85CC3C4F4AA4555D4F32BDB0CE"/>
    <w:rsid w:val="00A85A2E"/>
  </w:style>
  <w:style w:type="paragraph" w:customStyle="1" w:styleId="0137FAE4F0F242CA9EB8A070FA3763EB">
    <w:name w:val="0137FAE4F0F242CA9EB8A070FA3763EB"/>
    <w:rsid w:val="003B1958"/>
  </w:style>
  <w:style w:type="paragraph" w:customStyle="1" w:styleId="C76756F122F04458B9737B97003ED245">
    <w:name w:val="C76756F122F04458B9737B97003ED245"/>
    <w:rsid w:val="003B1958"/>
  </w:style>
  <w:style w:type="paragraph" w:customStyle="1" w:styleId="41A7DC38E06E45978FB4C39857E75734">
    <w:name w:val="41A7DC38E06E45978FB4C39857E75734"/>
    <w:rsid w:val="003B1958"/>
  </w:style>
  <w:style w:type="paragraph" w:customStyle="1" w:styleId="FA7CA5850499440A83B9BB0C265586FB">
    <w:name w:val="FA7CA5850499440A83B9BB0C265586FB"/>
    <w:rsid w:val="003B1958"/>
  </w:style>
  <w:style w:type="paragraph" w:customStyle="1" w:styleId="F87665EF5A874B3BADCE45DD789F41FB">
    <w:name w:val="F87665EF5A874B3BADCE45DD789F41FB"/>
    <w:rsid w:val="003B19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93B00-BE29-467C-8BE4-AE5A81A12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60</TotalTime>
  <Pages>11</Pages>
  <Words>2783</Words>
  <Characters>14342</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Systems Analysis and Design</vt:lpstr>
    </vt:vector>
  </TitlesOfParts>
  <Company>WNCC</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 and Design</dc:title>
  <dc:subject/>
  <dc:creator>Workstation</dc:creator>
  <cp:keywords/>
  <cp:lastModifiedBy>William Loring</cp:lastModifiedBy>
  <cp:revision>179</cp:revision>
  <cp:lastPrinted>2009-01-15T13:19:00Z</cp:lastPrinted>
  <dcterms:created xsi:type="dcterms:W3CDTF">2018-12-04T23:59:00Z</dcterms:created>
  <dcterms:modified xsi:type="dcterms:W3CDTF">2025-02-10T13:42:00Z</dcterms:modified>
</cp:coreProperties>
</file>