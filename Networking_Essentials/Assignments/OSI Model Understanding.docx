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AEE76" w14:textId="35FA47A1" w:rsidR="003643A9" w:rsidRPr="000350F3" w:rsidRDefault="003643A9" w:rsidP="00B92DF7">
      <w:pPr>
        <w:pStyle w:val="Heading1"/>
      </w:pPr>
      <w:r w:rsidRPr="000350F3">
        <w:t>Understand the OSI Model</w:t>
      </w:r>
    </w:p>
    <w:p w14:paraId="1D1ACE88" w14:textId="77777777" w:rsidR="003643A9" w:rsidRDefault="003643A9" w:rsidP="000350F3">
      <w:pPr>
        <w:pStyle w:val="Heading3"/>
      </w:pPr>
      <w:r>
        <w:t>Objectives</w:t>
      </w:r>
    </w:p>
    <w:p w14:paraId="3541324B" w14:textId="0B250609" w:rsidR="003643A9" w:rsidRDefault="003643A9" w:rsidP="000350F3">
      <w:r>
        <w:t>The goal of this lab is to understand some of the concepts and principles of networking</w:t>
      </w:r>
      <w:r w:rsidR="000350F3">
        <w:t xml:space="preserve"> </w:t>
      </w:r>
      <w:r>
        <w:t>technology.</w:t>
      </w:r>
    </w:p>
    <w:p w14:paraId="21332AC2" w14:textId="77777777" w:rsidR="003643A9" w:rsidRDefault="003643A9" w:rsidP="000350F3">
      <w:r>
        <w:t>After completing this lab, you will be able to:</w:t>
      </w:r>
    </w:p>
    <w:p w14:paraId="42FC2134" w14:textId="77777777" w:rsidR="003643A9" w:rsidRDefault="003643A9" w:rsidP="00A9175F">
      <w:pPr>
        <w:pStyle w:val="ListParagraph"/>
        <w:numPr>
          <w:ilvl w:val="0"/>
          <w:numId w:val="3"/>
        </w:numPr>
      </w:pPr>
      <w:r>
        <w:t>Describe the OSI layers</w:t>
      </w:r>
    </w:p>
    <w:p w14:paraId="5D92A1BA" w14:textId="77777777" w:rsidR="003643A9" w:rsidRDefault="003643A9" w:rsidP="00A9175F">
      <w:pPr>
        <w:pStyle w:val="ListParagraph"/>
        <w:numPr>
          <w:ilvl w:val="0"/>
          <w:numId w:val="3"/>
        </w:numPr>
      </w:pPr>
      <w:r>
        <w:t>Apply OSI layer principles to networking</w:t>
      </w:r>
    </w:p>
    <w:p w14:paraId="510754FC" w14:textId="77777777" w:rsidR="003643A9" w:rsidRDefault="003643A9" w:rsidP="00A9175F">
      <w:pPr>
        <w:pStyle w:val="Heading3"/>
      </w:pPr>
      <w:r>
        <w:t>Activity Background</w:t>
      </w:r>
    </w:p>
    <w:p w14:paraId="2EC3D160" w14:textId="72337738" w:rsidR="003643A9" w:rsidRDefault="003643A9" w:rsidP="00CE3D0E">
      <w:r>
        <w:t>Network architects use a variety of principles and concepts for communication when</w:t>
      </w:r>
      <w:r w:rsidR="000A17AA">
        <w:t xml:space="preserve"> </w:t>
      </w:r>
      <w:proofErr w:type="gramStart"/>
      <w:r w:rsidR="00CE3D0E">
        <w:t>D</w:t>
      </w:r>
      <w:r>
        <w:t>esigning</w:t>
      </w:r>
      <w:proofErr w:type="gramEnd"/>
      <w:r w:rsidR="00CE3D0E">
        <w:t xml:space="preserve"> </w:t>
      </w:r>
      <w:r>
        <w:t>and implementing networks. Collectively, this architectural model is called the</w:t>
      </w:r>
      <w:r w:rsidR="000A17AA">
        <w:t xml:space="preserve"> </w:t>
      </w:r>
      <w:r>
        <w:t>OSI (Open Systems Interconnection) model. The OSI model consists of seven layers. As an</w:t>
      </w:r>
      <w:r w:rsidR="000A17AA">
        <w:t xml:space="preserve"> </w:t>
      </w:r>
      <w:r>
        <w:t>IT support technician, you do not need to understand network architecture. However, you</w:t>
      </w:r>
      <w:r w:rsidR="000A17AA">
        <w:t xml:space="preserve"> </w:t>
      </w:r>
      <w:r>
        <w:t>might find it interesting to know a little about these fundamental concepts, which can help</w:t>
      </w:r>
      <w:r w:rsidR="000A17AA">
        <w:t xml:space="preserve"> </w:t>
      </w:r>
      <w:r>
        <w:t>you better understand how the TCP/IP protocols work. Understanding these concepts will</w:t>
      </w:r>
      <w:r w:rsidR="000A17AA">
        <w:t xml:space="preserve"> </w:t>
      </w:r>
      <w:r>
        <w:t>also help you better communicate with network specialists.</w:t>
      </w:r>
    </w:p>
    <w:p w14:paraId="58127BEC" w14:textId="77777777" w:rsidR="00B664DA" w:rsidRDefault="00B664DA">
      <w:pPr>
        <w:spacing w:before="0" w:after="0" w:line="240" w:lineRule="auto"/>
        <w:rPr>
          <w:rFonts w:ascii="Arial" w:hAnsi="Arial"/>
          <w:b/>
          <w:bCs/>
          <w:sz w:val="22"/>
        </w:rPr>
      </w:pPr>
      <w:r>
        <w:br w:type="page"/>
      </w:r>
    </w:p>
    <w:p w14:paraId="3443C2B5" w14:textId="146A963E" w:rsidR="003643A9" w:rsidRDefault="003643A9" w:rsidP="002E1B5F">
      <w:pPr>
        <w:pStyle w:val="Heading3"/>
      </w:pPr>
      <w:r>
        <w:lastRenderedPageBreak/>
        <w:t>Activity</w:t>
      </w:r>
    </w:p>
    <w:p w14:paraId="589A5CDE" w14:textId="321F8A7A" w:rsidR="00CD0EC1" w:rsidRPr="00CD0EC1" w:rsidRDefault="00CD0EC1" w:rsidP="00CD0EC1">
      <w:r>
        <w:t xml:space="preserve">Time Required: </w:t>
      </w:r>
      <w:r w:rsidR="00420644">
        <w:t>6</w:t>
      </w:r>
      <w:r>
        <w:t>0 minutes</w:t>
      </w:r>
    </w:p>
    <w:p w14:paraId="26917B3D" w14:textId="77777777" w:rsidR="003643A9" w:rsidRDefault="003643A9" w:rsidP="00614A82">
      <w:r>
        <w:t>Using the Internet for your research, answer the following questions:</w:t>
      </w:r>
    </w:p>
    <w:p w14:paraId="5EB26FFD" w14:textId="4FE14215" w:rsidR="00614A82" w:rsidRPr="004B7CAA" w:rsidRDefault="003643A9" w:rsidP="00614A82">
      <w:pPr>
        <w:pStyle w:val="ListParagraph"/>
        <w:numPr>
          <w:ilvl w:val="0"/>
          <w:numId w:val="6"/>
        </w:numPr>
      </w:pPr>
      <w:r w:rsidRPr="00866640">
        <w:t>What are the seven OSI layers? Enter their names in the empty boxes on the left side of</w:t>
      </w:r>
      <w:r w:rsidR="00614A82" w:rsidRPr="00866640">
        <w:t xml:space="preserve"> the following table.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99"/>
        <w:gridCol w:w="3351"/>
      </w:tblGrid>
      <w:tr w:rsidR="00CA3F3E" w14:paraId="27724EB1" w14:textId="77777777" w:rsidTr="00BE0063">
        <w:tc>
          <w:tcPr>
            <w:tcW w:w="6385" w:type="dxa"/>
          </w:tcPr>
          <w:p w14:paraId="5DA29468" w14:textId="2F07533E" w:rsidR="00CA3F3E" w:rsidRPr="009D2930" w:rsidRDefault="00BE0063" w:rsidP="00866640">
            <w:pPr>
              <w:rPr>
                <w:b/>
                <w:bCs/>
              </w:rPr>
            </w:pPr>
            <w:r w:rsidRPr="009D2930">
              <w:rPr>
                <w:b/>
                <w:bCs/>
              </w:rPr>
              <w:t>OSI Layer</w:t>
            </w:r>
          </w:p>
        </w:tc>
        <w:tc>
          <w:tcPr>
            <w:tcW w:w="3510" w:type="dxa"/>
          </w:tcPr>
          <w:p w14:paraId="412444DB" w14:textId="7064D5F1" w:rsidR="00CA3F3E" w:rsidRPr="009D2930" w:rsidRDefault="00BE0063" w:rsidP="00866640">
            <w:pPr>
              <w:rPr>
                <w:b/>
                <w:bCs/>
              </w:rPr>
            </w:pPr>
            <w:r w:rsidRPr="009D2930">
              <w:rPr>
                <w:b/>
                <w:bCs/>
              </w:rPr>
              <w:t>TCP/IP Protocol Stack Layer</w:t>
            </w:r>
          </w:p>
        </w:tc>
      </w:tr>
      <w:tr w:rsidR="00CA3F3E" w14:paraId="7F88EB5F" w14:textId="77777777" w:rsidTr="00BE0063">
        <w:tc>
          <w:tcPr>
            <w:tcW w:w="6385" w:type="dxa"/>
          </w:tcPr>
          <w:p w14:paraId="67419A90" w14:textId="23E2BE42" w:rsidR="00CA3F3E" w:rsidRDefault="009D2930" w:rsidP="00866640">
            <w:r>
              <w:t>7</w:t>
            </w:r>
            <w:r w:rsidR="000D405B">
              <w:t xml:space="preserve"> </w:t>
            </w:r>
            <w:proofErr w:type="gramStart"/>
            <w:r w:rsidR="000D405B">
              <w:t>application</w:t>
            </w:r>
            <w:proofErr w:type="gramEnd"/>
          </w:p>
        </w:tc>
        <w:tc>
          <w:tcPr>
            <w:tcW w:w="3510" w:type="dxa"/>
            <w:vMerge w:val="restart"/>
          </w:tcPr>
          <w:p w14:paraId="2353E0FE" w14:textId="77777777" w:rsidR="002242D2" w:rsidRPr="00C0410E" w:rsidRDefault="002242D2" w:rsidP="002242D2">
            <w:pPr>
              <w:rPr>
                <w:b/>
                <w:bCs/>
              </w:rPr>
            </w:pPr>
            <w:r w:rsidRPr="00C0410E">
              <w:rPr>
                <w:b/>
                <w:bCs/>
              </w:rPr>
              <w:t>Application layer</w:t>
            </w:r>
          </w:p>
          <w:p w14:paraId="5AD38457" w14:textId="7E9A548F" w:rsidR="00CA3F3E" w:rsidRDefault="002242D2" w:rsidP="0048627F">
            <w:r w:rsidRPr="002242D2">
              <w:t>(For example, email using SMTP</w:t>
            </w:r>
            <w:r w:rsidR="0048627F">
              <w:t xml:space="preserve"> </w:t>
            </w:r>
            <w:r w:rsidR="002E1846">
              <w:t>&amp;</w:t>
            </w:r>
            <w:r w:rsidRPr="002242D2">
              <w:t xml:space="preserve"> IMAP protocols</w:t>
            </w:r>
            <w:r>
              <w:t>, web</w:t>
            </w:r>
            <w:r w:rsidR="0048627F">
              <w:t xml:space="preserve"> b</w:t>
            </w:r>
            <w:r>
              <w:t xml:space="preserve">rowsing using HTTP </w:t>
            </w:r>
            <w:r w:rsidR="002E1846">
              <w:t>&amp;</w:t>
            </w:r>
            <w:r>
              <w:t xml:space="preserve"> HTTPS</w:t>
            </w:r>
            <w:r w:rsidRPr="002242D2">
              <w:t>)</w:t>
            </w:r>
          </w:p>
        </w:tc>
      </w:tr>
      <w:tr w:rsidR="00CA3F3E" w14:paraId="146BD6C4" w14:textId="77777777" w:rsidTr="00BE0063">
        <w:tc>
          <w:tcPr>
            <w:tcW w:w="6385" w:type="dxa"/>
          </w:tcPr>
          <w:p w14:paraId="42BA9FAF" w14:textId="4DBA20C5" w:rsidR="00CA3F3E" w:rsidRDefault="009D2930" w:rsidP="00866640">
            <w:r>
              <w:t>6</w:t>
            </w:r>
            <w:r w:rsidR="000D405B">
              <w:t xml:space="preserve"> </w:t>
            </w:r>
            <w:proofErr w:type="gramStart"/>
            <w:r w:rsidR="000D405B">
              <w:t>presentation</w:t>
            </w:r>
            <w:proofErr w:type="gramEnd"/>
          </w:p>
        </w:tc>
        <w:tc>
          <w:tcPr>
            <w:tcW w:w="3510" w:type="dxa"/>
            <w:vMerge/>
          </w:tcPr>
          <w:p w14:paraId="0C8CE64D" w14:textId="77777777" w:rsidR="00CA3F3E" w:rsidRDefault="00CA3F3E" w:rsidP="00866640"/>
        </w:tc>
      </w:tr>
      <w:tr w:rsidR="00CA3F3E" w14:paraId="79065B76" w14:textId="77777777" w:rsidTr="00BE0063">
        <w:tc>
          <w:tcPr>
            <w:tcW w:w="6385" w:type="dxa"/>
          </w:tcPr>
          <w:p w14:paraId="081AD8ED" w14:textId="17D29ECD" w:rsidR="00CA3F3E" w:rsidRDefault="009D2930" w:rsidP="00866640">
            <w:r>
              <w:t>5</w:t>
            </w:r>
            <w:r w:rsidR="000D405B">
              <w:t xml:space="preserve"> </w:t>
            </w:r>
            <w:proofErr w:type="gramStart"/>
            <w:r w:rsidR="000D405B">
              <w:t>session</w:t>
            </w:r>
            <w:proofErr w:type="gramEnd"/>
          </w:p>
        </w:tc>
        <w:tc>
          <w:tcPr>
            <w:tcW w:w="3510" w:type="dxa"/>
            <w:vMerge/>
          </w:tcPr>
          <w:p w14:paraId="0900A6A9" w14:textId="77777777" w:rsidR="00CA3F3E" w:rsidRDefault="00CA3F3E" w:rsidP="00866640"/>
        </w:tc>
      </w:tr>
      <w:tr w:rsidR="00CA3F3E" w14:paraId="2FA96D8B" w14:textId="77777777" w:rsidTr="00B664DA">
        <w:trPr>
          <w:cantSplit/>
        </w:trPr>
        <w:tc>
          <w:tcPr>
            <w:tcW w:w="6385" w:type="dxa"/>
          </w:tcPr>
          <w:p w14:paraId="03EFB54F" w14:textId="7B6B36DF" w:rsidR="00CA3F3E" w:rsidRDefault="009D2930" w:rsidP="00866640">
            <w:r>
              <w:t>4</w:t>
            </w:r>
            <w:r w:rsidR="000D405B">
              <w:t xml:space="preserve"> transport</w:t>
            </w:r>
          </w:p>
        </w:tc>
        <w:tc>
          <w:tcPr>
            <w:tcW w:w="3510" w:type="dxa"/>
          </w:tcPr>
          <w:p w14:paraId="1E0B397F" w14:textId="380B7A9E" w:rsidR="00CA3F3E" w:rsidRDefault="00C0410E" w:rsidP="00E47F26">
            <w:r w:rsidRPr="00C0410E">
              <w:rPr>
                <w:b/>
                <w:bCs/>
              </w:rPr>
              <w:t>Transport layer</w:t>
            </w:r>
            <w:r w:rsidR="00E47F26">
              <w:rPr>
                <w:b/>
                <w:bCs/>
              </w:rPr>
              <w:br/>
            </w:r>
            <w:r w:rsidRPr="00C0410E">
              <w:t xml:space="preserve">(TCP </w:t>
            </w:r>
            <w:r>
              <w:t xml:space="preserve">and UDP </w:t>
            </w:r>
            <w:r w:rsidRPr="00C0410E">
              <w:t>protocol)</w:t>
            </w:r>
          </w:p>
        </w:tc>
      </w:tr>
      <w:tr w:rsidR="00CA3F3E" w14:paraId="4AA53E5A" w14:textId="77777777" w:rsidTr="00BE0063">
        <w:tc>
          <w:tcPr>
            <w:tcW w:w="6385" w:type="dxa"/>
          </w:tcPr>
          <w:p w14:paraId="11DC2E03" w14:textId="712CDEAE" w:rsidR="00CA3F3E" w:rsidRDefault="009D2930" w:rsidP="00866640">
            <w:r>
              <w:t>3</w:t>
            </w:r>
            <w:r w:rsidR="000D405B">
              <w:t xml:space="preserve"> </w:t>
            </w:r>
            <w:proofErr w:type="gramStart"/>
            <w:r w:rsidR="000D405B">
              <w:t>network</w:t>
            </w:r>
            <w:proofErr w:type="gramEnd"/>
          </w:p>
        </w:tc>
        <w:tc>
          <w:tcPr>
            <w:tcW w:w="3510" w:type="dxa"/>
          </w:tcPr>
          <w:p w14:paraId="46DDEBA0" w14:textId="325F9CFD" w:rsidR="00CA3F3E" w:rsidRDefault="00C0410E" w:rsidP="00E47F26">
            <w:r w:rsidRPr="00C0410E">
              <w:rPr>
                <w:b/>
                <w:bCs/>
              </w:rPr>
              <w:t>Internet layer</w:t>
            </w:r>
            <w:r w:rsidR="004B7CAA">
              <w:rPr>
                <w:b/>
                <w:bCs/>
              </w:rPr>
              <w:t xml:space="preserve"> </w:t>
            </w:r>
            <w:r w:rsidRPr="00C0410E">
              <w:t>(IP protocol)</w:t>
            </w:r>
          </w:p>
        </w:tc>
      </w:tr>
      <w:tr w:rsidR="00CA3F3E" w14:paraId="661CD13E" w14:textId="77777777" w:rsidTr="00542CC0">
        <w:trPr>
          <w:trHeight w:val="602"/>
        </w:trPr>
        <w:tc>
          <w:tcPr>
            <w:tcW w:w="6385" w:type="dxa"/>
          </w:tcPr>
          <w:p w14:paraId="4055EBBF" w14:textId="4F11E35A" w:rsidR="00CA3F3E" w:rsidRDefault="009D2930" w:rsidP="00866640">
            <w:r>
              <w:t>2</w:t>
            </w:r>
            <w:r w:rsidR="000D405B">
              <w:t xml:space="preserve"> data </w:t>
            </w:r>
            <w:proofErr w:type="gramStart"/>
            <w:r w:rsidR="000D405B">
              <w:t>link</w:t>
            </w:r>
            <w:proofErr w:type="gramEnd"/>
          </w:p>
        </w:tc>
        <w:tc>
          <w:tcPr>
            <w:tcW w:w="3510" w:type="dxa"/>
            <w:vMerge w:val="restart"/>
          </w:tcPr>
          <w:p w14:paraId="50A52116" w14:textId="77777777" w:rsidR="00252828" w:rsidRPr="00E47F26" w:rsidRDefault="00252828" w:rsidP="00252828">
            <w:pPr>
              <w:rPr>
                <w:b/>
                <w:bCs/>
              </w:rPr>
            </w:pPr>
            <w:r w:rsidRPr="00E47F26">
              <w:rPr>
                <w:b/>
                <w:bCs/>
              </w:rPr>
              <w:t>Network interface layer</w:t>
            </w:r>
          </w:p>
          <w:p w14:paraId="3B41CB30" w14:textId="5C56C348" w:rsidR="00CA3F3E" w:rsidRDefault="00252828" w:rsidP="00252828">
            <w:r w:rsidRPr="00252828">
              <w:t>(Network card</w:t>
            </w:r>
            <w:r w:rsidR="004B7CAA">
              <w:t>, switch, wireless access point</w:t>
            </w:r>
            <w:r w:rsidRPr="00252828">
              <w:t xml:space="preserve"> using</w:t>
            </w:r>
            <w:r>
              <w:t xml:space="preserve"> </w:t>
            </w:r>
            <w:r w:rsidRPr="00252828">
              <w:t>Ethernet protocol)</w:t>
            </w:r>
          </w:p>
        </w:tc>
      </w:tr>
      <w:tr w:rsidR="00CA3F3E" w14:paraId="1202C9FF" w14:textId="77777777" w:rsidTr="00BE0063">
        <w:tc>
          <w:tcPr>
            <w:tcW w:w="6385" w:type="dxa"/>
          </w:tcPr>
          <w:p w14:paraId="7A942B6F" w14:textId="091BCC45" w:rsidR="00CA3F3E" w:rsidRDefault="009D2930" w:rsidP="00866640">
            <w:r>
              <w:t>1</w:t>
            </w:r>
            <w:r w:rsidR="000D405B">
              <w:t xml:space="preserve"> physical</w:t>
            </w:r>
          </w:p>
        </w:tc>
        <w:tc>
          <w:tcPr>
            <w:tcW w:w="3510" w:type="dxa"/>
            <w:vMerge/>
          </w:tcPr>
          <w:p w14:paraId="21534174" w14:textId="77777777" w:rsidR="00CA3F3E" w:rsidRDefault="00CA3F3E" w:rsidP="00866640"/>
        </w:tc>
      </w:tr>
    </w:tbl>
    <w:p w14:paraId="7020B5B6" w14:textId="1789DE03" w:rsidR="003643A9" w:rsidRDefault="003643A9" w:rsidP="00FB1D4E">
      <w:pPr>
        <w:pStyle w:val="ListParagraph"/>
        <w:numPr>
          <w:ilvl w:val="0"/>
          <w:numId w:val="6"/>
        </w:numPr>
      </w:pPr>
      <w:r w:rsidRPr="00866640">
        <w:t>The OSI model is easier to understand if you memorize the seven layers. You can use</w:t>
      </w:r>
      <w:r w:rsidR="00685E85">
        <w:t xml:space="preserve"> </w:t>
      </w:r>
      <w:r w:rsidRPr="00866640">
        <w:t>a phrase mnemonic, in which the beginning letter of each layer is used to create a</w:t>
      </w:r>
      <w:r w:rsidR="00685E85">
        <w:t xml:space="preserve"> </w:t>
      </w:r>
      <w:r w:rsidRPr="00866640">
        <w:t>memorable</w:t>
      </w:r>
      <w:r w:rsidR="00685E85">
        <w:t xml:space="preserve"> </w:t>
      </w:r>
      <w:r w:rsidRPr="00866640">
        <w:t>phrase, to help you with this task. Research online for a mnemonic to help</w:t>
      </w:r>
      <w:r w:rsidR="00685E85">
        <w:t xml:space="preserve"> </w:t>
      </w:r>
      <w:r w:rsidRPr="00866640">
        <w:t>you memorize the OSI layers, and record it here:</w:t>
      </w:r>
    </w:p>
    <w:sdt>
      <w:sdtPr>
        <w:rPr>
          <w:rStyle w:val="Red0"/>
        </w:rPr>
        <w:id w:val="1652555250"/>
        <w:placeholder>
          <w:docPart w:val="F05DB05605E948EB917EF67866F914E2"/>
        </w:placeholder>
      </w:sdtPr>
      <w:sdtContent>
        <w:p w14:paraId="67658ADE" w14:textId="329CA789" w:rsidR="00F8133A" w:rsidRDefault="000D405B" w:rsidP="00F8133A">
          <w:pPr>
            <w:rPr>
              <w:rStyle w:val="Red0"/>
            </w:rPr>
          </w:pPr>
          <w:r>
            <w:rPr>
              <w:rStyle w:val="Red0"/>
            </w:rPr>
            <w:t>All people seem to need data processing</w:t>
          </w:r>
        </w:p>
      </w:sdtContent>
    </w:sdt>
    <w:p w14:paraId="23B53D04" w14:textId="1559D465" w:rsidR="00B070FA" w:rsidRDefault="003643A9" w:rsidP="00AF7535">
      <w:pPr>
        <w:pStyle w:val="ListParagraph"/>
        <w:numPr>
          <w:ilvl w:val="0"/>
          <w:numId w:val="6"/>
        </w:numPr>
      </w:pPr>
      <w:r w:rsidRPr="00B070FA">
        <w:t>TCP/IP is a suite of protocols that follow the concepts of the OSI model. The four layers</w:t>
      </w:r>
      <w:r w:rsidR="00B070FA">
        <w:t xml:space="preserve"> </w:t>
      </w:r>
      <w:r w:rsidRPr="00866640">
        <w:t>of the TCP/IP model are shown on the right side of</w:t>
      </w:r>
      <w:r w:rsidR="00C14E4B">
        <w:t xml:space="preserve"> the table above.</w:t>
      </w:r>
      <w:r w:rsidRPr="00866640">
        <w:t xml:space="preserve"> </w:t>
      </w:r>
      <w:r w:rsidR="00D65D76">
        <w:t>Ping</w:t>
      </w:r>
      <w:r w:rsidRPr="00866640">
        <w:t xml:space="preserve"> is </w:t>
      </w:r>
      <w:r w:rsidR="00042A8B">
        <w:t>an</w:t>
      </w:r>
      <w:r w:rsidRPr="00866640">
        <w:t xml:space="preserve"> example of a</w:t>
      </w:r>
      <w:r w:rsidR="00B070FA">
        <w:t xml:space="preserve"> </w:t>
      </w:r>
      <w:r w:rsidRPr="00866640">
        <w:t xml:space="preserve">TCP/IP </w:t>
      </w:r>
      <w:r w:rsidR="00D67D75">
        <w:t>utility</w:t>
      </w:r>
      <w:r w:rsidRPr="00866640">
        <w:t xml:space="preserve"> that works at the Application layer.</w:t>
      </w:r>
    </w:p>
    <w:p w14:paraId="0EB4ED7D" w14:textId="50EB0AC2" w:rsidR="003643A9" w:rsidRDefault="00A93F18" w:rsidP="00AF7535">
      <w:pPr>
        <w:pStyle w:val="ListParagraph"/>
        <w:numPr>
          <w:ilvl w:val="0"/>
          <w:numId w:val="6"/>
        </w:numPr>
      </w:pPr>
      <w:r>
        <w:t xml:space="preserve">Please give </w:t>
      </w:r>
      <w:r w:rsidR="003643A9" w:rsidRPr="00866640">
        <w:t>two more examples of</w:t>
      </w:r>
      <w:r w:rsidR="00B240C4">
        <w:t xml:space="preserve"> </w:t>
      </w:r>
      <w:r w:rsidR="00A848E8">
        <w:t xml:space="preserve">a </w:t>
      </w:r>
      <w:r w:rsidR="00B240C4">
        <w:t>TCP/IP</w:t>
      </w:r>
      <w:r w:rsidR="00D67D75">
        <w:t xml:space="preserve"> utility</w:t>
      </w:r>
      <w:r w:rsidR="00E46CF0">
        <w:t xml:space="preserve"> or protocol</w:t>
      </w:r>
      <w:r>
        <w:t>s</w:t>
      </w:r>
      <w:r w:rsidR="003643A9" w:rsidRPr="00866640">
        <w:t xml:space="preserve"> that work </w:t>
      </w:r>
      <w:proofErr w:type="gramStart"/>
      <w:r w:rsidR="003643A9" w:rsidRPr="00866640">
        <w:t>at</w:t>
      </w:r>
      <w:proofErr w:type="gramEnd"/>
      <w:r w:rsidR="003643A9" w:rsidRPr="00866640">
        <w:t xml:space="preserve"> th</w:t>
      </w:r>
      <w:r w:rsidR="00E46CF0">
        <w:t>e Application</w:t>
      </w:r>
      <w:r w:rsidR="003643A9" w:rsidRPr="00866640">
        <w:t xml:space="preserve"> layer?</w:t>
      </w:r>
    </w:p>
    <w:sdt>
      <w:sdtPr>
        <w:rPr>
          <w:rStyle w:val="Red0"/>
        </w:rPr>
        <w:id w:val="1761568493"/>
        <w:placeholder>
          <w:docPart w:val="AE4B2EF3D5CF4955A5E7A42259BFCEE6"/>
        </w:placeholder>
      </w:sdtPr>
      <w:sdtContent>
        <w:p w14:paraId="7A29F388" w14:textId="37F2540C" w:rsidR="00B070FA" w:rsidRDefault="000D405B" w:rsidP="00B070FA">
          <w:pPr>
            <w:rPr>
              <w:rStyle w:val="Red0"/>
            </w:rPr>
          </w:pPr>
          <w:r>
            <w:rPr>
              <w:rStyle w:val="Red0"/>
            </w:rPr>
            <w:t>File transfer and domain name system</w:t>
          </w:r>
        </w:p>
      </w:sdtContent>
    </w:sdt>
    <w:p w14:paraId="11064BE0" w14:textId="039A61A5" w:rsidR="003643A9" w:rsidRDefault="003643A9" w:rsidP="006C41B8">
      <w:pPr>
        <w:pStyle w:val="ListParagraph"/>
        <w:numPr>
          <w:ilvl w:val="0"/>
          <w:numId w:val="6"/>
        </w:numPr>
      </w:pPr>
      <w:r w:rsidRPr="00866640">
        <w:lastRenderedPageBreak/>
        <w:t>The TCP protocol works at the Transport layer of TCP/IP. Briefly describe the function of</w:t>
      </w:r>
      <w:r w:rsidR="00B070FA">
        <w:t xml:space="preserve"> </w:t>
      </w:r>
      <w:r w:rsidRPr="00866640">
        <w:t xml:space="preserve">the TCP protocol as used in </w:t>
      </w:r>
      <w:r w:rsidR="008B2739">
        <w:t>network</w:t>
      </w:r>
      <w:r w:rsidRPr="00866640">
        <w:t xml:space="preserve"> communications:</w:t>
      </w:r>
    </w:p>
    <w:sdt>
      <w:sdtPr>
        <w:rPr>
          <w:rStyle w:val="Red0"/>
        </w:rPr>
        <w:id w:val="-290284723"/>
        <w:placeholder>
          <w:docPart w:val="BB8D0352A70F4A26AFEDFFD4ABE410B3"/>
        </w:placeholder>
      </w:sdtPr>
      <w:sdtContent>
        <w:p w14:paraId="2580F380" w14:textId="2372DD14" w:rsidR="00B070FA" w:rsidRDefault="000D405B" w:rsidP="00274879">
          <w:pPr>
            <w:rPr>
              <w:rStyle w:val="Red0"/>
            </w:rPr>
          </w:pPr>
          <w:r>
            <w:rPr>
              <w:rStyle w:val="Red0"/>
            </w:rPr>
            <w:t xml:space="preserve">It chooses the best path for information </w:t>
          </w:r>
        </w:p>
      </w:sdtContent>
    </w:sdt>
    <w:p w14:paraId="0C2020E0" w14:textId="77777777" w:rsidR="00274879" w:rsidRDefault="003643A9" w:rsidP="004A4706">
      <w:pPr>
        <w:pStyle w:val="ListParagraph"/>
        <w:numPr>
          <w:ilvl w:val="0"/>
          <w:numId w:val="6"/>
        </w:numPr>
      </w:pPr>
      <w:r w:rsidRPr="00614A82">
        <w:t>The IP protocol, working at the Internet layer, is responsible for locating the network</w:t>
      </w:r>
      <w:r w:rsidR="00274879">
        <w:t xml:space="preserve"> </w:t>
      </w:r>
      <w:r w:rsidRPr="00614A82">
        <w:t>and host for a data packet being transmitted by TCP.</w:t>
      </w:r>
    </w:p>
    <w:p w14:paraId="2841C4ED" w14:textId="17051D77" w:rsidR="003643A9" w:rsidRDefault="003643A9" w:rsidP="004A4706">
      <w:pPr>
        <w:pStyle w:val="ListParagraph"/>
        <w:numPr>
          <w:ilvl w:val="0"/>
          <w:numId w:val="6"/>
        </w:numPr>
      </w:pPr>
      <w:r w:rsidRPr="00614A82">
        <w:t xml:space="preserve">What </w:t>
      </w:r>
      <w:r w:rsidR="00086B95">
        <w:t>two</w:t>
      </w:r>
      <w:r w:rsidRPr="00614A82">
        <w:t xml:space="preserve"> </w:t>
      </w:r>
      <w:r w:rsidR="00C950CE">
        <w:t xml:space="preserve">IPv4 </w:t>
      </w:r>
      <w:r w:rsidRPr="00614A82">
        <w:t>address</w:t>
      </w:r>
      <w:r w:rsidR="00086B95">
        <w:t>es</w:t>
      </w:r>
      <w:r w:rsidRPr="00614A82">
        <w:t xml:space="preserve"> does the</w:t>
      </w:r>
      <w:r w:rsidR="00274879">
        <w:t xml:space="preserve"> </w:t>
      </w:r>
      <w:r w:rsidRPr="00614A82">
        <w:t>IP protocol</w:t>
      </w:r>
      <w:r w:rsidR="00274879">
        <w:t xml:space="preserve"> </w:t>
      </w:r>
      <w:r w:rsidRPr="00614A82">
        <w:t>use to identify a unique network and host?</w:t>
      </w:r>
      <w:r w:rsidR="00274879">
        <w:t xml:space="preserve"> Give an example.</w:t>
      </w:r>
    </w:p>
    <w:sdt>
      <w:sdtPr>
        <w:rPr>
          <w:rStyle w:val="Red0"/>
        </w:rPr>
        <w:id w:val="193821346"/>
        <w:placeholder>
          <w:docPart w:val="BEFFCEDDF46145B2A64B20D3CA52022D"/>
        </w:placeholder>
      </w:sdtPr>
      <w:sdtContent>
        <w:p w14:paraId="017A0143" w14:textId="75573BFA" w:rsidR="00274879" w:rsidRDefault="000D405B" w:rsidP="00274879">
          <w:pPr>
            <w:rPr>
              <w:rStyle w:val="Red0"/>
            </w:rPr>
          </w:pPr>
          <w:r>
            <w:rPr>
              <w:rStyle w:val="Red0"/>
            </w:rPr>
            <w:t>192.168.1.1</w:t>
          </w:r>
          <w:r w:rsidR="003E27D4">
            <w:rPr>
              <w:rStyle w:val="Red0"/>
            </w:rPr>
            <w:t>0 the 192.168.1 will be the network of the home base and the .10 or any other number will be the host/ computer or device</w:t>
          </w:r>
        </w:p>
      </w:sdtContent>
    </w:sdt>
    <w:p w14:paraId="1E81AB02" w14:textId="7C6022F8" w:rsidR="003643A9" w:rsidRDefault="003643A9" w:rsidP="00CC4C91">
      <w:pPr>
        <w:pStyle w:val="ListParagraph"/>
        <w:numPr>
          <w:ilvl w:val="0"/>
          <w:numId w:val="6"/>
        </w:numPr>
      </w:pPr>
      <w:r w:rsidRPr="00614A82">
        <w:t>Other than a network card (NIC), what is an example of a device that works at the</w:t>
      </w:r>
      <w:r w:rsidR="00274879">
        <w:t xml:space="preserve"> </w:t>
      </w:r>
      <w:r w:rsidRPr="00614A82">
        <w:t>Network</w:t>
      </w:r>
      <w:r w:rsidR="00274879">
        <w:t xml:space="preserve"> </w:t>
      </w:r>
      <w:r w:rsidRPr="00614A82">
        <w:t>layer of the TCP/IP stack?</w:t>
      </w:r>
    </w:p>
    <w:p w14:paraId="16DFFD9C" w14:textId="04C44999" w:rsidR="00251BFE" w:rsidRDefault="00000000" w:rsidP="00251BFE">
      <w:pPr>
        <w:rPr>
          <w:rStyle w:val="Red0"/>
        </w:rPr>
      </w:pPr>
      <w:sdt>
        <w:sdtPr>
          <w:rPr>
            <w:rStyle w:val="Red0"/>
          </w:rPr>
          <w:id w:val="-608590610"/>
          <w:placeholder>
            <w:docPart w:val="C5C3D5A025F74C83AA9539D3196D08CB"/>
          </w:placeholder>
        </w:sdtPr>
        <w:sdtContent>
          <w:r w:rsidR="003E27D4">
            <w:rPr>
              <w:rStyle w:val="Red0"/>
            </w:rPr>
            <w:t>Router or switch</w:t>
          </w:r>
        </w:sdtContent>
      </w:sdt>
    </w:p>
    <w:p w14:paraId="77EFF2A5" w14:textId="18367E68" w:rsidR="003643A9" w:rsidRDefault="003643A9" w:rsidP="00C8232F">
      <w:pPr>
        <w:pStyle w:val="ListParagraph"/>
        <w:numPr>
          <w:ilvl w:val="0"/>
          <w:numId w:val="6"/>
        </w:numPr>
      </w:pPr>
      <w:r>
        <w:t>Other than IP, what is an example of a protocol that works at the Internet layer of</w:t>
      </w:r>
      <w:r w:rsidR="00BA2916">
        <w:t xml:space="preserve"> </w:t>
      </w:r>
      <w:r>
        <w:t>TCP/IP?</w:t>
      </w:r>
    </w:p>
    <w:p w14:paraId="497B15F7" w14:textId="507DC87E" w:rsidR="00BA2916" w:rsidRDefault="00000000" w:rsidP="00251BFE">
      <w:pPr>
        <w:rPr>
          <w:rStyle w:val="Red0"/>
        </w:rPr>
      </w:pPr>
      <w:sdt>
        <w:sdtPr>
          <w:rPr>
            <w:rStyle w:val="Red0"/>
          </w:rPr>
          <w:id w:val="-742179184"/>
          <w:placeholder>
            <w:docPart w:val="EF551A6697F14688A2CD08C4E9F7E3C7"/>
          </w:placeholder>
        </w:sdtPr>
        <w:sdtContent>
          <w:r w:rsidR="003E27D4">
            <w:rPr>
              <w:rStyle w:val="Red0"/>
            </w:rPr>
            <w:t>Internet control message protocol</w:t>
          </w:r>
        </w:sdtContent>
      </w:sdt>
    </w:p>
    <w:p w14:paraId="41EA620A" w14:textId="0014A666" w:rsidR="00CA621A" w:rsidRDefault="003643A9" w:rsidP="00691D39">
      <w:pPr>
        <w:pStyle w:val="ListParagraph"/>
        <w:numPr>
          <w:ilvl w:val="0"/>
          <w:numId w:val="6"/>
        </w:numPr>
      </w:pPr>
      <w:r>
        <w:t>At which TCP/IP layer does a MAC address function?</w:t>
      </w:r>
    </w:p>
    <w:sdt>
      <w:sdtPr>
        <w:rPr>
          <w:rStyle w:val="Red0"/>
        </w:rPr>
        <w:id w:val="-2025080975"/>
        <w:placeholder>
          <w:docPart w:val="0AFBE3934FCA41BFAED3D8959FBC75FE"/>
        </w:placeholder>
      </w:sdtPr>
      <w:sdtContent>
        <w:p w14:paraId="700939EA" w14:textId="395D7248" w:rsidR="003730C0" w:rsidRDefault="003E27D4" w:rsidP="000E523C">
          <w:pPr>
            <w:rPr>
              <w:rStyle w:val="Red0"/>
            </w:rPr>
          </w:pPr>
          <w:r>
            <w:rPr>
              <w:rStyle w:val="Red0"/>
            </w:rPr>
            <w:t>Layer 2</w:t>
          </w:r>
        </w:p>
      </w:sdtContent>
    </w:sdt>
    <w:p w14:paraId="2E091EF4" w14:textId="7CFC9685" w:rsidR="000E523C" w:rsidRDefault="003643A9" w:rsidP="00C94A34">
      <w:pPr>
        <w:pStyle w:val="ListParagraph"/>
        <w:numPr>
          <w:ilvl w:val="0"/>
          <w:numId w:val="6"/>
        </w:numPr>
      </w:pPr>
      <w:r>
        <w:t>At which TCP/IP layer does the TLS protocol work?</w:t>
      </w:r>
    </w:p>
    <w:sdt>
      <w:sdtPr>
        <w:rPr>
          <w:rStyle w:val="Red0"/>
        </w:rPr>
        <w:id w:val="-1036962672"/>
        <w:placeholder>
          <w:docPart w:val="AC90AB7F463545C1B510FCF29CA6FDE9"/>
        </w:placeholder>
      </w:sdtPr>
      <w:sdtContent>
        <w:p w14:paraId="684B5C98" w14:textId="48BA8EA7" w:rsidR="001C6DCF" w:rsidRDefault="003E27D4" w:rsidP="00651AD2">
          <w:pPr>
            <w:rPr>
              <w:rStyle w:val="Red0"/>
            </w:rPr>
          </w:pPr>
          <w:r>
            <w:rPr>
              <w:rStyle w:val="Red0"/>
            </w:rPr>
            <w:t>Transport layer</w:t>
          </w:r>
        </w:p>
      </w:sdtContent>
    </w:sdt>
    <w:p w14:paraId="49FFFF93" w14:textId="50EDB778" w:rsidR="001C6DCF" w:rsidRDefault="003643A9" w:rsidP="006B413D">
      <w:pPr>
        <w:pStyle w:val="ListParagraph"/>
        <w:numPr>
          <w:ilvl w:val="0"/>
          <w:numId w:val="6"/>
        </w:numPr>
      </w:pPr>
      <w:r>
        <w:t>At which TCP/IP layer does the SNMP protocol work?</w:t>
      </w:r>
    </w:p>
    <w:sdt>
      <w:sdtPr>
        <w:rPr>
          <w:rStyle w:val="Red0"/>
        </w:rPr>
        <w:id w:val="1089670660"/>
        <w:placeholder>
          <w:docPart w:val="B76141BB2B76467CAA8E78E9D3E5CD19"/>
        </w:placeholder>
      </w:sdtPr>
      <w:sdtContent>
        <w:p w14:paraId="04786A4F" w14:textId="07970510" w:rsidR="00651AD2" w:rsidRDefault="003E27D4" w:rsidP="00AC51E5">
          <w:pPr>
            <w:rPr>
              <w:rStyle w:val="Red0"/>
            </w:rPr>
          </w:pPr>
          <w:r>
            <w:rPr>
              <w:rStyle w:val="Red0"/>
            </w:rPr>
            <w:t>Application layer</w:t>
          </w:r>
        </w:p>
      </w:sdtContent>
    </w:sdt>
    <w:p w14:paraId="4DC56B09" w14:textId="1B9E3615" w:rsidR="003643A9" w:rsidRDefault="003643A9" w:rsidP="006B413D">
      <w:pPr>
        <w:pStyle w:val="ListParagraph"/>
        <w:numPr>
          <w:ilvl w:val="0"/>
          <w:numId w:val="6"/>
        </w:numPr>
      </w:pPr>
      <w:r>
        <w:t>Why do you think TCP/IP is often called a protocol stack rather than a protocol suite?</w:t>
      </w:r>
    </w:p>
    <w:sdt>
      <w:sdtPr>
        <w:rPr>
          <w:rStyle w:val="Red0"/>
        </w:rPr>
        <w:id w:val="680776982"/>
        <w:placeholder>
          <w:docPart w:val="0564D76674774016BAB26EDAEF752883"/>
        </w:placeholder>
      </w:sdtPr>
      <w:sdtContent>
        <w:p w14:paraId="0A4F0050" w14:textId="5568F725" w:rsidR="00AC51E5" w:rsidRDefault="004525EE" w:rsidP="00AC51E5">
          <w:pPr>
            <w:rPr>
              <w:rStyle w:val="Red0"/>
            </w:rPr>
          </w:pPr>
          <w:r>
            <w:rPr>
              <w:rStyle w:val="Red0"/>
            </w:rPr>
            <w:t xml:space="preserve">Stack means things that need to happen in order, like making a cake. Theres a reason thing needs to happen </w:t>
          </w:r>
          <w:proofErr w:type="gramStart"/>
          <w:r>
            <w:rPr>
              <w:rStyle w:val="Red0"/>
            </w:rPr>
            <w:t>in order for</w:t>
          </w:r>
          <w:proofErr w:type="gramEnd"/>
          <w:r>
            <w:rPr>
              <w:rStyle w:val="Red0"/>
            </w:rPr>
            <w:t xml:space="preserve"> it to work properly.</w:t>
          </w:r>
        </w:p>
      </w:sdtContent>
    </w:sdt>
    <w:p w14:paraId="29A80AD8" w14:textId="77777777" w:rsidR="003643A9" w:rsidRPr="00AC51E5" w:rsidRDefault="003643A9" w:rsidP="00AC51E5">
      <w:pPr>
        <w:pStyle w:val="Heading3"/>
      </w:pPr>
      <w:r w:rsidRPr="00AC51E5">
        <w:t>Review Questions</w:t>
      </w:r>
    </w:p>
    <w:p w14:paraId="253E7C6E" w14:textId="33B5A58F" w:rsidR="00AC51E5" w:rsidRDefault="003643A9" w:rsidP="0009580C">
      <w:pPr>
        <w:pStyle w:val="ListParagraph"/>
        <w:numPr>
          <w:ilvl w:val="0"/>
          <w:numId w:val="7"/>
        </w:numPr>
      </w:pPr>
      <w:r>
        <w:t>What mnemonic can you use to help you remember the seven OSI layers?</w:t>
      </w:r>
    </w:p>
    <w:sdt>
      <w:sdtPr>
        <w:rPr>
          <w:rStyle w:val="Red0"/>
        </w:rPr>
        <w:id w:val="-1302154461"/>
        <w:placeholder>
          <w:docPart w:val="E414A66D3B0141AD86741EA2BC0D1E48"/>
        </w:placeholder>
      </w:sdtPr>
      <w:sdtContent>
        <w:sdt>
          <w:sdtPr>
            <w:rPr>
              <w:rStyle w:val="Red0"/>
            </w:rPr>
            <w:id w:val="1568602498"/>
            <w:placeholder>
              <w:docPart w:val="AFA3EF2B465B4B2AA29AF5F4F104ED30"/>
            </w:placeholder>
          </w:sdtPr>
          <w:sdtContent>
            <w:p w14:paraId="4EC83A1B" w14:textId="06C50036" w:rsidR="005D6057" w:rsidRDefault="004525EE" w:rsidP="005D6057">
              <w:pPr>
                <w:rPr>
                  <w:rStyle w:val="Red0"/>
                </w:rPr>
              </w:pPr>
              <w:r>
                <w:rPr>
                  <w:rStyle w:val="Red0"/>
                </w:rPr>
                <w:t>All people seem to need data processing</w:t>
              </w:r>
            </w:p>
          </w:sdtContent>
        </w:sdt>
      </w:sdtContent>
    </w:sdt>
    <w:p w14:paraId="6150D604" w14:textId="6D01E06F" w:rsidR="00AC51E5" w:rsidRDefault="003643A9" w:rsidP="00F27D25">
      <w:pPr>
        <w:pStyle w:val="ListParagraph"/>
        <w:numPr>
          <w:ilvl w:val="0"/>
          <w:numId w:val="7"/>
        </w:numPr>
      </w:pPr>
      <w:r>
        <w:t>List the OSI layers used when an email client requests email over the Internet</w:t>
      </w:r>
      <w:r w:rsidR="00D07A7C">
        <w:t xml:space="preserve"> or a network</w:t>
      </w:r>
      <w:r>
        <w:t>.</w:t>
      </w:r>
    </w:p>
    <w:sdt>
      <w:sdtPr>
        <w:rPr>
          <w:rStyle w:val="Red0"/>
        </w:rPr>
        <w:id w:val="-1338456456"/>
        <w:placeholder>
          <w:docPart w:val="3C52BF52CE814B44A85F6F0D5C41E6B2"/>
        </w:placeholder>
      </w:sdtPr>
      <w:sdtContent>
        <w:p w14:paraId="273FFCEF" w14:textId="0F345233" w:rsidR="005D6057" w:rsidRDefault="004525EE" w:rsidP="00B858D5">
          <w:pPr>
            <w:rPr>
              <w:rStyle w:val="Red0"/>
            </w:rPr>
          </w:pPr>
          <w:r>
            <w:rPr>
              <w:rStyle w:val="Red0"/>
            </w:rPr>
            <w:t>Physical and application</w:t>
          </w:r>
        </w:p>
      </w:sdtContent>
    </w:sdt>
    <w:p w14:paraId="50F8B368" w14:textId="4F8290CC" w:rsidR="00AC51E5" w:rsidRDefault="003643A9" w:rsidP="002C71E1">
      <w:pPr>
        <w:pStyle w:val="ListParagraph"/>
        <w:numPr>
          <w:ilvl w:val="0"/>
          <w:numId w:val="7"/>
        </w:numPr>
      </w:pPr>
      <w:r>
        <w:t xml:space="preserve">What protocol does a web browser normally use? </w:t>
      </w:r>
      <w:proofErr w:type="gramStart"/>
      <w:r>
        <w:t>At which</w:t>
      </w:r>
      <w:proofErr w:type="gramEnd"/>
      <w:r>
        <w:t xml:space="preserve"> OSI layer does this protocol</w:t>
      </w:r>
      <w:r w:rsidR="00AC51E5">
        <w:t xml:space="preserve"> </w:t>
      </w:r>
      <w:r>
        <w:t>work?</w:t>
      </w:r>
    </w:p>
    <w:sdt>
      <w:sdtPr>
        <w:rPr>
          <w:rStyle w:val="Red0"/>
        </w:rPr>
        <w:id w:val="1563371276"/>
        <w:placeholder>
          <w:docPart w:val="F3E8FC3F0D8F49CF98AE7CB716762BA2"/>
        </w:placeholder>
      </w:sdtPr>
      <w:sdtContent>
        <w:p w14:paraId="279E6FFA" w14:textId="720751C1" w:rsidR="00B858D5" w:rsidRDefault="004525EE" w:rsidP="00B858D5">
          <w:pPr>
            <w:rPr>
              <w:rStyle w:val="Red0"/>
            </w:rPr>
          </w:pPr>
          <w:r>
            <w:rPr>
              <w:rStyle w:val="Red0"/>
            </w:rPr>
            <w:t>http mean application</w:t>
          </w:r>
        </w:p>
      </w:sdtContent>
    </w:sdt>
    <w:p w14:paraId="69085B7F" w14:textId="0BEC4038" w:rsidR="00B858D5" w:rsidRDefault="003643A9" w:rsidP="008A5058">
      <w:pPr>
        <w:pStyle w:val="ListParagraph"/>
        <w:numPr>
          <w:ilvl w:val="0"/>
          <w:numId w:val="7"/>
        </w:numPr>
      </w:pPr>
      <w:r>
        <w:t xml:space="preserve">When more than one application is running on a server, how does IP </w:t>
      </w:r>
      <w:r w:rsidR="00213157">
        <w:t xml:space="preserve">address </w:t>
      </w:r>
      <w:r>
        <w:t>know which service</w:t>
      </w:r>
      <w:r w:rsidR="00AC51E5">
        <w:t xml:space="preserve"> </w:t>
      </w:r>
      <w:r>
        <w:t xml:space="preserve">should be presented </w:t>
      </w:r>
      <w:r w:rsidR="00621F8D">
        <w:t xml:space="preserve">to </w:t>
      </w:r>
      <w:r>
        <w:t>an incoming data packet?</w:t>
      </w:r>
    </w:p>
    <w:sdt>
      <w:sdtPr>
        <w:rPr>
          <w:rStyle w:val="Red0"/>
        </w:rPr>
        <w:id w:val="-1946608901"/>
        <w:placeholder>
          <w:docPart w:val="8A3AFE8528DE491A872654B49E29787B"/>
        </w:placeholder>
      </w:sdtPr>
      <w:sdtContent>
        <w:p w14:paraId="29E6DB6F" w14:textId="4CC03A30" w:rsidR="00B858D5" w:rsidRDefault="00C142D1" w:rsidP="00DB17EB">
          <w:pPr>
            <w:rPr>
              <w:rStyle w:val="Red0"/>
            </w:rPr>
          </w:pPr>
          <w:r>
            <w:rPr>
              <w:rStyle w:val="Red0"/>
            </w:rPr>
            <w:t>It has port numbers to help with connection</w:t>
          </w:r>
        </w:p>
      </w:sdtContent>
    </w:sdt>
    <w:p w14:paraId="42E8D1A1" w14:textId="4B136E7F" w:rsidR="00AC51E5" w:rsidRDefault="003643A9" w:rsidP="008A5058">
      <w:pPr>
        <w:pStyle w:val="ListParagraph"/>
        <w:numPr>
          <w:ilvl w:val="0"/>
          <w:numId w:val="7"/>
        </w:numPr>
      </w:pPr>
      <w:r>
        <w:t>When configuring a network connection to the Internet, you might need to enter the</w:t>
      </w:r>
      <w:r w:rsidR="00AC51E5">
        <w:t xml:space="preserve"> </w:t>
      </w:r>
      <w:r>
        <w:t>IP address of the computer, the DNS server, the subnet mask, and the default gateway.</w:t>
      </w:r>
      <w:r w:rsidR="00AC51E5">
        <w:t xml:space="preserve"> </w:t>
      </w:r>
      <w:r>
        <w:t>Of these four items, which are used to determine whether a remote computer is on the</w:t>
      </w:r>
      <w:r w:rsidR="00AC51E5">
        <w:t xml:space="preserve"> </w:t>
      </w:r>
      <w:r>
        <w:t>same network or a remote network?</w:t>
      </w:r>
    </w:p>
    <w:sdt>
      <w:sdtPr>
        <w:rPr>
          <w:rStyle w:val="Red0"/>
        </w:rPr>
        <w:id w:val="470178618"/>
        <w:placeholder>
          <w:docPart w:val="8A01E3A7659840A789DB8D08AF3658C5"/>
        </w:placeholder>
      </w:sdtPr>
      <w:sdtContent>
        <w:p w14:paraId="085B1A2E" w14:textId="39AB1797" w:rsidR="00DB17EB" w:rsidRDefault="00C142D1" w:rsidP="00DB17EB">
          <w:pPr>
            <w:rPr>
              <w:rStyle w:val="Red0"/>
            </w:rPr>
          </w:pPr>
          <w:r>
            <w:rPr>
              <w:rStyle w:val="Red0"/>
            </w:rPr>
            <w:t>The subnet mask</w:t>
          </w:r>
        </w:p>
      </w:sdtContent>
    </w:sdt>
    <w:p w14:paraId="1ECD4080" w14:textId="31A74F44" w:rsidR="003643A9" w:rsidRDefault="003643A9" w:rsidP="00932994">
      <w:pPr>
        <w:pStyle w:val="ListParagraph"/>
        <w:numPr>
          <w:ilvl w:val="0"/>
          <w:numId w:val="7"/>
        </w:numPr>
      </w:pPr>
      <w:r>
        <w:t>Of the four items listed in Question 5, which is used to relate a domain name to an</w:t>
      </w:r>
      <w:r w:rsidR="00AC51E5">
        <w:t xml:space="preserve"> </w:t>
      </w:r>
      <w:r>
        <w:t>IP address?</w:t>
      </w:r>
    </w:p>
    <w:sdt>
      <w:sdtPr>
        <w:rPr>
          <w:rStyle w:val="Red0"/>
        </w:rPr>
        <w:id w:val="-1658527764"/>
        <w:placeholder>
          <w:docPart w:val="F7C28454D8704F3BA4341C149F310A2E"/>
        </w:placeholder>
      </w:sdtPr>
      <w:sdtContent>
        <w:p w14:paraId="6412D144" w14:textId="004F2E99" w:rsidR="00DB17EB" w:rsidRDefault="00C142D1" w:rsidP="00DB17EB">
          <w:pPr>
            <w:rPr>
              <w:rStyle w:val="Red0"/>
            </w:rPr>
          </w:pPr>
          <w:r>
            <w:rPr>
              <w:rStyle w:val="Red0"/>
            </w:rPr>
            <w:t>DNS</w:t>
          </w:r>
        </w:p>
      </w:sdtContent>
    </w:sdt>
    <w:p w14:paraId="2E7EFB0F" w14:textId="59C438BA" w:rsidR="00AC51E5" w:rsidRDefault="00AC51E5" w:rsidP="00AC51E5">
      <w:r>
        <w:t xml:space="preserve">Attach this completed document and </w:t>
      </w:r>
      <w:proofErr w:type="gramStart"/>
      <w:r>
        <w:t>submit</w:t>
      </w:r>
      <w:proofErr w:type="gramEnd"/>
      <w:r>
        <w:t xml:space="preserve"> in Blackboard.</w:t>
      </w:r>
    </w:p>
    <w:sectPr w:rsidR="00AC51E5" w:rsidSect="00C56F97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61F3F" w14:textId="77777777" w:rsidR="00873F56" w:rsidRDefault="00873F56" w:rsidP="00900A98">
      <w:pPr>
        <w:spacing w:before="0" w:after="0" w:line="240" w:lineRule="auto"/>
      </w:pPr>
      <w:r>
        <w:separator/>
      </w:r>
    </w:p>
  </w:endnote>
  <w:endnote w:type="continuationSeparator" w:id="0">
    <w:p w14:paraId="54F5B57C" w14:textId="77777777" w:rsidR="00873F56" w:rsidRDefault="00873F56" w:rsidP="00900A9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abonLTStd-Bold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B4A89" w14:textId="7CF25608" w:rsidR="00900A98" w:rsidRDefault="00AC51E5" w:rsidP="00900A98">
    <w:pPr>
      <w:pStyle w:val="Footer"/>
      <w:tabs>
        <w:tab w:val="right" w:pos="10080"/>
      </w:tabs>
    </w:pPr>
    <w:r>
      <w:t>OSI Model Understanding</w:t>
    </w:r>
    <w:r w:rsidR="00900A98">
      <w:tab/>
      <w:t xml:space="preserve">Page </w:t>
    </w:r>
    <w:r w:rsidR="00900A98">
      <w:fldChar w:fldCharType="begin"/>
    </w:r>
    <w:r w:rsidR="00900A98">
      <w:instrText xml:space="preserve"> PAGE </w:instrText>
    </w:r>
    <w:r w:rsidR="00900A98">
      <w:fldChar w:fldCharType="separate"/>
    </w:r>
    <w:r w:rsidR="00DB0AC0">
      <w:rPr>
        <w:noProof/>
      </w:rPr>
      <w:t>1</w:t>
    </w:r>
    <w:r w:rsidR="00900A98">
      <w:fldChar w:fldCharType="end"/>
    </w:r>
    <w:r w:rsidR="00900A98">
      <w:t xml:space="preserve"> of </w:t>
    </w:r>
    <w:fldSimple w:instr=" NUMPAGES ">
      <w:r w:rsidR="00DB0AC0">
        <w:rPr>
          <w:noProof/>
        </w:rPr>
        <w:t>2</w:t>
      </w:r>
    </w:fldSimple>
    <w:r w:rsidR="00900A98">
      <w:tab/>
      <w:t xml:space="preserve">Revised: </w:t>
    </w:r>
    <w:r w:rsidR="00C56F97">
      <w:t>03</w:t>
    </w:r>
    <w:r w:rsidR="00DB0E7F">
      <w:t>/</w:t>
    </w:r>
    <w:r w:rsidR="00C56F97">
      <w:t>18</w:t>
    </w:r>
    <w:r w:rsidR="00DB0E7F">
      <w:t>/20</w:t>
    </w:r>
    <w:r w:rsidR="008225D8">
      <w:t>2</w:t>
    </w:r>
    <w:r w:rsidR="00C56F97"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A4B92" w14:textId="77777777" w:rsidR="00873F56" w:rsidRDefault="00873F56" w:rsidP="00900A98">
      <w:pPr>
        <w:spacing w:before="0" w:after="0" w:line="240" w:lineRule="auto"/>
      </w:pPr>
      <w:r>
        <w:separator/>
      </w:r>
    </w:p>
  </w:footnote>
  <w:footnote w:type="continuationSeparator" w:id="0">
    <w:p w14:paraId="2ABF2AE6" w14:textId="77777777" w:rsidR="00873F56" w:rsidRDefault="00873F56" w:rsidP="00900A98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4AB7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 w15:restartNumberingAfterBreak="0">
    <w:nsid w:val="081B3573"/>
    <w:multiLevelType w:val="hybridMultilevel"/>
    <w:tmpl w:val="57944928"/>
    <w:lvl w:ilvl="0" w:tplc="A788A8DA">
      <w:start w:val="1"/>
      <w:numFmt w:val="decimal"/>
      <w:lvlText w:val="%1."/>
      <w:lvlJc w:val="left"/>
      <w:pPr>
        <w:ind w:left="720" w:hanging="360"/>
      </w:pPr>
      <w:rPr>
        <w:rFonts w:ascii="SabonLTStd-Bold" w:hAnsi="SabonLTStd-Bold" w:cs="SabonLTStd-Bold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6D26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" w15:restartNumberingAfterBreak="0">
    <w:nsid w:val="16B2578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18AA66B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193A75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6" w15:restartNumberingAfterBreak="0">
    <w:nsid w:val="1CAC342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F66373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20E35E7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" w15:restartNumberingAfterBreak="0">
    <w:nsid w:val="24F63488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0">
    <w:nsid w:val="25666F6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 w15:restartNumberingAfterBreak="0">
    <w:nsid w:val="26641451"/>
    <w:multiLevelType w:val="hybridMultilevel"/>
    <w:tmpl w:val="535E9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954B4C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28CD0B7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2C1F4AF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5" w15:restartNumberingAfterBreak="0">
    <w:nsid w:val="2FD37CF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31C80B3A"/>
    <w:multiLevelType w:val="hybridMultilevel"/>
    <w:tmpl w:val="C22EE4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114E3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 w15:restartNumberingAfterBreak="0">
    <w:nsid w:val="3FCA7B8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 w15:restartNumberingAfterBreak="0">
    <w:nsid w:val="40941EA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103484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45B45C2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47DF685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480B1EA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496D27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5" w15:restartNumberingAfterBreak="0">
    <w:nsid w:val="496F6BD2"/>
    <w:multiLevelType w:val="multilevel"/>
    <w:tmpl w:val="FFE47BFC"/>
    <w:lvl w:ilvl="0">
      <w:start w:val="1"/>
      <w:numFmt w:val="decimal"/>
      <w:pStyle w:val="Outlinenumbering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6" w15:restartNumberingAfterBreak="0">
    <w:nsid w:val="4A850BBB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7" w15:restartNumberingAfterBreak="0">
    <w:nsid w:val="4C371070"/>
    <w:multiLevelType w:val="multilevel"/>
    <w:tmpl w:val="E910B2A0"/>
    <w:lvl w:ilvl="0">
      <w:start w:val="1"/>
      <w:numFmt w:val="decimal"/>
      <w:pStyle w:val="NumberedHeading2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28" w15:restartNumberingAfterBreak="0">
    <w:nsid w:val="4C411C4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9" w15:restartNumberingAfterBreak="0">
    <w:nsid w:val="50FE60A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0" w15:restartNumberingAfterBreak="0">
    <w:nsid w:val="571D3BF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1" w15:restartNumberingAfterBreak="0">
    <w:nsid w:val="584A455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2" w15:restartNumberingAfterBreak="0">
    <w:nsid w:val="5CE16E34"/>
    <w:multiLevelType w:val="hybridMultilevel"/>
    <w:tmpl w:val="0B12333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 w15:restartNumberingAfterBreak="0">
    <w:nsid w:val="62080D0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6CB47B9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5" w15:restartNumberingAfterBreak="0">
    <w:nsid w:val="713422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6" w15:restartNumberingAfterBreak="0">
    <w:nsid w:val="73B4082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7" w15:restartNumberingAfterBreak="0">
    <w:nsid w:val="73C176B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419358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9" w15:restartNumberingAfterBreak="0">
    <w:nsid w:val="76A26C8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0" w15:restartNumberingAfterBreak="0">
    <w:nsid w:val="775B37E6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1" w15:restartNumberingAfterBreak="0">
    <w:nsid w:val="7B054AF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2" w15:restartNumberingAfterBreak="0">
    <w:nsid w:val="7BD2089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3" w15:restartNumberingAfterBreak="0">
    <w:nsid w:val="7E624256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4" w15:restartNumberingAfterBreak="0">
    <w:nsid w:val="7ED5764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5" w15:restartNumberingAfterBreak="0">
    <w:nsid w:val="7F0F27EC"/>
    <w:multiLevelType w:val="hybridMultilevel"/>
    <w:tmpl w:val="C830748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501694313">
    <w:abstractNumId w:val="27"/>
  </w:num>
  <w:num w:numId="2" w16cid:durableId="168833257">
    <w:abstractNumId w:val="25"/>
  </w:num>
  <w:num w:numId="3" w16cid:durableId="2102023062">
    <w:abstractNumId w:val="11"/>
  </w:num>
  <w:num w:numId="4" w16cid:durableId="545678971">
    <w:abstractNumId w:val="16"/>
  </w:num>
  <w:num w:numId="5" w16cid:durableId="1101954468">
    <w:abstractNumId w:val="1"/>
  </w:num>
  <w:num w:numId="6" w16cid:durableId="629283295">
    <w:abstractNumId w:val="6"/>
  </w:num>
  <w:num w:numId="7" w16cid:durableId="1324352992">
    <w:abstractNumId w:val="19"/>
  </w:num>
  <w:num w:numId="8" w16cid:durableId="1159931248">
    <w:abstractNumId w:val="22"/>
  </w:num>
  <w:num w:numId="9" w16cid:durableId="88166380">
    <w:abstractNumId w:val="45"/>
  </w:num>
  <w:num w:numId="10" w16cid:durableId="849753933">
    <w:abstractNumId w:val="14"/>
  </w:num>
  <w:num w:numId="11" w16cid:durableId="808330024">
    <w:abstractNumId w:val="40"/>
  </w:num>
  <w:num w:numId="12" w16cid:durableId="335960008">
    <w:abstractNumId w:val="15"/>
  </w:num>
  <w:num w:numId="13" w16cid:durableId="119686703">
    <w:abstractNumId w:val="28"/>
  </w:num>
  <w:num w:numId="14" w16cid:durableId="598804171">
    <w:abstractNumId w:val="13"/>
  </w:num>
  <w:num w:numId="15" w16cid:durableId="56393120">
    <w:abstractNumId w:val="12"/>
  </w:num>
  <w:num w:numId="16" w16cid:durableId="259073275">
    <w:abstractNumId w:val="34"/>
  </w:num>
  <w:num w:numId="17" w16cid:durableId="1723865090">
    <w:abstractNumId w:val="0"/>
  </w:num>
  <w:num w:numId="18" w16cid:durableId="478882787">
    <w:abstractNumId w:val="35"/>
  </w:num>
  <w:num w:numId="19" w16cid:durableId="2059814915">
    <w:abstractNumId w:val="38"/>
  </w:num>
  <w:num w:numId="20" w16cid:durableId="403920833">
    <w:abstractNumId w:val="32"/>
  </w:num>
  <w:num w:numId="21" w16cid:durableId="1217356253">
    <w:abstractNumId w:val="29"/>
  </w:num>
  <w:num w:numId="22" w16cid:durableId="1998456640">
    <w:abstractNumId w:val="44"/>
  </w:num>
  <w:num w:numId="23" w16cid:durableId="179320422">
    <w:abstractNumId w:val="18"/>
  </w:num>
  <w:num w:numId="24" w16cid:durableId="806239858">
    <w:abstractNumId w:val="21"/>
  </w:num>
  <w:num w:numId="25" w16cid:durableId="664093828">
    <w:abstractNumId w:val="5"/>
  </w:num>
  <w:num w:numId="26" w16cid:durableId="1134130269">
    <w:abstractNumId w:val="20"/>
  </w:num>
  <w:num w:numId="27" w16cid:durableId="1680692783">
    <w:abstractNumId w:val="37"/>
  </w:num>
  <w:num w:numId="28" w16cid:durableId="959260970">
    <w:abstractNumId w:val="41"/>
  </w:num>
  <w:num w:numId="29" w16cid:durableId="246229104">
    <w:abstractNumId w:val="9"/>
  </w:num>
  <w:num w:numId="30" w16cid:durableId="732314133">
    <w:abstractNumId w:val="43"/>
  </w:num>
  <w:num w:numId="31" w16cid:durableId="1306350540">
    <w:abstractNumId w:val="7"/>
  </w:num>
  <w:num w:numId="32" w16cid:durableId="1384405178">
    <w:abstractNumId w:val="42"/>
  </w:num>
  <w:num w:numId="33" w16cid:durableId="1454203415">
    <w:abstractNumId w:val="26"/>
  </w:num>
  <w:num w:numId="34" w16cid:durableId="17003460">
    <w:abstractNumId w:val="17"/>
  </w:num>
  <w:num w:numId="35" w16cid:durableId="1124351449">
    <w:abstractNumId w:val="8"/>
  </w:num>
  <w:num w:numId="36" w16cid:durableId="661734954">
    <w:abstractNumId w:val="24"/>
  </w:num>
  <w:num w:numId="37" w16cid:durableId="613441400">
    <w:abstractNumId w:val="33"/>
  </w:num>
  <w:num w:numId="38" w16cid:durableId="116799421">
    <w:abstractNumId w:val="2"/>
  </w:num>
  <w:num w:numId="39" w16cid:durableId="779372088">
    <w:abstractNumId w:val="39"/>
  </w:num>
  <w:num w:numId="40" w16cid:durableId="1590500155">
    <w:abstractNumId w:val="23"/>
  </w:num>
  <w:num w:numId="41" w16cid:durableId="1253931308">
    <w:abstractNumId w:val="10"/>
  </w:num>
  <w:num w:numId="42" w16cid:durableId="1300266914">
    <w:abstractNumId w:val="31"/>
  </w:num>
  <w:num w:numId="43" w16cid:durableId="598173704">
    <w:abstractNumId w:val="3"/>
  </w:num>
  <w:num w:numId="44" w16cid:durableId="1589582406">
    <w:abstractNumId w:val="30"/>
  </w:num>
  <w:num w:numId="45" w16cid:durableId="346905280">
    <w:abstractNumId w:val="36"/>
  </w:num>
  <w:num w:numId="46" w16cid:durableId="1263681908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tLS0MLQ0NTS3sDQyMDJU0lEKTi0uzszPAykwqQUAgOlriywAAAA="/>
  </w:docVars>
  <w:rsids>
    <w:rsidRoot w:val="00911152"/>
    <w:rsid w:val="0000013C"/>
    <w:rsid w:val="00005263"/>
    <w:rsid w:val="00027149"/>
    <w:rsid w:val="00030D0C"/>
    <w:rsid w:val="000350F3"/>
    <w:rsid w:val="00042A8B"/>
    <w:rsid w:val="00056421"/>
    <w:rsid w:val="00062694"/>
    <w:rsid w:val="00086B95"/>
    <w:rsid w:val="00090FDD"/>
    <w:rsid w:val="000A17AA"/>
    <w:rsid w:val="000A1D39"/>
    <w:rsid w:val="000A5909"/>
    <w:rsid w:val="000C5151"/>
    <w:rsid w:val="000D405B"/>
    <w:rsid w:val="000E523C"/>
    <w:rsid w:val="000E7E26"/>
    <w:rsid w:val="001701A2"/>
    <w:rsid w:val="001727C2"/>
    <w:rsid w:val="0017457E"/>
    <w:rsid w:val="00175A09"/>
    <w:rsid w:val="00195DDB"/>
    <w:rsid w:val="00197CFA"/>
    <w:rsid w:val="001C6DCF"/>
    <w:rsid w:val="001E222F"/>
    <w:rsid w:val="001F1121"/>
    <w:rsid w:val="002027C6"/>
    <w:rsid w:val="00213157"/>
    <w:rsid w:val="002242D2"/>
    <w:rsid w:val="00251BFE"/>
    <w:rsid w:val="00251F96"/>
    <w:rsid w:val="00252828"/>
    <w:rsid w:val="002616E2"/>
    <w:rsid w:val="00263708"/>
    <w:rsid w:val="00274879"/>
    <w:rsid w:val="0027696D"/>
    <w:rsid w:val="00282A0B"/>
    <w:rsid w:val="0028587C"/>
    <w:rsid w:val="002A2A20"/>
    <w:rsid w:val="002B1E3C"/>
    <w:rsid w:val="002B691A"/>
    <w:rsid w:val="002D46F0"/>
    <w:rsid w:val="002E1846"/>
    <w:rsid w:val="002E1B5F"/>
    <w:rsid w:val="002F07E8"/>
    <w:rsid w:val="00311876"/>
    <w:rsid w:val="003168F8"/>
    <w:rsid w:val="00323372"/>
    <w:rsid w:val="00334B14"/>
    <w:rsid w:val="003425BB"/>
    <w:rsid w:val="003435D7"/>
    <w:rsid w:val="00346066"/>
    <w:rsid w:val="00352563"/>
    <w:rsid w:val="003643A9"/>
    <w:rsid w:val="003730C0"/>
    <w:rsid w:val="00380EF0"/>
    <w:rsid w:val="00383D2E"/>
    <w:rsid w:val="00385D05"/>
    <w:rsid w:val="00396454"/>
    <w:rsid w:val="003A0C3B"/>
    <w:rsid w:val="003B66D8"/>
    <w:rsid w:val="003C23F5"/>
    <w:rsid w:val="003E1F74"/>
    <w:rsid w:val="003E277F"/>
    <w:rsid w:val="003E27D4"/>
    <w:rsid w:val="003E3C01"/>
    <w:rsid w:val="003E3F1D"/>
    <w:rsid w:val="003F6BE0"/>
    <w:rsid w:val="00420644"/>
    <w:rsid w:val="004229F2"/>
    <w:rsid w:val="0042511F"/>
    <w:rsid w:val="00440049"/>
    <w:rsid w:val="004525EE"/>
    <w:rsid w:val="00464240"/>
    <w:rsid w:val="004669A7"/>
    <w:rsid w:val="0048627F"/>
    <w:rsid w:val="004905BC"/>
    <w:rsid w:val="00490907"/>
    <w:rsid w:val="00496628"/>
    <w:rsid w:val="004B7CAA"/>
    <w:rsid w:val="004D2FAB"/>
    <w:rsid w:val="00505890"/>
    <w:rsid w:val="00506627"/>
    <w:rsid w:val="005158E8"/>
    <w:rsid w:val="005229BF"/>
    <w:rsid w:val="00535472"/>
    <w:rsid w:val="00542CC0"/>
    <w:rsid w:val="005510FB"/>
    <w:rsid w:val="00561C63"/>
    <w:rsid w:val="005B58B5"/>
    <w:rsid w:val="005D04E3"/>
    <w:rsid w:val="005D1C1B"/>
    <w:rsid w:val="005D1CBD"/>
    <w:rsid w:val="005D6057"/>
    <w:rsid w:val="005D77AD"/>
    <w:rsid w:val="005F0B30"/>
    <w:rsid w:val="00600036"/>
    <w:rsid w:val="006135E6"/>
    <w:rsid w:val="00614A82"/>
    <w:rsid w:val="00621F8D"/>
    <w:rsid w:val="00651AD2"/>
    <w:rsid w:val="00661BCC"/>
    <w:rsid w:val="00667269"/>
    <w:rsid w:val="00680ADA"/>
    <w:rsid w:val="00685E85"/>
    <w:rsid w:val="00692780"/>
    <w:rsid w:val="006B0FEA"/>
    <w:rsid w:val="006C0D7C"/>
    <w:rsid w:val="006C75D4"/>
    <w:rsid w:val="006C79D8"/>
    <w:rsid w:val="006E2737"/>
    <w:rsid w:val="00757DEE"/>
    <w:rsid w:val="007602F8"/>
    <w:rsid w:val="00762BC9"/>
    <w:rsid w:val="00766E3E"/>
    <w:rsid w:val="007722BF"/>
    <w:rsid w:val="00775A15"/>
    <w:rsid w:val="00782EF4"/>
    <w:rsid w:val="007866D6"/>
    <w:rsid w:val="007913E0"/>
    <w:rsid w:val="00796121"/>
    <w:rsid w:val="007A2E90"/>
    <w:rsid w:val="007A55AA"/>
    <w:rsid w:val="007B1761"/>
    <w:rsid w:val="007B6C30"/>
    <w:rsid w:val="007C3310"/>
    <w:rsid w:val="007D5B3D"/>
    <w:rsid w:val="007E4845"/>
    <w:rsid w:val="007F6A2B"/>
    <w:rsid w:val="00803285"/>
    <w:rsid w:val="00814377"/>
    <w:rsid w:val="00821E93"/>
    <w:rsid w:val="008225D8"/>
    <w:rsid w:val="00833212"/>
    <w:rsid w:val="00836AB7"/>
    <w:rsid w:val="00844860"/>
    <w:rsid w:val="00860D4E"/>
    <w:rsid w:val="00866640"/>
    <w:rsid w:val="00873F56"/>
    <w:rsid w:val="00880807"/>
    <w:rsid w:val="0089035F"/>
    <w:rsid w:val="0089250C"/>
    <w:rsid w:val="00896F3F"/>
    <w:rsid w:val="008A4629"/>
    <w:rsid w:val="008B2739"/>
    <w:rsid w:val="008B6985"/>
    <w:rsid w:val="008C2223"/>
    <w:rsid w:val="00900A98"/>
    <w:rsid w:val="00911152"/>
    <w:rsid w:val="009359D1"/>
    <w:rsid w:val="00940B4F"/>
    <w:rsid w:val="00972191"/>
    <w:rsid w:val="00981D53"/>
    <w:rsid w:val="00995F72"/>
    <w:rsid w:val="009A6FE6"/>
    <w:rsid w:val="009B4C51"/>
    <w:rsid w:val="009C6DAE"/>
    <w:rsid w:val="009D2930"/>
    <w:rsid w:val="009D4704"/>
    <w:rsid w:val="009F7A8A"/>
    <w:rsid w:val="00A00CFB"/>
    <w:rsid w:val="00A12E31"/>
    <w:rsid w:val="00A332DD"/>
    <w:rsid w:val="00A33EB9"/>
    <w:rsid w:val="00A71F0C"/>
    <w:rsid w:val="00A75BC8"/>
    <w:rsid w:val="00A8191B"/>
    <w:rsid w:val="00A848E8"/>
    <w:rsid w:val="00A9175F"/>
    <w:rsid w:val="00A930DF"/>
    <w:rsid w:val="00A93F18"/>
    <w:rsid w:val="00AA1859"/>
    <w:rsid w:val="00AA6E2C"/>
    <w:rsid w:val="00AB148C"/>
    <w:rsid w:val="00AC51E5"/>
    <w:rsid w:val="00AD0626"/>
    <w:rsid w:val="00AD48C3"/>
    <w:rsid w:val="00B070FA"/>
    <w:rsid w:val="00B15156"/>
    <w:rsid w:val="00B21674"/>
    <w:rsid w:val="00B240C4"/>
    <w:rsid w:val="00B31CE8"/>
    <w:rsid w:val="00B40350"/>
    <w:rsid w:val="00B53A5D"/>
    <w:rsid w:val="00B664DA"/>
    <w:rsid w:val="00B665C0"/>
    <w:rsid w:val="00B73071"/>
    <w:rsid w:val="00B858D5"/>
    <w:rsid w:val="00B92DF7"/>
    <w:rsid w:val="00BA2916"/>
    <w:rsid w:val="00BD2ADF"/>
    <w:rsid w:val="00BE0063"/>
    <w:rsid w:val="00C0410E"/>
    <w:rsid w:val="00C142D1"/>
    <w:rsid w:val="00C14E4B"/>
    <w:rsid w:val="00C43560"/>
    <w:rsid w:val="00C50243"/>
    <w:rsid w:val="00C56F97"/>
    <w:rsid w:val="00C645C1"/>
    <w:rsid w:val="00C6586A"/>
    <w:rsid w:val="00C85836"/>
    <w:rsid w:val="00C950CE"/>
    <w:rsid w:val="00CA3F3E"/>
    <w:rsid w:val="00CA621A"/>
    <w:rsid w:val="00CA6B6F"/>
    <w:rsid w:val="00CD0EC1"/>
    <w:rsid w:val="00CD40B7"/>
    <w:rsid w:val="00CE3D0E"/>
    <w:rsid w:val="00CE434F"/>
    <w:rsid w:val="00CF7CCE"/>
    <w:rsid w:val="00D0585C"/>
    <w:rsid w:val="00D07A7C"/>
    <w:rsid w:val="00D16EC1"/>
    <w:rsid w:val="00D227CE"/>
    <w:rsid w:val="00D329E5"/>
    <w:rsid w:val="00D36F34"/>
    <w:rsid w:val="00D42F79"/>
    <w:rsid w:val="00D65D76"/>
    <w:rsid w:val="00D67D75"/>
    <w:rsid w:val="00D7355F"/>
    <w:rsid w:val="00D869BB"/>
    <w:rsid w:val="00DB0AC0"/>
    <w:rsid w:val="00DB0E7F"/>
    <w:rsid w:val="00DB17EB"/>
    <w:rsid w:val="00DF6406"/>
    <w:rsid w:val="00DF6939"/>
    <w:rsid w:val="00E347C4"/>
    <w:rsid w:val="00E46CF0"/>
    <w:rsid w:val="00E47F26"/>
    <w:rsid w:val="00E55BDC"/>
    <w:rsid w:val="00E60206"/>
    <w:rsid w:val="00E67D8E"/>
    <w:rsid w:val="00E73A37"/>
    <w:rsid w:val="00E961E8"/>
    <w:rsid w:val="00EA07B8"/>
    <w:rsid w:val="00ED4A69"/>
    <w:rsid w:val="00EE2B23"/>
    <w:rsid w:val="00EE4059"/>
    <w:rsid w:val="00F3420F"/>
    <w:rsid w:val="00F34904"/>
    <w:rsid w:val="00F47C54"/>
    <w:rsid w:val="00F50104"/>
    <w:rsid w:val="00F53EC0"/>
    <w:rsid w:val="00F644D0"/>
    <w:rsid w:val="00F8133A"/>
    <w:rsid w:val="00FA0A60"/>
    <w:rsid w:val="00FD3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C408A8"/>
  <w15:chartTrackingRefBased/>
  <w15:docId w15:val="{513D948E-DF43-418A-A846-09DC570EB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uiPriority="22" w:qFormat="1"/>
    <w:lsdException w:name="Emphasis" w:semiHidden="1" w:qFormat="1"/>
    <w:lsdException w:name="Normal (Web)" w:uiPriority="99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92DF7"/>
    <w:pPr>
      <w:spacing w:before="160" w:after="80" w:line="336" w:lineRule="auto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link w:val="Heading1Char"/>
    <w:qFormat/>
    <w:rsid w:val="00B92DF7"/>
    <w:pPr>
      <w:keepNext/>
      <w:spacing w:before="400" w:after="200" w:line="240" w:lineRule="auto"/>
      <w:outlineLvl w:val="0"/>
    </w:pPr>
    <w:rPr>
      <w:rFonts w:ascii="Arial" w:eastAsia="Arial Unicode MS" w:hAnsi="Arial"/>
      <w:b/>
      <w:kern w:val="28"/>
      <w:sz w:val="28"/>
      <w:szCs w:val="20"/>
    </w:rPr>
  </w:style>
  <w:style w:type="paragraph" w:styleId="Heading2">
    <w:name w:val="heading 2"/>
    <w:basedOn w:val="Normal"/>
    <w:next w:val="Normal"/>
    <w:link w:val="Heading2Char"/>
    <w:qFormat/>
    <w:rsid w:val="00B92DF7"/>
    <w:pPr>
      <w:keepNext/>
      <w:pBdr>
        <w:top w:val="single" w:sz="8" w:space="1" w:color="auto"/>
      </w:pBdr>
      <w:spacing w:before="320" w:after="160" w:line="240" w:lineRule="auto"/>
      <w:outlineLvl w:val="1"/>
    </w:pPr>
    <w:rPr>
      <w:rFonts w:ascii="Arial" w:hAnsi="Arial" w:cs="Arial"/>
      <w:b/>
      <w:bCs/>
      <w:iCs/>
      <w:sz w:val="24"/>
      <w:szCs w:val="28"/>
    </w:rPr>
  </w:style>
  <w:style w:type="paragraph" w:styleId="Heading3">
    <w:name w:val="heading 3"/>
    <w:basedOn w:val="Normal"/>
    <w:next w:val="Normal"/>
    <w:qFormat/>
    <w:rsid w:val="00B92DF7"/>
    <w:pPr>
      <w:keepNext/>
      <w:autoSpaceDE w:val="0"/>
      <w:autoSpaceDN w:val="0"/>
      <w:adjustRightInd w:val="0"/>
      <w:spacing w:line="240" w:lineRule="auto"/>
      <w:outlineLvl w:val="2"/>
    </w:pPr>
    <w:rPr>
      <w:rFonts w:ascii="Arial" w:hAnsi="Arial"/>
      <w:b/>
      <w:bCs/>
      <w:sz w:val="22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7602F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118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92DF7"/>
    <w:pPr>
      <w:ind w:left="720"/>
    </w:pPr>
  </w:style>
  <w:style w:type="character" w:styleId="FollowedHyperlink">
    <w:name w:val="FollowedHyperlink"/>
    <w:rsid w:val="00B92DF7"/>
    <w:rPr>
      <w:color w:val="800080"/>
      <w:u w:val="single"/>
    </w:rPr>
  </w:style>
  <w:style w:type="paragraph" w:styleId="Footer">
    <w:name w:val="footer"/>
    <w:basedOn w:val="Normal"/>
    <w:link w:val="FooterChar"/>
    <w:rsid w:val="00B92DF7"/>
    <w:pPr>
      <w:pBdr>
        <w:top w:val="single" w:sz="4" w:space="1" w:color="auto"/>
      </w:pBdr>
      <w:tabs>
        <w:tab w:val="center" w:pos="4680"/>
        <w:tab w:val="right" w:pos="9360"/>
      </w:tabs>
      <w:spacing w:before="120"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CF7CCE"/>
    <w:rPr>
      <w:rFonts w:ascii="Verdana" w:hAnsi="Verdana"/>
      <w:sz w:val="16"/>
      <w:szCs w:val="24"/>
    </w:rPr>
  </w:style>
  <w:style w:type="paragraph" w:styleId="Header">
    <w:name w:val="header"/>
    <w:basedOn w:val="Normal"/>
    <w:link w:val="HeaderChar"/>
    <w:rsid w:val="00B92DF7"/>
    <w:pPr>
      <w:tabs>
        <w:tab w:val="left" w:pos="5040"/>
        <w:tab w:val="left" w:pos="972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CF7CCE"/>
    <w:rPr>
      <w:rFonts w:ascii="Verdana" w:hAnsi="Verdana"/>
      <w:sz w:val="16"/>
      <w:szCs w:val="24"/>
    </w:rPr>
  </w:style>
  <w:style w:type="character" w:customStyle="1" w:styleId="Heading1Char">
    <w:name w:val="Heading 1 Char"/>
    <w:basedOn w:val="DefaultParagraphFont"/>
    <w:link w:val="Heading1"/>
    <w:rsid w:val="00CF7CCE"/>
    <w:rPr>
      <w:rFonts w:ascii="Arial" w:eastAsia="Arial Unicode MS" w:hAnsi="Arial"/>
      <w:b/>
      <w:kern w:val="28"/>
      <w:sz w:val="28"/>
    </w:rPr>
  </w:style>
  <w:style w:type="character" w:customStyle="1" w:styleId="Heading2Char">
    <w:name w:val="Heading 2 Char"/>
    <w:basedOn w:val="DefaultParagraphFont"/>
    <w:link w:val="Heading2"/>
    <w:rsid w:val="00CF7CCE"/>
    <w:rPr>
      <w:rFonts w:ascii="Arial" w:hAnsi="Arial" w:cs="Arial"/>
      <w:b/>
      <w:bCs/>
      <w:iCs/>
      <w:sz w:val="24"/>
      <w:szCs w:val="28"/>
    </w:rPr>
  </w:style>
  <w:style w:type="character" w:styleId="Hyperlink">
    <w:name w:val="Hyperlink"/>
    <w:rsid w:val="00B92DF7"/>
    <w:rPr>
      <w:color w:val="0000FF"/>
      <w:u w:val="single"/>
    </w:rPr>
  </w:style>
  <w:style w:type="paragraph" w:customStyle="1" w:styleId="NumberedHeading2">
    <w:name w:val="Numbered Heading 2"/>
    <w:basedOn w:val="Normal"/>
    <w:rsid w:val="00B92DF7"/>
    <w:pPr>
      <w:numPr>
        <w:numId w:val="1"/>
      </w:numPr>
    </w:pPr>
  </w:style>
  <w:style w:type="paragraph" w:customStyle="1" w:styleId="Outlinenumbering">
    <w:name w:val="Outline numbering"/>
    <w:basedOn w:val="Normal"/>
    <w:rsid w:val="00B92DF7"/>
    <w:pPr>
      <w:numPr>
        <w:numId w:val="2"/>
      </w:numPr>
      <w:tabs>
        <w:tab w:val="clear" w:pos="360"/>
        <w:tab w:val="num" w:pos="720"/>
      </w:tabs>
      <w:ind w:left="720"/>
    </w:pPr>
    <w:rPr>
      <w:szCs w:val="20"/>
    </w:rPr>
  </w:style>
  <w:style w:type="character" w:styleId="PageNumber">
    <w:name w:val="page number"/>
    <w:basedOn w:val="DefaultParagraphFont"/>
    <w:rsid w:val="00B92DF7"/>
  </w:style>
  <w:style w:type="character" w:customStyle="1" w:styleId="label">
    <w:name w:val="label"/>
    <w:basedOn w:val="DefaultParagraphFont"/>
    <w:rsid w:val="00803285"/>
  </w:style>
  <w:style w:type="character" w:customStyle="1" w:styleId="manuallabel">
    <w:name w:val="manuallabel"/>
    <w:basedOn w:val="DefaultParagraphFont"/>
    <w:rsid w:val="00803285"/>
  </w:style>
  <w:style w:type="paragraph" w:styleId="NormalWeb">
    <w:name w:val="Normal (Web)"/>
    <w:basedOn w:val="Normal"/>
    <w:uiPriority w:val="99"/>
    <w:unhideWhenUsed/>
    <w:rsid w:val="00803285"/>
    <w:pPr>
      <w:spacing w:before="100" w:beforeAutospacing="1" w:after="100" w:afterAutospacing="1" w:line="240" w:lineRule="auto"/>
    </w:pPr>
    <w:rPr>
      <w:rFonts w:ascii="Times New Roman" w:hAnsi="Times New Roman"/>
      <w:sz w:val="24"/>
    </w:rPr>
  </w:style>
  <w:style w:type="character" w:styleId="Strong">
    <w:name w:val="Strong"/>
    <w:basedOn w:val="DefaultParagraphFont"/>
    <w:uiPriority w:val="22"/>
    <w:qFormat/>
    <w:rsid w:val="00803285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E60206"/>
    <w:rPr>
      <w:color w:val="808080"/>
    </w:rPr>
  </w:style>
  <w:style w:type="character" w:customStyle="1" w:styleId="RED">
    <w:name w:val="RED"/>
    <w:basedOn w:val="DefaultParagraphFont"/>
    <w:uiPriority w:val="1"/>
    <w:rsid w:val="00E60206"/>
    <w:rPr>
      <w:color w:val="FF0000"/>
    </w:rPr>
  </w:style>
  <w:style w:type="character" w:customStyle="1" w:styleId="Red0">
    <w:name w:val="Red"/>
    <w:basedOn w:val="DefaultParagraphFont"/>
    <w:uiPriority w:val="1"/>
    <w:rsid w:val="00A33EB9"/>
    <w:rPr>
      <w:color w:val="FF0000"/>
    </w:rPr>
  </w:style>
  <w:style w:type="character" w:customStyle="1" w:styleId="Heading4Char">
    <w:name w:val="Heading 4 Char"/>
    <w:basedOn w:val="DefaultParagraphFont"/>
    <w:link w:val="Heading4"/>
    <w:semiHidden/>
    <w:rsid w:val="007602F8"/>
    <w:rPr>
      <w:rFonts w:asciiTheme="majorHAnsi" w:eastAsiaTheme="majorEastAsia" w:hAnsiTheme="majorHAnsi" w:cstheme="majorBidi"/>
      <w:i/>
      <w:iCs/>
      <w:color w:val="2E74B5" w:themeColor="accent1" w:themeShade="BF"/>
      <w:szCs w:val="24"/>
    </w:rPr>
  </w:style>
  <w:style w:type="character" w:customStyle="1" w:styleId="jsa-list-span">
    <w:name w:val="jsa-list-span"/>
    <w:basedOn w:val="DefaultParagraphFont"/>
    <w:rsid w:val="007602F8"/>
  </w:style>
  <w:style w:type="paragraph" w:styleId="TOCHeading">
    <w:name w:val="TOC Heading"/>
    <w:basedOn w:val="Heading1"/>
    <w:next w:val="Normal"/>
    <w:uiPriority w:val="39"/>
    <w:unhideWhenUsed/>
    <w:qFormat/>
    <w:rsid w:val="00B92DF7"/>
    <w:pPr>
      <w:keepLines/>
      <w:spacing w:after="0" w:line="259" w:lineRule="auto"/>
      <w:outlineLvl w:val="9"/>
    </w:pPr>
    <w:rPr>
      <w:rFonts w:eastAsiaTheme="majorEastAsia" w:cstheme="majorBidi"/>
      <w:kern w:val="0"/>
      <w:sz w:val="24"/>
      <w:szCs w:val="32"/>
    </w:rPr>
  </w:style>
  <w:style w:type="paragraph" w:customStyle="1" w:styleId="Code">
    <w:name w:val="Code"/>
    <w:basedOn w:val="Normal"/>
    <w:qFormat/>
    <w:rsid w:val="00B92DF7"/>
    <w:pPr>
      <w:spacing w:before="80" w:line="240" w:lineRule="auto"/>
    </w:pPr>
    <w:rPr>
      <w:rFonts w:ascii="Courier New" w:hAnsi="Courier New"/>
    </w:rPr>
  </w:style>
  <w:style w:type="paragraph" w:styleId="TOC1">
    <w:name w:val="toc 1"/>
    <w:basedOn w:val="Normal"/>
    <w:next w:val="Normal"/>
    <w:autoRedefine/>
    <w:uiPriority w:val="39"/>
    <w:unhideWhenUsed/>
    <w:rsid w:val="00B92DF7"/>
    <w:pPr>
      <w:spacing w:after="100" w:line="24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B92DF7"/>
    <w:pPr>
      <w:spacing w:after="100" w:line="240" w:lineRule="auto"/>
      <w:ind w:left="202"/>
    </w:pPr>
  </w:style>
  <w:style w:type="paragraph" w:styleId="TOC3">
    <w:name w:val="toc 3"/>
    <w:basedOn w:val="Normal"/>
    <w:next w:val="Normal"/>
    <w:autoRedefine/>
    <w:uiPriority w:val="39"/>
    <w:unhideWhenUsed/>
    <w:rsid w:val="00B92DF7"/>
    <w:pPr>
      <w:spacing w:after="100" w:line="240" w:lineRule="auto"/>
      <w:ind w:left="40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62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6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0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87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24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9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8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37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6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0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39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52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3859">
      <w:bodyDiv w:val="1"/>
      <w:marLeft w:val="0"/>
      <w:marRight w:val="0"/>
      <w:marTop w:val="10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1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2958">
              <w:marLeft w:val="0"/>
              <w:marRight w:val="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78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36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624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0" w:color="FFFFFF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751673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970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588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9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18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9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05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69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57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224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ill.THECOMPUTERGUY\AppData\Roaming\Microsoft\Templates\WNCC%20Training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05DB05605E948EB917EF67866F914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08FF9F-404D-4E1F-8D2A-31BDAF08B536}"/>
      </w:docPartPr>
      <w:docPartBody>
        <w:p w:rsidR="009B0C05" w:rsidRDefault="00B8627B" w:rsidP="00B8627B">
          <w:pPr>
            <w:pStyle w:val="F05DB05605E948EB917EF67866F914E2"/>
          </w:pPr>
          <w:r>
            <w:rPr>
              <w:rStyle w:val="PlaceholderText"/>
              <w:color w:val="808080"/>
            </w:rPr>
            <w:t>Click or tap here to enter text.</w:t>
          </w:r>
        </w:p>
      </w:docPartBody>
    </w:docPart>
    <w:docPart>
      <w:docPartPr>
        <w:name w:val="AE4B2EF3D5CF4955A5E7A42259BFCE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76F746-C63E-41D5-A8DC-337523074A9C}"/>
      </w:docPartPr>
      <w:docPartBody>
        <w:p w:rsidR="009B0C05" w:rsidRDefault="00B8627B" w:rsidP="00B8627B">
          <w:pPr>
            <w:pStyle w:val="AE4B2EF3D5CF4955A5E7A42259BFCEE6"/>
          </w:pPr>
          <w:r>
            <w:rPr>
              <w:rStyle w:val="PlaceholderText"/>
              <w:color w:val="808080"/>
            </w:rPr>
            <w:t>Click or tap here to enter text.</w:t>
          </w:r>
        </w:p>
      </w:docPartBody>
    </w:docPart>
    <w:docPart>
      <w:docPartPr>
        <w:name w:val="BB8D0352A70F4A26AFEDFFD4ABE410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19DD88-896F-4EC4-A2B5-E9E2A2280C1F}"/>
      </w:docPartPr>
      <w:docPartBody>
        <w:p w:rsidR="009B0C05" w:rsidRDefault="00B8627B" w:rsidP="00B8627B">
          <w:pPr>
            <w:pStyle w:val="BB8D0352A70F4A26AFEDFFD4ABE410B3"/>
          </w:pPr>
          <w:r>
            <w:rPr>
              <w:rStyle w:val="PlaceholderText"/>
              <w:color w:val="808080"/>
            </w:rPr>
            <w:t>Click or tap here to enter text.</w:t>
          </w:r>
        </w:p>
      </w:docPartBody>
    </w:docPart>
    <w:docPart>
      <w:docPartPr>
        <w:name w:val="BEFFCEDDF46145B2A64B20D3CA5202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3F06F4-6603-4A99-A4F5-0A64107F2E9F}"/>
      </w:docPartPr>
      <w:docPartBody>
        <w:p w:rsidR="009B0C05" w:rsidRDefault="00B8627B" w:rsidP="00B8627B">
          <w:pPr>
            <w:pStyle w:val="BEFFCEDDF46145B2A64B20D3CA52022D"/>
          </w:pPr>
          <w:r>
            <w:rPr>
              <w:rStyle w:val="PlaceholderText"/>
              <w:color w:val="808080"/>
            </w:rPr>
            <w:t>Click or tap here to enter text.</w:t>
          </w:r>
        </w:p>
      </w:docPartBody>
    </w:docPart>
    <w:docPart>
      <w:docPartPr>
        <w:name w:val="C5C3D5A025F74C83AA9539D3196D08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AF6425-D6B4-481F-9EFB-6C7CF9ACCBF2}"/>
      </w:docPartPr>
      <w:docPartBody>
        <w:p w:rsidR="009B0C05" w:rsidRDefault="00B8627B" w:rsidP="00B8627B">
          <w:pPr>
            <w:pStyle w:val="C5C3D5A025F74C83AA9539D3196D08CB"/>
          </w:pPr>
          <w:r>
            <w:rPr>
              <w:rStyle w:val="PlaceholderText"/>
              <w:color w:val="808080"/>
            </w:rPr>
            <w:t>Click or tap here to enter text.</w:t>
          </w:r>
        </w:p>
      </w:docPartBody>
    </w:docPart>
    <w:docPart>
      <w:docPartPr>
        <w:name w:val="EF551A6697F14688A2CD08C4E9F7E3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00D187-094D-4D45-A4D5-F7DC1CA72C40}"/>
      </w:docPartPr>
      <w:docPartBody>
        <w:p w:rsidR="009B0C05" w:rsidRDefault="00B8627B" w:rsidP="00B8627B">
          <w:pPr>
            <w:pStyle w:val="EF551A6697F14688A2CD08C4E9F7E3C7"/>
          </w:pPr>
          <w:r>
            <w:rPr>
              <w:rStyle w:val="PlaceholderText"/>
              <w:color w:val="808080"/>
            </w:rPr>
            <w:t>Click or tap here to enter text.</w:t>
          </w:r>
        </w:p>
      </w:docPartBody>
    </w:docPart>
    <w:docPart>
      <w:docPartPr>
        <w:name w:val="0AFBE3934FCA41BFAED3D8959FBC75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A69337-93DB-466D-936B-449E22F4CD5A}"/>
      </w:docPartPr>
      <w:docPartBody>
        <w:p w:rsidR="009B0C05" w:rsidRDefault="00B8627B" w:rsidP="00B8627B">
          <w:pPr>
            <w:pStyle w:val="0AFBE3934FCA41BFAED3D8959FBC75FE"/>
          </w:pPr>
          <w:r>
            <w:rPr>
              <w:rStyle w:val="PlaceholderText"/>
              <w:color w:val="808080"/>
            </w:rPr>
            <w:t>Click or tap here to enter text.</w:t>
          </w:r>
        </w:p>
      </w:docPartBody>
    </w:docPart>
    <w:docPart>
      <w:docPartPr>
        <w:name w:val="AC90AB7F463545C1B510FCF29CA6FD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060990-A4B6-404E-A162-D339E68069F9}"/>
      </w:docPartPr>
      <w:docPartBody>
        <w:p w:rsidR="009B0C05" w:rsidRDefault="00B8627B" w:rsidP="00B8627B">
          <w:pPr>
            <w:pStyle w:val="AC90AB7F463545C1B510FCF29CA6FDE9"/>
          </w:pPr>
          <w:r>
            <w:rPr>
              <w:rStyle w:val="PlaceholderText"/>
              <w:color w:val="808080"/>
            </w:rPr>
            <w:t>Click or tap here to enter text.</w:t>
          </w:r>
        </w:p>
      </w:docPartBody>
    </w:docPart>
    <w:docPart>
      <w:docPartPr>
        <w:name w:val="B76141BB2B76467CAA8E78E9D3E5CD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226083-A1C2-4C28-8F4A-3A8F7A984D2B}"/>
      </w:docPartPr>
      <w:docPartBody>
        <w:p w:rsidR="009B0C05" w:rsidRDefault="00B8627B" w:rsidP="00B8627B">
          <w:pPr>
            <w:pStyle w:val="B76141BB2B76467CAA8E78E9D3E5CD19"/>
          </w:pPr>
          <w:r>
            <w:rPr>
              <w:rStyle w:val="PlaceholderText"/>
              <w:color w:val="808080"/>
            </w:rPr>
            <w:t>Click or tap here to enter text.</w:t>
          </w:r>
        </w:p>
      </w:docPartBody>
    </w:docPart>
    <w:docPart>
      <w:docPartPr>
        <w:name w:val="0564D76674774016BAB26EDAEF7528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7D24B6-5668-4164-8739-2110CB1466B0}"/>
      </w:docPartPr>
      <w:docPartBody>
        <w:p w:rsidR="009B0C05" w:rsidRDefault="00B8627B" w:rsidP="00B8627B">
          <w:pPr>
            <w:pStyle w:val="0564D76674774016BAB26EDAEF752883"/>
          </w:pPr>
          <w:r>
            <w:rPr>
              <w:rStyle w:val="PlaceholderText"/>
              <w:color w:val="808080"/>
            </w:rPr>
            <w:t>Click or tap here to enter text.</w:t>
          </w:r>
        </w:p>
      </w:docPartBody>
    </w:docPart>
    <w:docPart>
      <w:docPartPr>
        <w:name w:val="E414A66D3B0141AD86741EA2BC0D1E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E1F318-A940-488C-9099-B0B9A7B3ACBB}"/>
      </w:docPartPr>
      <w:docPartBody>
        <w:p w:rsidR="009B0C05" w:rsidRDefault="00B8627B" w:rsidP="00B8627B">
          <w:pPr>
            <w:pStyle w:val="E414A66D3B0141AD86741EA2BC0D1E48"/>
          </w:pPr>
          <w:r>
            <w:rPr>
              <w:rStyle w:val="PlaceholderText"/>
              <w:color w:val="808080"/>
            </w:rPr>
            <w:t>Click or tap here to enter text.</w:t>
          </w:r>
        </w:p>
      </w:docPartBody>
    </w:docPart>
    <w:docPart>
      <w:docPartPr>
        <w:name w:val="3C52BF52CE814B44A85F6F0D5C41E6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E2F1FF-69E7-4DE1-97BF-EBA52130D29B}"/>
      </w:docPartPr>
      <w:docPartBody>
        <w:p w:rsidR="009B0C05" w:rsidRDefault="00B8627B" w:rsidP="00B8627B">
          <w:pPr>
            <w:pStyle w:val="3C52BF52CE814B44A85F6F0D5C41E6B2"/>
          </w:pPr>
          <w:r>
            <w:rPr>
              <w:rStyle w:val="PlaceholderText"/>
              <w:color w:val="808080"/>
            </w:rPr>
            <w:t>Click or tap here to enter text.</w:t>
          </w:r>
        </w:p>
      </w:docPartBody>
    </w:docPart>
    <w:docPart>
      <w:docPartPr>
        <w:name w:val="F3E8FC3F0D8F49CF98AE7CB716762B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D60637-233A-42B1-81D2-7628CD9EE262}"/>
      </w:docPartPr>
      <w:docPartBody>
        <w:p w:rsidR="009B0C05" w:rsidRDefault="00B8627B" w:rsidP="00B8627B">
          <w:pPr>
            <w:pStyle w:val="F3E8FC3F0D8F49CF98AE7CB716762BA2"/>
          </w:pPr>
          <w:r>
            <w:rPr>
              <w:rStyle w:val="PlaceholderText"/>
              <w:color w:val="808080"/>
            </w:rPr>
            <w:t>Click or tap here to enter text.</w:t>
          </w:r>
        </w:p>
      </w:docPartBody>
    </w:docPart>
    <w:docPart>
      <w:docPartPr>
        <w:name w:val="8A3AFE8528DE491A872654B49E2978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37644-7930-472A-BA84-767BCDC656FB}"/>
      </w:docPartPr>
      <w:docPartBody>
        <w:p w:rsidR="009B0C05" w:rsidRDefault="00B8627B" w:rsidP="00B8627B">
          <w:pPr>
            <w:pStyle w:val="8A3AFE8528DE491A872654B49E29787B"/>
          </w:pPr>
          <w:r>
            <w:rPr>
              <w:rStyle w:val="PlaceholderText"/>
              <w:color w:val="808080"/>
            </w:rPr>
            <w:t>Click or tap here to enter text.</w:t>
          </w:r>
        </w:p>
      </w:docPartBody>
    </w:docPart>
    <w:docPart>
      <w:docPartPr>
        <w:name w:val="8A01E3A7659840A789DB8D08AF3658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0915C1-3781-4FE1-82B4-93A939B6B51B}"/>
      </w:docPartPr>
      <w:docPartBody>
        <w:p w:rsidR="009B0C05" w:rsidRDefault="00B8627B" w:rsidP="00B8627B">
          <w:pPr>
            <w:pStyle w:val="8A01E3A7659840A789DB8D08AF3658C5"/>
          </w:pPr>
          <w:r>
            <w:rPr>
              <w:rStyle w:val="PlaceholderText"/>
              <w:color w:val="808080"/>
            </w:rPr>
            <w:t>Click or tap here to enter text.</w:t>
          </w:r>
        </w:p>
      </w:docPartBody>
    </w:docPart>
    <w:docPart>
      <w:docPartPr>
        <w:name w:val="F7C28454D8704F3BA4341C149F310A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383C38-8D0D-4E06-AA83-84A6A527B867}"/>
      </w:docPartPr>
      <w:docPartBody>
        <w:p w:rsidR="009B0C05" w:rsidRDefault="00B8627B" w:rsidP="00B8627B">
          <w:pPr>
            <w:pStyle w:val="F7C28454D8704F3BA4341C149F310A2E"/>
          </w:pPr>
          <w:r>
            <w:rPr>
              <w:rStyle w:val="PlaceholderText"/>
              <w:color w:val="808080"/>
            </w:rPr>
            <w:t>Click or tap here to enter text.</w:t>
          </w:r>
        </w:p>
      </w:docPartBody>
    </w:docPart>
    <w:docPart>
      <w:docPartPr>
        <w:name w:val="AFA3EF2B465B4B2AA29AF5F4F104ED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7AA7CD-3BEA-4573-821D-2080D10F2F93}"/>
      </w:docPartPr>
      <w:docPartBody>
        <w:p w:rsidR="00000000" w:rsidRDefault="008B6F9F" w:rsidP="008B6F9F">
          <w:pPr>
            <w:pStyle w:val="AFA3EF2B465B4B2AA29AF5F4F104ED30"/>
          </w:pPr>
          <w:r>
            <w:rPr>
              <w:rStyle w:val="PlaceholderText"/>
              <w:color w:val="808080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abonLTStd-Bold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58F"/>
    <w:rsid w:val="000C5151"/>
    <w:rsid w:val="000D5027"/>
    <w:rsid w:val="002E0B5C"/>
    <w:rsid w:val="008B6F9F"/>
    <w:rsid w:val="009B0C05"/>
    <w:rsid w:val="00B8627B"/>
    <w:rsid w:val="00CD3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B6F9F"/>
  </w:style>
  <w:style w:type="paragraph" w:customStyle="1" w:styleId="F05DB05605E948EB917EF67866F914E2">
    <w:name w:val="F05DB05605E948EB917EF67866F914E2"/>
    <w:rsid w:val="00B8627B"/>
  </w:style>
  <w:style w:type="paragraph" w:customStyle="1" w:styleId="AE4B2EF3D5CF4955A5E7A42259BFCEE6">
    <w:name w:val="AE4B2EF3D5CF4955A5E7A42259BFCEE6"/>
    <w:rsid w:val="00B8627B"/>
  </w:style>
  <w:style w:type="paragraph" w:customStyle="1" w:styleId="BB8D0352A70F4A26AFEDFFD4ABE410B3">
    <w:name w:val="BB8D0352A70F4A26AFEDFFD4ABE410B3"/>
    <w:rsid w:val="00B8627B"/>
  </w:style>
  <w:style w:type="paragraph" w:customStyle="1" w:styleId="BEFFCEDDF46145B2A64B20D3CA52022D">
    <w:name w:val="BEFFCEDDF46145B2A64B20D3CA52022D"/>
    <w:rsid w:val="00B8627B"/>
  </w:style>
  <w:style w:type="paragraph" w:customStyle="1" w:styleId="C5C3D5A025F74C83AA9539D3196D08CB">
    <w:name w:val="C5C3D5A025F74C83AA9539D3196D08CB"/>
    <w:rsid w:val="00B8627B"/>
  </w:style>
  <w:style w:type="paragraph" w:customStyle="1" w:styleId="EF551A6697F14688A2CD08C4E9F7E3C7">
    <w:name w:val="EF551A6697F14688A2CD08C4E9F7E3C7"/>
    <w:rsid w:val="00B8627B"/>
  </w:style>
  <w:style w:type="paragraph" w:customStyle="1" w:styleId="0AFBE3934FCA41BFAED3D8959FBC75FE">
    <w:name w:val="0AFBE3934FCA41BFAED3D8959FBC75FE"/>
    <w:rsid w:val="00B8627B"/>
  </w:style>
  <w:style w:type="paragraph" w:customStyle="1" w:styleId="AC90AB7F463545C1B510FCF29CA6FDE9">
    <w:name w:val="AC90AB7F463545C1B510FCF29CA6FDE9"/>
    <w:rsid w:val="00B8627B"/>
  </w:style>
  <w:style w:type="paragraph" w:customStyle="1" w:styleId="B76141BB2B76467CAA8E78E9D3E5CD19">
    <w:name w:val="B76141BB2B76467CAA8E78E9D3E5CD19"/>
    <w:rsid w:val="00B8627B"/>
  </w:style>
  <w:style w:type="paragraph" w:customStyle="1" w:styleId="0564D76674774016BAB26EDAEF752883">
    <w:name w:val="0564D76674774016BAB26EDAEF752883"/>
    <w:rsid w:val="00B8627B"/>
  </w:style>
  <w:style w:type="paragraph" w:customStyle="1" w:styleId="E414A66D3B0141AD86741EA2BC0D1E48">
    <w:name w:val="E414A66D3B0141AD86741EA2BC0D1E48"/>
    <w:rsid w:val="00B8627B"/>
  </w:style>
  <w:style w:type="paragraph" w:customStyle="1" w:styleId="3C52BF52CE814B44A85F6F0D5C41E6B2">
    <w:name w:val="3C52BF52CE814B44A85F6F0D5C41E6B2"/>
    <w:rsid w:val="00B8627B"/>
  </w:style>
  <w:style w:type="paragraph" w:customStyle="1" w:styleId="F3E8FC3F0D8F49CF98AE7CB716762BA2">
    <w:name w:val="F3E8FC3F0D8F49CF98AE7CB716762BA2"/>
    <w:rsid w:val="00B8627B"/>
  </w:style>
  <w:style w:type="paragraph" w:customStyle="1" w:styleId="8A3AFE8528DE491A872654B49E29787B">
    <w:name w:val="8A3AFE8528DE491A872654B49E29787B"/>
    <w:rsid w:val="00B8627B"/>
  </w:style>
  <w:style w:type="paragraph" w:customStyle="1" w:styleId="8A01E3A7659840A789DB8D08AF3658C5">
    <w:name w:val="8A01E3A7659840A789DB8D08AF3658C5"/>
    <w:rsid w:val="00B8627B"/>
  </w:style>
  <w:style w:type="paragraph" w:customStyle="1" w:styleId="F7C28454D8704F3BA4341C149F310A2E">
    <w:name w:val="F7C28454D8704F3BA4341C149F310A2E"/>
    <w:rsid w:val="00B8627B"/>
  </w:style>
  <w:style w:type="paragraph" w:customStyle="1" w:styleId="AFA3EF2B465B4B2AA29AF5F4F104ED30">
    <w:name w:val="AFA3EF2B465B4B2AA29AF5F4F104ED30"/>
    <w:rsid w:val="008B6F9F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WNCC Training Template</Template>
  <TotalTime>2</TotalTime>
  <Pages>4</Pages>
  <Words>665</Words>
  <Characters>3796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When troubleshooting driver problems in Windows XP, one of the first places you may look is Device Manager, which provides detailed information about every piece of installed system hardware</vt:lpstr>
    </vt:vector>
  </TitlesOfParts>
  <Company>Gateway</Company>
  <LinksUpToDate>false</LinksUpToDate>
  <CharactersWithSpaces>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When troubleshooting driver problems in Windows XP, one of the first places you may look is Device Manager, which provides detailed information about every piece of installed system hardware</dc:title>
  <dc:subject/>
  <dc:creator>William Loring</dc:creator>
  <cp:keywords/>
  <dc:description/>
  <cp:lastModifiedBy>cody besson</cp:lastModifiedBy>
  <cp:revision>2</cp:revision>
  <dcterms:created xsi:type="dcterms:W3CDTF">2025-03-27T15:32:00Z</dcterms:created>
  <dcterms:modified xsi:type="dcterms:W3CDTF">2025-03-27T15:32:00Z</dcterms:modified>
</cp:coreProperties>
</file>