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C4FD0" w14:textId="10E3B805" w:rsidR="002E0F52" w:rsidRDefault="002E0F52" w:rsidP="00775B54">
      <w:pPr>
        <w:pStyle w:val="Heading1"/>
      </w:pPr>
      <w:bookmarkStart w:id="0" w:name="_Toc170363205"/>
      <w:r>
        <w:t>INFO-</w:t>
      </w:r>
      <w:r w:rsidR="003C40D0">
        <w:t>26</w:t>
      </w:r>
      <w:r w:rsidR="00BC2D71">
        <w:t>50</w:t>
      </w:r>
      <w:r>
        <w:t xml:space="preserve"> </w:t>
      </w:r>
      <w:r w:rsidR="00166DA3">
        <w:t>Ethical Hacking</w:t>
      </w:r>
      <w:r w:rsidR="00166DA3">
        <w:t xml:space="preserve"> </w:t>
      </w:r>
      <w:r>
        <w:t>C</w:t>
      </w:r>
      <w:r w:rsidR="00EC00D4">
        <w:t>ourse Syllabus</w:t>
      </w:r>
      <w:r>
        <w:t xml:space="preserve"> </w:t>
      </w:r>
      <w:r w:rsidR="00370A88">
        <w:t>Spring 20</w:t>
      </w:r>
      <w:r w:rsidR="001138A0">
        <w:t>2</w:t>
      </w:r>
      <w:r w:rsidR="006631C6">
        <w:t>3</w:t>
      </w:r>
      <w:bookmarkEnd w:id="0"/>
    </w:p>
    <w:p w14:paraId="654EC450" w14:textId="77777777" w:rsidR="00B62A0F" w:rsidRPr="00B62A0F" w:rsidRDefault="00B62A0F" w:rsidP="00B62A0F">
      <w:r>
        <w:t>“Responsibility for learning belongs to the student, regardless of age” Robert Martin</w:t>
      </w:r>
    </w:p>
    <w:sdt>
      <w:sdtPr>
        <w:rPr>
          <w:rFonts w:ascii="Verdana" w:eastAsia="Times New Roman" w:hAnsi="Verdana" w:cs="Times New Roman"/>
          <w:b w:val="0"/>
          <w:sz w:val="20"/>
          <w:szCs w:val="24"/>
        </w:rPr>
        <w:id w:val="72170242"/>
        <w:docPartObj>
          <w:docPartGallery w:val="Table of Contents"/>
          <w:docPartUnique/>
        </w:docPartObj>
      </w:sdtPr>
      <w:sdtEndPr>
        <w:rPr>
          <w:bCs/>
          <w:noProof/>
        </w:rPr>
      </w:sdtEndPr>
      <w:sdtContent>
        <w:p w14:paraId="6F2D56C9" w14:textId="24E5CB01" w:rsidR="0010473A" w:rsidRDefault="0010473A">
          <w:pPr>
            <w:pStyle w:val="TOCHeading"/>
          </w:pPr>
          <w:r>
            <w:t>Contents</w:t>
          </w:r>
        </w:p>
        <w:p w14:paraId="74A35DB5" w14:textId="718D04E8" w:rsidR="00171660" w:rsidRDefault="0010473A">
          <w:pPr>
            <w:pStyle w:val="TOC1"/>
            <w:tabs>
              <w:tab w:val="right" w:leader="dot" w:pos="9350"/>
            </w:tabs>
            <w:rPr>
              <w:rFonts w:asciiTheme="minorHAnsi" w:eastAsiaTheme="minorEastAsia" w:hAnsiTheme="minorHAnsi" w:cstheme="minorBidi"/>
              <w:noProof/>
              <w:kern w:val="2"/>
              <w:sz w:val="24"/>
              <w14:ligatures w14:val="standardContextual"/>
            </w:rPr>
          </w:pPr>
          <w:r>
            <w:fldChar w:fldCharType="begin"/>
          </w:r>
          <w:r>
            <w:instrText xml:space="preserve"> TOC \o "1-3" \h \z \u </w:instrText>
          </w:r>
          <w:r>
            <w:fldChar w:fldCharType="separate"/>
          </w:r>
          <w:hyperlink w:anchor="_Toc170363205" w:history="1">
            <w:r w:rsidR="00171660" w:rsidRPr="00CD74A1">
              <w:rPr>
                <w:rStyle w:val="Hyperlink"/>
                <w:noProof/>
              </w:rPr>
              <w:t>INFO-2650 Ethical Hacking Course Syllabus Spring 2023</w:t>
            </w:r>
            <w:r w:rsidR="00171660">
              <w:rPr>
                <w:noProof/>
                <w:webHidden/>
              </w:rPr>
              <w:tab/>
            </w:r>
            <w:r w:rsidR="00171660">
              <w:rPr>
                <w:noProof/>
                <w:webHidden/>
              </w:rPr>
              <w:fldChar w:fldCharType="begin"/>
            </w:r>
            <w:r w:rsidR="00171660">
              <w:rPr>
                <w:noProof/>
                <w:webHidden/>
              </w:rPr>
              <w:instrText xml:space="preserve"> PAGEREF _Toc170363205 \h </w:instrText>
            </w:r>
            <w:r w:rsidR="00171660">
              <w:rPr>
                <w:noProof/>
                <w:webHidden/>
              </w:rPr>
            </w:r>
            <w:r w:rsidR="00171660">
              <w:rPr>
                <w:noProof/>
                <w:webHidden/>
              </w:rPr>
              <w:fldChar w:fldCharType="separate"/>
            </w:r>
            <w:r w:rsidR="00171660">
              <w:rPr>
                <w:noProof/>
                <w:webHidden/>
              </w:rPr>
              <w:t>1</w:t>
            </w:r>
            <w:r w:rsidR="00171660">
              <w:rPr>
                <w:noProof/>
                <w:webHidden/>
              </w:rPr>
              <w:fldChar w:fldCharType="end"/>
            </w:r>
          </w:hyperlink>
        </w:p>
        <w:p w14:paraId="3A4ED879" w14:textId="68C3E56F"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06" w:history="1">
            <w:r w:rsidRPr="00CD74A1">
              <w:rPr>
                <w:rStyle w:val="Hyperlink"/>
                <w:noProof/>
              </w:rPr>
              <w:t>Your Instructor</w:t>
            </w:r>
            <w:r>
              <w:rPr>
                <w:noProof/>
                <w:webHidden/>
              </w:rPr>
              <w:tab/>
            </w:r>
            <w:r>
              <w:rPr>
                <w:noProof/>
                <w:webHidden/>
              </w:rPr>
              <w:fldChar w:fldCharType="begin"/>
            </w:r>
            <w:r>
              <w:rPr>
                <w:noProof/>
                <w:webHidden/>
              </w:rPr>
              <w:instrText xml:space="preserve"> PAGEREF _Toc170363206 \h </w:instrText>
            </w:r>
            <w:r>
              <w:rPr>
                <w:noProof/>
                <w:webHidden/>
              </w:rPr>
            </w:r>
            <w:r>
              <w:rPr>
                <w:noProof/>
                <w:webHidden/>
              </w:rPr>
              <w:fldChar w:fldCharType="separate"/>
            </w:r>
            <w:r>
              <w:rPr>
                <w:noProof/>
                <w:webHidden/>
              </w:rPr>
              <w:t>1</w:t>
            </w:r>
            <w:r>
              <w:rPr>
                <w:noProof/>
                <w:webHidden/>
              </w:rPr>
              <w:fldChar w:fldCharType="end"/>
            </w:r>
          </w:hyperlink>
        </w:p>
        <w:p w14:paraId="7DD36D33" w14:textId="46C86FD5"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07" w:history="1">
            <w:r w:rsidRPr="00CD74A1">
              <w:rPr>
                <w:rStyle w:val="Hyperlink"/>
                <w:noProof/>
              </w:rPr>
              <w:t>Class Meeting Times</w:t>
            </w:r>
            <w:r>
              <w:rPr>
                <w:noProof/>
                <w:webHidden/>
              </w:rPr>
              <w:tab/>
            </w:r>
            <w:r>
              <w:rPr>
                <w:noProof/>
                <w:webHidden/>
              </w:rPr>
              <w:fldChar w:fldCharType="begin"/>
            </w:r>
            <w:r>
              <w:rPr>
                <w:noProof/>
                <w:webHidden/>
              </w:rPr>
              <w:instrText xml:space="preserve"> PAGEREF _Toc170363207 \h </w:instrText>
            </w:r>
            <w:r>
              <w:rPr>
                <w:noProof/>
                <w:webHidden/>
              </w:rPr>
            </w:r>
            <w:r>
              <w:rPr>
                <w:noProof/>
                <w:webHidden/>
              </w:rPr>
              <w:fldChar w:fldCharType="separate"/>
            </w:r>
            <w:r>
              <w:rPr>
                <w:noProof/>
                <w:webHidden/>
              </w:rPr>
              <w:t>2</w:t>
            </w:r>
            <w:r>
              <w:rPr>
                <w:noProof/>
                <w:webHidden/>
              </w:rPr>
              <w:fldChar w:fldCharType="end"/>
            </w:r>
          </w:hyperlink>
        </w:p>
        <w:p w14:paraId="3311362A" w14:textId="74370AA1"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08" w:history="1">
            <w:r w:rsidRPr="00CD74A1">
              <w:rPr>
                <w:rStyle w:val="Hyperlink"/>
                <w:noProof/>
              </w:rPr>
              <w:t>Catalog Description</w:t>
            </w:r>
            <w:r>
              <w:rPr>
                <w:noProof/>
                <w:webHidden/>
              </w:rPr>
              <w:tab/>
            </w:r>
            <w:r>
              <w:rPr>
                <w:noProof/>
                <w:webHidden/>
              </w:rPr>
              <w:fldChar w:fldCharType="begin"/>
            </w:r>
            <w:r>
              <w:rPr>
                <w:noProof/>
                <w:webHidden/>
              </w:rPr>
              <w:instrText xml:space="preserve"> PAGEREF _Toc170363208 \h </w:instrText>
            </w:r>
            <w:r>
              <w:rPr>
                <w:noProof/>
                <w:webHidden/>
              </w:rPr>
            </w:r>
            <w:r>
              <w:rPr>
                <w:noProof/>
                <w:webHidden/>
              </w:rPr>
              <w:fldChar w:fldCharType="separate"/>
            </w:r>
            <w:r>
              <w:rPr>
                <w:noProof/>
                <w:webHidden/>
              </w:rPr>
              <w:t>2</w:t>
            </w:r>
            <w:r>
              <w:rPr>
                <w:noProof/>
                <w:webHidden/>
              </w:rPr>
              <w:fldChar w:fldCharType="end"/>
            </w:r>
          </w:hyperlink>
        </w:p>
        <w:p w14:paraId="3657ADD1" w14:textId="692C12BA"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09" w:history="1">
            <w:r w:rsidRPr="00CD74A1">
              <w:rPr>
                <w:rStyle w:val="Hyperlink"/>
                <w:noProof/>
              </w:rPr>
              <w:t>Course Objectives</w:t>
            </w:r>
            <w:r>
              <w:rPr>
                <w:noProof/>
                <w:webHidden/>
              </w:rPr>
              <w:tab/>
            </w:r>
            <w:r>
              <w:rPr>
                <w:noProof/>
                <w:webHidden/>
              </w:rPr>
              <w:fldChar w:fldCharType="begin"/>
            </w:r>
            <w:r>
              <w:rPr>
                <w:noProof/>
                <w:webHidden/>
              </w:rPr>
              <w:instrText xml:space="preserve"> PAGEREF _Toc170363209 \h </w:instrText>
            </w:r>
            <w:r>
              <w:rPr>
                <w:noProof/>
                <w:webHidden/>
              </w:rPr>
            </w:r>
            <w:r>
              <w:rPr>
                <w:noProof/>
                <w:webHidden/>
              </w:rPr>
              <w:fldChar w:fldCharType="separate"/>
            </w:r>
            <w:r>
              <w:rPr>
                <w:noProof/>
                <w:webHidden/>
              </w:rPr>
              <w:t>2</w:t>
            </w:r>
            <w:r>
              <w:rPr>
                <w:noProof/>
                <w:webHidden/>
              </w:rPr>
              <w:fldChar w:fldCharType="end"/>
            </w:r>
          </w:hyperlink>
        </w:p>
        <w:p w14:paraId="5CB40C7B" w14:textId="0B16EDD0"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10" w:history="1">
            <w:r w:rsidRPr="00CD74A1">
              <w:rPr>
                <w:rStyle w:val="Hyperlink"/>
                <w:noProof/>
              </w:rPr>
              <w:t>Student Learning Outcomes</w:t>
            </w:r>
            <w:r>
              <w:rPr>
                <w:noProof/>
                <w:webHidden/>
              </w:rPr>
              <w:tab/>
            </w:r>
            <w:r>
              <w:rPr>
                <w:noProof/>
                <w:webHidden/>
              </w:rPr>
              <w:fldChar w:fldCharType="begin"/>
            </w:r>
            <w:r>
              <w:rPr>
                <w:noProof/>
                <w:webHidden/>
              </w:rPr>
              <w:instrText xml:space="preserve"> PAGEREF _Toc170363210 \h </w:instrText>
            </w:r>
            <w:r>
              <w:rPr>
                <w:noProof/>
                <w:webHidden/>
              </w:rPr>
            </w:r>
            <w:r>
              <w:rPr>
                <w:noProof/>
                <w:webHidden/>
              </w:rPr>
              <w:fldChar w:fldCharType="separate"/>
            </w:r>
            <w:r>
              <w:rPr>
                <w:noProof/>
                <w:webHidden/>
              </w:rPr>
              <w:t>3</w:t>
            </w:r>
            <w:r>
              <w:rPr>
                <w:noProof/>
                <w:webHidden/>
              </w:rPr>
              <w:fldChar w:fldCharType="end"/>
            </w:r>
          </w:hyperlink>
        </w:p>
        <w:p w14:paraId="024FB78F" w14:textId="5466AA18"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11" w:history="1">
            <w:r w:rsidRPr="00CD74A1">
              <w:rPr>
                <w:rStyle w:val="Hyperlink"/>
                <w:noProof/>
              </w:rPr>
              <w:t>Instructional Materials</w:t>
            </w:r>
            <w:r>
              <w:rPr>
                <w:noProof/>
                <w:webHidden/>
              </w:rPr>
              <w:tab/>
            </w:r>
            <w:r>
              <w:rPr>
                <w:noProof/>
                <w:webHidden/>
              </w:rPr>
              <w:fldChar w:fldCharType="begin"/>
            </w:r>
            <w:r>
              <w:rPr>
                <w:noProof/>
                <w:webHidden/>
              </w:rPr>
              <w:instrText xml:space="preserve"> PAGEREF _Toc170363211 \h </w:instrText>
            </w:r>
            <w:r>
              <w:rPr>
                <w:noProof/>
                <w:webHidden/>
              </w:rPr>
            </w:r>
            <w:r>
              <w:rPr>
                <w:noProof/>
                <w:webHidden/>
              </w:rPr>
              <w:fldChar w:fldCharType="separate"/>
            </w:r>
            <w:r>
              <w:rPr>
                <w:noProof/>
                <w:webHidden/>
              </w:rPr>
              <w:t>3</w:t>
            </w:r>
            <w:r>
              <w:rPr>
                <w:noProof/>
                <w:webHidden/>
              </w:rPr>
              <w:fldChar w:fldCharType="end"/>
            </w:r>
          </w:hyperlink>
        </w:p>
        <w:p w14:paraId="47419981" w14:textId="3B1929E3" w:rsidR="00171660" w:rsidRDefault="00171660">
          <w:pPr>
            <w:pStyle w:val="TOC2"/>
            <w:tabs>
              <w:tab w:val="right" w:leader="dot" w:pos="9350"/>
            </w:tabs>
            <w:rPr>
              <w:rFonts w:asciiTheme="minorHAnsi" w:eastAsiaTheme="minorEastAsia" w:hAnsiTheme="minorHAnsi" w:cstheme="minorBidi"/>
              <w:noProof/>
              <w:kern w:val="2"/>
              <w:sz w:val="24"/>
              <w14:ligatures w14:val="standardContextual"/>
            </w:rPr>
          </w:pPr>
          <w:hyperlink w:anchor="_Toc170363212" w:history="1">
            <w:r w:rsidRPr="00CD74A1">
              <w:rPr>
                <w:rStyle w:val="Hyperlink"/>
                <w:noProof/>
              </w:rPr>
              <w:t>Other Materials</w:t>
            </w:r>
            <w:r>
              <w:rPr>
                <w:noProof/>
                <w:webHidden/>
              </w:rPr>
              <w:tab/>
            </w:r>
            <w:r>
              <w:rPr>
                <w:noProof/>
                <w:webHidden/>
              </w:rPr>
              <w:fldChar w:fldCharType="begin"/>
            </w:r>
            <w:r>
              <w:rPr>
                <w:noProof/>
                <w:webHidden/>
              </w:rPr>
              <w:instrText xml:space="preserve"> PAGEREF _Toc170363212 \h </w:instrText>
            </w:r>
            <w:r>
              <w:rPr>
                <w:noProof/>
                <w:webHidden/>
              </w:rPr>
            </w:r>
            <w:r>
              <w:rPr>
                <w:noProof/>
                <w:webHidden/>
              </w:rPr>
              <w:fldChar w:fldCharType="separate"/>
            </w:r>
            <w:r>
              <w:rPr>
                <w:noProof/>
                <w:webHidden/>
              </w:rPr>
              <w:t>4</w:t>
            </w:r>
            <w:r>
              <w:rPr>
                <w:noProof/>
                <w:webHidden/>
              </w:rPr>
              <w:fldChar w:fldCharType="end"/>
            </w:r>
          </w:hyperlink>
        </w:p>
        <w:p w14:paraId="3AAAB851" w14:textId="09F463EC"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13" w:history="1">
            <w:r w:rsidRPr="00CD74A1">
              <w:rPr>
                <w:rStyle w:val="Hyperlink"/>
                <w:noProof/>
              </w:rPr>
              <w:t>Course Schedule</w:t>
            </w:r>
            <w:r>
              <w:rPr>
                <w:noProof/>
                <w:webHidden/>
              </w:rPr>
              <w:tab/>
            </w:r>
            <w:r>
              <w:rPr>
                <w:noProof/>
                <w:webHidden/>
              </w:rPr>
              <w:fldChar w:fldCharType="begin"/>
            </w:r>
            <w:r>
              <w:rPr>
                <w:noProof/>
                <w:webHidden/>
              </w:rPr>
              <w:instrText xml:space="preserve"> PAGEREF _Toc170363213 \h </w:instrText>
            </w:r>
            <w:r>
              <w:rPr>
                <w:noProof/>
                <w:webHidden/>
              </w:rPr>
            </w:r>
            <w:r>
              <w:rPr>
                <w:noProof/>
                <w:webHidden/>
              </w:rPr>
              <w:fldChar w:fldCharType="separate"/>
            </w:r>
            <w:r>
              <w:rPr>
                <w:noProof/>
                <w:webHidden/>
              </w:rPr>
              <w:t>4</w:t>
            </w:r>
            <w:r>
              <w:rPr>
                <w:noProof/>
                <w:webHidden/>
              </w:rPr>
              <w:fldChar w:fldCharType="end"/>
            </w:r>
          </w:hyperlink>
        </w:p>
        <w:p w14:paraId="426DCCB9" w14:textId="743A0E2C"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14" w:history="1">
            <w:r w:rsidRPr="00CD74A1">
              <w:rPr>
                <w:rStyle w:val="Hyperlink"/>
                <w:noProof/>
              </w:rPr>
              <w:t>Academic Integrity</w:t>
            </w:r>
            <w:r>
              <w:rPr>
                <w:noProof/>
                <w:webHidden/>
              </w:rPr>
              <w:tab/>
            </w:r>
            <w:r>
              <w:rPr>
                <w:noProof/>
                <w:webHidden/>
              </w:rPr>
              <w:fldChar w:fldCharType="begin"/>
            </w:r>
            <w:r>
              <w:rPr>
                <w:noProof/>
                <w:webHidden/>
              </w:rPr>
              <w:instrText xml:space="preserve"> PAGEREF _Toc170363214 \h </w:instrText>
            </w:r>
            <w:r>
              <w:rPr>
                <w:noProof/>
                <w:webHidden/>
              </w:rPr>
            </w:r>
            <w:r>
              <w:rPr>
                <w:noProof/>
                <w:webHidden/>
              </w:rPr>
              <w:fldChar w:fldCharType="separate"/>
            </w:r>
            <w:r>
              <w:rPr>
                <w:noProof/>
                <w:webHidden/>
              </w:rPr>
              <w:t>8</w:t>
            </w:r>
            <w:r>
              <w:rPr>
                <w:noProof/>
                <w:webHidden/>
              </w:rPr>
              <w:fldChar w:fldCharType="end"/>
            </w:r>
          </w:hyperlink>
        </w:p>
        <w:p w14:paraId="0953B21F" w14:textId="57641FDA"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15" w:history="1">
            <w:r w:rsidRPr="00CD74A1">
              <w:rPr>
                <w:rStyle w:val="Hyperlink"/>
                <w:noProof/>
              </w:rPr>
              <w:t>Assignment Creativity</w:t>
            </w:r>
            <w:r>
              <w:rPr>
                <w:noProof/>
                <w:webHidden/>
              </w:rPr>
              <w:tab/>
            </w:r>
            <w:r>
              <w:rPr>
                <w:noProof/>
                <w:webHidden/>
              </w:rPr>
              <w:fldChar w:fldCharType="begin"/>
            </w:r>
            <w:r>
              <w:rPr>
                <w:noProof/>
                <w:webHidden/>
              </w:rPr>
              <w:instrText xml:space="preserve"> PAGEREF _Toc170363215 \h </w:instrText>
            </w:r>
            <w:r>
              <w:rPr>
                <w:noProof/>
                <w:webHidden/>
              </w:rPr>
            </w:r>
            <w:r>
              <w:rPr>
                <w:noProof/>
                <w:webHidden/>
              </w:rPr>
              <w:fldChar w:fldCharType="separate"/>
            </w:r>
            <w:r>
              <w:rPr>
                <w:noProof/>
                <w:webHidden/>
              </w:rPr>
              <w:t>8</w:t>
            </w:r>
            <w:r>
              <w:rPr>
                <w:noProof/>
                <w:webHidden/>
              </w:rPr>
              <w:fldChar w:fldCharType="end"/>
            </w:r>
          </w:hyperlink>
        </w:p>
        <w:p w14:paraId="6AE50BBA" w14:textId="6969912E" w:rsidR="00171660" w:rsidRDefault="00171660">
          <w:pPr>
            <w:pStyle w:val="TOC1"/>
            <w:tabs>
              <w:tab w:val="right" w:leader="dot" w:pos="9350"/>
            </w:tabs>
            <w:rPr>
              <w:rFonts w:asciiTheme="minorHAnsi" w:eastAsiaTheme="minorEastAsia" w:hAnsiTheme="minorHAnsi" w:cstheme="minorBidi"/>
              <w:noProof/>
              <w:kern w:val="2"/>
              <w:sz w:val="24"/>
              <w14:ligatures w14:val="standardContextual"/>
            </w:rPr>
          </w:pPr>
          <w:hyperlink w:anchor="_Toc170363216" w:history="1">
            <w:r w:rsidRPr="00CD74A1">
              <w:rPr>
                <w:rStyle w:val="Hyperlink"/>
                <w:noProof/>
              </w:rPr>
              <w:t>WNCC Master Syllabus Contents</w:t>
            </w:r>
            <w:r>
              <w:rPr>
                <w:noProof/>
                <w:webHidden/>
              </w:rPr>
              <w:tab/>
            </w:r>
            <w:r>
              <w:rPr>
                <w:noProof/>
                <w:webHidden/>
              </w:rPr>
              <w:fldChar w:fldCharType="begin"/>
            </w:r>
            <w:r>
              <w:rPr>
                <w:noProof/>
                <w:webHidden/>
              </w:rPr>
              <w:instrText xml:space="preserve"> PAGEREF _Toc170363216 \h </w:instrText>
            </w:r>
            <w:r>
              <w:rPr>
                <w:noProof/>
                <w:webHidden/>
              </w:rPr>
            </w:r>
            <w:r>
              <w:rPr>
                <w:noProof/>
                <w:webHidden/>
              </w:rPr>
              <w:fldChar w:fldCharType="separate"/>
            </w:r>
            <w:r>
              <w:rPr>
                <w:noProof/>
                <w:webHidden/>
              </w:rPr>
              <w:t>8</w:t>
            </w:r>
            <w:r>
              <w:rPr>
                <w:noProof/>
                <w:webHidden/>
              </w:rPr>
              <w:fldChar w:fldCharType="end"/>
            </w:r>
          </w:hyperlink>
        </w:p>
        <w:p w14:paraId="39674A1E" w14:textId="6FFFCECF" w:rsidR="0010473A" w:rsidRDefault="0010473A">
          <w:r>
            <w:rPr>
              <w:b/>
              <w:bCs/>
              <w:noProof/>
            </w:rPr>
            <w:fldChar w:fldCharType="end"/>
          </w:r>
        </w:p>
      </w:sdtContent>
    </w:sdt>
    <w:p w14:paraId="19CE2488" w14:textId="3BD39B51" w:rsidR="00CC292C" w:rsidRPr="0015253B" w:rsidRDefault="00CC292C" w:rsidP="000812BE">
      <w:pPr>
        <w:rPr>
          <w:rFonts w:ascii="Arial Black" w:hAnsi="Arial Black"/>
          <w:sz w:val="28"/>
          <w:szCs w:val="36"/>
        </w:rPr>
      </w:pPr>
      <w:r w:rsidRPr="0015253B">
        <w:rPr>
          <w:rFonts w:ascii="Arial Black" w:hAnsi="Arial Black"/>
          <w:sz w:val="28"/>
          <w:szCs w:val="36"/>
        </w:rPr>
        <w:t>Keys to Success: Show Up, Work Hard, Ask for Help</w:t>
      </w:r>
    </w:p>
    <w:p w14:paraId="145C255D" w14:textId="4370B719" w:rsidR="00500B5C" w:rsidRPr="00500B5C" w:rsidRDefault="00E405B3" w:rsidP="000812BE">
      <w:pPr>
        <w:pStyle w:val="Heading1"/>
      </w:pPr>
      <w:bookmarkStart w:id="1" w:name="_Toc170363206"/>
      <w:r>
        <w:rPr>
          <w:noProof/>
        </w:rPr>
        <w:drawing>
          <wp:anchor distT="0" distB="0" distL="114300" distR="114300" simplePos="0" relativeHeight="251658240" behindDoc="0" locked="0" layoutInCell="1" allowOverlap="1" wp14:anchorId="4B09A574" wp14:editId="2F15C837">
            <wp:simplePos x="0" y="0"/>
            <wp:positionH relativeFrom="margin">
              <wp:align>left</wp:align>
            </wp:positionH>
            <wp:positionV relativeFrom="paragraph">
              <wp:posOffset>0</wp:posOffset>
            </wp:positionV>
            <wp:extent cx="1543050" cy="1543050"/>
            <wp:effectExtent l="0" t="0" r="0" b="0"/>
            <wp:wrapSquare wrapText="bothSides"/>
            <wp:docPr id="1" name="Picture 1" descr="A picture containing person, person, o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Small2018.jpg"/>
                    <pic:cNvPicPr/>
                  </pic:nvPicPr>
                  <pic:blipFill>
                    <a:blip r:embed="rId8">
                      <a:extLst>
                        <a:ext uri="{28A0092B-C50C-407E-A947-70E740481C1C}">
                          <a14:useLocalDpi xmlns:a14="http://schemas.microsoft.com/office/drawing/2010/main" val="0"/>
                        </a:ext>
                      </a:extLst>
                    </a:blip>
                    <a:stretch>
                      <a:fillRect/>
                    </a:stretch>
                  </pic:blipFill>
                  <pic:spPr>
                    <a:xfrm>
                      <a:off x="0" y="0"/>
                      <a:ext cx="1543159" cy="1543159"/>
                    </a:xfrm>
                    <a:prstGeom prst="rect">
                      <a:avLst/>
                    </a:prstGeom>
                  </pic:spPr>
                </pic:pic>
              </a:graphicData>
            </a:graphic>
            <wp14:sizeRelH relativeFrom="margin">
              <wp14:pctWidth>0</wp14:pctWidth>
            </wp14:sizeRelH>
            <wp14:sizeRelV relativeFrom="margin">
              <wp14:pctHeight>0</wp14:pctHeight>
            </wp14:sizeRelV>
          </wp:anchor>
        </w:drawing>
      </w:r>
      <w:r w:rsidR="00500B5C" w:rsidRPr="00500B5C">
        <w:t>Your Instructor</w:t>
      </w:r>
      <w:bookmarkEnd w:id="1"/>
    </w:p>
    <w:p w14:paraId="2E121DDA" w14:textId="77777777" w:rsidR="00500B5C" w:rsidRPr="00500B5C" w:rsidRDefault="00500B5C" w:rsidP="00500B5C">
      <w:pPr>
        <w:rPr>
          <w:b/>
        </w:rPr>
      </w:pPr>
      <w:r w:rsidRPr="00500B5C">
        <w:rPr>
          <w:b/>
        </w:rPr>
        <w:t>William A Loring</w:t>
      </w:r>
    </w:p>
    <w:p w14:paraId="08100F76" w14:textId="77777777" w:rsidR="00500B5C" w:rsidRPr="00500B5C" w:rsidRDefault="00500B5C" w:rsidP="00500B5C">
      <w:r w:rsidRPr="00500B5C">
        <w:rPr>
          <w:b/>
        </w:rPr>
        <w:t>Mailing Address:</w:t>
      </w:r>
      <w:r w:rsidRPr="00500B5C">
        <w:t xml:space="preserve"> 1601 E 27th St, Scottsbluff, NE 69361</w:t>
      </w:r>
    </w:p>
    <w:p w14:paraId="6B2DDE7B" w14:textId="6BC16C9C" w:rsidR="00500B5C" w:rsidRPr="00500B5C" w:rsidRDefault="00500B5C" w:rsidP="00500B5C">
      <w:r w:rsidRPr="00500B5C">
        <w:rPr>
          <w:b/>
        </w:rPr>
        <w:t>Scottsbluff Office:</w:t>
      </w:r>
      <w:r w:rsidRPr="00500B5C">
        <w:t xml:space="preserve"> Room </w:t>
      </w:r>
      <w:r w:rsidR="00F8424C">
        <w:t>B7F</w:t>
      </w:r>
      <w:r w:rsidRPr="00500B5C">
        <w:t xml:space="preserve"> Office Phone: 308.635.6163</w:t>
      </w:r>
    </w:p>
    <w:p w14:paraId="59BD12DD" w14:textId="4620A77A" w:rsidR="00500B5C" w:rsidRPr="00500B5C" w:rsidRDefault="00500B5C" w:rsidP="00500B5C">
      <w:pPr>
        <w:rPr>
          <w:b/>
        </w:rPr>
      </w:pPr>
      <w:r w:rsidRPr="00500B5C">
        <w:rPr>
          <w:b/>
        </w:rPr>
        <w:t xml:space="preserve">E-mail: </w:t>
      </w:r>
      <w:hyperlink r:id="rId9" w:history="1">
        <w:r w:rsidRPr="00500B5C">
          <w:rPr>
            <w:color w:val="0000FF"/>
            <w:u w:val="single"/>
          </w:rPr>
          <w:t>loringw@wncc.edu</w:t>
        </w:r>
      </w:hyperlink>
      <w:r w:rsidRPr="00500B5C">
        <w:t xml:space="preserve"> (Preferred contact method)</w:t>
      </w:r>
    </w:p>
    <w:p w14:paraId="3A38F63E" w14:textId="03368741" w:rsidR="007A20F6" w:rsidRPr="00500B5C" w:rsidRDefault="007A20F6" w:rsidP="007A20F6">
      <w:r w:rsidRPr="00500B5C">
        <w:rPr>
          <w:b/>
        </w:rPr>
        <w:t>Scottsbluff Office Hours:</w:t>
      </w:r>
      <w:r>
        <w:t xml:space="preserve"> MW 1-2 pm, </w:t>
      </w:r>
      <w:r w:rsidRPr="00500B5C">
        <w:t>TTh 1</w:t>
      </w:r>
      <w:r>
        <w:t>0</w:t>
      </w:r>
      <w:r w:rsidRPr="00500B5C">
        <w:t>-</w:t>
      </w:r>
      <w:r>
        <w:t>11</w:t>
      </w:r>
      <w:r w:rsidRPr="00500B5C">
        <w:t xml:space="preserve"> </w:t>
      </w:r>
      <w:r>
        <w:t>a</w:t>
      </w:r>
      <w:r w:rsidRPr="00500B5C">
        <w:t>m</w:t>
      </w:r>
      <w:r>
        <w:t xml:space="preserve"> </w:t>
      </w:r>
      <w:r w:rsidRPr="00500B5C">
        <w:t>or by appointment</w:t>
      </w:r>
    </w:p>
    <w:p w14:paraId="513C868F" w14:textId="56F23FDC" w:rsidR="00500B5C" w:rsidRPr="00500B5C" w:rsidRDefault="007A20F6" w:rsidP="007A20F6">
      <w:r w:rsidRPr="00500B5C">
        <w:rPr>
          <w:b/>
        </w:rPr>
        <w:t>Online Office Hours:</w:t>
      </w:r>
      <w:r w:rsidRPr="00500B5C">
        <w:t xml:space="preserve"> By appointment</w:t>
      </w:r>
      <w:r>
        <w:t xml:space="preserve">: </w:t>
      </w:r>
      <w:hyperlink r:id="rId10" w:history="1">
        <w:r w:rsidRPr="0002410E">
          <w:rPr>
            <w:rStyle w:val="Hyperlink"/>
          </w:rPr>
          <w:t>www.calendly.com/loringw</w:t>
        </w:r>
      </w:hyperlink>
    </w:p>
    <w:p w14:paraId="1A02FA10" w14:textId="77777777" w:rsidR="00500B5C" w:rsidRPr="00500B5C" w:rsidRDefault="00500B5C" w:rsidP="00500B5C">
      <w:r w:rsidRPr="00500B5C">
        <w:t xml:space="preserve">“There are no stupid questions. Ask questions whenever something isn’t completely clear. </w:t>
      </w:r>
      <w:r w:rsidRPr="00500B5C">
        <w:br/>
        <w:t>You can’t remember what you don’t understand.”</w:t>
      </w:r>
    </w:p>
    <w:p w14:paraId="7F3FF0AE" w14:textId="77777777" w:rsidR="00F61E6D" w:rsidRDefault="00500B5C" w:rsidP="00500B5C">
      <w:r w:rsidRPr="00500B5C">
        <w:lastRenderedPageBreak/>
        <w:t>Tolerate chaos, uncertainty, and vagueness. “Figuring it out” is part of learning.</w:t>
      </w:r>
    </w:p>
    <w:p w14:paraId="03741C63" w14:textId="77777777" w:rsidR="00521B55" w:rsidRDefault="00521B55" w:rsidP="00521B55">
      <w:pPr>
        <w:pStyle w:val="Heading1"/>
      </w:pPr>
      <w:bookmarkStart w:id="2" w:name="_Toc61589304"/>
      <w:bookmarkStart w:id="3" w:name="_Toc170363207"/>
      <w:r>
        <w:t>Class Meeting Times</w:t>
      </w:r>
      <w:bookmarkEnd w:id="2"/>
      <w:bookmarkEnd w:id="3"/>
    </w:p>
    <w:p w14:paraId="1871BCC9" w14:textId="77777777" w:rsidR="00521B55" w:rsidRDefault="00521B55" w:rsidP="008253EF">
      <w:pPr>
        <w:pStyle w:val="ListParagraph"/>
        <w:numPr>
          <w:ilvl w:val="0"/>
          <w:numId w:val="5"/>
        </w:numPr>
      </w:pPr>
      <w:r>
        <w:rPr>
          <w:b/>
          <w:bCs/>
        </w:rPr>
        <w:t>Face to Face Class Location:</w:t>
      </w:r>
      <w:r>
        <w:t xml:space="preserve"> Scottsbluff Campus, Room D1</w:t>
      </w:r>
    </w:p>
    <w:p w14:paraId="06B46AAB" w14:textId="0D8C3271" w:rsidR="00521B55" w:rsidRDefault="00521B55" w:rsidP="008253EF">
      <w:pPr>
        <w:pStyle w:val="ListParagraph"/>
        <w:numPr>
          <w:ilvl w:val="0"/>
          <w:numId w:val="5"/>
        </w:numPr>
      </w:pPr>
      <w:r>
        <w:rPr>
          <w:b/>
          <w:bCs/>
        </w:rPr>
        <w:t>Scheduled Online Location:</w:t>
      </w:r>
      <w:r>
        <w:t xml:space="preserve"> Zoom link in Blackboard</w:t>
      </w:r>
    </w:p>
    <w:p w14:paraId="15B8F264" w14:textId="09A1D0F1" w:rsidR="002E0F52" w:rsidRPr="00C24644" w:rsidRDefault="002E0F52" w:rsidP="008253EF">
      <w:pPr>
        <w:pStyle w:val="ListParagraph"/>
        <w:numPr>
          <w:ilvl w:val="0"/>
          <w:numId w:val="5"/>
        </w:numPr>
      </w:pPr>
      <w:r w:rsidRPr="00521B55">
        <w:rPr>
          <w:b/>
          <w:bCs/>
        </w:rPr>
        <w:t>Time:</w:t>
      </w:r>
      <w:r>
        <w:t xml:space="preserve"> </w:t>
      </w:r>
      <w:r w:rsidR="00FA78B9">
        <w:t>Tue</w:t>
      </w:r>
      <w:r>
        <w:t xml:space="preserve">, </w:t>
      </w:r>
      <w:r w:rsidR="00CE19B5">
        <w:t>8</w:t>
      </w:r>
      <w:r w:rsidR="009E38CD">
        <w:t>:</w:t>
      </w:r>
      <w:r w:rsidR="002E4C5B">
        <w:t>0</w:t>
      </w:r>
      <w:r w:rsidR="009E38CD">
        <w:t>0-</w:t>
      </w:r>
      <w:r w:rsidR="00CE19B5">
        <w:t>9</w:t>
      </w:r>
      <w:r>
        <w:t>:</w:t>
      </w:r>
      <w:r w:rsidR="00CE19B5">
        <w:t>15</w:t>
      </w:r>
      <w:r w:rsidR="009D2709">
        <w:t xml:space="preserve"> </w:t>
      </w:r>
      <w:r w:rsidR="00CE19B5">
        <w:t>a</w:t>
      </w:r>
      <w:r w:rsidR="009D2709">
        <w:t>m</w:t>
      </w:r>
    </w:p>
    <w:p w14:paraId="4553B043" w14:textId="77777777" w:rsidR="002E0F52" w:rsidRDefault="002E0F52" w:rsidP="008F2A06">
      <w:pPr>
        <w:pStyle w:val="Heading1"/>
      </w:pPr>
      <w:bookmarkStart w:id="4" w:name="_Toc170363208"/>
      <w:r>
        <w:t>Catalog Description</w:t>
      </w:r>
      <w:bookmarkEnd w:id="4"/>
    </w:p>
    <w:p w14:paraId="0BA92CB8" w14:textId="3B63E5B0" w:rsidR="00F202ED" w:rsidRDefault="00BB75B6" w:rsidP="00F202ED">
      <w:r w:rsidRPr="00BB75B6">
        <w:t>This course provides an in-depth understanding of how to effectively protect computer networks. Students learn the tools of penetration testing and network defense methodologies used by ethical hackers. The course provides a thorough discussion of what and who an ethical hacker is and how important they are in protecting corporate and government data from cyber-attacks. The course shows how to find and research updated computer security resources that describe new vulnerabilities and innovative methods to protect networks.</w:t>
      </w:r>
    </w:p>
    <w:p w14:paraId="6096D23C" w14:textId="77777777" w:rsidR="00F75D5C" w:rsidRDefault="00F75D5C" w:rsidP="0063788A">
      <w:r>
        <w:t>3.0 semester hours</w:t>
      </w:r>
    </w:p>
    <w:p w14:paraId="150C2A1B" w14:textId="77777777" w:rsidR="002E0F52" w:rsidRDefault="004D5C97" w:rsidP="0063788A">
      <w:r>
        <w:t>(3/45/0/0/0/0</w:t>
      </w:r>
      <w:r w:rsidR="002E0F52">
        <w:t>)</w:t>
      </w:r>
      <w:r w:rsidRPr="004D5C97">
        <w:rPr>
          <w:vertAlign w:val="superscript"/>
        </w:rPr>
        <w:t xml:space="preserve"> </w:t>
      </w:r>
      <w:r>
        <w:rPr>
          <w:vertAlign w:val="superscript"/>
        </w:rPr>
        <w:t>See Figure 1</w:t>
      </w:r>
    </w:p>
    <w:p w14:paraId="590C38A2" w14:textId="1F53A688" w:rsidR="004603FC" w:rsidRDefault="003A4BE4" w:rsidP="004603FC">
      <w:pPr>
        <w:pStyle w:val="Heading1"/>
      </w:pPr>
      <w:bookmarkStart w:id="5" w:name="_Toc170363209"/>
      <w:r>
        <w:t>Course Objectives</w:t>
      </w:r>
      <w:bookmarkEnd w:id="5"/>
    </w:p>
    <w:p w14:paraId="44E593D1" w14:textId="77777777" w:rsidR="004603FC" w:rsidRDefault="004603FC" w:rsidP="004603FC">
      <w:r>
        <w:t>Using this course as an instructional medium, the instructor will:</w:t>
      </w:r>
    </w:p>
    <w:p w14:paraId="36648128" w14:textId="44648163" w:rsidR="004603FC" w:rsidRDefault="004603FC" w:rsidP="008253EF">
      <w:pPr>
        <w:pStyle w:val="ListParagraph"/>
        <w:numPr>
          <w:ilvl w:val="0"/>
          <w:numId w:val="7"/>
        </w:numPr>
      </w:pPr>
      <w:r>
        <w:t>Define and explain common computer, network, security, penetration testing, and ethical terms and concepts.</w:t>
      </w:r>
    </w:p>
    <w:p w14:paraId="48BBB944" w14:textId="7A84A50C" w:rsidR="004603FC" w:rsidRDefault="004603FC" w:rsidP="008253EF">
      <w:pPr>
        <w:pStyle w:val="ListParagraph"/>
        <w:numPr>
          <w:ilvl w:val="0"/>
          <w:numId w:val="7"/>
        </w:numPr>
      </w:pPr>
      <w:r>
        <w:t>Explain the role of security, risk mitigation, penetration testing, and network defense in a network environment.</w:t>
      </w:r>
    </w:p>
    <w:p w14:paraId="64BF4875" w14:textId="5EC2F13A" w:rsidR="004603FC" w:rsidRDefault="004603FC" w:rsidP="008253EF">
      <w:pPr>
        <w:pStyle w:val="ListParagraph"/>
        <w:numPr>
          <w:ilvl w:val="0"/>
          <w:numId w:val="7"/>
        </w:numPr>
      </w:pPr>
      <w:r>
        <w:t>Explain and give examples of how to prepare, document, and perform ethical penetration testing and network defense.</w:t>
      </w:r>
    </w:p>
    <w:p w14:paraId="194B99C8" w14:textId="78AE632F" w:rsidR="004603FC" w:rsidRDefault="004603FC" w:rsidP="008253EF">
      <w:pPr>
        <w:pStyle w:val="ListParagraph"/>
        <w:numPr>
          <w:ilvl w:val="0"/>
          <w:numId w:val="7"/>
        </w:numPr>
      </w:pPr>
      <w:r>
        <w:t>Show and demonstrate how to penetrate, test, and remediate a network in an ethical manner.</w:t>
      </w:r>
    </w:p>
    <w:p w14:paraId="04574901" w14:textId="354BA111" w:rsidR="004603FC" w:rsidRDefault="004603FC" w:rsidP="008253EF">
      <w:pPr>
        <w:pStyle w:val="ListParagraph"/>
        <w:numPr>
          <w:ilvl w:val="0"/>
          <w:numId w:val="7"/>
        </w:numPr>
      </w:pPr>
      <w:r>
        <w:t>Explain and demonstrate how to prepare a vulnerability assessment and network defense.</w:t>
      </w:r>
    </w:p>
    <w:p w14:paraId="23985972" w14:textId="3CEE1EA6" w:rsidR="004603FC" w:rsidRDefault="004603FC" w:rsidP="008253EF">
      <w:pPr>
        <w:pStyle w:val="ListParagraph"/>
        <w:numPr>
          <w:ilvl w:val="0"/>
          <w:numId w:val="7"/>
        </w:numPr>
      </w:pPr>
      <w:r>
        <w:t>Model self-directed and lifelong learning.</w:t>
      </w:r>
    </w:p>
    <w:p w14:paraId="26AC3917" w14:textId="6221BF3A" w:rsidR="004603FC" w:rsidRPr="004603FC" w:rsidRDefault="004603FC" w:rsidP="004603FC">
      <w:pPr>
        <w:pStyle w:val="Heading1"/>
      </w:pPr>
      <w:bookmarkStart w:id="6" w:name="_Toc170363210"/>
      <w:r w:rsidRPr="004603FC">
        <w:lastRenderedPageBreak/>
        <w:t>Student Learning Outcomes</w:t>
      </w:r>
      <w:bookmarkEnd w:id="6"/>
    </w:p>
    <w:p w14:paraId="3816F68E" w14:textId="77777777" w:rsidR="004603FC" w:rsidRDefault="004603FC" w:rsidP="004603FC">
      <w:r>
        <w:t>Upon completion of this course, the student will be able to:</w:t>
      </w:r>
    </w:p>
    <w:p w14:paraId="63FD7F33" w14:textId="252BA6D1" w:rsidR="004603FC" w:rsidRDefault="004603FC" w:rsidP="008253EF">
      <w:pPr>
        <w:pStyle w:val="ListParagraph"/>
        <w:numPr>
          <w:ilvl w:val="0"/>
          <w:numId w:val="8"/>
        </w:numPr>
      </w:pPr>
      <w:r>
        <w:t>Recognize and define computer, network, security, penetration testing, ethical terms, and concepts. [GE 1, 2; INFO 4]</w:t>
      </w:r>
    </w:p>
    <w:p w14:paraId="0F05AAA9" w14:textId="3F51E63F" w:rsidR="004603FC" w:rsidRDefault="004603FC" w:rsidP="008253EF">
      <w:pPr>
        <w:pStyle w:val="ListParagraph"/>
        <w:numPr>
          <w:ilvl w:val="0"/>
          <w:numId w:val="8"/>
        </w:numPr>
      </w:pPr>
      <w:r>
        <w:t>Explain the role of security, risk mitigation, penetration testing, and network defense in a network environment. [GE: 1, 2; INFO 4]</w:t>
      </w:r>
    </w:p>
    <w:p w14:paraId="6770D4C8" w14:textId="365EE84B" w:rsidR="004603FC" w:rsidRDefault="004603FC" w:rsidP="008253EF">
      <w:pPr>
        <w:pStyle w:val="ListParagraph"/>
        <w:numPr>
          <w:ilvl w:val="0"/>
          <w:numId w:val="8"/>
        </w:numPr>
      </w:pPr>
      <w:r>
        <w:t>Prepare, document, and perform ethical penetration testing and network defense in an ethical manner. [GE 1, 2: INFO 3, 4]</w:t>
      </w:r>
    </w:p>
    <w:p w14:paraId="6E9FF01E" w14:textId="08E2EB0F" w:rsidR="004603FC" w:rsidRDefault="004603FC" w:rsidP="008253EF">
      <w:pPr>
        <w:pStyle w:val="ListParagraph"/>
        <w:numPr>
          <w:ilvl w:val="0"/>
          <w:numId w:val="8"/>
        </w:numPr>
      </w:pPr>
      <w:r>
        <w:t>Explain and demonstrate how to prepare a vulnerability assessment and network defense. [GE 2, 3; INFO 4]</w:t>
      </w:r>
    </w:p>
    <w:p w14:paraId="08CBAB95" w14:textId="2EC8C2E0" w:rsidR="004603FC" w:rsidRDefault="004603FC" w:rsidP="008253EF">
      <w:pPr>
        <w:pStyle w:val="ListParagraph"/>
        <w:numPr>
          <w:ilvl w:val="0"/>
          <w:numId w:val="8"/>
        </w:numPr>
      </w:pPr>
      <w:r>
        <w:t>Explain and demonstrate how to prepare a vulnerability assessment and network defense. [GE 1, 2; INFO 4]</w:t>
      </w:r>
    </w:p>
    <w:p w14:paraId="68B79599" w14:textId="6016C78D" w:rsidR="004603FC" w:rsidRPr="004603FC" w:rsidRDefault="004603FC" w:rsidP="008253EF">
      <w:pPr>
        <w:pStyle w:val="ListParagraph"/>
        <w:numPr>
          <w:ilvl w:val="0"/>
          <w:numId w:val="8"/>
        </w:numPr>
      </w:pPr>
      <w:r>
        <w:t>Self-direct their learning while gaining an ongoing interest in learning more about ethical security defense. [GE 5]</w:t>
      </w:r>
    </w:p>
    <w:p w14:paraId="65DC8514" w14:textId="5D1E267E" w:rsidR="00BA70E9" w:rsidRDefault="00BA70E9" w:rsidP="00BA70E9">
      <w:pPr>
        <w:pStyle w:val="Heading1"/>
      </w:pPr>
      <w:bookmarkStart w:id="7" w:name="_Toc170363211"/>
      <w:r>
        <w:t>Instructional Materials</w:t>
      </w:r>
      <w:bookmarkEnd w:id="7"/>
    </w:p>
    <w:p w14:paraId="10103327" w14:textId="77777777" w:rsidR="00397564" w:rsidRDefault="0015461D" w:rsidP="00397564">
      <w:r w:rsidRPr="0015461D">
        <w:t>Hands-On Ethical Hacking and Network Defense, Simpson-Antill, Cengage Learning, Current Edition</w:t>
      </w:r>
    </w:p>
    <w:p w14:paraId="57EA40F5" w14:textId="688DCBDA" w:rsidR="00034CBC" w:rsidRDefault="00034CBC" w:rsidP="00397564">
      <w:r w:rsidRPr="00393D14">
        <w:t xml:space="preserve">The materials required for this course are included in </w:t>
      </w:r>
      <w:hyperlink r:id="rId11" w:history="1">
        <w:r w:rsidRPr="00393D14">
          <w:rPr>
            <w:rStyle w:val="Hyperlink"/>
          </w:rPr>
          <w:t>Cengage Unlimited</w:t>
        </w:r>
      </w:hyperlink>
      <w:r w:rsidRPr="00393D14">
        <w:t>, a subscription service providing access to ALL Cengage ebooks and digital learning products—over 22,000—for $119.99 per term (extended subscriptions also available). One Cengage Unlimited subscription can be used across all courses where Cengage products are assigned, at no additional cost.</w:t>
      </w:r>
    </w:p>
    <w:p w14:paraId="50CAD809" w14:textId="77777777" w:rsidR="00034CBC" w:rsidRPr="00393D14" w:rsidRDefault="00034CBC" w:rsidP="00034CBC">
      <w:r>
        <w:t>You can also get a print rental for $7.99 and free shipping when you activate Cengage Unlimited.</w:t>
      </w:r>
    </w:p>
    <w:p w14:paraId="10CEB3BA" w14:textId="77777777" w:rsidR="00034CBC" w:rsidRPr="00165FC1" w:rsidRDefault="00034CBC" w:rsidP="00034CBC">
      <w:pPr>
        <w:rPr>
          <w:b/>
        </w:rPr>
      </w:pPr>
      <w:bookmarkStart w:id="8" w:name="_Hlk520365616"/>
      <w:r w:rsidRPr="00165FC1">
        <w:rPr>
          <w:b/>
        </w:rPr>
        <w:t>Required MindTap Access Code</w:t>
      </w:r>
      <w:bookmarkStart w:id="9" w:name="_Hlk520365660"/>
      <w:r>
        <w:rPr>
          <w:b/>
        </w:rPr>
        <w:t xml:space="preserve"> (Includes the eBook and labs)</w:t>
      </w:r>
      <w:bookmarkEnd w:id="9"/>
    </w:p>
    <w:p w14:paraId="64D1B3F8" w14:textId="5FF4CC40" w:rsidR="00034CBC" w:rsidRDefault="00034CBC" w:rsidP="008253EF">
      <w:pPr>
        <w:pStyle w:val="ListParagraph"/>
        <w:numPr>
          <w:ilvl w:val="0"/>
          <w:numId w:val="6"/>
        </w:numPr>
      </w:pPr>
      <w:r>
        <w:t>9780357700037 Cengage Unlimited (4 month access)</w:t>
      </w:r>
    </w:p>
    <w:p w14:paraId="5BF22348" w14:textId="3FCC004D" w:rsidR="00034CBC" w:rsidRPr="00985E75" w:rsidRDefault="00034CBC" w:rsidP="008253EF">
      <w:pPr>
        <w:pStyle w:val="ListParagraph"/>
        <w:numPr>
          <w:ilvl w:val="0"/>
          <w:numId w:val="6"/>
        </w:numPr>
        <w:rPr>
          <w:b/>
        </w:rPr>
      </w:pPr>
      <w:r>
        <w:t>9780357700044 Cengage Unlimited (12 month access)</w:t>
      </w:r>
    </w:p>
    <w:p w14:paraId="73407A76" w14:textId="2BAA9D33" w:rsidR="005A7B47" w:rsidRPr="0053702C" w:rsidRDefault="00034CBC" w:rsidP="008253EF">
      <w:pPr>
        <w:pStyle w:val="ListParagraph"/>
        <w:numPr>
          <w:ilvl w:val="0"/>
          <w:numId w:val="6"/>
        </w:numPr>
      </w:pPr>
      <w:r>
        <w:t>9780357700051 Cengage Unlimited (24 month access)</w:t>
      </w:r>
      <w:bookmarkEnd w:id="8"/>
      <w:r w:rsidR="005A7B47" w:rsidRPr="0053702C">
        <w:t> </w:t>
      </w:r>
    </w:p>
    <w:p w14:paraId="0BA703FF" w14:textId="78AE11BF" w:rsidR="00C9440B" w:rsidRDefault="00535E26" w:rsidP="00C9440B">
      <w:r>
        <w:t xml:space="preserve">The textbook can be purchased at: Cougar Bookstore, Scottsbluff Campus, (308) 635-6066, or online at </w:t>
      </w:r>
      <w:hyperlink r:id="rId12" w:history="1">
        <w:r w:rsidRPr="00783CD4">
          <w:rPr>
            <w:rStyle w:val="Hyperlink"/>
          </w:rPr>
          <w:t>http://bookstore.wncc.edu</w:t>
        </w:r>
      </w:hyperlink>
    </w:p>
    <w:p w14:paraId="2150FC52" w14:textId="77777777" w:rsidR="000B6AB1" w:rsidRDefault="000B6AB1" w:rsidP="00C1185F">
      <w:pPr>
        <w:pStyle w:val="Heading2"/>
      </w:pPr>
      <w:bookmarkStart w:id="10" w:name="_Toc170363212"/>
      <w:r>
        <w:lastRenderedPageBreak/>
        <w:t>Other Materials</w:t>
      </w:r>
      <w:bookmarkEnd w:id="10"/>
    </w:p>
    <w:p w14:paraId="3AEC8F7C" w14:textId="62D74A1F" w:rsidR="00A308F4" w:rsidRDefault="00A308F4" w:rsidP="00545477">
      <w:r>
        <w:t xml:space="preserve">Computer with ability to run </w:t>
      </w:r>
      <w:r w:rsidR="0021293C">
        <w:t>VirtualBox,</w:t>
      </w:r>
      <w:r>
        <w:t xml:space="preserve"> or </w:t>
      </w:r>
      <w:r w:rsidR="00296931">
        <w:t>another</w:t>
      </w:r>
      <w:r>
        <w:t xml:space="preserve"> virtualization software</w:t>
      </w:r>
    </w:p>
    <w:p w14:paraId="2884AA32" w14:textId="37CAE39F" w:rsidR="002E0F52" w:rsidRDefault="002E0F52" w:rsidP="003972E9">
      <w:pPr>
        <w:pStyle w:val="Heading1"/>
      </w:pPr>
      <w:bookmarkStart w:id="11" w:name="_Toc170363213"/>
      <w:r>
        <w:t xml:space="preserve">Course </w:t>
      </w:r>
      <w:r w:rsidR="00180AE8">
        <w:t>Schedule</w:t>
      </w:r>
      <w:bookmarkEnd w:id="11"/>
    </w:p>
    <w:p w14:paraId="0481FCB6" w14:textId="3D40DE97" w:rsidR="002E0F52" w:rsidRPr="00071690" w:rsidRDefault="000A25F3" w:rsidP="003972E9">
      <w:r>
        <w:t>Course content and schedule may change.</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8" w:type="dxa"/>
          <w:left w:w="58" w:type="dxa"/>
          <w:bottom w:w="58" w:type="dxa"/>
          <w:right w:w="58" w:type="dxa"/>
        </w:tblCellMar>
        <w:tblLook w:val="01E0" w:firstRow="1" w:lastRow="1" w:firstColumn="1" w:lastColumn="1" w:noHBand="0" w:noVBand="0"/>
      </w:tblPr>
      <w:tblGrid>
        <w:gridCol w:w="1121"/>
        <w:gridCol w:w="3374"/>
        <w:gridCol w:w="4950"/>
      </w:tblGrid>
      <w:tr w:rsidR="000D5387" w:rsidRPr="00CA3078" w14:paraId="6E677362" w14:textId="77777777" w:rsidTr="000A691B">
        <w:tc>
          <w:tcPr>
            <w:tcW w:w="1121" w:type="dxa"/>
            <w:vAlign w:val="center"/>
          </w:tcPr>
          <w:p w14:paraId="09C87C9B" w14:textId="77777777" w:rsidR="000D5387" w:rsidRPr="000D5387" w:rsidRDefault="000D5387" w:rsidP="000D5387">
            <w:pPr>
              <w:jc w:val="center"/>
              <w:rPr>
                <w:rFonts w:ascii="Arial" w:hAnsi="Arial" w:cs="Arial"/>
                <w:b/>
                <w:bCs/>
                <w:sz w:val="24"/>
                <w:szCs w:val="32"/>
              </w:rPr>
            </w:pPr>
            <w:r w:rsidRPr="000D5387">
              <w:rPr>
                <w:rFonts w:ascii="Arial" w:hAnsi="Arial" w:cs="Arial"/>
                <w:b/>
                <w:bCs/>
                <w:sz w:val="24"/>
                <w:szCs w:val="32"/>
              </w:rPr>
              <w:t>Week</w:t>
            </w:r>
          </w:p>
        </w:tc>
        <w:tc>
          <w:tcPr>
            <w:tcW w:w="3374" w:type="dxa"/>
            <w:tcMar>
              <w:top w:w="115" w:type="dxa"/>
              <w:left w:w="115" w:type="dxa"/>
              <w:bottom w:w="115" w:type="dxa"/>
              <w:right w:w="115" w:type="dxa"/>
            </w:tcMar>
            <w:vAlign w:val="center"/>
          </w:tcPr>
          <w:p w14:paraId="6B60F968" w14:textId="77777777" w:rsidR="000D5387" w:rsidRPr="000D5387" w:rsidRDefault="000D5387" w:rsidP="000D5387">
            <w:pPr>
              <w:jc w:val="center"/>
              <w:rPr>
                <w:rFonts w:ascii="Arial" w:hAnsi="Arial" w:cs="Arial"/>
                <w:b/>
                <w:bCs/>
                <w:sz w:val="24"/>
                <w:szCs w:val="32"/>
              </w:rPr>
            </w:pPr>
            <w:r w:rsidRPr="000D5387">
              <w:rPr>
                <w:rFonts w:ascii="Arial" w:hAnsi="Arial" w:cs="Arial"/>
                <w:b/>
                <w:bCs/>
                <w:sz w:val="24"/>
                <w:szCs w:val="32"/>
              </w:rPr>
              <w:t>Learning Activities</w:t>
            </w:r>
          </w:p>
        </w:tc>
        <w:tc>
          <w:tcPr>
            <w:tcW w:w="4950" w:type="dxa"/>
          </w:tcPr>
          <w:p w14:paraId="024D0658" w14:textId="77777777" w:rsidR="000D5387" w:rsidRPr="000D5387" w:rsidRDefault="000D5387" w:rsidP="000D5387">
            <w:pPr>
              <w:jc w:val="center"/>
              <w:rPr>
                <w:rFonts w:ascii="Arial" w:hAnsi="Arial" w:cs="Arial"/>
                <w:b/>
                <w:bCs/>
                <w:sz w:val="24"/>
                <w:szCs w:val="32"/>
              </w:rPr>
            </w:pPr>
            <w:r w:rsidRPr="000D5387">
              <w:rPr>
                <w:rFonts w:ascii="Arial" w:hAnsi="Arial" w:cs="Arial"/>
                <w:b/>
                <w:bCs/>
                <w:sz w:val="24"/>
                <w:szCs w:val="32"/>
              </w:rPr>
              <w:t>Assignments</w:t>
            </w:r>
          </w:p>
        </w:tc>
      </w:tr>
      <w:tr w:rsidR="008866B7" w:rsidRPr="00CA3078" w14:paraId="5C44FB8C" w14:textId="77777777" w:rsidTr="000A691B">
        <w:tc>
          <w:tcPr>
            <w:tcW w:w="1121" w:type="dxa"/>
          </w:tcPr>
          <w:p w14:paraId="236B4119" w14:textId="77777777" w:rsidR="008866B7" w:rsidRDefault="008866B7" w:rsidP="008866B7">
            <w:pPr>
              <w:pStyle w:val="TableText"/>
            </w:pPr>
            <w:r>
              <w:t>Week 1</w:t>
            </w:r>
          </w:p>
          <w:p w14:paraId="69F04A34" w14:textId="64AD1314" w:rsidR="008866B7" w:rsidRPr="00E24429" w:rsidRDefault="008866B7" w:rsidP="008866B7">
            <w:pPr>
              <w:pStyle w:val="TableText"/>
            </w:pPr>
            <w:r>
              <w:t>01/15 - 01/21</w:t>
            </w:r>
          </w:p>
        </w:tc>
        <w:tc>
          <w:tcPr>
            <w:tcW w:w="3374" w:type="dxa"/>
            <w:tcMar>
              <w:top w:w="115" w:type="dxa"/>
              <w:left w:w="115" w:type="dxa"/>
              <w:bottom w:w="115" w:type="dxa"/>
              <w:right w:w="115" w:type="dxa"/>
            </w:tcMar>
          </w:tcPr>
          <w:p w14:paraId="425B8FA5" w14:textId="77777777" w:rsidR="008866B7" w:rsidRDefault="008866B7" w:rsidP="008866B7">
            <w:pPr>
              <w:pStyle w:val="ListParagraph"/>
              <w:ind w:left="0"/>
            </w:pPr>
            <w:r>
              <w:t>Introduction Discussion</w:t>
            </w:r>
          </w:p>
          <w:p w14:paraId="4DA29637" w14:textId="77777777" w:rsidR="008866B7" w:rsidRDefault="008866B7" w:rsidP="008866B7">
            <w:r>
              <w:t>Introduction to Course</w:t>
            </w:r>
          </w:p>
          <w:p w14:paraId="7BD33D61" w14:textId="7A6D76E3" w:rsidR="008866B7" w:rsidRDefault="008866B7" w:rsidP="008866B7">
            <w:pPr>
              <w:pStyle w:val="ListParagraph"/>
              <w:ind w:left="0"/>
            </w:pPr>
            <w:r>
              <w:t>Chapter 1 Ethical Hacking Overview</w:t>
            </w:r>
          </w:p>
          <w:p w14:paraId="71E6A759" w14:textId="6E10EE45" w:rsidR="008866B7" w:rsidRPr="00B25CB4" w:rsidRDefault="00AC17C4" w:rsidP="008866B7">
            <w:r>
              <w:t>M 8:00-9:15 am:</w:t>
            </w:r>
            <w:r w:rsidR="008866B7">
              <w:br/>
              <w:t>In Person &amp; Online Classroom</w:t>
            </w:r>
          </w:p>
        </w:tc>
        <w:tc>
          <w:tcPr>
            <w:tcW w:w="4950" w:type="dxa"/>
          </w:tcPr>
          <w:p w14:paraId="040B8483" w14:textId="77777777" w:rsidR="008866B7" w:rsidRDefault="008866B7" w:rsidP="008866B7">
            <w:pPr>
              <w:pStyle w:val="ListParagraph"/>
              <w:ind w:left="0"/>
            </w:pPr>
            <w:r>
              <w:t>Getting Started Activities in Blackboard</w:t>
            </w:r>
          </w:p>
          <w:p w14:paraId="36CE26C1" w14:textId="7DBE8C31" w:rsidR="008866B7" w:rsidRDefault="008866B7" w:rsidP="008866B7">
            <w:pPr>
              <w:pStyle w:val="ListParagraph"/>
              <w:ind w:left="0"/>
            </w:pPr>
            <w:r>
              <w:t>Ethical Hacking Pre-Course Assessment</w:t>
            </w:r>
          </w:p>
          <w:p w14:paraId="12153C53" w14:textId="33E4C6B6" w:rsidR="008866B7" w:rsidRDefault="008866B7" w:rsidP="008866B7">
            <w:pPr>
              <w:pStyle w:val="ListParagraph"/>
              <w:ind w:left="0"/>
            </w:pPr>
            <w:r>
              <w:t>Visualize: Introduction to Ethical Hacking</w:t>
            </w:r>
          </w:p>
          <w:p w14:paraId="4199BCE6" w14:textId="77777777" w:rsidR="008866B7" w:rsidRDefault="008866B7" w:rsidP="008866B7">
            <w:pPr>
              <w:pStyle w:val="ListParagraph"/>
              <w:ind w:left="0"/>
            </w:pPr>
            <w:r w:rsidRPr="00F044AF">
              <w:t>Live Virtual Machine Lab Pre-Requisite</w:t>
            </w:r>
          </w:p>
          <w:p w14:paraId="44F5D2D5" w14:textId="4335BC1F" w:rsidR="008866B7" w:rsidRDefault="008866B7" w:rsidP="008866B7">
            <w:pPr>
              <w:pStyle w:val="ListParagraph"/>
              <w:ind w:left="0"/>
            </w:pPr>
            <w:r>
              <w:t xml:space="preserve">Kali Linux </w:t>
            </w:r>
            <w:r w:rsidR="005836FE">
              <w:t>Vir</w:t>
            </w:r>
            <w:r>
              <w:t>tualization</w:t>
            </w:r>
          </w:p>
          <w:p w14:paraId="47F39BB9" w14:textId="12481969" w:rsidR="00A31959" w:rsidRDefault="00A31959" w:rsidP="008866B7">
            <w:pPr>
              <w:pStyle w:val="ListParagraph"/>
              <w:ind w:left="0"/>
            </w:pPr>
            <w:r>
              <w:t>Install Python</w:t>
            </w:r>
          </w:p>
          <w:p w14:paraId="1F68E87E" w14:textId="25A60854" w:rsidR="008866B7" w:rsidRDefault="008866B7" w:rsidP="008866B7">
            <w:pPr>
              <w:pStyle w:val="ListParagraph"/>
              <w:ind w:left="0"/>
            </w:pPr>
            <w:r>
              <w:t>Chapter 1 Quiz</w:t>
            </w:r>
          </w:p>
        </w:tc>
      </w:tr>
      <w:tr w:rsidR="008866B7" w:rsidRPr="00CA3078" w14:paraId="55C3F5E5" w14:textId="77777777" w:rsidTr="00BF5A53">
        <w:trPr>
          <w:cantSplit/>
        </w:trPr>
        <w:tc>
          <w:tcPr>
            <w:tcW w:w="1121" w:type="dxa"/>
          </w:tcPr>
          <w:p w14:paraId="4BD0C803" w14:textId="77777777" w:rsidR="008866B7" w:rsidRDefault="008866B7" w:rsidP="008866B7">
            <w:pPr>
              <w:pStyle w:val="TableText"/>
            </w:pPr>
            <w:r>
              <w:t>Week 2</w:t>
            </w:r>
          </w:p>
          <w:p w14:paraId="5D731335" w14:textId="2395FAED" w:rsidR="008866B7" w:rsidRPr="00491E3A" w:rsidRDefault="008866B7" w:rsidP="008866B7">
            <w:pPr>
              <w:pStyle w:val="TableText"/>
            </w:pPr>
            <w:r>
              <w:t>01/22 - 01/28</w:t>
            </w:r>
          </w:p>
        </w:tc>
        <w:tc>
          <w:tcPr>
            <w:tcW w:w="3374" w:type="dxa"/>
            <w:tcMar>
              <w:top w:w="115" w:type="dxa"/>
              <w:left w:w="115" w:type="dxa"/>
              <w:bottom w:w="115" w:type="dxa"/>
              <w:right w:w="115" w:type="dxa"/>
            </w:tcMar>
          </w:tcPr>
          <w:p w14:paraId="22B4C0EE" w14:textId="34B16E99" w:rsidR="008866B7" w:rsidRDefault="008866B7" w:rsidP="008866B7">
            <w:pPr>
              <w:pStyle w:val="ListParagraph"/>
              <w:ind w:left="0"/>
            </w:pPr>
            <w:r>
              <w:t>Chapter 2 TCP/IP Concepts Review</w:t>
            </w:r>
          </w:p>
          <w:p w14:paraId="1F8E0012" w14:textId="21222D7C" w:rsidR="008866B7" w:rsidRPr="00E3636F" w:rsidRDefault="00AC17C4" w:rsidP="008866B7">
            <w:r>
              <w:t>M 8:00-9:15 am:</w:t>
            </w:r>
            <w:r w:rsidR="008866B7">
              <w:br/>
              <w:t>In Person &amp; Online Classroom</w:t>
            </w:r>
          </w:p>
        </w:tc>
        <w:tc>
          <w:tcPr>
            <w:tcW w:w="4950" w:type="dxa"/>
          </w:tcPr>
          <w:p w14:paraId="0F7C5089" w14:textId="71E5105F" w:rsidR="008866B7" w:rsidRDefault="008866B7" w:rsidP="008866B7">
            <w:pPr>
              <w:pStyle w:val="ListParagraph"/>
              <w:ind w:left="0"/>
            </w:pPr>
            <w:r>
              <w:t xml:space="preserve">Chapter 2 Getting Started with Python </w:t>
            </w:r>
            <w:r w:rsidR="00880BFA">
              <w:t>Activities</w:t>
            </w:r>
            <w:r w:rsidR="00E04649">
              <w:t xml:space="preserve"> (Thu)</w:t>
            </w:r>
          </w:p>
          <w:p w14:paraId="26129076" w14:textId="77777777" w:rsidR="002B1429" w:rsidRDefault="002B1429" w:rsidP="002B1429">
            <w:r>
              <w:t>Windows Virtualization</w:t>
            </w:r>
          </w:p>
          <w:p w14:paraId="313CC620" w14:textId="77777777" w:rsidR="002B1429" w:rsidRDefault="002B1429" w:rsidP="002B1429">
            <w:r>
              <w:t>Lab 3-2: Malware Threats</w:t>
            </w:r>
          </w:p>
          <w:p w14:paraId="4E6CBF1A" w14:textId="77777777" w:rsidR="002B1429" w:rsidRDefault="002B1429" w:rsidP="002B1429">
            <w:r>
              <w:t>Week 2 Linux Projects</w:t>
            </w:r>
          </w:p>
          <w:p w14:paraId="6849C337" w14:textId="3CEC2CDA" w:rsidR="002B1429" w:rsidRDefault="002B1429" w:rsidP="002B1429">
            <w:pPr>
              <w:pStyle w:val="ListParagraph"/>
              <w:ind w:left="0"/>
            </w:pPr>
            <w:r>
              <w:t>1. Arpspoof MITM</w:t>
            </w:r>
          </w:p>
          <w:p w14:paraId="6224C17D" w14:textId="2F0C3893" w:rsidR="008866B7" w:rsidRDefault="008866B7" w:rsidP="008866B7">
            <w:pPr>
              <w:pStyle w:val="ListParagraph"/>
              <w:ind w:left="0"/>
            </w:pPr>
            <w:r>
              <w:t>Chapter 2 Quiz</w:t>
            </w:r>
          </w:p>
        </w:tc>
      </w:tr>
      <w:tr w:rsidR="008866B7" w:rsidRPr="00CA3078" w14:paraId="01CE4F0E" w14:textId="77777777" w:rsidTr="000A691B">
        <w:tc>
          <w:tcPr>
            <w:tcW w:w="1121" w:type="dxa"/>
          </w:tcPr>
          <w:p w14:paraId="55F8A8FE" w14:textId="77777777" w:rsidR="008866B7" w:rsidRDefault="008866B7" w:rsidP="008866B7">
            <w:pPr>
              <w:pStyle w:val="TableText"/>
            </w:pPr>
            <w:r>
              <w:t>Week 3</w:t>
            </w:r>
          </w:p>
          <w:p w14:paraId="59BD3DA3" w14:textId="3F780478" w:rsidR="008866B7" w:rsidRPr="004D665B" w:rsidRDefault="008866B7" w:rsidP="008866B7">
            <w:pPr>
              <w:pStyle w:val="TableText"/>
            </w:pPr>
            <w:r>
              <w:t>01/29 - 02/04</w:t>
            </w:r>
          </w:p>
        </w:tc>
        <w:tc>
          <w:tcPr>
            <w:tcW w:w="3374" w:type="dxa"/>
            <w:tcMar>
              <w:top w:w="115" w:type="dxa"/>
              <w:left w:w="115" w:type="dxa"/>
              <w:bottom w:w="115" w:type="dxa"/>
              <w:right w:w="115" w:type="dxa"/>
            </w:tcMar>
          </w:tcPr>
          <w:p w14:paraId="4BF28230" w14:textId="5642998B" w:rsidR="008866B7" w:rsidRDefault="008866B7" w:rsidP="008866B7">
            <w:r>
              <w:t>Chapter 3 Network and Computer Attacks</w:t>
            </w:r>
          </w:p>
          <w:p w14:paraId="35075D08" w14:textId="79D3A443" w:rsidR="008866B7" w:rsidRDefault="00AC17C4" w:rsidP="008866B7">
            <w:pPr>
              <w:pStyle w:val="ListParagraph"/>
              <w:ind w:left="0"/>
            </w:pPr>
            <w:r>
              <w:t>M 8:00-9:15 am:</w:t>
            </w:r>
            <w:r w:rsidR="008866B7">
              <w:br/>
              <w:t>In Person &amp; Online Classroom</w:t>
            </w:r>
          </w:p>
          <w:p w14:paraId="12EAF769" w14:textId="53CE6049" w:rsidR="008866B7" w:rsidRDefault="009B202E" w:rsidP="008866B7">
            <w:pPr>
              <w:pStyle w:val="ListParagraph"/>
              <w:ind w:left="0"/>
            </w:pPr>
            <w:r>
              <w:lastRenderedPageBreak/>
              <w:t>Think Aloud</w:t>
            </w:r>
          </w:p>
        </w:tc>
        <w:tc>
          <w:tcPr>
            <w:tcW w:w="4950" w:type="dxa"/>
          </w:tcPr>
          <w:p w14:paraId="44C20657" w14:textId="464576A2" w:rsidR="00A86EF5" w:rsidRDefault="00A86EF5" w:rsidP="008866B7">
            <w:r>
              <w:lastRenderedPageBreak/>
              <w:t>Chapter 3 Python Decisions Activities</w:t>
            </w:r>
            <w:r w:rsidR="00E04649">
              <w:t xml:space="preserve"> (Thu)</w:t>
            </w:r>
          </w:p>
          <w:p w14:paraId="09CDAEF3" w14:textId="77777777" w:rsidR="001A5093" w:rsidRDefault="001A5093" w:rsidP="001A5093">
            <w:r>
              <w:t>Lab 4-1: Footprinting and Reconnaissance</w:t>
            </w:r>
          </w:p>
          <w:p w14:paraId="036006B6" w14:textId="77777777" w:rsidR="00FC4AC5" w:rsidRDefault="001A5093" w:rsidP="001A5093">
            <w:pPr>
              <w:pStyle w:val="ListParagraph"/>
              <w:ind w:left="0"/>
            </w:pPr>
            <w:r>
              <w:t>Week 3 Linux Projects</w:t>
            </w:r>
          </w:p>
          <w:p w14:paraId="3C4AAE11" w14:textId="1F14FDF9" w:rsidR="008866B7" w:rsidRDefault="008866B7" w:rsidP="001A5093">
            <w:pPr>
              <w:pStyle w:val="ListParagraph"/>
              <w:ind w:left="0"/>
            </w:pPr>
            <w:r>
              <w:t>Chapter 3 Quiz</w:t>
            </w:r>
          </w:p>
        </w:tc>
      </w:tr>
      <w:tr w:rsidR="008866B7" w:rsidRPr="00CA3078" w14:paraId="4D72AC84" w14:textId="77777777" w:rsidTr="000A691B">
        <w:tc>
          <w:tcPr>
            <w:tcW w:w="1121" w:type="dxa"/>
          </w:tcPr>
          <w:p w14:paraId="76C765DA" w14:textId="77777777" w:rsidR="008866B7" w:rsidRDefault="008866B7" w:rsidP="008866B7">
            <w:pPr>
              <w:pStyle w:val="TableText"/>
            </w:pPr>
            <w:r>
              <w:t>Week 4</w:t>
            </w:r>
          </w:p>
          <w:p w14:paraId="62BB7A3D" w14:textId="5A9B5FFE" w:rsidR="008866B7" w:rsidRPr="00E24429" w:rsidRDefault="008866B7" w:rsidP="008866B7">
            <w:pPr>
              <w:pStyle w:val="TableText"/>
              <w:spacing w:before="240"/>
            </w:pPr>
            <w:r>
              <w:t>02/05 - 02/11</w:t>
            </w:r>
          </w:p>
        </w:tc>
        <w:tc>
          <w:tcPr>
            <w:tcW w:w="3374" w:type="dxa"/>
            <w:tcMar>
              <w:top w:w="115" w:type="dxa"/>
              <w:left w:w="115" w:type="dxa"/>
              <w:bottom w:w="115" w:type="dxa"/>
              <w:right w:w="115" w:type="dxa"/>
            </w:tcMar>
          </w:tcPr>
          <w:p w14:paraId="4D4D722B" w14:textId="3F14AC03" w:rsidR="008866B7" w:rsidRDefault="008866B7" w:rsidP="008866B7">
            <w:r>
              <w:t>Chapter 4 Footprinting and Social Engineering</w:t>
            </w:r>
          </w:p>
          <w:p w14:paraId="4D8FA47F" w14:textId="3210EBB3" w:rsidR="008866B7" w:rsidRDefault="00AC17C4" w:rsidP="008866B7">
            <w:r>
              <w:t>M 8:00-9:15 am:</w:t>
            </w:r>
            <w:r w:rsidR="008866B7">
              <w:br/>
              <w:t>In Person &amp; Online Classroom</w:t>
            </w:r>
          </w:p>
        </w:tc>
        <w:tc>
          <w:tcPr>
            <w:tcW w:w="4950" w:type="dxa"/>
          </w:tcPr>
          <w:p w14:paraId="499DCF14" w14:textId="595D5FB2" w:rsidR="005E3785" w:rsidRDefault="005E3785" w:rsidP="005E3785">
            <w:r>
              <w:t>Chapter 4 Python Loops Activitie</w:t>
            </w:r>
            <w:r w:rsidR="00294ECF">
              <w:t>s</w:t>
            </w:r>
          </w:p>
          <w:p w14:paraId="66BE3CCB" w14:textId="2D24646E" w:rsidR="00294ECF" w:rsidRDefault="00294ECF" w:rsidP="008866B7">
            <w:r>
              <w:t>Python ARP Monitor</w:t>
            </w:r>
          </w:p>
          <w:p w14:paraId="07F480C1" w14:textId="52AA34F3" w:rsidR="008866B7" w:rsidRDefault="008866B7" w:rsidP="008866B7">
            <w:r>
              <w:t>Lab 4-2: Social Engineering Reconnaissance</w:t>
            </w:r>
          </w:p>
          <w:p w14:paraId="4F4C5C95" w14:textId="368670C3" w:rsidR="005E3785" w:rsidRDefault="005E3785" w:rsidP="005E3785">
            <w:r>
              <w:t>Enumerate a Network with Nmap</w:t>
            </w:r>
          </w:p>
          <w:p w14:paraId="6E0151E9" w14:textId="77777777" w:rsidR="00FC4AC5" w:rsidRDefault="005E3785" w:rsidP="005E3785">
            <w:r>
              <w:t>Week 4 Linux Projects</w:t>
            </w:r>
          </w:p>
          <w:p w14:paraId="4855DB97" w14:textId="15EE3203" w:rsidR="008866B7" w:rsidRDefault="008866B7" w:rsidP="005E3785">
            <w:r>
              <w:t>Chapter 4 Quiz</w:t>
            </w:r>
          </w:p>
        </w:tc>
      </w:tr>
      <w:tr w:rsidR="008866B7" w:rsidRPr="00CA3078" w14:paraId="229A3A6B" w14:textId="77777777" w:rsidTr="00E04649">
        <w:trPr>
          <w:cantSplit/>
        </w:trPr>
        <w:tc>
          <w:tcPr>
            <w:tcW w:w="1121" w:type="dxa"/>
          </w:tcPr>
          <w:p w14:paraId="48582195" w14:textId="77777777" w:rsidR="008866B7" w:rsidRDefault="008866B7" w:rsidP="008866B7">
            <w:pPr>
              <w:pStyle w:val="TableText"/>
            </w:pPr>
            <w:r>
              <w:t>Week 5</w:t>
            </w:r>
          </w:p>
          <w:p w14:paraId="43513565" w14:textId="780D2D36" w:rsidR="008866B7" w:rsidRDefault="008866B7" w:rsidP="008866B7">
            <w:pPr>
              <w:pStyle w:val="TableText"/>
            </w:pPr>
            <w:r>
              <w:t>02/12 - 02/18</w:t>
            </w:r>
          </w:p>
        </w:tc>
        <w:tc>
          <w:tcPr>
            <w:tcW w:w="3374" w:type="dxa"/>
            <w:tcMar>
              <w:top w:w="115" w:type="dxa"/>
              <w:left w:w="115" w:type="dxa"/>
              <w:bottom w:w="115" w:type="dxa"/>
              <w:right w:w="115" w:type="dxa"/>
            </w:tcMar>
          </w:tcPr>
          <w:p w14:paraId="1D7A3DAF" w14:textId="070A6B9A" w:rsidR="008866B7" w:rsidRDefault="008866B7" w:rsidP="008866B7">
            <w:r>
              <w:t>Chapter 5 Port Scanning</w:t>
            </w:r>
          </w:p>
          <w:p w14:paraId="7AB910BC" w14:textId="4854CDED" w:rsidR="008866B7" w:rsidRDefault="008866B7" w:rsidP="008866B7">
            <w:r>
              <w:t xml:space="preserve">M </w:t>
            </w:r>
            <w:r w:rsidR="00AC17C4">
              <w:t>8</w:t>
            </w:r>
            <w:r>
              <w:t>:00-</w:t>
            </w:r>
            <w:r w:rsidR="00AC17C4">
              <w:t>9</w:t>
            </w:r>
            <w:r>
              <w:t>:</w:t>
            </w:r>
            <w:r w:rsidR="00AC17C4">
              <w:t>15</w:t>
            </w:r>
            <w:r>
              <w:t xml:space="preserve"> </w:t>
            </w:r>
            <w:r w:rsidR="00AC17C4">
              <w:t>a</w:t>
            </w:r>
            <w:r>
              <w:t>m:</w:t>
            </w:r>
            <w:r>
              <w:br/>
              <w:t>In Person &amp; Online Classroom</w:t>
            </w:r>
          </w:p>
          <w:p w14:paraId="27411870" w14:textId="34DAFF5A" w:rsidR="008866B7" w:rsidRDefault="009B202E" w:rsidP="008866B7">
            <w:r>
              <w:t>Think Aloud</w:t>
            </w:r>
          </w:p>
        </w:tc>
        <w:tc>
          <w:tcPr>
            <w:tcW w:w="4950" w:type="dxa"/>
          </w:tcPr>
          <w:p w14:paraId="717B3486" w14:textId="089E6449" w:rsidR="00EF3344" w:rsidRDefault="00EF3344" w:rsidP="008866B7">
            <w:r>
              <w:t>Chapter 5 Python Functions Activities</w:t>
            </w:r>
            <w:r w:rsidR="00E04649">
              <w:t xml:space="preserve"> (Thu)</w:t>
            </w:r>
          </w:p>
          <w:p w14:paraId="4BE501FF" w14:textId="46602513" w:rsidR="008866B7" w:rsidRDefault="008866B7" w:rsidP="008866B7">
            <w:r>
              <w:t>Lab 5-1: Scanning Networks Part 1</w:t>
            </w:r>
          </w:p>
          <w:p w14:paraId="3B30AE80" w14:textId="77777777" w:rsidR="00380C09" w:rsidRDefault="00380C09" w:rsidP="00380C09">
            <w:r>
              <w:t>Video Assignment: Linux Directories Explained in 100 Seconds</w:t>
            </w:r>
          </w:p>
          <w:p w14:paraId="714B1068" w14:textId="77777777" w:rsidR="00380C09" w:rsidRDefault="00380C09" w:rsidP="00380C09">
            <w:r>
              <w:t>Python Gmail Email</w:t>
            </w:r>
          </w:p>
          <w:p w14:paraId="7DAFEFB3" w14:textId="77777777" w:rsidR="0017060D" w:rsidRDefault="00380C09" w:rsidP="00380C09">
            <w:r>
              <w:t>Python Hashing Tutorial</w:t>
            </w:r>
          </w:p>
          <w:p w14:paraId="74C92743" w14:textId="04414B08" w:rsidR="00CF348C" w:rsidRDefault="00CF348C" w:rsidP="00380C09">
            <w:r>
              <w:t>Week 5 Linux Projects</w:t>
            </w:r>
          </w:p>
          <w:p w14:paraId="7B893862" w14:textId="430A14B4" w:rsidR="008866B7" w:rsidRDefault="008866B7" w:rsidP="00380C09">
            <w:r>
              <w:t>Chapter 5 Quiz</w:t>
            </w:r>
          </w:p>
        </w:tc>
      </w:tr>
      <w:tr w:rsidR="008866B7" w:rsidRPr="00CA3078" w14:paraId="4204456C" w14:textId="77777777" w:rsidTr="000A691B">
        <w:tc>
          <w:tcPr>
            <w:tcW w:w="1121" w:type="dxa"/>
          </w:tcPr>
          <w:p w14:paraId="242CCA51" w14:textId="77777777" w:rsidR="008866B7" w:rsidRDefault="008866B7" w:rsidP="008866B7">
            <w:pPr>
              <w:pStyle w:val="TableText"/>
            </w:pPr>
            <w:r>
              <w:t>Week 6</w:t>
            </w:r>
          </w:p>
          <w:p w14:paraId="11BFE7C0" w14:textId="655A3886" w:rsidR="008866B7" w:rsidRDefault="008866B7" w:rsidP="008866B7">
            <w:pPr>
              <w:pStyle w:val="TableText"/>
            </w:pPr>
            <w:r>
              <w:t>02/19 - 02/25</w:t>
            </w:r>
          </w:p>
        </w:tc>
        <w:tc>
          <w:tcPr>
            <w:tcW w:w="3374" w:type="dxa"/>
            <w:tcMar>
              <w:top w:w="115" w:type="dxa"/>
              <w:left w:w="115" w:type="dxa"/>
              <w:bottom w:w="115" w:type="dxa"/>
              <w:right w:w="115" w:type="dxa"/>
            </w:tcMar>
          </w:tcPr>
          <w:p w14:paraId="0A2A722A" w14:textId="1C872976" w:rsidR="008866B7" w:rsidRDefault="008866B7" w:rsidP="008866B7">
            <w:r>
              <w:t>Chapter 6 Enumeration</w:t>
            </w:r>
          </w:p>
          <w:p w14:paraId="196A7EB1" w14:textId="5A6E57A7" w:rsidR="008866B7" w:rsidRDefault="000775AB" w:rsidP="008866B7">
            <w:r>
              <w:t>M 8:00-9:15 am:</w:t>
            </w:r>
            <w:r w:rsidR="008866B7">
              <w:br/>
              <w:t>In Person &amp; Online Classroom</w:t>
            </w:r>
          </w:p>
        </w:tc>
        <w:tc>
          <w:tcPr>
            <w:tcW w:w="4950" w:type="dxa"/>
          </w:tcPr>
          <w:p w14:paraId="6C18E722" w14:textId="4007DC62" w:rsidR="008866B7" w:rsidRDefault="008866B7" w:rsidP="008866B7">
            <w:r>
              <w:t>Chapter 6 Python Lists</w:t>
            </w:r>
            <w:r w:rsidR="003C344E">
              <w:t xml:space="preserve"> Activities</w:t>
            </w:r>
            <w:r w:rsidR="00E04649">
              <w:t xml:space="preserve"> (Thu)</w:t>
            </w:r>
          </w:p>
          <w:p w14:paraId="03121FA2" w14:textId="77777777" w:rsidR="00ED79A5" w:rsidRDefault="00ED79A5" w:rsidP="00ED79A5">
            <w:r>
              <w:t>Python nmap Scanner</w:t>
            </w:r>
          </w:p>
          <w:p w14:paraId="1DA79373" w14:textId="77777777" w:rsidR="00ED79A5" w:rsidRDefault="00ED79A5" w:rsidP="00ED79A5">
            <w:r>
              <w:t>5. Bettercap Web GUI</w:t>
            </w:r>
          </w:p>
          <w:p w14:paraId="34BBEFDD" w14:textId="40D056C7" w:rsidR="008866B7" w:rsidRDefault="00ED79A5" w:rsidP="00ED79A5">
            <w:r>
              <w:t>Python Email Spoofing</w:t>
            </w:r>
          </w:p>
        </w:tc>
      </w:tr>
      <w:tr w:rsidR="008866B7" w:rsidRPr="00CA3078" w14:paraId="72A3906D" w14:textId="77777777" w:rsidTr="000A691B">
        <w:tc>
          <w:tcPr>
            <w:tcW w:w="1121" w:type="dxa"/>
          </w:tcPr>
          <w:p w14:paraId="55A6B3CA" w14:textId="77777777" w:rsidR="008866B7" w:rsidRDefault="008866B7" w:rsidP="008866B7">
            <w:pPr>
              <w:pStyle w:val="TableText"/>
            </w:pPr>
            <w:r>
              <w:t>Week 7</w:t>
            </w:r>
          </w:p>
          <w:p w14:paraId="38E81FC5" w14:textId="774C3F18" w:rsidR="008866B7" w:rsidRDefault="008866B7" w:rsidP="008866B7">
            <w:pPr>
              <w:pStyle w:val="TableText"/>
            </w:pPr>
            <w:r>
              <w:t>02/26 - 03/03</w:t>
            </w:r>
          </w:p>
        </w:tc>
        <w:tc>
          <w:tcPr>
            <w:tcW w:w="3374" w:type="dxa"/>
            <w:tcMar>
              <w:top w:w="115" w:type="dxa"/>
              <w:left w:w="115" w:type="dxa"/>
              <w:bottom w:w="115" w:type="dxa"/>
              <w:right w:w="115" w:type="dxa"/>
            </w:tcMar>
          </w:tcPr>
          <w:p w14:paraId="3C1792BF" w14:textId="0CA52FE4" w:rsidR="008866B7" w:rsidRDefault="008866B7" w:rsidP="008866B7">
            <w:r>
              <w:t>Chapter 6 Enumeration</w:t>
            </w:r>
          </w:p>
          <w:p w14:paraId="109AB708" w14:textId="761166A1" w:rsidR="008866B7" w:rsidRDefault="000775AB" w:rsidP="008866B7">
            <w:r>
              <w:t>M 8:00-9:15 am:</w:t>
            </w:r>
            <w:r w:rsidR="008866B7">
              <w:br/>
              <w:t>In Person &amp; Online Classroom</w:t>
            </w:r>
          </w:p>
          <w:p w14:paraId="23656562" w14:textId="4AA35A57" w:rsidR="008866B7" w:rsidRDefault="009B202E" w:rsidP="008866B7">
            <w:r>
              <w:t>Think Aloud</w:t>
            </w:r>
          </w:p>
        </w:tc>
        <w:tc>
          <w:tcPr>
            <w:tcW w:w="4950" w:type="dxa"/>
          </w:tcPr>
          <w:p w14:paraId="4D7B5299" w14:textId="77777777" w:rsidR="00EA5E54" w:rsidRDefault="00EA5E54" w:rsidP="00EA5E54">
            <w:r>
              <w:t>Python Chapter 7 OOP Activities (Thu)</w:t>
            </w:r>
          </w:p>
          <w:p w14:paraId="59734655" w14:textId="77777777" w:rsidR="00EA5E54" w:rsidRDefault="00EA5E54" w:rsidP="00EA5E54">
            <w:r>
              <w:t>1. Python Network Scanner with Scapy</w:t>
            </w:r>
          </w:p>
          <w:p w14:paraId="365E0937" w14:textId="77777777" w:rsidR="00EA5E54" w:rsidRDefault="00EA5E54" w:rsidP="00EA5E54">
            <w:r>
              <w:t>6. Wireshark Capture Login Information</w:t>
            </w:r>
          </w:p>
          <w:p w14:paraId="7E9AC632" w14:textId="77777777" w:rsidR="00C92A85" w:rsidRDefault="00EA5E54" w:rsidP="00EA5E54">
            <w:r>
              <w:t>BeEF Client Side Attack</w:t>
            </w:r>
          </w:p>
          <w:p w14:paraId="39C46D82" w14:textId="58639011" w:rsidR="008866B7" w:rsidRDefault="008866B7" w:rsidP="00EA5E54">
            <w:r>
              <w:lastRenderedPageBreak/>
              <w:t>Chapter 6 Quiz</w:t>
            </w:r>
          </w:p>
        </w:tc>
      </w:tr>
      <w:tr w:rsidR="008866B7" w:rsidRPr="00CA3078" w14:paraId="6017992D" w14:textId="77777777" w:rsidTr="00C4152F">
        <w:trPr>
          <w:cantSplit/>
        </w:trPr>
        <w:tc>
          <w:tcPr>
            <w:tcW w:w="1121" w:type="dxa"/>
          </w:tcPr>
          <w:p w14:paraId="5DAEF87A" w14:textId="77777777" w:rsidR="008866B7" w:rsidRDefault="008866B7" w:rsidP="008866B7">
            <w:pPr>
              <w:pStyle w:val="TableText"/>
            </w:pPr>
            <w:r>
              <w:lastRenderedPageBreak/>
              <w:t>Week 8</w:t>
            </w:r>
          </w:p>
          <w:p w14:paraId="07E89B64" w14:textId="4821E817" w:rsidR="008866B7" w:rsidRDefault="008866B7" w:rsidP="008866B7">
            <w:pPr>
              <w:pStyle w:val="TableText"/>
            </w:pPr>
            <w:r>
              <w:t>03/04 -03/</w:t>
            </w:r>
            <w:r w:rsidR="00A35DAC">
              <w:t>08</w:t>
            </w:r>
          </w:p>
        </w:tc>
        <w:tc>
          <w:tcPr>
            <w:tcW w:w="3374" w:type="dxa"/>
            <w:tcMar>
              <w:top w:w="115" w:type="dxa"/>
              <w:left w:w="115" w:type="dxa"/>
              <w:bottom w:w="115" w:type="dxa"/>
              <w:right w:w="115" w:type="dxa"/>
            </w:tcMar>
          </w:tcPr>
          <w:p w14:paraId="019DED20" w14:textId="79703840" w:rsidR="008866B7" w:rsidRDefault="008866B7" w:rsidP="008866B7">
            <w:r>
              <w:t>Chapter 7 Programming for Security Professionals</w:t>
            </w:r>
          </w:p>
          <w:p w14:paraId="229E9508" w14:textId="1FCE3476" w:rsidR="008866B7" w:rsidRDefault="000775AB" w:rsidP="008866B7">
            <w:r>
              <w:t>M 8:00-9:15 am:</w:t>
            </w:r>
            <w:r w:rsidR="008866B7">
              <w:br/>
              <w:t>In Person &amp; Online Classroom</w:t>
            </w:r>
          </w:p>
        </w:tc>
        <w:tc>
          <w:tcPr>
            <w:tcW w:w="4950" w:type="dxa"/>
          </w:tcPr>
          <w:tbl>
            <w:tblPr>
              <w:tblW w:w="7360" w:type="dxa"/>
              <w:tblLayout w:type="fixed"/>
              <w:tblLook w:val="04A0" w:firstRow="1" w:lastRow="0" w:firstColumn="1" w:lastColumn="0" w:noHBand="0" w:noVBand="1"/>
            </w:tblPr>
            <w:tblGrid>
              <w:gridCol w:w="7360"/>
            </w:tblGrid>
            <w:tr w:rsidR="0049656A" w:rsidRPr="0049656A" w14:paraId="64E8349E" w14:textId="77777777" w:rsidTr="0049656A">
              <w:trPr>
                <w:trHeight w:val="300"/>
              </w:trPr>
              <w:tc>
                <w:tcPr>
                  <w:tcW w:w="7360" w:type="dxa"/>
                  <w:tcBorders>
                    <w:top w:val="nil"/>
                    <w:left w:val="nil"/>
                    <w:bottom w:val="nil"/>
                    <w:right w:val="nil"/>
                  </w:tcBorders>
                  <w:shd w:val="clear" w:color="auto" w:fill="auto"/>
                  <w:noWrap/>
                  <w:vAlign w:val="bottom"/>
                  <w:hideMark/>
                </w:tcPr>
                <w:p w14:paraId="4226C88A" w14:textId="77777777" w:rsidR="0049656A" w:rsidRPr="0049656A" w:rsidRDefault="0049656A" w:rsidP="0049656A">
                  <w:pPr>
                    <w:spacing w:before="0" w:after="0" w:line="240" w:lineRule="auto"/>
                    <w:rPr>
                      <w:rFonts w:ascii="Calibri" w:hAnsi="Calibri" w:cs="Calibri"/>
                      <w:color w:val="000000"/>
                      <w:sz w:val="22"/>
                      <w:szCs w:val="22"/>
                    </w:rPr>
                  </w:pPr>
                  <w:r w:rsidRPr="0049656A">
                    <w:rPr>
                      <w:rFonts w:ascii="Calibri" w:hAnsi="Calibri" w:cs="Calibri"/>
                      <w:color w:val="000000"/>
                      <w:sz w:val="22"/>
                      <w:szCs w:val="22"/>
                    </w:rPr>
                    <w:t>7. Detect ARP Spoofing</w:t>
                  </w:r>
                </w:p>
              </w:tc>
            </w:tr>
            <w:tr w:rsidR="0049656A" w:rsidRPr="0049656A" w14:paraId="5861B199" w14:textId="77777777" w:rsidTr="0049656A">
              <w:trPr>
                <w:trHeight w:val="300"/>
              </w:trPr>
              <w:tc>
                <w:tcPr>
                  <w:tcW w:w="7360" w:type="dxa"/>
                  <w:tcBorders>
                    <w:top w:val="nil"/>
                    <w:left w:val="nil"/>
                    <w:bottom w:val="nil"/>
                    <w:right w:val="nil"/>
                  </w:tcBorders>
                  <w:shd w:val="clear" w:color="auto" w:fill="auto"/>
                  <w:noWrap/>
                  <w:vAlign w:val="bottom"/>
                  <w:hideMark/>
                </w:tcPr>
                <w:p w14:paraId="3B376D1C" w14:textId="2CF851AF" w:rsidR="0049656A" w:rsidRPr="0049656A" w:rsidRDefault="003F7F8C" w:rsidP="003F7F8C">
                  <w:r>
                    <w:t>Python Random Word Password Generator</w:t>
                  </w:r>
                </w:p>
              </w:tc>
            </w:tr>
            <w:tr w:rsidR="0049656A" w:rsidRPr="0049656A" w14:paraId="5BC4D0DC" w14:textId="77777777" w:rsidTr="0049656A">
              <w:trPr>
                <w:trHeight w:val="300"/>
              </w:trPr>
              <w:tc>
                <w:tcPr>
                  <w:tcW w:w="7360" w:type="dxa"/>
                  <w:tcBorders>
                    <w:top w:val="nil"/>
                    <w:left w:val="nil"/>
                    <w:bottom w:val="nil"/>
                    <w:right w:val="nil"/>
                  </w:tcBorders>
                  <w:shd w:val="clear" w:color="auto" w:fill="auto"/>
                  <w:noWrap/>
                  <w:vAlign w:val="bottom"/>
                  <w:hideMark/>
                </w:tcPr>
                <w:p w14:paraId="36E72009" w14:textId="77777777" w:rsidR="0049656A" w:rsidRPr="0049656A" w:rsidRDefault="0049656A" w:rsidP="0049656A">
                  <w:pPr>
                    <w:spacing w:before="0" w:after="0" w:line="240" w:lineRule="auto"/>
                    <w:rPr>
                      <w:rFonts w:ascii="Calibri" w:hAnsi="Calibri" w:cs="Calibri"/>
                      <w:color w:val="000000"/>
                      <w:sz w:val="22"/>
                      <w:szCs w:val="22"/>
                    </w:rPr>
                  </w:pPr>
                  <w:r w:rsidRPr="0049656A">
                    <w:rPr>
                      <w:rFonts w:ascii="Calibri" w:hAnsi="Calibri" w:cs="Calibri"/>
                      <w:color w:val="000000"/>
                      <w:sz w:val="22"/>
                      <w:szCs w:val="22"/>
                    </w:rPr>
                    <w:t>2. Python Network Scanner with Scapy</w:t>
                  </w:r>
                </w:p>
              </w:tc>
            </w:tr>
          </w:tbl>
          <w:p w14:paraId="041176AF" w14:textId="340506D7" w:rsidR="008866B7" w:rsidRDefault="008866B7" w:rsidP="008866B7"/>
        </w:tc>
      </w:tr>
      <w:tr w:rsidR="008866B7" w:rsidRPr="00CA3078" w14:paraId="3A69451D" w14:textId="77777777" w:rsidTr="000A691B">
        <w:tc>
          <w:tcPr>
            <w:tcW w:w="1121" w:type="dxa"/>
          </w:tcPr>
          <w:p w14:paraId="5B2A8D06" w14:textId="19E2991F" w:rsidR="008866B7" w:rsidRDefault="008866B7" w:rsidP="008866B7">
            <w:pPr>
              <w:pStyle w:val="TableText"/>
            </w:pPr>
            <w:r w:rsidRPr="000945F9">
              <w:t>03-1</w:t>
            </w:r>
            <w:r>
              <w:t>1</w:t>
            </w:r>
            <w:r w:rsidRPr="000945F9">
              <w:t xml:space="preserve"> – 03-</w:t>
            </w:r>
            <w:r>
              <w:t>17</w:t>
            </w:r>
          </w:p>
        </w:tc>
        <w:tc>
          <w:tcPr>
            <w:tcW w:w="3374" w:type="dxa"/>
            <w:tcMar>
              <w:top w:w="115" w:type="dxa"/>
              <w:left w:w="115" w:type="dxa"/>
              <w:bottom w:w="115" w:type="dxa"/>
              <w:right w:w="115" w:type="dxa"/>
            </w:tcMar>
          </w:tcPr>
          <w:p w14:paraId="0A70FCEB" w14:textId="34CCEE62" w:rsidR="008866B7" w:rsidRDefault="008866B7" w:rsidP="008866B7">
            <w:r>
              <w:t>Spring Break</w:t>
            </w:r>
          </w:p>
        </w:tc>
        <w:tc>
          <w:tcPr>
            <w:tcW w:w="4950" w:type="dxa"/>
          </w:tcPr>
          <w:p w14:paraId="2BA37FC4" w14:textId="77777777" w:rsidR="008866B7" w:rsidRDefault="008866B7" w:rsidP="008866B7"/>
        </w:tc>
      </w:tr>
      <w:tr w:rsidR="008866B7" w:rsidRPr="00CA3078" w14:paraId="15E26E57" w14:textId="77777777" w:rsidTr="000A691B">
        <w:tc>
          <w:tcPr>
            <w:tcW w:w="1121" w:type="dxa"/>
          </w:tcPr>
          <w:p w14:paraId="499BAF5D" w14:textId="77777777" w:rsidR="008866B7" w:rsidRDefault="008866B7" w:rsidP="008866B7">
            <w:pPr>
              <w:pStyle w:val="TableText"/>
            </w:pPr>
            <w:r>
              <w:t>Week 10</w:t>
            </w:r>
          </w:p>
          <w:p w14:paraId="2B10C577" w14:textId="74A36B75" w:rsidR="008866B7" w:rsidRDefault="008866B7" w:rsidP="008866B7">
            <w:pPr>
              <w:pStyle w:val="TableText"/>
            </w:pPr>
            <w:r>
              <w:t>03/18 – 03/24</w:t>
            </w:r>
          </w:p>
        </w:tc>
        <w:tc>
          <w:tcPr>
            <w:tcW w:w="3374" w:type="dxa"/>
            <w:tcMar>
              <w:top w:w="115" w:type="dxa"/>
              <w:left w:w="115" w:type="dxa"/>
              <w:bottom w:w="115" w:type="dxa"/>
              <w:right w:w="115" w:type="dxa"/>
            </w:tcMar>
          </w:tcPr>
          <w:p w14:paraId="3D7421A6" w14:textId="084F9338" w:rsidR="008866B7" w:rsidRDefault="008866B7" w:rsidP="008866B7">
            <w:r>
              <w:t>Chapter 7 Programming for Security Professionals</w:t>
            </w:r>
          </w:p>
          <w:p w14:paraId="70A752AA" w14:textId="7C83E6E6" w:rsidR="008866B7" w:rsidRDefault="000775AB" w:rsidP="008866B7">
            <w:r>
              <w:t>M 8:00-9:15 am:</w:t>
            </w:r>
            <w:r w:rsidR="008866B7">
              <w:br/>
              <w:t>In Person &amp; Online Classroom</w:t>
            </w:r>
          </w:p>
          <w:p w14:paraId="2D2A3566" w14:textId="77395D81" w:rsidR="008866B7" w:rsidRDefault="006301D3" w:rsidP="008866B7">
            <w:r>
              <w:t>Think Aloud</w:t>
            </w:r>
          </w:p>
        </w:tc>
        <w:tc>
          <w:tcPr>
            <w:tcW w:w="4950" w:type="dxa"/>
          </w:tcPr>
          <w:p w14:paraId="3ADAAE6E" w14:textId="66ED7E01" w:rsidR="00027C61" w:rsidRDefault="00027C61" w:rsidP="00027C61">
            <w:r>
              <w:t>Get Started with C++</w:t>
            </w:r>
            <w:r w:rsidR="00E04649">
              <w:t xml:space="preserve"> (Thu)</w:t>
            </w:r>
          </w:p>
          <w:p w14:paraId="47BCDE9D" w14:textId="77777777" w:rsidR="00027C61" w:rsidRDefault="00027C61" w:rsidP="00027C61">
            <w:r>
              <w:t>3. Python Network Scanner with Scapy</w:t>
            </w:r>
          </w:p>
          <w:p w14:paraId="41CD1CF2" w14:textId="77777777" w:rsidR="00027C61" w:rsidRDefault="00027C61" w:rsidP="00027C61">
            <w:r>
              <w:t>Install Metasploitable 2</w:t>
            </w:r>
          </w:p>
          <w:p w14:paraId="55A65A0E" w14:textId="74DC44CE" w:rsidR="008866B7" w:rsidRDefault="00027C61" w:rsidP="00027C61">
            <w:r>
              <w:t>Python Guess Password</w:t>
            </w:r>
          </w:p>
          <w:p w14:paraId="2462BE2E" w14:textId="4845EC2B" w:rsidR="008866B7" w:rsidRDefault="00B668DE" w:rsidP="008866B7">
            <w:r>
              <w:t>Chapter</w:t>
            </w:r>
            <w:r w:rsidR="008866B7">
              <w:t xml:space="preserve"> 7 Quiz</w:t>
            </w:r>
          </w:p>
        </w:tc>
      </w:tr>
      <w:tr w:rsidR="008866B7" w:rsidRPr="00CA3078" w14:paraId="764BD7FA" w14:textId="77777777" w:rsidTr="000A691B">
        <w:tc>
          <w:tcPr>
            <w:tcW w:w="1121" w:type="dxa"/>
          </w:tcPr>
          <w:p w14:paraId="0B504CDB" w14:textId="77777777" w:rsidR="008866B7" w:rsidRDefault="008866B7" w:rsidP="008866B7">
            <w:pPr>
              <w:pStyle w:val="TableText"/>
            </w:pPr>
            <w:r>
              <w:t>Week 11</w:t>
            </w:r>
          </w:p>
          <w:p w14:paraId="2AAFD001" w14:textId="22A112E0" w:rsidR="008866B7" w:rsidRDefault="008866B7" w:rsidP="008866B7">
            <w:pPr>
              <w:pStyle w:val="TableText"/>
            </w:pPr>
            <w:r>
              <w:t>03/25 – 03/31</w:t>
            </w:r>
          </w:p>
        </w:tc>
        <w:tc>
          <w:tcPr>
            <w:tcW w:w="3374" w:type="dxa"/>
            <w:tcMar>
              <w:top w:w="115" w:type="dxa"/>
              <w:left w:w="115" w:type="dxa"/>
              <w:bottom w:w="115" w:type="dxa"/>
              <w:right w:w="115" w:type="dxa"/>
            </w:tcMar>
          </w:tcPr>
          <w:p w14:paraId="35CB8C62" w14:textId="6F6435A9" w:rsidR="008866B7" w:rsidRDefault="008866B7" w:rsidP="008866B7">
            <w:r>
              <w:t>Chapter 8 Desktop and Server OS Vulnerabilities</w:t>
            </w:r>
          </w:p>
          <w:p w14:paraId="7EE41146" w14:textId="464D0B31" w:rsidR="008866B7" w:rsidRDefault="000775AB" w:rsidP="008866B7">
            <w:r>
              <w:t>M 8:00-9:15 am:</w:t>
            </w:r>
            <w:r w:rsidR="008866B7">
              <w:br/>
              <w:t>In Person &amp; Online Classroom</w:t>
            </w:r>
          </w:p>
        </w:tc>
        <w:tc>
          <w:tcPr>
            <w:tcW w:w="4950" w:type="dxa"/>
          </w:tcPr>
          <w:p w14:paraId="6C705363" w14:textId="70CF9755" w:rsidR="00B73811" w:rsidRDefault="00B73811" w:rsidP="00B73811">
            <w:r>
              <w:t>Linux Programming Activities</w:t>
            </w:r>
            <w:r w:rsidR="00E04649">
              <w:t xml:space="preserve"> (Thu)</w:t>
            </w:r>
          </w:p>
          <w:p w14:paraId="2C3BE258" w14:textId="77777777" w:rsidR="00B73811" w:rsidRDefault="00B73811" w:rsidP="00B73811">
            <w:r>
              <w:t>1. Python Keylogger</w:t>
            </w:r>
          </w:p>
          <w:p w14:paraId="5E76DDA6" w14:textId="77777777" w:rsidR="00B73811" w:rsidRDefault="00B73811" w:rsidP="00B73811">
            <w:r>
              <w:t>4. Python Network Scanner with Scapy</w:t>
            </w:r>
          </w:p>
          <w:p w14:paraId="13691E01" w14:textId="77777777" w:rsidR="00E56F25" w:rsidRDefault="00B73811" w:rsidP="00B73811">
            <w:r>
              <w:t>Nessus Vulnerability Scanner</w:t>
            </w:r>
          </w:p>
          <w:p w14:paraId="4F418E9E" w14:textId="39E7F9DB" w:rsidR="008866B7" w:rsidRDefault="008866B7" w:rsidP="00B73811">
            <w:r>
              <w:t>Chapter 8 Quiz</w:t>
            </w:r>
          </w:p>
        </w:tc>
      </w:tr>
      <w:tr w:rsidR="008866B7" w:rsidRPr="00CA3078" w14:paraId="48D3C6D9" w14:textId="77777777" w:rsidTr="000A691B">
        <w:tc>
          <w:tcPr>
            <w:tcW w:w="1121" w:type="dxa"/>
          </w:tcPr>
          <w:p w14:paraId="6475F49A" w14:textId="77777777" w:rsidR="008866B7" w:rsidRDefault="008866B7" w:rsidP="008866B7">
            <w:pPr>
              <w:pStyle w:val="TableText"/>
            </w:pPr>
            <w:r>
              <w:t>Week 12</w:t>
            </w:r>
          </w:p>
          <w:p w14:paraId="56A976F9" w14:textId="69BEEA0F" w:rsidR="008866B7" w:rsidRDefault="008866B7" w:rsidP="008866B7">
            <w:pPr>
              <w:pStyle w:val="TableText"/>
            </w:pPr>
            <w:r>
              <w:t>04/01 – 04</w:t>
            </w:r>
            <w:r w:rsidR="00D11F7A">
              <w:t>/</w:t>
            </w:r>
            <w:r>
              <w:t>07</w:t>
            </w:r>
          </w:p>
        </w:tc>
        <w:tc>
          <w:tcPr>
            <w:tcW w:w="3374" w:type="dxa"/>
            <w:tcMar>
              <w:top w:w="115" w:type="dxa"/>
              <w:left w:w="115" w:type="dxa"/>
              <w:bottom w:w="115" w:type="dxa"/>
              <w:right w:w="115" w:type="dxa"/>
            </w:tcMar>
          </w:tcPr>
          <w:p w14:paraId="3E4610B0" w14:textId="76CEA2CF" w:rsidR="008866B7" w:rsidRDefault="008866B7" w:rsidP="008866B7">
            <w:r>
              <w:t>Chapter 9 Embedded Operating Systems: The Hidden Threat</w:t>
            </w:r>
          </w:p>
          <w:p w14:paraId="330B6BF9" w14:textId="37BFE7E0" w:rsidR="008866B7" w:rsidRDefault="000775AB" w:rsidP="008866B7">
            <w:r>
              <w:t>M 8:00-9:15 am:</w:t>
            </w:r>
            <w:r w:rsidR="008866B7">
              <w:br/>
              <w:t>In Person &amp; Online Classroom</w:t>
            </w:r>
          </w:p>
          <w:p w14:paraId="5A73804C" w14:textId="1C6F94B8" w:rsidR="008866B7" w:rsidRDefault="006301D3" w:rsidP="008866B7">
            <w:r>
              <w:t>Think Aloud</w:t>
            </w:r>
          </w:p>
        </w:tc>
        <w:tc>
          <w:tcPr>
            <w:tcW w:w="4950" w:type="dxa"/>
          </w:tcPr>
          <w:p w14:paraId="5F0E33B6" w14:textId="166D0E70" w:rsidR="006C477F" w:rsidRDefault="006C477F" w:rsidP="006C477F">
            <w:r>
              <w:t>2. Python Keylogger</w:t>
            </w:r>
            <w:r w:rsidR="00E04649">
              <w:t xml:space="preserve"> (Thu)</w:t>
            </w:r>
          </w:p>
          <w:p w14:paraId="3EE2C00F" w14:textId="77777777" w:rsidR="006C477F" w:rsidRDefault="006C477F" w:rsidP="006C477F">
            <w:r>
              <w:t>Python MITM</w:t>
            </w:r>
          </w:p>
          <w:p w14:paraId="1BEECB5B" w14:textId="77777777" w:rsidR="006C477F" w:rsidRDefault="006C477F" w:rsidP="006C477F">
            <w:r>
              <w:t>Python Simple Network Client Server</w:t>
            </w:r>
          </w:p>
          <w:p w14:paraId="14865B0C" w14:textId="32FC159C" w:rsidR="008866B7" w:rsidRDefault="006C477F" w:rsidP="006C477F">
            <w:r>
              <w:t>Metasploit Server Code Exploitation</w:t>
            </w:r>
          </w:p>
          <w:p w14:paraId="6E26A593" w14:textId="2835017A" w:rsidR="008866B7" w:rsidRDefault="008866B7" w:rsidP="008866B7">
            <w:r>
              <w:t>Chapter 9 Quiz</w:t>
            </w:r>
          </w:p>
        </w:tc>
      </w:tr>
      <w:tr w:rsidR="008866B7" w:rsidRPr="00CA3078" w14:paraId="55FC9731" w14:textId="77777777" w:rsidTr="000A691B">
        <w:tc>
          <w:tcPr>
            <w:tcW w:w="1121" w:type="dxa"/>
          </w:tcPr>
          <w:p w14:paraId="0A68C106" w14:textId="77777777" w:rsidR="008866B7" w:rsidRDefault="008866B7" w:rsidP="008866B7">
            <w:pPr>
              <w:pStyle w:val="TableText"/>
            </w:pPr>
            <w:r>
              <w:lastRenderedPageBreak/>
              <w:t>Week 13</w:t>
            </w:r>
          </w:p>
          <w:p w14:paraId="7F803D9B" w14:textId="6FC1B4EE" w:rsidR="008866B7" w:rsidRDefault="008866B7" w:rsidP="008866B7">
            <w:pPr>
              <w:pStyle w:val="TableText"/>
            </w:pPr>
            <w:r>
              <w:t>04/08 – 04/14</w:t>
            </w:r>
          </w:p>
        </w:tc>
        <w:tc>
          <w:tcPr>
            <w:tcW w:w="3374" w:type="dxa"/>
            <w:tcMar>
              <w:top w:w="115" w:type="dxa"/>
              <w:left w:w="115" w:type="dxa"/>
              <w:bottom w:w="115" w:type="dxa"/>
              <w:right w:w="115" w:type="dxa"/>
            </w:tcMar>
          </w:tcPr>
          <w:p w14:paraId="75C86E26" w14:textId="773E096D" w:rsidR="008866B7" w:rsidRDefault="008866B7" w:rsidP="008866B7">
            <w:r>
              <w:t>Chapter 10 Hacking Web Servers</w:t>
            </w:r>
          </w:p>
          <w:p w14:paraId="156AA188" w14:textId="77777777" w:rsidR="008866B7" w:rsidRDefault="000775AB" w:rsidP="008866B7">
            <w:r>
              <w:t>M 8:00-9:15 am:</w:t>
            </w:r>
            <w:r w:rsidR="008866B7">
              <w:br/>
              <w:t>In Person &amp; Online Classroom</w:t>
            </w:r>
          </w:p>
          <w:p w14:paraId="3A710226" w14:textId="3A931065" w:rsidR="006301D3" w:rsidRDefault="006301D3" w:rsidP="008866B7"/>
        </w:tc>
        <w:tc>
          <w:tcPr>
            <w:tcW w:w="4950" w:type="dxa"/>
          </w:tcPr>
          <w:p w14:paraId="5F8ACE1F" w14:textId="77777777" w:rsidR="00740A71" w:rsidRDefault="00740A71" w:rsidP="00740A71">
            <w:r>
              <w:t>3. Python Keylogger (Thu)</w:t>
            </w:r>
          </w:p>
          <w:p w14:paraId="6B12680E" w14:textId="77777777" w:rsidR="00740A71" w:rsidRDefault="00740A71" w:rsidP="00740A71">
            <w:r>
              <w:t>Python Ransomware</w:t>
            </w:r>
          </w:p>
          <w:p w14:paraId="3C2ED766" w14:textId="77777777" w:rsidR="00740A71" w:rsidRDefault="00740A71" w:rsidP="00740A71">
            <w:r>
              <w:t>Python Plain Text Password Cracker</w:t>
            </w:r>
          </w:p>
          <w:p w14:paraId="6C0A36B3" w14:textId="77777777" w:rsidR="00740A71" w:rsidRDefault="00740A71" w:rsidP="00740A71">
            <w:r>
              <w:t>Metasploit FTP Vulnerability</w:t>
            </w:r>
          </w:p>
          <w:p w14:paraId="75E20558" w14:textId="77777777" w:rsidR="00740A71" w:rsidRDefault="00740A71" w:rsidP="00740A71">
            <w:r>
              <w:t>Whois</w:t>
            </w:r>
          </w:p>
          <w:p w14:paraId="520BECA4" w14:textId="06048153" w:rsidR="008866B7" w:rsidRDefault="008866B7" w:rsidP="00740A71">
            <w:r>
              <w:t>Chapter 10 Quiz</w:t>
            </w:r>
          </w:p>
        </w:tc>
      </w:tr>
      <w:tr w:rsidR="008866B7" w:rsidRPr="00CA3078" w14:paraId="70C256C7" w14:textId="77777777" w:rsidTr="00034D4F">
        <w:trPr>
          <w:cantSplit/>
        </w:trPr>
        <w:tc>
          <w:tcPr>
            <w:tcW w:w="1121" w:type="dxa"/>
          </w:tcPr>
          <w:p w14:paraId="3FCB7B5F" w14:textId="77777777" w:rsidR="008866B7" w:rsidRDefault="008866B7" w:rsidP="008866B7">
            <w:pPr>
              <w:pStyle w:val="TableText"/>
            </w:pPr>
            <w:r>
              <w:t>Week 14</w:t>
            </w:r>
          </w:p>
          <w:p w14:paraId="56411EC5" w14:textId="7C48B829" w:rsidR="008866B7" w:rsidRDefault="008866B7" w:rsidP="008866B7">
            <w:pPr>
              <w:pStyle w:val="TableText"/>
            </w:pPr>
            <w:r>
              <w:t>04/15 – 04/21</w:t>
            </w:r>
          </w:p>
        </w:tc>
        <w:tc>
          <w:tcPr>
            <w:tcW w:w="3374" w:type="dxa"/>
            <w:tcMar>
              <w:top w:w="115" w:type="dxa"/>
              <w:left w:w="115" w:type="dxa"/>
              <w:bottom w:w="115" w:type="dxa"/>
              <w:right w:w="115" w:type="dxa"/>
            </w:tcMar>
          </w:tcPr>
          <w:p w14:paraId="1B4661F5" w14:textId="47B1E4CE" w:rsidR="008866B7" w:rsidRDefault="008866B7" w:rsidP="008866B7">
            <w:r>
              <w:t>Chapter 11 Hacking Wireless Networks</w:t>
            </w:r>
          </w:p>
          <w:p w14:paraId="5306872C" w14:textId="7A06804A" w:rsidR="008866B7" w:rsidRDefault="000775AB" w:rsidP="008866B7">
            <w:r>
              <w:t>M 8:00-9:15 am:</w:t>
            </w:r>
            <w:r w:rsidR="008866B7">
              <w:br/>
              <w:t>In Person &amp; Online Classroom</w:t>
            </w:r>
          </w:p>
          <w:p w14:paraId="19468E40" w14:textId="42CBDC01" w:rsidR="001B45B4" w:rsidRDefault="001B45B4" w:rsidP="008866B7">
            <w:r>
              <w:t>Think Aloud</w:t>
            </w:r>
          </w:p>
          <w:p w14:paraId="42113409" w14:textId="00EB3A74" w:rsidR="008866B7" w:rsidRDefault="008866B7" w:rsidP="008866B7"/>
        </w:tc>
        <w:tc>
          <w:tcPr>
            <w:tcW w:w="4950" w:type="dxa"/>
          </w:tcPr>
          <w:p w14:paraId="4913D851" w14:textId="77777777" w:rsidR="00AA26E7" w:rsidRDefault="00AA26E7" w:rsidP="00AA26E7">
            <w:r>
              <w:t>4. Python Keylogger (Thu)</w:t>
            </w:r>
          </w:p>
          <w:p w14:paraId="56E7D152" w14:textId="77777777" w:rsidR="00AA26E7" w:rsidRDefault="00AA26E7" w:rsidP="00AA26E7">
            <w:r>
              <w:t>PythonPing Network Scanner</w:t>
            </w:r>
          </w:p>
          <w:p w14:paraId="7FF69494" w14:textId="77777777" w:rsidR="00AA26E7" w:rsidRDefault="00AA26E7" w:rsidP="00AA26E7">
            <w:r>
              <w:t>Website Security Assessment</w:t>
            </w:r>
          </w:p>
          <w:p w14:paraId="31AEE6CE" w14:textId="77777777" w:rsidR="00AA26E7" w:rsidRDefault="00AA26E7" w:rsidP="00AA26E7">
            <w:r>
              <w:t>Webcam Hacking</w:t>
            </w:r>
          </w:p>
          <w:p w14:paraId="5C4104BA" w14:textId="1DD93C30" w:rsidR="008866B7" w:rsidRDefault="00AA26E7" w:rsidP="00AA26E7">
            <w:r>
              <w:t>Hack a Wireless Network</w:t>
            </w:r>
            <w:r w:rsidR="008866B7">
              <w:t>Chapter 11 Quiz</w:t>
            </w:r>
          </w:p>
        </w:tc>
      </w:tr>
      <w:tr w:rsidR="008866B7" w:rsidRPr="00CA3078" w14:paraId="63EBE066" w14:textId="77777777" w:rsidTr="00C319BC">
        <w:trPr>
          <w:cantSplit/>
        </w:trPr>
        <w:tc>
          <w:tcPr>
            <w:tcW w:w="1121" w:type="dxa"/>
          </w:tcPr>
          <w:p w14:paraId="546825EE" w14:textId="77777777" w:rsidR="008866B7" w:rsidRDefault="008866B7" w:rsidP="008866B7">
            <w:pPr>
              <w:pStyle w:val="TableText"/>
            </w:pPr>
            <w:r>
              <w:t>Week 15</w:t>
            </w:r>
          </w:p>
          <w:p w14:paraId="6A8803C1" w14:textId="3A84026A" w:rsidR="008866B7" w:rsidRDefault="008866B7" w:rsidP="008866B7">
            <w:pPr>
              <w:pStyle w:val="TableText"/>
            </w:pPr>
            <w:r>
              <w:t>04/22 – 04/28</w:t>
            </w:r>
          </w:p>
        </w:tc>
        <w:tc>
          <w:tcPr>
            <w:tcW w:w="3374" w:type="dxa"/>
            <w:tcMar>
              <w:top w:w="115" w:type="dxa"/>
              <w:left w:w="115" w:type="dxa"/>
              <w:bottom w:w="115" w:type="dxa"/>
              <w:right w:w="115" w:type="dxa"/>
            </w:tcMar>
          </w:tcPr>
          <w:p w14:paraId="7F04FFDE" w14:textId="460458ED" w:rsidR="008866B7" w:rsidRDefault="008866B7" w:rsidP="008866B7">
            <w:r>
              <w:t>Chapter 12 Cryptography</w:t>
            </w:r>
          </w:p>
          <w:p w14:paraId="42A73F24" w14:textId="6EE6DD90" w:rsidR="008866B7" w:rsidRDefault="000775AB" w:rsidP="008866B7">
            <w:r>
              <w:t>M 8:00-9:15 am:</w:t>
            </w:r>
            <w:r w:rsidR="008866B7">
              <w:br/>
              <w:t>In Person &amp; Online Classroom</w:t>
            </w:r>
          </w:p>
          <w:p w14:paraId="2BEA2AEE" w14:textId="6D22C135" w:rsidR="008866B7" w:rsidRDefault="0082384E" w:rsidP="008866B7">
            <w:r>
              <w:t>IT Career Discussion</w:t>
            </w:r>
          </w:p>
        </w:tc>
        <w:tc>
          <w:tcPr>
            <w:tcW w:w="4950" w:type="dxa"/>
          </w:tcPr>
          <w:p w14:paraId="70AAD79A" w14:textId="77777777" w:rsidR="00C72B75" w:rsidRDefault="00C72B75" w:rsidP="00C72B75">
            <w:r>
              <w:t>5. Python Keylogger (Thu)</w:t>
            </w:r>
          </w:p>
          <w:p w14:paraId="651E1A64" w14:textId="77777777" w:rsidR="00C72B75" w:rsidRDefault="00C72B75" w:rsidP="00C72B75">
            <w:r>
              <w:t>Lab 12-1: Cryptography</w:t>
            </w:r>
          </w:p>
          <w:p w14:paraId="4EE75A73" w14:textId="77777777" w:rsidR="00C72B75" w:rsidRDefault="00C72B75" w:rsidP="00C72B75">
            <w:r>
              <w:t>Python Hashed Password Cracker</w:t>
            </w:r>
          </w:p>
          <w:p w14:paraId="0D5CCCD7" w14:textId="77777777" w:rsidR="00C72B75" w:rsidRDefault="00C72B75" w:rsidP="00C72B75">
            <w:r>
              <w:t>Python Cryptography</w:t>
            </w:r>
          </w:p>
          <w:p w14:paraId="296774FB" w14:textId="3540ADEA" w:rsidR="008866B7" w:rsidRDefault="008866B7" w:rsidP="00C72B75">
            <w:r>
              <w:t>Chapter 12 Quiz</w:t>
            </w:r>
          </w:p>
        </w:tc>
      </w:tr>
      <w:tr w:rsidR="008866B7" w:rsidRPr="00CA3078" w14:paraId="6DA697AF" w14:textId="77777777" w:rsidTr="00E17406">
        <w:trPr>
          <w:cantSplit/>
        </w:trPr>
        <w:tc>
          <w:tcPr>
            <w:tcW w:w="1121" w:type="dxa"/>
          </w:tcPr>
          <w:p w14:paraId="1B1F6233" w14:textId="77777777" w:rsidR="008866B7" w:rsidRDefault="008866B7" w:rsidP="008866B7">
            <w:pPr>
              <w:pStyle w:val="TableText"/>
            </w:pPr>
            <w:r>
              <w:t>Week 16</w:t>
            </w:r>
          </w:p>
          <w:p w14:paraId="6B0CA13D" w14:textId="1E070197" w:rsidR="008866B7" w:rsidRDefault="008866B7" w:rsidP="008866B7">
            <w:pPr>
              <w:pStyle w:val="TableText"/>
            </w:pPr>
            <w:r>
              <w:t>04/29 – 05/03</w:t>
            </w:r>
          </w:p>
        </w:tc>
        <w:tc>
          <w:tcPr>
            <w:tcW w:w="3374" w:type="dxa"/>
            <w:tcMar>
              <w:top w:w="115" w:type="dxa"/>
              <w:left w:w="115" w:type="dxa"/>
              <w:bottom w:w="115" w:type="dxa"/>
              <w:right w:w="115" w:type="dxa"/>
            </w:tcMar>
          </w:tcPr>
          <w:p w14:paraId="5E9293F3" w14:textId="54AB213F" w:rsidR="008866B7" w:rsidRDefault="008866B7" w:rsidP="008866B7">
            <w:r>
              <w:t>Chapter 13 Network Protection Systems</w:t>
            </w:r>
          </w:p>
          <w:p w14:paraId="10F995E2" w14:textId="5E9F80E7" w:rsidR="008866B7" w:rsidRDefault="000775AB" w:rsidP="008866B7">
            <w:r>
              <w:t>M 8:00-9:15 am:</w:t>
            </w:r>
            <w:r w:rsidR="008866B7">
              <w:br/>
              <w:t>In Person &amp; Online Classroom</w:t>
            </w:r>
          </w:p>
          <w:p w14:paraId="723DDD76" w14:textId="39613950" w:rsidR="008866B7" w:rsidRDefault="00D9021F" w:rsidP="008866B7">
            <w:r>
              <w:t>Lessons Learned Discussion</w:t>
            </w:r>
          </w:p>
        </w:tc>
        <w:tc>
          <w:tcPr>
            <w:tcW w:w="4950" w:type="dxa"/>
          </w:tcPr>
          <w:p w14:paraId="4E03E0B7" w14:textId="77777777" w:rsidR="00F67FFC" w:rsidRDefault="00F67FFC" w:rsidP="00F67FFC">
            <w:r>
              <w:t>6. Python Keylogger (Thu)</w:t>
            </w:r>
          </w:p>
          <w:p w14:paraId="05D0BE73" w14:textId="77777777" w:rsidR="00F67FFC" w:rsidRDefault="00F67FFC" w:rsidP="00F67FFC">
            <w:r>
              <w:t>PythonPing Network Scanner Threaded</w:t>
            </w:r>
          </w:p>
          <w:p w14:paraId="53A0AF4A" w14:textId="77777777" w:rsidR="00F67FFC" w:rsidRDefault="00F67FFC" w:rsidP="00F67FFC">
            <w:r>
              <w:t>Python Port Scanner</w:t>
            </w:r>
          </w:p>
          <w:p w14:paraId="4AFBA0F8" w14:textId="261A2240" w:rsidR="008866B7" w:rsidRDefault="008866B7" w:rsidP="00F67FFC">
            <w:r>
              <w:t>Chapter 13 Quiz</w:t>
            </w:r>
          </w:p>
        </w:tc>
      </w:tr>
      <w:tr w:rsidR="008866B7" w:rsidRPr="00CA3078" w14:paraId="0C3FD9D0" w14:textId="77777777" w:rsidTr="000A691B">
        <w:tc>
          <w:tcPr>
            <w:tcW w:w="1121" w:type="dxa"/>
          </w:tcPr>
          <w:p w14:paraId="36E855EB" w14:textId="77777777" w:rsidR="008866B7" w:rsidRDefault="008866B7" w:rsidP="008866B7">
            <w:pPr>
              <w:pStyle w:val="TableText"/>
            </w:pPr>
            <w:r>
              <w:t>Finals</w:t>
            </w:r>
          </w:p>
          <w:p w14:paraId="06310A30" w14:textId="0A34E7CC" w:rsidR="008866B7" w:rsidRDefault="008866B7" w:rsidP="008866B7">
            <w:pPr>
              <w:pStyle w:val="TableText"/>
            </w:pPr>
            <w:r>
              <w:lastRenderedPageBreak/>
              <w:t>05/06 - 05/10</w:t>
            </w:r>
          </w:p>
        </w:tc>
        <w:tc>
          <w:tcPr>
            <w:tcW w:w="3374" w:type="dxa"/>
            <w:tcMar>
              <w:top w:w="115" w:type="dxa"/>
              <w:left w:w="115" w:type="dxa"/>
              <w:bottom w:w="115" w:type="dxa"/>
              <w:right w:w="115" w:type="dxa"/>
            </w:tcMar>
          </w:tcPr>
          <w:p w14:paraId="226074DC" w14:textId="340C3CFE" w:rsidR="008866B7" w:rsidRDefault="008866B7" w:rsidP="008866B7"/>
        </w:tc>
        <w:tc>
          <w:tcPr>
            <w:tcW w:w="4950" w:type="dxa"/>
          </w:tcPr>
          <w:p w14:paraId="01858CF4" w14:textId="0DDB2F42" w:rsidR="008866B7" w:rsidRDefault="000F77AD" w:rsidP="008866B7">
            <w:r>
              <w:t>Chapter 14 Final Project</w:t>
            </w:r>
          </w:p>
        </w:tc>
      </w:tr>
    </w:tbl>
    <w:p w14:paraId="0094BC86" w14:textId="77777777" w:rsidR="00895ABD" w:rsidRDefault="00895ABD" w:rsidP="00895ABD">
      <w:pPr>
        <w:pStyle w:val="Heading1"/>
      </w:pPr>
      <w:bookmarkStart w:id="12" w:name="_Toc57352394"/>
      <w:bookmarkStart w:id="13" w:name="_Toc145745621"/>
      <w:bookmarkStart w:id="14" w:name="_Toc156486371"/>
      <w:bookmarkStart w:id="15" w:name="_Toc503326254"/>
      <w:bookmarkStart w:id="16" w:name="_Toc170363214"/>
      <w:r>
        <w:t>Academic Integrity</w:t>
      </w:r>
      <w:bookmarkEnd w:id="12"/>
      <w:bookmarkEnd w:id="13"/>
      <w:bookmarkEnd w:id="14"/>
      <w:bookmarkEnd w:id="16"/>
    </w:p>
    <w:p w14:paraId="6510FF8C" w14:textId="77777777" w:rsidR="00895ABD" w:rsidRDefault="00895ABD" w:rsidP="00895ABD">
      <w:r>
        <w:t>The academic integrity policy for this course includes the Institutional Academic Integrity Policy listed at the end of this document.</w:t>
      </w:r>
    </w:p>
    <w:p w14:paraId="582897C5" w14:textId="77777777" w:rsidR="00895ABD" w:rsidRDefault="00895ABD" w:rsidP="008253EF">
      <w:pPr>
        <w:pStyle w:val="ListParagraph"/>
        <w:numPr>
          <w:ilvl w:val="0"/>
          <w:numId w:val="9"/>
        </w:numPr>
      </w:pPr>
      <w:r>
        <w:t>Do your own work.</w:t>
      </w:r>
    </w:p>
    <w:p w14:paraId="285333D0" w14:textId="77777777" w:rsidR="00895ABD" w:rsidRDefault="00895ABD" w:rsidP="008253EF">
      <w:pPr>
        <w:pStyle w:val="ListParagraph"/>
        <w:numPr>
          <w:ilvl w:val="0"/>
          <w:numId w:val="9"/>
        </w:numPr>
      </w:pPr>
      <w:r>
        <w:t>You can ask for help if you get stuck. It is OK to have a study buddy to help with problems or issues. It is not OK to turn in the same assignment as someone else.</w:t>
      </w:r>
    </w:p>
    <w:p w14:paraId="1AF784D6" w14:textId="77777777" w:rsidR="00895ABD" w:rsidRDefault="00895ABD" w:rsidP="008253EF">
      <w:pPr>
        <w:pStyle w:val="ListParagraph"/>
        <w:numPr>
          <w:ilvl w:val="0"/>
          <w:numId w:val="9"/>
        </w:numPr>
      </w:pPr>
      <w:r>
        <w:t>If you use someone else’s work for a small quote or reference, cite the source.</w:t>
      </w:r>
    </w:p>
    <w:p w14:paraId="24AFCA27" w14:textId="77777777" w:rsidR="00895ABD" w:rsidRDefault="00895ABD" w:rsidP="008253EF">
      <w:pPr>
        <w:pStyle w:val="ListParagraph"/>
        <w:numPr>
          <w:ilvl w:val="0"/>
          <w:numId w:val="9"/>
        </w:numPr>
      </w:pPr>
      <w:r>
        <w:t>Use your own words.</w:t>
      </w:r>
    </w:p>
    <w:p w14:paraId="06EB0DCB" w14:textId="77777777" w:rsidR="00895ABD" w:rsidRDefault="00895ABD" w:rsidP="008253EF">
      <w:pPr>
        <w:pStyle w:val="ListParagraph"/>
        <w:numPr>
          <w:ilvl w:val="0"/>
          <w:numId w:val="9"/>
        </w:numPr>
      </w:pPr>
      <w:r>
        <w:t>Do your own work. We are here to learn. You can’t learn without doing the work.</w:t>
      </w:r>
    </w:p>
    <w:p w14:paraId="027CCD23" w14:textId="77777777" w:rsidR="00895ABD" w:rsidRPr="0023034D" w:rsidRDefault="00895ABD" w:rsidP="00895ABD">
      <w:pPr>
        <w:rPr>
          <w:b/>
        </w:rPr>
      </w:pPr>
      <w:r w:rsidRPr="0023034D">
        <w:rPr>
          <w:b/>
        </w:rPr>
        <w:t>Artificial Intelligence (AI)</w:t>
      </w:r>
    </w:p>
    <w:p w14:paraId="08D66786" w14:textId="77777777" w:rsidR="00895ABD" w:rsidRDefault="00895ABD" w:rsidP="008253EF">
      <w:pPr>
        <w:pStyle w:val="ListParagraph"/>
        <w:numPr>
          <w:ilvl w:val="0"/>
          <w:numId w:val="10"/>
        </w:numPr>
      </w:pPr>
      <w:r>
        <w:t>AI (ChatGPT, etc.) is a tool, just like a pencil, a computer, or Google. All work submitted must be your own. You may not submit any work generated by an AI program as your own.</w:t>
      </w:r>
    </w:p>
    <w:p w14:paraId="244E2ED0" w14:textId="77777777" w:rsidR="00895ABD" w:rsidRDefault="00895ABD" w:rsidP="008253EF">
      <w:pPr>
        <w:pStyle w:val="ListParagraph"/>
        <w:numPr>
          <w:ilvl w:val="0"/>
          <w:numId w:val="10"/>
        </w:numPr>
      </w:pPr>
      <w:r>
        <w:t xml:space="preserve">You will be working with AI in the workplace. Certain homework assignments will involve the use of AI technologies. Give credit to the source you use. The aim of these assignments is to familiarize you with practical AI applications. </w:t>
      </w:r>
    </w:p>
    <w:p w14:paraId="6666B5B2" w14:textId="77777777" w:rsidR="00895ABD" w:rsidRDefault="00895ABD" w:rsidP="00895ABD">
      <w:r>
        <w:rPr>
          <w:b/>
        </w:rPr>
        <w:t>Minor Violations:</w:t>
      </w:r>
      <w:r>
        <w:t xml:space="preserve"> First offense: Grade of 0 for the assignment.</w:t>
      </w:r>
    </w:p>
    <w:p w14:paraId="0D555DF3" w14:textId="77777777" w:rsidR="00895ABD" w:rsidRDefault="00895ABD" w:rsidP="00895ABD">
      <w:r>
        <w:rPr>
          <w:b/>
        </w:rPr>
        <w:t>Major Violations:</w:t>
      </w:r>
      <w:r>
        <w:t xml:space="preserve"> Second offense: Grade of F for the class.</w:t>
      </w:r>
    </w:p>
    <w:p w14:paraId="1F01DAD8" w14:textId="77777777" w:rsidR="00895ABD" w:rsidRDefault="00895ABD" w:rsidP="00895ABD">
      <w:pPr>
        <w:rPr>
          <w:b/>
        </w:rPr>
      </w:pPr>
      <w:r>
        <w:rPr>
          <w:b/>
        </w:rPr>
        <w:t>Do your own work.</w:t>
      </w:r>
    </w:p>
    <w:p w14:paraId="43F477DD" w14:textId="77777777" w:rsidR="008253EF" w:rsidRDefault="008253EF" w:rsidP="008253EF">
      <w:pPr>
        <w:pStyle w:val="Heading1"/>
      </w:pPr>
      <w:bookmarkStart w:id="17" w:name="_Toc138599770"/>
      <w:bookmarkStart w:id="18" w:name="_Toc156489919"/>
      <w:bookmarkStart w:id="19" w:name="_Toc170363215"/>
      <w:r>
        <w:t>Assignment Creativity</w:t>
      </w:r>
      <w:bookmarkEnd w:id="17"/>
      <w:bookmarkEnd w:id="18"/>
      <w:bookmarkEnd w:id="19"/>
    </w:p>
    <w:p w14:paraId="14A72963" w14:textId="77777777" w:rsidR="008253EF" w:rsidRDefault="008253EF" w:rsidP="008253EF">
      <w:r>
        <w:t>If your assignment submission meets the requirements of the tutorial or assignment, you are free to embellish the resulting work as much as you wish before submission.</w:t>
      </w:r>
    </w:p>
    <w:p w14:paraId="6BEB751B" w14:textId="19428C89" w:rsidR="008253EF" w:rsidRPr="00054EA7" w:rsidRDefault="008253EF" w:rsidP="008253EF">
      <w:pPr>
        <w:pStyle w:val="Heading1"/>
        <w:rPr>
          <w:rStyle w:val="Hyperlink"/>
        </w:rPr>
      </w:pPr>
      <w:r>
        <w:fldChar w:fldCharType="begin"/>
      </w:r>
      <w:r>
        <w:instrText>HYPERLINK "https://libguides.wncc.edu/syllabus"</w:instrText>
      </w:r>
      <w:r>
        <w:fldChar w:fldCharType="separate"/>
      </w:r>
      <w:bookmarkStart w:id="20" w:name="_Toc156489920"/>
      <w:bookmarkStart w:id="21" w:name="_Toc170363216"/>
      <w:r w:rsidRPr="00054EA7">
        <w:rPr>
          <w:rStyle w:val="Hyperlink"/>
        </w:rPr>
        <w:t>WNCC Master Syllabus Contents</w:t>
      </w:r>
      <w:bookmarkEnd w:id="20"/>
      <w:bookmarkEnd w:id="21"/>
    </w:p>
    <w:p w14:paraId="015E4811" w14:textId="42F88B36" w:rsidR="008253EF" w:rsidRDefault="008253EF" w:rsidP="008253EF">
      <w:pPr>
        <w:rPr>
          <w:b/>
        </w:rPr>
      </w:pPr>
      <w:r>
        <w:rPr>
          <w:rFonts w:ascii="Arial" w:eastAsia="Arial Unicode MS" w:hAnsi="Arial"/>
          <w:b/>
          <w:kern w:val="28"/>
          <w:sz w:val="28"/>
          <w:szCs w:val="20"/>
        </w:rPr>
        <w:fldChar w:fldCharType="end"/>
      </w:r>
      <w:r>
        <w:t>This link contains the common WNCC Syllabus policies.</w:t>
      </w:r>
    </w:p>
    <w:bookmarkEnd w:id="15"/>
    <w:sectPr w:rsidR="008253EF" w:rsidSect="002C5978">
      <w:headerReference w:type="default" r:id="rId13"/>
      <w:footerReference w:type="defaul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9B0DEA" w14:textId="77777777" w:rsidR="00966CDC" w:rsidRDefault="00966CDC">
      <w:r>
        <w:separator/>
      </w:r>
    </w:p>
  </w:endnote>
  <w:endnote w:type="continuationSeparator" w:id="0">
    <w:p w14:paraId="4586EA04" w14:textId="77777777" w:rsidR="00966CDC" w:rsidRDefault="00966C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8E5FB4" w14:textId="45866DE0" w:rsidR="00966CDC" w:rsidRPr="00610342" w:rsidRDefault="00C85A1E" w:rsidP="00EE00F0">
    <w:pPr>
      <w:pStyle w:val="Footer"/>
    </w:pPr>
    <w:r>
      <w:t>Ethical Hacking</w:t>
    </w:r>
    <w:r w:rsidR="00966CDC" w:rsidRPr="00C93BE7">
      <w:t xml:space="preserve"> INFO-</w:t>
    </w:r>
    <w:r>
      <w:t>26</w:t>
    </w:r>
    <w:r w:rsidR="003C33EE">
      <w:t>50</w:t>
    </w:r>
    <w:r w:rsidR="00966CDC">
      <w:t xml:space="preserve"> Class Schedule</w:t>
    </w:r>
    <w:r w:rsidR="00966CDC">
      <w:tab/>
      <w:t xml:space="preserve">Page </w:t>
    </w:r>
    <w:r w:rsidR="00966CDC">
      <w:fldChar w:fldCharType="begin"/>
    </w:r>
    <w:r w:rsidR="00966CDC">
      <w:instrText xml:space="preserve"> PAGE </w:instrText>
    </w:r>
    <w:r w:rsidR="00966CDC">
      <w:fldChar w:fldCharType="separate"/>
    </w:r>
    <w:r w:rsidR="00966CDC">
      <w:rPr>
        <w:noProof/>
      </w:rPr>
      <w:t>7</w:t>
    </w:r>
    <w:r w:rsidR="00966CDC">
      <w:fldChar w:fldCharType="end"/>
    </w:r>
    <w:r w:rsidR="00966CDC">
      <w:t xml:space="preserve"> of </w:t>
    </w:r>
    <w:r w:rsidR="00966CDC">
      <w:rPr>
        <w:noProof/>
      </w:rPr>
      <w:fldChar w:fldCharType="begin"/>
    </w:r>
    <w:r w:rsidR="00966CDC">
      <w:rPr>
        <w:noProof/>
      </w:rPr>
      <w:instrText xml:space="preserve"> NUMPAGES </w:instrText>
    </w:r>
    <w:r w:rsidR="00966CDC">
      <w:rPr>
        <w:noProof/>
      </w:rPr>
      <w:fldChar w:fldCharType="separate"/>
    </w:r>
    <w:r w:rsidR="00966CDC">
      <w:rPr>
        <w:noProof/>
      </w:rPr>
      <w:t>7</w:t>
    </w:r>
    <w:r w:rsidR="00966CDC">
      <w:rPr>
        <w:noProof/>
      </w:rPr>
      <w:fldChar w:fldCharType="end"/>
    </w:r>
    <w:r w:rsidR="00966CDC">
      <w:tab/>
      <w:t xml:space="preserve">Revised: </w:t>
    </w:r>
    <w:r w:rsidR="00966CDC">
      <w:fldChar w:fldCharType="begin"/>
    </w:r>
    <w:r w:rsidR="00966CDC">
      <w:instrText xml:space="preserve"> SAVEDATE \@ "M/d/yyyy" \* MERGEFORMAT </w:instrText>
    </w:r>
    <w:r w:rsidR="00966CDC">
      <w:fldChar w:fldCharType="separate"/>
    </w:r>
    <w:r w:rsidR="00171660">
      <w:rPr>
        <w:noProof/>
      </w:rPr>
      <w:t>6/27/2024</w:t>
    </w:r>
    <w:r w:rsidR="00966CDC">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2875EB" w14:textId="77777777" w:rsidR="00966CDC" w:rsidRDefault="00966CDC">
      <w:r>
        <w:separator/>
      </w:r>
    </w:p>
  </w:footnote>
  <w:footnote w:type="continuationSeparator" w:id="0">
    <w:p w14:paraId="6E4AEBEE" w14:textId="77777777" w:rsidR="00966CDC" w:rsidRDefault="00966C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6A4AB" w14:textId="04D1E014" w:rsidR="00966CDC" w:rsidRDefault="00966CDC" w:rsidP="004033A6">
    <w:pPr>
      <w:pStyle w:val="Header"/>
    </w:pPr>
    <w:r>
      <w:t>Western Nebraska Community College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04AB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48B78BB"/>
    <w:multiLevelType w:val="hybridMultilevel"/>
    <w:tmpl w:val="B75491F6"/>
    <w:lvl w:ilvl="0" w:tplc="19BEF288">
      <w:start w:val="1"/>
      <w:numFmt w:val="bullet"/>
      <w:pStyle w:val="List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26D26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145B0EAD"/>
    <w:multiLevelType w:val="hybridMultilevel"/>
    <w:tmpl w:val="355699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B2578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18AA66B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193A75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1F66373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20E35E7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24F6348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 w15:restartNumberingAfterBreak="0">
    <w:nsid w:val="25666F6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26954B4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28574C92"/>
    <w:multiLevelType w:val="hybridMultilevel"/>
    <w:tmpl w:val="9716C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CD0B7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2C1F4AF4"/>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2FD37C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2FFF03C7"/>
    <w:multiLevelType w:val="hybridMultilevel"/>
    <w:tmpl w:val="360855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37114E3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FCA7B8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103484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5B45C2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47DF685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480B1EA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96D27F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496F6BD2"/>
    <w:multiLevelType w:val="multilevel"/>
    <w:tmpl w:val="FFE47BFC"/>
    <w:lvl w:ilvl="0">
      <w:start w:val="1"/>
      <w:numFmt w:val="decimal"/>
      <w:pStyle w:val="Outlinenumbering"/>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A850BBB"/>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4C371070"/>
    <w:multiLevelType w:val="multilevel"/>
    <w:tmpl w:val="E910B2A0"/>
    <w:lvl w:ilvl="0">
      <w:start w:val="1"/>
      <w:numFmt w:val="decimal"/>
      <w:pStyle w:val="NumberedHeading2"/>
      <w:lvlText w:val="%1)"/>
      <w:lvlJc w:val="left"/>
      <w:pPr>
        <w:tabs>
          <w:tab w:val="num" w:pos="720"/>
        </w:tabs>
        <w:ind w:left="72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40"/>
        </w:tabs>
        <w:ind w:left="1440" w:hanging="360"/>
      </w:pPr>
      <w:rPr>
        <w:rFonts w:hint="default"/>
      </w:rPr>
    </w:lvl>
    <w:lvl w:ilvl="3">
      <w:start w:val="1"/>
      <w:numFmt w:val="decimal"/>
      <w:lvlText w:val="(%4)"/>
      <w:lvlJc w:val="left"/>
      <w:pPr>
        <w:tabs>
          <w:tab w:val="num" w:pos="1800"/>
        </w:tabs>
        <w:ind w:left="1800" w:hanging="360"/>
      </w:pPr>
      <w:rPr>
        <w:rFonts w:hint="default"/>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520"/>
        </w:tabs>
        <w:ind w:left="2520" w:hanging="360"/>
      </w:pPr>
      <w:rPr>
        <w:rFonts w:hint="default"/>
      </w:rPr>
    </w:lvl>
    <w:lvl w:ilvl="6">
      <w:start w:val="1"/>
      <w:numFmt w:val="decimal"/>
      <w:lvlText w:val="%7."/>
      <w:lvlJc w:val="left"/>
      <w:pPr>
        <w:tabs>
          <w:tab w:val="num" w:pos="2880"/>
        </w:tabs>
        <w:ind w:left="2880" w:hanging="360"/>
      </w:pPr>
      <w:rPr>
        <w:rFonts w:hint="default"/>
      </w:rPr>
    </w:lvl>
    <w:lvl w:ilvl="7">
      <w:start w:val="1"/>
      <w:numFmt w:val="lowerLetter"/>
      <w:lvlText w:val="%8."/>
      <w:lvlJc w:val="left"/>
      <w:pPr>
        <w:tabs>
          <w:tab w:val="num" w:pos="3240"/>
        </w:tabs>
        <w:ind w:left="3240" w:hanging="360"/>
      </w:pPr>
      <w:rPr>
        <w:rFonts w:hint="default"/>
      </w:rPr>
    </w:lvl>
    <w:lvl w:ilvl="8">
      <w:start w:val="1"/>
      <w:numFmt w:val="lowerRoman"/>
      <w:lvlText w:val="%9."/>
      <w:lvlJc w:val="left"/>
      <w:pPr>
        <w:tabs>
          <w:tab w:val="num" w:pos="3600"/>
        </w:tabs>
        <w:ind w:left="3600" w:hanging="360"/>
      </w:pPr>
      <w:rPr>
        <w:rFonts w:hint="default"/>
      </w:rPr>
    </w:lvl>
  </w:abstractNum>
  <w:abstractNum w:abstractNumId="27" w15:restartNumberingAfterBreak="0">
    <w:nsid w:val="4C411C4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F4959AB"/>
    <w:multiLevelType w:val="hybridMultilevel"/>
    <w:tmpl w:val="45F647B0"/>
    <w:lvl w:ilvl="0" w:tplc="7972AC0E">
      <w:start w:val="1"/>
      <w:numFmt w:val="bullet"/>
      <w:pStyle w:val="Bullet"/>
      <w:lvlText w:val=""/>
      <w:lvlJc w:val="left"/>
      <w:pPr>
        <w:tabs>
          <w:tab w:val="num" w:pos="504"/>
        </w:tabs>
        <w:ind w:left="504"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0FE60A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571D3BF5"/>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584A455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5CE16E34"/>
    <w:multiLevelType w:val="hybridMultilevel"/>
    <w:tmpl w:val="0B12333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3" w15:restartNumberingAfterBreak="0">
    <w:nsid w:val="62080D0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CB47B9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6D134D86"/>
    <w:multiLevelType w:val="hybridMultilevel"/>
    <w:tmpl w:val="AB08DF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0A10E48"/>
    <w:multiLevelType w:val="hybridMultilevel"/>
    <w:tmpl w:val="35569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34223A"/>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B4082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73C176B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419358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15:restartNumberingAfterBreak="0">
    <w:nsid w:val="76A26C8E"/>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76F01C1A"/>
    <w:multiLevelType w:val="hybridMultilevel"/>
    <w:tmpl w:val="6D34E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75B37E6"/>
    <w:multiLevelType w:val="multilevel"/>
    <w:tmpl w:val="0409001D"/>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7B054AF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BD20891"/>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6" w15:restartNumberingAfterBreak="0">
    <w:nsid w:val="7E624256"/>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7" w15:restartNumberingAfterBreak="0">
    <w:nsid w:val="7ED5764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8" w15:restartNumberingAfterBreak="0">
    <w:nsid w:val="7F0F27EC"/>
    <w:multiLevelType w:val="hybridMultilevel"/>
    <w:tmpl w:val="C830748C"/>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37897275">
    <w:abstractNumId w:val="28"/>
  </w:num>
  <w:num w:numId="2" w16cid:durableId="96023725">
    <w:abstractNumId w:val="24"/>
  </w:num>
  <w:num w:numId="3" w16cid:durableId="1178274134">
    <w:abstractNumId w:val="1"/>
  </w:num>
  <w:num w:numId="4" w16cid:durableId="811218917">
    <w:abstractNumId w:val="26"/>
  </w:num>
  <w:num w:numId="5" w16cid:durableId="1696691543">
    <w:abstractNumId w:val="16"/>
  </w:num>
  <w:num w:numId="6" w16cid:durableId="1628851762">
    <w:abstractNumId w:val="35"/>
  </w:num>
  <w:num w:numId="7" w16cid:durableId="963652451">
    <w:abstractNumId w:val="42"/>
  </w:num>
  <w:num w:numId="8" w16cid:durableId="1942375943">
    <w:abstractNumId w:val="12"/>
  </w:num>
  <w:num w:numId="9" w16cid:durableId="115313418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63120430">
    <w:abstractNumId w:val="3"/>
  </w:num>
  <w:num w:numId="11" w16cid:durableId="1440762452">
    <w:abstractNumId w:val="21"/>
  </w:num>
  <w:num w:numId="12" w16cid:durableId="136650217">
    <w:abstractNumId w:val="48"/>
  </w:num>
  <w:num w:numId="13" w16cid:durableId="292057367">
    <w:abstractNumId w:val="14"/>
  </w:num>
  <w:num w:numId="14" w16cid:durableId="1582760468">
    <w:abstractNumId w:val="43"/>
  </w:num>
  <w:num w:numId="15" w16cid:durableId="1338848384">
    <w:abstractNumId w:val="15"/>
  </w:num>
  <w:num w:numId="16" w16cid:durableId="2105683977">
    <w:abstractNumId w:val="27"/>
  </w:num>
  <w:num w:numId="17" w16cid:durableId="606696906">
    <w:abstractNumId w:val="13"/>
  </w:num>
  <w:num w:numId="18" w16cid:durableId="874462523">
    <w:abstractNumId w:val="11"/>
  </w:num>
  <w:num w:numId="19" w16cid:durableId="339702717">
    <w:abstractNumId w:val="34"/>
  </w:num>
  <w:num w:numId="20" w16cid:durableId="2052070512">
    <w:abstractNumId w:val="0"/>
  </w:num>
  <w:num w:numId="21" w16cid:durableId="2030175493">
    <w:abstractNumId w:val="37"/>
  </w:num>
  <w:num w:numId="22" w16cid:durableId="1767574429">
    <w:abstractNumId w:val="40"/>
  </w:num>
  <w:num w:numId="23" w16cid:durableId="282078706">
    <w:abstractNumId w:val="32"/>
  </w:num>
  <w:num w:numId="24" w16cid:durableId="1297490443">
    <w:abstractNumId w:val="29"/>
  </w:num>
  <w:num w:numId="25" w16cid:durableId="226578280">
    <w:abstractNumId w:val="47"/>
  </w:num>
  <w:num w:numId="26" w16cid:durableId="1458068418">
    <w:abstractNumId w:val="18"/>
  </w:num>
  <w:num w:numId="27" w16cid:durableId="493882687">
    <w:abstractNumId w:val="20"/>
  </w:num>
  <w:num w:numId="28" w16cid:durableId="968971441">
    <w:abstractNumId w:val="6"/>
  </w:num>
  <w:num w:numId="29" w16cid:durableId="1546522779">
    <w:abstractNumId w:val="19"/>
  </w:num>
  <w:num w:numId="30" w16cid:durableId="630671790">
    <w:abstractNumId w:val="39"/>
  </w:num>
  <w:num w:numId="31" w16cid:durableId="1694838464">
    <w:abstractNumId w:val="44"/>
  </w:num>
  <w:num w:numId="32" w16cid:durableId="932979437">
    <w:abstractNumId w:val="9"/>
  </w:num>
  <w:num w:numId="33" w16cid:durableId="2006739054">
    <w:abstractNumId w:val="46"/>
  </w:num>
  <w:num w:numId="34" w16cid:durableId="1281450544">
    <w:abstractNumId w:val="7"/>
  </w:num>
  <w:num w:numId="35" w16cid:durableId="730270747">
    <w:abstractNumId w:val="45"/>
  </w:num>
  <w:num w:numId="36" w16cid:durableId="1596862987">
    <w:abstractNumId w:val="25"/>
  </w:num>
  <w:num w:numId="37" w16cid:durableId="1670521706">
    <w:abstractNumId w:val="17"/>
  </w:num>
  <w:num w:numId="38" w16cid:durableId="1323780584">
    <w:abstractNumId w:val="8"/>
  </w:num>
  <w:num w:numId="39" w16cid:durableId="229459900">
    <w:abstractNumId w:val="23"/>
  </w:num>
  <w:num w:numId="40" w16cid:durableId="469522073">
    <w:abstractNumId w:val="33"/>
  </w:num>
  <w:num w:numId="41" w16cid:durableId="333268588">
    <w:abstractNumId w:val="2"/>
  </w:num>
  <w:num w:numId="42" w16cid:durableId="1102382884">
    <w:abstractNumId w:val="41"/>
  </w:num>
  <w:num w:numId="43" w16cid:durableId="672532487">
    <w:abstractNumId w:val="22"/>
  </w:num>
  <w:num w:numId="44" w16cid:durableId="1767922383">
    <w:abstractNumId w:val="10"/>
  </w:num>
  <w:num w:numId="45" w16cid:durableId="1931546698">
    <w:abstractNumId w:val="31"/>
  </w:num>
  <w:num w:numId="46" w16cid:durableId="1383674978">
    <w:abstractNumId w:val="4"/>
  </w:num>
  <w:num w:numId="47" w16cid:durableId="580604616">
    <w:abstractNumId w:val="30"/>
  </w:num>
  <w:num w:numId="48" w16cid:durableId="127626153">
    <w:abstractNumId w:val="38"/>
  </w:num>
  <w:num w:numId="49" w16cid:durableId="1932860052">
    <w:abstractNumId w:val="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638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Lc0MrY0szA3sbCwNDFU0lEKTi0uzszPAykwMq0FALaJ6S4tAAAA"/>
  </w:docVars>
  <w:rsids>
    <w:rsidRoot w:val="000634F1"/>
    <w:rsid w:val="000007D1"/>
    <w:rsid w:val="00001C79"/>
    <w:rsid w:val="00002B14"/>
    <w:rsid w:val="0000305F"/>
    <w:rsid w:val="000036BF"/>
    <w:rsid w:val="000045F9"/>
    <w:rsid w:val="0000496F"/>
    <w:rsid w:val="0000592E"/>
    <w:rsid w:val="00006C06"/>
    <w:rsid w:val="000074CF"/>
    <w:rsid w:val="00007806"/>
    <w:rsid w:val="0001097B"/>
    <w:rsid w:val="00011C37"/>
    <w:rsid w:val="00012368"/>
    <w:rsid w:val="000124AD"/>
    <w:rsid w:val="000145F5"/>
    <w:rsid w:val="00014757"/>
    <w:rsid w:val="0001579D"/>
    <w:rsid w:val="00016F0F"/>
    <w:rsid w:val="00017369"/>
    <w:rsid w:val="000177C6"/>
    <w:rsid w:val="00021873"/>
    <w:rsid w:val="00022A2C"/>
    <w:rsid w:val="000231D5"/>
    <w:rsid w:val="00027347"/>
    <w:rsid w:val="00027C61"/>
    <w:rsid w:val="00030838"/>
    <w:rsid w:val="00030DAA"/>
    <w:rsid w:val="00032164"/>
    <w:rsid w:val="0003258E"/>
    <w:rsid w:val="000326FB"/>
    <w:rsid w:val="000332FF"/>
    <w:rsid w:val="00033A03"/>
    <w:rsid w:val="00034CBC"/>
    <w:rsid w:val="00034D4F"/>
    <w:rsid w:val="000358C9"/>
    <w:rsid w:val="00035BD7"/>
    <w:rsid w:val="0003649E"/>
    <w:rsid w:val="00036B2A"/>
    <w:rsid w:val="00036DCF"/>
    <w:rsid w:val="00037A54"/>
    <w:rsid w:val="00040435"/>
    <w:rsid w:val="0004159F"/>
    <w:rsid w:val="00041813"/>
    <w:rsid w:val="00041C5C"/>
    <w:rsid w:val="00041D60"/>
    <w:rsid w:val="0004227D"/>
    <w:rsid w:val="00042C2C"/>
    <w:rsid w:val="00043818"/>
    <w:rsid w:val="0004394A"/>
    <w:rsid w:val="0004434F"/>
    <w:rsid w:val="0004757E"/>
    <w:rsid w:val="00047883"/>
    <w:rsid w:val="00047DB8"/>
    <w:rsid w:val="00051D26"/>
    <w:rsid w:val="00051DFD"/>
    <w:rsid w:val="00053051"/>
    <w:rsid w:val="00053EAA"/>
    <w:rsid w:val="00054BA2"/>
    <w:rsid w:val="00055F38"/>
    <w:rsid w:val="00057EB3"/>
    <w:rsid w:val="00060D53"/>
    <w:rsid w:val="00061D3D"/>
    <w:rsid w:val="00063249"/>
    <w:rsid w:val="000634F1"/>
    <w:rsid w:val="00063573"/>
    <w:rsid w:val="00064C07"/>
    <w:rsid w:val="000655ED"/>
    <w:rsid w:val="000663FA"/>
    <w:rsid w:val="00067123"/>
    <w:rsid w:val="00067494"/>
    <w:rsid w:val="00067515"/>
    <w:rsid w:val="00070DAB"/>
    <w:rsid w:val="00070EA0"/>
    <w:rsid w:val="00071690"/>
    <w:rsid w:val="0007458D"/>
    <w:rsid w:val="00074D3C"/>
    <w:rsid w:val="0007568F"/>
    <w:rsid w:val="00076ED0"/>
    <w:rsid w:val="0007705A"/>
    <w:rsid w:val="000775AB"/>
    <w:rsid w:val="0007776E"/>
    <w:rsid w:val="00077AF6"/>
    <w:rsid w:val="00077B89"/>
    <w:rsid w:val="00080031"/>
    <w:rsid w:val="000812BE"/>
    <w:rsid w:val="00081C55"/>
    <w:rsid w:val="000824CA"/>
    <w:rsid w:val="00082FB4"/>
    <w:rsid w:val="000909A2"/>
    <w:rsid w:val="00092D9C"/>
    <w:rsid w:val="00092F47"/>
    <w:rsid w:val="00093032"/>
    <w:rsid w:val="00094650"/>
    <w:rsid w:val="00095EF9"/>
    <w:rsid w:val="00097128"/>
    <w:rsid w:val="000A0355"/>
    <w:rsid w:val="000A080D"/>
    <w:rsid w:val="000A0A17"/>
    <w:rsid w:val="000A1E72"/>
    <w:rsid w:val="000A22D1"/>
    <w:rsid w:val="000A25F3"/>
    <w:rsid w:val="000A264E"/>
    <w:rsid w:val="000A2E2A"/>
    <w:rsid w:val="000A3AAE"/>
    <w:rsid w:val="000A55C0"/>
    <w:rsid w:val="000A5E7E"/>
    <w:rsid w:val="000A5FCE"/>
    <w:rsid w:val="000A6620"/>
    <w:rsid w:val="000A6633"/>
    <w:rsid w:val="000A6671"/>
    <w:rsid w:val="000A691B"/>
    <w:rsid w:val="000B146F"/>
    <w:rsid w:val="000B3520"/>
    <w:rsid w:val="000B43BB"/>
    <w:rsid w:val="000B5617"/>
    <w:rsid w:val="000B5D6A"/>
    <w:rsid w:val="000B63C0"/>
    <w:rsid w:val="000B65CB"/>
    <w:rsid w:val="000B699E"/>
    <w:rsid w:val="000B6AB1"/>
    <w:rsid w:val="000C0055"/>
    <w:rsid w:val="000C0C83"/>
    <w:rsid w:val="000C1E68"/>
    <w:rsid w:val="000C1FFB"/>
    <w:rsid w:val="000C2075"/>
    <w:rsid w:val="000C3893"/>
    <w:rsid w:val="000C3C68"/>
    <w:rsid w:val="000C44A0"/>
    <w:rsid w:val="000C494E"/>
    <w:rsid w:val="000C50CC"/>
    <w:rsid w:val="000C6CE1"/>
    <w:rsid w:val="000C6D8C"/>
    <w:rsid w:val="000C75AC"/>
    <w:rsid w:val="000D0081"/>
    <w:rsid w:val="000D0CE1"/>
    <w:rsid w:val="000D0EBE"/>
    <w:rsid w:val="000D0F7A"/>
    <w:rsid w:val="000D1140"/>
    <w:rsid w:val="000D1194"/>
    <w:rsid w:val="000D3DD9"/>
    <w:rsid w:val="000D5387"/>
    <w:rsid w:val="000D54E2"/>
    <w:rsid w:val="000D5511"/>
    <w:rsid w:val="000D6565"/>
    <w:rsid w:val="000D6697"/>
    <w:rsid w:val="000D6B48"/>
    <w:rsid w:val="000D6FF4"/>
    <w:rsid w:val="000E1083"/>
    <w:rsid w:val="000E1F01"/>
    <w:rsid w:val="000E4348"/>
    <w:rsid w:val="000E4DAA"/>
    <w:rsid w:val="000E527A"/>
    <w:rsid w:val="000E54A5"/>
    <w:rsid w:val="000E5869"/>
    <w:rsid w:val="000E62A2"/>
    <w:rsid w:val="000E6A8B"/>
    <w:rsid w:val="000E6F5F"/>
    <w:rsid w:val="000E7E4B"/>
    <w:rsid w:val="000F020B"/>
    <w:rsid w:val="000F09C1"/>
    <w:rsid w:val="000F1509"/>
    <w:rsid w:val="000F1BE1"/>
    <w:rsid w:val="000F22A7"/>
    <w:rsid w:val="000F4196"/>
    <w:rsid w:val="000F5C63"/>
    <w:rsid w:val="000F6F9F"/>
    <w:rsid w:val="000F6FA7"/>
    <w:rsid w:val="000F77AD"/>
    <w:rsid w:val="00100660"/>
    <w:rsid w:val="0010075C"/>
    <w:rsid w:val="0010259A"/>
    <w:rsid w:val="00103C2D"/>
    <w:rsid w:val="00104437"/>
    <w:rsid w:val="0010473A"/>
    <w:rsid w:val="001048CE"/>
    <w:rsid w:val="00104A0F"/>
    <w:rsid w:val="00104F2C"/>
    <w:rsid w:val="0010545C"/>
    <w:rsid w:val="00105952"/>
    <w:rsid w:val="00106205"/>
    <w:rsid w:val="00106323"/>
    <w:rsid w:val="0010683D"/>
    <w:rsid w:val="001068D5"/>
    <w:rsid w:val="0010713E"/>
    <w:rsid w:val="001103AC"/>
    <w:rsid w:val="001110E0"/>
    <w:rsid w:val="001112E2"/>
    <w:rsid w:val="001119B8"/>
    <w:rsid w:val="00113830"/>
    <w:rsid w:val="001138A0"/>
    <w:rsid w:val="001139C0"/>
    <w:rsid w:val="00114370"/>
    <w:rsid w:val="00115EA5"/>
    <w:rsid w:val="00117259"/>
    <w:rsid w:val="0011763E"/>
    <w:rsid w:val="0011792B"/>
    <w:rsid w:val="00120B1D"/>
    <w:rsid w:val="00120F96"/>
    <w:rsid w:val="00121EC0"/>
    <w:rsid w:val="00121EEE"/>
    <w:rsid w:val="001221CD"/>
    <w:rsid w:val="00123B40"/>
    <w:rsid w:val="00123F43"/>
    <w:rsid w:val="00124AB6"/>
    <w:rsid w:val="00124E9A"/>
    <w:rsid w:val="0012555D"/>
    <w:rsid w:val="00125837"/>
    <w:rsid w:val="00125CA2"/>
    <w:rsid w:val="00126980"/>
    <w:rsid w:val="00126B8D"/>
    <w:rsid w:val="00126FD8"/>
    <w:rsid w:val="001326AB"/>
    <w:rsid w:val="00132B06"/>
    <w:rsid w:val="00132EB1"/>
    <w:rsid w:val="001356B7"/>
    <w:rsid w:val="00135A3F"/>
    <w:rsid w:val="00135A90"/>
    <w:rsid w:val="00137214"/>
    <w:rsid w:val="00141A9B"/>
    <w:rsid w:val="00142EDE"/>
    <w:rsid w:val="0014305D"/>
    <w:rsid w:val="00143E4F"/>
    <w:rsid w:val="001454D0"/>
    <w:rsid w:val="00145EF7"/>
    <w:rsid w:val="0015014C"/>
    <w:rsid w:val="00150633"/>
    <w:rsid w:val="00151786"/>
    <w:rsid w:val="001518DF"/>
    <w:rsid w:val="0015253B"/>
    <w:rsid w:val="00152C3C"/>
    <w:rsid w:val="0015347D"/>
    <w:rsid w:val="0015461D"/>
    <w:rsid w:val="00154BB0"/>
    <w:rsid w:val="00155439"/>
    <w:rsid w:val="00155C05"/>
    <w:rsid w:val="00155E59"/>
    <w:rsid w:val="00156694"/>
    <w:rsid w:val="00156699"/>
    <w:rsid w:val="0015720F"/>
    <w:rsid w:val="001602A2"/>
    <w:rsid w:val="001609EE"/>
    <w:rsid w:val="001634A3"/>
    <w:rsid w:val="00164102"/>
    <w:rsid w:val="00165AAB"/>
    <w:rsid w:val="00166DA3"/>
    <w:rsid w:val="00167334"/>
    <w:rsid w:val="00167F2E"/>
    <w:rsid w:val="0017015F"/>
    <w:rsid w:val="0017060D"/>
    <w:rsid w:val="00170B74"/>
    <w:rsid w:val="00170F8B"/>
    <w:rsid w:val="001713F2"/>
    <w:rsid w:val="00171660"/>
    <w:rsid w:val="00171C6C"/>
    <w:rsid w:val="001720A0"/>
    <w:rsid w:val="00172750"/>
    <w:rsid w:val="00172BDF"/>
    <w:rsid w:val="00172F44"/>
    <w:rsid w:val="00173267"/>
    <w:rsid w:val="00173D6E"/>
    <w:rsid w:val="00174688"/>
    <w:rsid w:val="00174728"/>
    <w:rsid w:val="001748A0"/>
    <w:rsid w:val="00175661"/>
    <w:rsid w:val="001774DF"/>
    <w:rsid w:val="0017754C"/>
    <w:rsid w:val="00180722"/>
    <w:rsid w:val="00180AE8"/>
    <w:rsid w:val="00181A73"/>
    <w:rsid w:val="001827FB"/>
    <w:rsid w:val="00183503"/>
    <w:rsid w:val="00183B41"/>
    <w:rsid w:val="00184169"/>
    <w:rsid w:val="001843E7"/>
    <w:rsid w:val="00184F64"/>
    <w:rsid w:val="0018520C"/>
    <w:rsid w:val="00185286"/>
    <w:rsid w:val="00185E24"/>
    <w:rsid w:val="001860B8"/>
    <w:rsid w:val="00186F3B"/>
    <w:rsid w:val="001877EE"/>
    <w:rsid w:val="00187804"/>
    <w:rsid w:val="001903CF"/>
    <w:rsid w:val="00190939"/>
    <w:rsid w:val="0019298A"/>
    <w:rsid w:val="00192CE1"/>
    <w:rsid w:val="00193C45"/>
    <w:rsid w:val="00194358"/>
    <w:rsid w:val="00194616"/>
    <w:rsid w:val="001946A8"/>
    <w:rsid w:val="001957B8"/>
    <w:rsid w:val="00195FBB"/>
    <w:rsid w:val="00196025"/>
    <w:rsid w:val="00196CF3"/>
    <w:rsid w:val="0019783F"/>
    <w:rsid w:val="00197E0A"/>
    <w:rsid w:val="001A0172"/>
    <w:rsid w:val="001A1B57"/>
    <w:rsid w:val="001A2F6F"/>
    <w:rsid w:val="001A4AFC"/>
    <w:rsid w:val="001A5093"/>
    <w:rsid w:val="001A5E3E"/>
    <w:rsid w:val="001A636F"/>
    <w:rsid w:val="001B02D0"/>
    <w:rsid w:val="001B0A20"/>
    <w:rsid w:val="001B0AB5"/>
    <w:rsid w:val="001B0CB6"/>
    <w:rsid w:val="001B0EC4"/>
    <w:rsid w:val="001B10B1"/>
    <w:rsid w:val="001B2B8D"/>
    <w:rsid w:val="001B39B2"/>
    <w:rsid w:val="001B39F4"/>
    <w:rsid w:val="001B3E07"/>
    <w:rsid w:val="001B45B4"/>
    <w:rsid w:val="001B469B"/>
    <w:rsid w:val="001B4EB4"/>
    <w:rsid w:val="001B626C"/>
    <w:rsid w:val="001B7945"/>
    <w:rsid w:val="001C0DFC"/>
    <w:rsid w:val="001C2719"/>
    <w:rsid w:val="001C3344"/>
    <w:rsid w:val="001C3D65"/>
    <w:rsid w:val="001C427C"/>
    <w:rsid w:val="001C435B"/>
    <w:rsid w:val="001C460D"/>
    <w:rsid w:val="001C4899"/>
    <w:rsid w:val="001C5262"/>
    <w:rsid w:val="001C735A"/>
    <w:rsid w:val="001C7DF4"/>
    <w:rsid w:val="001C7E60"/>
    <w:rsid w:val="001D0CD8"/>
    <w:rsid w:val="001D1098"/>
    <w:rsid w:val="001D30BB"/>
    <w:rsid w:val="001D38B7"/>
    <w:rsid w:val="001D6E44"/>
    <w:rsid w:val="001D7070"/>
    <w:rsid w:val="001D7C8F"/>
    <w:rsid w:val="001E14D2"/>
    <w:rsid w:val="001E2A88"/>
    <w:rsid w:val="001E2FA2"/>
    <w:rsid w:val="001E5117"/>
    <w:rsid w:val="001E73DF"/>
    <w:rsid w:val="001E7B53"/>
    <w:rsid w:val="001F0185"/>
    <w:rsid w:val="001F0B90"/>
    <w:rsid w:val="001F2235"/>
    <w:rsid w:val="001F2E37"/>
    <w:rsid w:val="001F3057"/>
    <w:rsid w:val="001F3327"/>
    <w:rsid w:val="001F3343"/>
    <w:rsid w:val="001F3712"/>
    <w:rsid w:val="001F7405"/>
    <w:rsid w:val="001F7AFB"/>
    <w:rsid w:val="002010D6"/>
    <w:rsid w:val="002023D7"/>
    <w:rsid w:val="00202ABD"/>
    <w:rsid w:val="002033A7"/>
    <w:rsid w:val="002033E2"/>
    <w:rsid w:val="002039FB"/>
    <w:rsid w:val="0020416A"/>
    <w:rsid w:val="00204CFA"/>
    <w:rsid w:val="00205A35"/>
    <w:rsid w:val="002060F0"/>
    <w:rsid w:val="002067FB"/>
    <w:rsid w:val="002078DB"/>
    <w:rsid w:val="00210D27"/>
    <w:rsid w:val="00211371"/>
    <w:rsid w:val="0021293C"/>
    <w:rsid w:val="00213865"/>
    <w:rsid w:val="00213A20"/>
    <w:rsid w:val="002141B0"/>
    <w:rsid w:val="002155F4"/>
    <w:rsid w:val="002161D7"/>
    <w:rsid w:val="00216BF4"/>
    <w:rsid w:val="00216C41"/>
    <w:rsid w:val="00217AC2"/>
    <w:rsid w:val="002222CD"/>
    <w:rsid w:val="00222C46"/>
    <w:rsid w:val="00222E6B"/>
    <w:rsid w:val="0022338B"/>
    <w:rsid w:val="00223CAC"/>
    <w:rsid w:val="0022432E"/>
    <w:rsid w:val="002245CC"/>
    <w:rsid w:val="002249A3"/>
    <w:rsid w:val="0022529F"/>
    <w:rsid w:val="00226706"/>
    <w:rsid w:val="0023000D"/>
    <w:rsid w:val="002316C6"/>
    <w:rsid w:val="00231954"/>
    <w:rsid w:val="00232D7F"/>
    <w:rsid w:val="00233B9E"/>
    <w:rsid w:val="00233F6F"/>
    <w:rsid w:val="00234C96"/>
    <w:rsid w:val="002367DB"/>
    <w:rsid w:val="00236B25"/>
    <w:rsid w:val="00237D82"/>
    <w:rsid w:val="002400EC"/>
    <w:rsid w:val="00240F49"/>
    <w:rsid w:val="00241238"/>
    <w:rsid w:val="00242B60"/>
    <w:rsid w:val="00244707"/>
    <w:rsid w:val="0024578D"/>
    <w:rsid w:val="00245F95"/>
    <w:rsid w:val="0024774D"/>
    <w:rsid w:val="00251500"/>
    <w:rsid w:val="002515B3"/>
    <w:rsid w:val="00251B74"/>
    <w:rsid w:val="00252D53"/>
    <w:rsid w:val="00253EC8"/>
    <w:rsid w:val="002542F1"/>
    <w:rsid w:val="002543B3"/>
    <w:rsid w:val="00256F76"/>
    <w:rsid w:val="002575CF"/>
    <w:rsid w:val="00257B46"/>
    <w:rsid w:val="002600A0"/>
    <w:rsid w:val="00261E9D"/>
    <w:rsid w:val="00262D1E"/>
    <w:rsid w:val="00263556"/>
    <w:rsid w:val="00263C49"/>
    <w:rsid w:val="00264374"/>
    <w:rsid w:val="00265688"/>
    <w:rsid w:val="00265787"/>
    <w:rsid w:val="002660A8"/>
    <w:rsid w:val="002664CB"/>
    <w:rsid w:val="00270B60"/>
    <w:rsid w:val="00270FB5"/>
    <w:rsid w:val="0027173D"/>
    <w:rsid w:val="00272A73"/>
    <w:rsid w:val="00273383"/>
    <w:rsid w:val="00274F31"/>
    <w:rsid w:val="002753DB"/>
    <w:rsid w:val="002757FF"/>
    <w:rsid w:val="002762F3"/>
    <w:rsid w:val="002773FB"/>
    <w:rsid w:val="00277F83"/>
    <w:rsid w:val="00280CB1"/>
    <w:rsid w:val="002813CF"/>
    <w:rsid w:val="00284443"/>
    <w:rsid w:val="00284828"/>
    <w:rsid w:val="00284D24"/>
    <w:rsid w:val="0028514A"/>
    <w:rsid w:val="002851FB"/>
    <w:rsid w:val="002857D6"/>
    <w:rsid w:val="002861CD"/>
    <w:rsid w:val="00286899"/>
    <w:rsid w:val="00286DE4"/>
    <w:rsid w:val="002907F3"/>
    <w:rsid w:val="00290B28"/>
    <w:rsid w:val="00293924"/>
    <w:rsid w:val="00294ECF"/>
    <w:rsid w:val="0029549C"/>
    <w:rsid w:val="002960D3"/>
    <w:rsid w:val="002965FA"/>
    <w:rsid w:val="00296931"/>
    <w:rsid w:val="00297DC3"/>
    <w:rsid w:val="002A2DC6"/>
    <w:rsid w:val="002A439F"/>
    <w:rsid w:val="002A4F6C"/>
    <w:rsid w:val="002A5B16"/>
    <w:rsid w:val="002A68F1"/>
    <w:rsid w:val="002A6D89"/>
    <w:rsid w:val="002A7C4E"/>
    <w:rsid w:val="002B0201"/>
    <w:rsid w:val="002B1429"/>
    <w:rsid w:val="002B1DA8"/>
    <w:rsid w:val="002B2A0D"/>
    <w:rsid w:val="002B3D99"/>
    <w:rsid w:val="002B4BF9"/>
    <w:rsid w:val="002B4DC9"/>
    <w:rsid w:val="002B51D1"/>
    <w:rsid w:val="002B5B15"/>
    <w:rsid w:val="002B6326"/>
    <w:rsid w:val="002B7625"/>
    <w:rsid w:val="002C0159"/>
    <w:rsid w:val="002C06B8"/>
    <w:rsid w:val="002C1530"/>
    <w:rsid w:val="002C1B09"/>
    <w:rsid w:val="002C4D6B"/>
    <w:rsid w:val="002C4FEB"/>
    <w:rsid w:val="002C537F"/>
    <w:rsid w:val="002C5978"/>
    <w:rsid w:val="002C7053"/>
    <w:rsid w:val="002C782D"/>
    <w:rsid w:val="002D06C3"/>
    <w:rsid w:val="002D0C02"/>
    <w:rsid w:val="002D0C68"/>
    <w:rsid w:val="002D2238"/>
    <w:rsid w:val="002D4F6A"/>
    <w:rsid w:val="002D5C8D"/>
    <w:rsid w:val="002E0720"/>
    <w:rsid w:val="002E08E6"/>
    <w:rsid w:val="002E0F52"/>
    <w:rsid w:val="002E143C"/>
    <w:rsid w:val="002E17A8"/>
    <w:rsid w:val="002E24D2"/>
    <w:rsid w:val="002E3067"/>
    <w:rsid w:val="002E3985"/>
    <w:rsid w:val="002E42F8"/>
    <w:rsid w:val="002E4A7F"/>
    <w:rsid w:val="002E4ADA"/>
    <w:rsid w:val="002E4C5B"/>
    <w:rsid w:val="002E74C2"/>
    <w:rsid w:val="002E7791"/>
    <w:rsid w:val="002F0A8F"/>
    <w:rsid w:val="002F21AC"/>
    <w:rsid w:val="002F248B"/>
    <w:rsid w:val="002F2DA3"/>
    <w:rsid w:val="002F3055"/>
    <w:rsid w:val="002F327D"/>
    <w:rsid w:val="002F4F28"/>
    <w:rsid w:val="002F5E45"/>
    <w:rsid w:val="00301DF0"/>
    <w:rsid w:val="00302B1C"/>
    <w:rsid w:val="003049D2"/>
    <w:rsid w:val="00305AD7"/>
    <w:rsid w:val="00305BF0"/>
    <w:rsid w:val="00307057"/>
    <w:rsid w:val="00310632"/>
    <w:rsid w:val="00311AC7"/>
    <w:rsid w:val="00312404"/>
    <w:rsid w:val="00313139"/>
    <w:rsid w:val="00313FCA"/>
    <w:rsid w:val="0031417C"/>
    <w:rsid w:val="003152BA"/>
    <w:rsid w:val="0031598A"/>
    <w:rsid w:val="003217BB"/>
    <w:rsid w:val="00321BAA"/>
    <w:rsid w:val="00321E9F"/>
    <w:rsid w:val="0032245F"/>
    <w:rsid w:val="00322BCE"/>
    <w:rsid w:val="00322BF5"/>
    <w:rsid w:val="00325934"/>
    <w:rsid w:val="003262AC"/>
    <w:rsid w:val="00326F1C"/>
    <w:rsid w:val="003279EA"/>
    <w:rsid w:val="003312FF"/>
    <w:rsid w:val="00331FA6"/>
    <w:rsid w:val="00332B6C"/>
    <w:rsid w:val="00333C83"/>
    <w:rsid w:val="00335A3D"/>
    <w:rsid w:val="00336500"/>
    <w:rsid w:val="00336F59"/>
    <w:rsid w:val="003377E4"/>
    <w:rsid w:val="003379BA"/>
    <w:rsid w:val="003403C2"/>
    <w:rsid w:val="0034112B"/>
    <w:rsid w:val="003413C8"/>
    <w:rsid w:val="00341DC1"/>
    <w:rsid w:val="00344730"/>
    <w:rsid w:val="00344AB6"/>
    <w:rsid w:val="00345B85"/>
    <w:rsid w:val="0034668A"/>
    <w:rsid w:val="00346BB2"/>
    <w:rsid w:val="0034746F"/>
    <w:rsid w:val="00347582"/>
    <w:rsid w:val="003475F0"/>
    <w:rsid w:val="003477AE"/>
    <w:rsid w:val="0034791F"/>
    <w:rsid w:val="00347E81"/>
    <w:rsid w:val="00350254"/>
    <w:rsid w:val="00350989"/>
    <w:rsid w:val="00350BAB"/>
    <w:rsid w:val="00350CC2"/>
    <w:rsid w:val="0035177E"/>
    <w:rsid w:val="00352194"/>
    <w:rsid w:val="00353626"/>
    <w:rsid w:val="00353C43"/>
    <w:rsid w:val="003554CD"/>
    <w:rsid w:val="00356728"/>
    <w:rsid w:val="00356BEF"/>
    <w:rsid w:val="00356D52"/>
    <w:rsid w:val="0035712C"/>
    <w:rsid w:val="003574C1"/>
    <w:rsid w:val="00357653"/>
    <w:rsid w:val="00360F3F"/>
    <w:rsid w:val="00361026"/>
    <w:rsid w:val="003610B3"/>
    <w:rsid w:val="00361C31"/>
    <w:rsid w:val="00364958"/>
    <w:rsid w:val="0036695E"/>
    <w:rsid w:val="003669DD"/>
    <w:rsid w:val="003674D8"/>
    <w:rsid w:val="00370372"/>
    <w:rsid w:val="00370A88"/>
    <w:rsid w:val="003715A2"/>
    <w:rsid w:val="00371A1C"/>
    <w:rsid w:val="00372409"/>
    <w:rsid w:val="00372860"/>
    <w:rsid w:val="00372EF5"/>
    <w:rsid w:val="0037354F"/>
    <w:rsid w:val="00373F51"/>
    <w:rsid w:val="0037407F"/>
    <w:rsid w:val="003741A4"/>
    <w:rsid w:val="00375D89"/>
    <w:rsid w:val="00376555"/>
    <w:rsid w:val="003776E8"/>
    <w:rsid w:val="00377D65"/>
    <w:rsid w:val="003808B6"/>
    <w:rsid w:val="00380C09"/>
    <w:rsid w:val="00381ED1"/>
    <w:rsid w:val="003821E1"/>
    <w:rsid w:val="003822C0"/>
    <w:rsid w:val="003840E8"/>
    <w:rsid w:val="003846DE"/>
    <w:rsid w:val="00384C96"/>
    <w:rsid w:val="00384F13"/>
    <w:rsid w:val="003852FF"/>
    <w:rsid w:val="003855D6"/>
    <w:rsid w:val="00385B5E"/>
    <w:rsid w:val="00386928"/>
    <w:rsid w:val="00391464"/>
    <w:rsid w:val="00391C4E"/>
    <w:rsid w:val="00391F44"/>
    <w:rsid w:val="00392363"/>
    <w:rsid w:val="00392EA9"/>
    <w:rsid w:val="00393715"/>
    <w:rsid w:val="00393FB0"/>
    <w:rsid w:val="00395F43"/>
    <w:rsid w:val="00396315"/>
    <w:rsid w:val="00396A28"/>
    <w:rsid w:val="00397056"/>
    <w:rsid w:val="003972E9"/>
    <w:rsid w:val="00397564"/>
    <w:rsid w:val="003A0C36"/>
    <w:rsid w:val="003A3637"/>
    <w:rsid w:val="003A36E4"/>
    <w:rsid w:val="003A3972"/>
    <w:rsid w:val="003A4BE4"/>
    <w:rsid w:val="003A5678"/>
    <w:rsid w:val="003A5FC3"/>
    <w:rsid w:val="003A7AB8"/>
    <w:rsid w:val="003B2869"/>
    <w:rsid w:val="003B324A"/>
    <w:rsid w:val="003B3375"/>
    <w:rsid w:val="003B3C21"/>
    <w:rsid w:val="003B404C"/>
    <w:rsid w:val="003B439E"/>
    <w:rsid w:val="003B43C7"/>
    <w:rsid w:val="003B4A98"/>
    <w:rsid w:val="003B5E3C"/>
    <w:rsid w:val="003B6192"/>
    <w:rsid w:val="003B6D2D"/>
    <w:rsid w:val="003B70F5"/>
    <w:rsid w:val="003B7757"/>
    <w:rsid w:val="003B77F1"/>
    <w:rsid w:val="003C005F"/>
    <w:rsid w:val="003C1D38"/>
    <w:rsid w:val="003C1DD2"/>
    <w:rsid w:val="003C33EE"/>
    <w:rsid w:val="003C344E"/>
    <w:rsid w:val="003C3A10"/>
    <w:rsid w:val="003C40D0"/>
    <w:rsid w:val="003C5BA9"/>
    <w:rsid w:val="003C79B6"/>
    <w:rsid w:val="003D227C"/>
    <w:rsid w:val="003D24F4"/>
    <w:rsid w:val="003D25C6"/>
    <w:rsid w:val="003D2F42"/>
    <w:rsid w:val="003D3937"/>
    <w:rsid w:val="003D432F"/>
    <w:rsid w:val="003D6E0B"/>
    <w:rsid w:val="003D6ED7"/>
    <w:rsid w:val="003D741D"/>
    <w:rsid w:val="003D7755"/>
    <w:rsid w:val="003E0D6F"/>
    <w:rsid w:val="003E19DF"/>
    <w:rsid w:val="003E1A9D"/>
    <w:rsid w:val="003E2721"/>
    <w:rsid w:val="003E4CA9"/>
    <w:rsid w:val="003E77D7"/>
    <w:rsid w:val="003E77E1"/>
    <w:rsid w:val="003E7D0F"/>
    <w:rsid w:val="003F048C"/>
    <w:rsid w:val="003F0BF6"/>
    <w:rsid w:val="003F1AF5"/>
    <w:rsid w:val="003F209F"/>
    <w:rsid w:val="003F2D3A"/>
    <w:rsid w:val="003F3628"/>
    <w:rsid w:val="003F3E1E"/>
    <w:rsid w:val="003F4003"/>
    <w:rsid w:val="003F5CD5"/>
    <w:rsid w:val="003F724B"/>
    <w:rsid w:val="003F7F8C"/>
    <w:rsid w:val="004000C1"/>
    <w:rsid w:val="004001BC"/>
    <w:rsid w:val="00400FDF"/>
    <w:rsid w:val="00401280"/>
    <w:rsid w:val="004016F4"/>
    <w:rsid w:val="004030C1"/>
    <w:rsid w:val="004033A6"/>
    <w:rsid w:val="00403BCF"/>
    <w:rsid w:val="004048E5"/>
    <w:rsid w:val="0040539B"/>
    <w:rsid w:val="004055BE"/>
    <w:rsid w:val="00405686"/>
    <w:rsid w:val="004056F2"/>
    <w:rsid w:val="00405B45"/>
    <w:rsid w:val="00406E43"/>
    <w:rsid w:val="00407919"/>
    <w:rsid w:val="004112AA"/>
    <w:rsid w:val="0041286C"/>
    <w:rsid w:val="00420D28"/>
    <w:rsid w:val="00421128"/>
    <w:rsid w:val="004224B7"/>
    <w:rsid w:val="00422A6C"/>
    <w:rsid w:val="00422FFA"/>
    <w:rsid w:val="0042340A"/>
    <w:rsid w:val="00425634"/>
    <w:rsid w:val="00425CDD"/>
    <w:rsid w:val="00425E7F"/>
    <w:rsid w:val="00426F15"/>
    <w:rsid w:val="00427E0F"/>
    <w:rsid w:val="00427EAB"/>
    <w:rsid w:val="00430EDA"/>
    <w:rsid w:val="004323D7"/>
    <w:rsid w:val="00433330"/>
    <w:rsid w:val="004334CC"/>
    <w:rsid w:val="00433BF3"/>
    <w:rsid w:val="004362D4"/>
    <w:rsid w:val="00436636"/>
    <w:rsid w:val="0043666B"/>
    <w:rsid w:val="00436B2B"/>
    <w:rsid w:val="00437588"/>
    <w:rsid w:val="00440CF3"/>
    <w:rsid w:val="00442519"/>
    <w:rsid w:val="00443D00"/>
    <w:rsid w:val="0044455B"/>
    <w:rsid w:val="00445353"/>
    <w:rsid w:val="0044697E"/>
    <w:rsid w:val="004476FC"/>
    <w:rsid w:val="004505A5"/>
    <w:rsid w:val="00450742"/>
    <w:rsid w:val="00450CCF"/>
    <w:rsid w:val="00452012"/>
    <w:rsid w:val="004527CE"/>
    <w:rsid w:val="00453418"/>
    <w:rsid w:val="0045357E"/>
    <w:rsid w:val="004542DA"/>
    <w:rsid w:val="00456440"/>
    <w:rsid w:val="0045655C"/>
    <w:rsid w:val="00456566"/>
    <w:rsid w:val="004575AA"/>
    <w:rsid w:val="004603FC"/>
    <w:rsid w:val="004608F0"/>
    <w:rsid w:val="00460EE8"/>
    <w:rsid w:val="00462118"/>
    <w:rsid w:val="00462369"/>
    <w:rsid w:val="0046315D"/>
    <w:rsid w:val="00463BE9"/>
    <w:rsid w:val="00465850"/>
    <w:rsid w:val="00466A86"/>
    <w:rsid w:val="00466A8A"/>
    <w:rsid w:val="00467666"/>
    <w:rsid w:val="00470DA5"/>
    <w:rsid w:val="00470F24"/>
    <w:rsid w:val="00472F75"/>
    <w:rsid w:val="0047306B"/>
    <w:rsid w:val="00476B96"/>
    <w:rsid w:val="004775B8"/>
    <w:rsid w:val="00477687"/>
    <w:rsid w:val="00480A14"/>
    <w:rsid w:val="004813DA"/>
    <w:rsid w:val="00481F47"/>
    <w:rsid w:val="00481FCF"/>
    <w:rsid w:val="00483179"/>
    <w:rsid w:val="00485D10"/>
    <w:rsid w:val="00487074"/>
    <w:rsid w:val="0048731D"/>
    <w:rsid w:val="0048741B"/>
    <w:rsid w:val="004877F1"/>
    <w:rsid w:val="00487C12"/>
    <w:rsid w:val="00490A4E"/>
    <w:rsid w:val="00491741"/>
    <w:rsid w:val="00491E3A"/>
    <w:rsid w:val="0049247E"/>
    <w:rsid w:val="00492495"/>
    <w:rsid w:val="00492623"/>
    <w:rsid w:val="00493B04"/>
    <w:rsid w:val="00493CD0"/>
    <w:rsid w:val="00493F2C"/>
    <w:rsid w:val="00494449"/>
    <w:rsid w:val="00496384"/>
    <w:rsid w:val="0049656A"/>
    <w:rsid w:val="004978D2"/>
    <w:rsid w:val="004978E7"/>
    <w:rsid w:val="00497E3C"/>
    <w:rsid w:val="004A12C0"/>
    <w:rsid w:val="004A1A3A"/>
    <w:rsid w:val="004A1DC9"/>
    <w:rsid w:val="004A2334"/>
    <w:rsid w:val="004A294E"/>
    <w:rsid w:val="004A2A5D"/>
    <w:rsid w:val="004A2F1B"/>
    <w:rsid w:val="004A2FB7"/>
    <w:rsid w:val="004A3A75"/>
    <w:rsid w:val="004A3AD9"/>
    <w:rsid w:val="004A3C10"/>
    <w:rsid w:val="004A4331"/>
    <w:rsid w:val="004A58BE"/>
    <w:rsid w:val="004A612A"/>
    <w:rsid w:val="004A7B06"/>
    <w:rsid w:val="004B0D2B"/>
    <w:rsid w:val="004B17A4"/>
    <w:rsid w:val="004B44A6"/>
    <w:rsid w:val="004B455E"/>
    <w:rsid w:val="004B5D7D"/>
    <w:rsid w:val="004B6A83"/>
    <w:rsid w:val="004B6D07"/>
    <w:rsid w:val="004C0EB7"/>
    <w:rsid w:val="004C158B"/>
    <w:rsid w:val="004C15FC"/>
    <w:rsid w:val="004C19E3"/>
    <w:rsid w:val="004C1AF8"/>
    <w:rsid w:val="004C2C1A"/>
    <w:rsid w:val="004C374C"/>
    <w:rsid w:val="004C3B6A"/>
    <w:rsid w:val="004C44EC"/>
    <w:rsid w:val="004C4574"/>
    <w:rsid w:val="004C4D97"/>
    <w:rsid w:val="004C72E8"/>
    <w:rsid w:val="004C75D3"/>
    <w:rsid w:val="004D0B57"/>
    <w:rsid w:val="004D135B"/>
    <w:rsid w:val="004D22BA"/>
    <w:rsid w:val="004D28CB"/>
    <w:rsid w:val="004D3BCE"/>
    <w:rsid w:val="004D3CAF"/>
    <w:rsid w:val="004D4A0B"/>
    <w:rsid w:val="004D52FD"/>
    <w:rsid w:val="004D5798"/>
    <w:rsid w:val="004D5C97"/>
    <w:rsid w:val="004D665B"/>
    <w:rsid w:val="004D758C"/>
    <w:rsid w:val="004D75CD"/>
    <w:rsid w:val="004D7C48"/>
    <w:rsid w:val="004D7D93"/>
    <w:rsid w:val="004E6796"/>
    <w:rsid w:val="004E6FAF"/>
    <w:rsid w:val="004E7317"/>
    <w:rsid w:val="004F00B9"/>
    <w:rsid w:val="004F0F02"/>
    <w:rsid w:val="004F215B"/>
    <w:rsid w:val="004F22F8"/>
    <w:rsid w:val="004F25B5"/>
    <w:rsid w:val="004F3BAB"/>
    <w:rsid w:val="004F40BE"/>
    <w:rsid w:val="004F4568"/>
    <w:rsid w:val="004F5624"/>
    <w:rsid w:val="004F602D"/>
    <w:rsid w:val="004F64AD"/>
    <w:rsid w:val="004F79DA"/>
    <w:rsid w:val="00500B0B"/>
    <w:rsid w:val="00500B5C"/>
    <w:rsid w:val="00500C1F"/>
    <w:rsid w:val="005031A3"/>
    <w:rsid w:val="00503411"/>
    <w:rsid w:val="00503657"/>
    <w:rsid w:val="005047EA"/>
    <w:rsid w:val="005071D9"/>
    <w:rsid w:val="00507FB8"/>
    <w:rsid w:val="00510CF4"/>
    <w:rsid w:val="00510F6F"/>
    <w:rsid w:val="00512167"/>
    <w:rsid w:val="00512322"/>
    <w:rsid w:val="005145F4"/>
    <w:rsid w:val="00516B28"/>
    <w:rsid w:val="00520FE1"/>
    <w:rsid w:val="00520FEB"/>
    <w:rsid w:val="005216D5"/>
    <w:rsid w:val="00521B55"/>
    <w:rsid w:val="00521DCC"/>
    <w:rsid w:val="00523025"/>
    <w:rsid w:val="00523973"/>
    <w:rsid w:val="005249C0"/>
    <w:rsid w:val="0052594D"/>
    <w:rsid w:val="00531CB3"/>
    <w:rsid w:val="005332B8"/>
    <w:rsid w:val="0053385E"/>
    <w:rsid w:val="00533ED1"/>
    <w:rsid w:val="005345A3"/>
    <w:rsid w:val="00534A85"/>
    <w:rsid w:val="00535911"/>
    <w:rsid w:val="00535D02"/>
    <w:rsid w:val="00535E26"/>
    <w:rsid w:val="00536762"/>
    <w:rsid w:val="0053702C"/>
    <w:rsid w:val="005373BF"/>
    <w:rsid w:val="00540C89"/>
    <w:rsid w:val="005411E6"/>
    <w:rsid w:val="00541AF6"/>
    <w:rsid w:val="00542DF9"/>
    <w:rsid w:val="00543503"/>
    <w:rsid w:val="00544150"/>
    <w:rsid w:val="00544237"/>
    <w:rsid w:val="00544705"/>
    <w:rsid w:val="0054533B"/>
    <w:rsid w:val="0054538D"/>
    <w:rsid w:val="00545477"/>
    <w:rsid w:val="0054568A"/>
    <w:rsid w:val="005469F4"/>
    <w:rsid w:val="00546F09"/>
    <w:rsid w:val="00547041"/>
    <w:rsid w:val="00550298"/>
    <w:rsid w:val="00550694"/>
    <w:rsid w:val="00551635"/>
    <w:rsid w:val="005516F0"/>
    <w:rsid w:val="00552BCE"/>
    <w:rsid w:val="00553A38"/>
    <w:rsid w:val="00554246"/>
    <w:rsid w:val="00554E83"/>
    <w:rsid w:val="00554E8D"/>
    <w:rsid w:val="00555D96"/>
    <w:rsid w:val="00556484"/>
    <w:rsid w:val="00556E70"/>
    <w:rsid w:val="0056291A"/>
    <w:rsid w:val="0056308F"/>
    <w:rsid w:val="00563895"/>
    <w:rsid w:val="00563FB8"/>
    <w:rsid w:val="005649A3"/>
    <w:rsid w:val="00565002"/>
    <w:rsid w:val="00565504"/>
    <w:rsid w:val="005655E4"/>
    <w:rsid w:val="00566C19"/>
    <w:rsid w:val="00566D55"/>
    <w:rsid w:val="00571862"/>
    <w:rsid w:val="0057232F"/>
    <w:rsid w:val="00572691"/>
    <w:rsid w:val="0057361A"/>
    <w:rsid w:val="00574D4D"/>
    <w:rsid w:val="005757BA"/>
    <w:rsid w:val="00576206"/>
    <w:rsid w:val="0057798D"/>
    <w:rsid w:val="00580E76"/>
    <w:rsid w:val="00583578"/>
    <w:rsid w:val="005836FE"/>
    <w:rsid w:val="00583ABD"/>
    <w:rsid w:val="0058405B"/>
    <w:rsid w:val="00586396"/>
    <w:rsid w:val="00586AF2"/>
    <w:rsid w:val="005873DF"/>
    <w:rsid w:val="00590257"/>
    <w:rsid w:val="00590737"/>
    <w:rsid w:val="00590B1B"/>
    <w:rsid w:val="00590BAC"/>
    <w:rsid w:val="00592396"/>
    <w:rsid w:val="00593D1B"/>
    <w:rsid w:val="00594A12"/>
    <w:rsid w:val="00595653"/>
    <w:rsid w:val="00596B8A"/>
    <w:rsid w:val="00597080"/>
    <w:rsid w:val="00597368"/>
    <w:rsid w:val="005A0DF7"/>
    <w:rsid w:val="005A1F54"/>
    <w:rsid w:val="005A21CB"/>
    <w:rsid w:val="005A2D1A"/>
    <w:rsid w:val="005A3457"/>
    <w:rsid w:val="005A5A5B"/>
    <w:rsid w:val="005A62BB"/>
    <w:rsid w:val="005A6E0B"/>
    <w:rsid w:val="005A787D"/>
    <w:rsid w:val="005A7B47"/>
    <w:rsid w:val="005A7F93"/>
    <w:rsid w:val="005B0FA8"/>
    <w:rsid w:val="005B1378"/>
    <w:rsid w:val="005B14D3"/>
    <w:rsid w:val="005B2581"/>
    <w:rsid w:val="005B5D74"/>
    <w:rsid w:val="005B654C"/>
    <w:rsid w:val="005B6B03"/>
    <w:rsid w:val="005C01DB"/>
    <w:rsid w:val="005C0B99"/>
    <w:rsid w:val="005C1126"/>
    <w:rsid w:val="005C15B2"/>
    <w:rsid w:val="005C2698"/>
    <w:rsid w:val="005C3224"/>
    <w:rsid w:val="005C3DB2"/>
    <w:rsid w:val="005C3DC9"/>
    <w:rsid w:val="005C4563"/>
    <w:rsid w:val="005C4582"/>
    <w:rsid w:val="005C56F7"/>
    <w:rsid w:val="005C6100"/>
    <w:rsid w:val="005C62C6"/>
    <w:rsid w:val="005C6500"/>
    <w:rsid w:val="005C65A3"/>
    <w:rsid w:val="005C6A06"/>
    <w:rsid w:val="005C763B"/>
    <w:rsid w:val="005C7CA2"/>
    <w:rsid w:val="005D01CF"/>
    <w:rsid w:val="005D19D5"/>
    <w:rsid w:val="005D296F"/>
    <w:rsid w:val="005D3208"/>
    <w:rsid w:val="005D3882"/>
    <w:rsid w:val="005D445A"/>
    <w:rsid w:val="005D61AC"/>
    <w:rsid w:val="005D64A2"/>
    <w:rsid w:val="005D65F7"/>
    <w:rsid w:val="005D76A7"/>
    <w:rsid w:val="005D7A2D"/>
    <w:rsid w:val="005E0418"/>
    <w:rsid w:val="005E130D"/>
    <w:rsid w:val="005E17E2"/>
    <w:rsid w:val="005E2360"/>
    <w:rsid w:val="005E33F0"/>
    <w:rsid w:val="005E3785"/>
    <w:rsid w:val="005E5DF4"/>
    <w:rsid w:val="005E7497"/>
    <w:rsid w:val="005E7FAB"/>
    <w:rsid w:val="005F087A"/>
    <w:rsid w:val="005F0932"/>
    <w:rsid w:val="005F0D86"/>
    <w:rsid w:val="005F0FBF"/>
    <w:rsid w:val="005F1B0D"/>
    <w:rsid w:val="005F2CE3"/>
    <w:rsid w:val="005F2F28"/>
    <w:rsid w:val="005F2FEF"/>
    <w:rsid w:val="005F3BF7"/>
    <w:rsid w:val="005F44AA"/>
    <w:rsid w:val="005F46B4"/>
    <w:rsid w:val="005F6375"/>
    <w:rsid w:val="005F69DA"/>
    <w:rsid w:val="0060091E"/>
    <w:rsid w:val="00600A16"/>
    <w:rsid w:val="00601DE9"/>
    <w:rsid w:val="00602207"/>
    <w:rsid w:val="0060252F"/>
    <w:rsid w:val="0060339E"/>
    <w:rsid w:val="0060372C"/>
    <w:rsid w:val="00605668"/>
    <w:rsid w:val="00605C2B"/>
    <w:rsid w:val="00605D78"/>
    <w:rsid w:val="00606431"/>
    <w:rsid w:val="006075BB"/>
    <w:rsid w:val="00607654"/>
    <w:rsid w:val="0061000A"/>
    <w:rsid w:val="00610342"/>
    <w:rsid w:val="006105D9"/>
    <w:rsid w:val="00611278"/>
    <w:rsid w:val="00611759"/>
    <w:rsid w:val="0061414A"/>
    <w:rsid w:val="0061421B"/>
    <w:rsid w:val="00614CEA"/>
    <w:rsid w:val="00615EB2"/>
    <w:rsid w:val="0061712E"/>
    <w:rsid w:val="0062025D"/>
    <w:rsid w:val="00622331"/>
    <w:rsid w:val="00622910"/>
    <w:rsid w:val="00622E50"/>
    <w:rsid w:val="00622F47"/>
    <w:rsid w:val="00623327"/>
    <w:rsid w:val="00624416"/>
    <w:rsid w:val="00625DF0"/>
    <w:rsid w:val="006261C7"/>
    <w:rsid w:val="00627560"/>
    <w:rsid w:val="00627810"/>
    <w:rsid w:val="006301D3"/>
    <w:rsid w:val="00632058"/>
    <w:rsid w:val="006321F3"/>
    <w:rsid w:val="00632E56"/>
    <w:rsid w:val="00634696"/>
    <w:rsid w:val="006346FD"/>
    <w:rsid w:val="00634A37"/>
    <w:rsid w:val="00635F79"/>
    <w:rsid w:val="0063788A"/>
    <w:rsid w:val="00640B35"/>
    <w:rsid w:val="00640DB3"/>
    <w:rsid w:val="00641021"/>
    <w:rsid w:val="0064160F"/>
    <w:rsid w:val="00641EEE"/>
    <w:rsid w:val="006423A1"/>
    <w:rsid w:val="0064358B"/>
    <w:rsid w:val="00643F6E"/>
    <w:rsid w:val="00644714"/>
    <w:rsid w:val="00644838"/>
    <w:rsid w:val="00644DBD"/>
    <w:rsid w:val="00645452"/>
    <w:rsid w:val="00645735"/>
    <w:rsid w:val="00645FB1"/>
    <w:rsid w:val="00646CFB"/>
    <w:rsid w:val="006508BB"/>
    <w:rsid w:val="00651C1E"/>
    <w:rsid w:val="00652B8B"/>
    <w:rsid w:val="00653CFC"/>
    <w:rsid w:val="00654F54"/>
    <w:rsid w:val="006601E7"/>
    <w:rsid w:val="006602B2"/>
    <w:rsid w:val="00661E91"/>
    <w:rsid w:val="00662476"/>
    <w:rsid w:val="006627C0"/>
    <w:rsid w:val="006631C6"/>
    <w:rsid w:val="00664104"/>
    <w:rsid w:val="006658E7"/>
    <w:rsid w:val="00665ED8"/>
    <w:rsid w:val="006661AD"/>
    <w:rsid w:val="00666F19"/>
    <w:rsid w:val="006706DA"/>
    <w:rsid w:val="00671D91"/>
    <w:rsid w:val="006724E2"/>
    <w:rsid w:val="00673E63"/>
    <w:rsid w:val="0067409B"/>
    <w:rsid w:val="00674378"/>
    <w:rsid w:val="006776B1"/>
    <w:rsid w:val="00680E57"/>
    <w:rsid w:val="006818C5"/>
    <w:rsid w:val="0068233D"/>
    <w:rsid w:val="00682813"/>
    <w:rsid w:val="00682D8C"/>
    <w:rsid w:val="006833E0"/>
    <w:rsid w:val="006833F4"/>
    <w:rsid w:val="00684BBC"/>
    <w:rsid w:val="006850AB"/>
    <w:rsid w:val="00687420"/>
    <w:rsid w:val="0068744D"/>
    <w:rsid w:val="00687A4C"/>
    <w:rsid w:val="00687C5B"/>
    <w:rsid w:val="00687DE9"/>
    <w:rsid w:val="00690314"/>
    <w:rsid w:val="00691388"/>
    <w:rsid w:val="006924E1"/>
    <w:rsid w:val="00692558"/>
    <w:rsid w:val="00692BAB"/>
    <w:rsid w:val="00693062"/>
    <w:rsid w:val="0069360A"/>
    <w:rsid w:val="00694B44"/>
    <w:rsid w:val="00697097"/>
    <w:rsid w:val="0069719C"/>
    <w:rsid w:val="0069779F"/>
    <w:rsid w:val="006A0C8D"/>
    <w:rsid w:val="006A10C1"/>
    <w:rsid w:val="006A1A05"/>
    <w:rsid w:val="006A1D29"/>
    <w:rsid w:val="006A2A85"/>
    <w:rsid w:val="006A2D17"/>
    <w:rsid w:val="006A5A0A"/>
    <w:rsid w:val="006A5CE5"/>
    <w:rsid w:val="006A75C9"/>
    <w:rsid w:val="006B1601"/>
    <w:rsid w:val="006B16B8"/>
    <w:rsid w:val="006B277D"/>
    <w:rsid w:val="006B455E"/>
    <w:rsid w:val="006B555B"/>
    <w:rsid w:val="006B5E8D"/>
    <w:rsid w:val="006B60CF"/>
    <w:rsid w:val="006B6629"/>
    <w:rsid w:val="006B6692"/>
    <w:rsid w:val="006B6B08"/>
    <w:rsid w:val="006C07CB"/>
    <w:rsid w:val="006C116B"/>
    <w:rsid w:val="006C477F"/>
    <w:rsid w:val="006C4A70"/>
    <w:rsid w:val="006C5CE9"/>
    <w:rsid w:val="006C5F26"/>
    <w:rsid w:val="006C7C7A"/>
    <w:rsid w:val="006D1095"/>
    <w:rsid w:val="006D1515"/>
    <w:rsid w:val="006D1796"/>
    <w:rsid w:val="006D28A6"/>
    <w:rsid w:val="006D29A3"/>
    <w:rsid w:val="006D329D"/>
    <w:rsid w:val="006D36C3"/>
    <w:rsid w:val="006D3C0D"/>
    <w:rsid w:val="006D4C7F"/>
    <w:rsid w:val="006D5C61"/>
    <w:rsid w:val="006D60E4"/>
    <w:rsid w:val="006D675D"/>
    <w:rsid w:val="006D740D"/>
    <w:rsid w:val="006D7474"/>
    <w:rsid w:val="006D76C5"/>
    <w:rsid w:val="006E0A53"/>
    <w:rsid w:val="006E2830"/>
    <w:rsid w:val="006E3789"/>
    <w:rsid w:val="006E3990"/>
    <w:rsid w:val="006E3C6A"/>
    <w:rsid w:val="006E3ED7"/>
    <w:rsid w:val="006E45C7"/>
    <w:rsid w:val="006E4C7A"/>
    <w:rsid w:val="006E4D80"/>
    <w:rsid w:val="006E51DD"/>
    <w:rsid w:val="006E55AE"/>
    <w:rsid w:val="006E58E1"/>
    <w:rsid w:val="006E753B"/>
    <w:rsid w:val="006E79A4"/>
    <w:rsid w:val="006F05E4"/>
    <w:rsid w:val="006F2547"/>
    <w:rsid w:val="006F41EE"/>
    <w:rsid w:val="006F4E6D"/>
    <w:rsid w:val="006F7001"/>
    <w:rsid w:val="006F712B"/>
    <w:rsid w:val="006F7706"/>
    <w:rsid w:val="006F7BB0"/>
    <w:rsid w:val="00701D3E"/>
    <w:rsid w:val="00703AB7"/>
    <w:rsid w:val="0070546E"/>
    <w:rsid w:val="00705DD5"/>
    <w:rsid w:val="007076E6"/>
    <w:rsid w:val="0071015B"/>
    <w:rsid w:val="00711F85"/>
    <w:rsid w:val="00712445"/>
    <w:rsid w:val="00712638"/>
    <w:rsid w:val="00712E1E"/>
    <w:rsid w:val="007137E7"/>
    <w:rsid w:val="00714177"/>
    <w:rsid w:val="00715D7F"/>
    <w:rsid w:val="007178CF"/>
    <w:rsid w:val="007205EC"/>
    <w:rsid w:val="007208E7"/>
    <w:rsid w:val="007215B3"/>
    <w:rsid w:val="00722423"/>
    <w:rsid w:val="0072252F"/>
    <w:rsid w:val="0072282F"/>
    <w:rsid w:val="00722F5F"/>
    <w:rsid w:val="0072317D"/>
    <w:rsid w:val="00725B88"/>
    <w:rsid w:val="00726BB6"/>
    <w:rsid w:val="0073225D"/>
    <w:rsid w:val="00736497"/>
    <w:rsid w:val="00736CB5"/>
    <w:rsid w:val="00737029"/>
    <w:rsid w:val="00740A71"/>
    <w:rsid w:val="00740C0E"/>
    <w:rsid w:val="00741B50"/>
    <w:rsid w:val="00742AFF"/>
    <w:rsid w:val="00742D5B"/>
    <w:rsid w:val="0074392D"/>
    <w:rsid w:val="0074411F"/>
    <w:rsid w:val="00746323"/>
    <w:rsid w:val="007464A5"/>
    <w:rsid w:val="00746F95"/>
    <w:rsid w:val="00747CEC"/>
    <w:rsid w:val="00747F41"/>
    <w:rsid w:val="0075241A"/>
    <w:rsid w:val="0075282C"/>
    <w:rsid w:val="00752901"/>
    <w:rsid w:val="007541F6"/>
    <w:rsid w:val="00754432"/>
    <w:rsid w:val="00754BBC"/>
    <w:rsid w:val="00755294"/>
    <w:rsid w:val="007554C7"/>
    <w:rsid w:val="007571E8"/>
    <w:rsid w:val="0075771F"/>
    <w:rsid w:val="00760D1F"/>
    <w:rsid w:val="0076152A"/>
    <w:rsid w:val="00761910"/>
    <w:rsid w:val="0076211F"/>
    <w:rsid w:val="007632B4"/>
    <w:rsid w:val="00764F0C"/>
    <w:rsid w:val="00765A7B"/>
    <w:rsid w:val="0076625D"/>
    <w:rsid w:val="00767BA3"/>
    <w:rsid w:val="007703C5"/>
    <w:rsid w:val="00770F0C"/>
    <w:rsid w:val="00770F35"/>
    <w:rsid w:val="00772D17"/>
    <w:rsid w:val="00772E5B"/>
    <w:rsid w:val="00773B43"/>
    <w:rsid w:val="00775B15"/>
    <w:rsid w:val="00775B54"/>
    <w:rsid w:val="0077652E"/>
    <w:rsid w:val="00776C9B"/>
    <w:rsid w:val="0078001A"/>
    <w:rsid w:val="00780CF8"/>
    <w:rsid w:val="00780EA2"/>
    <w:rsid w:val="0078117F"/>
    <w:rsid w:val="0078207C"/>
    <w:rsid w:val="00783040"/>
    <w:rsid w:val="00783B22"/>
    <w:rsid w:val="0078418D"/>
    <w:rsid w:val="0078460D"/>
    <w:rsid w:val="00784692"/>
    <w:rsid w:val="00784C45"/>
    <w:rsid w:val="00784C8F"/>
    <w:rsid w:val="00784CCC"/>
    <w:rsid w:val="00784E6A"/>
    <w:rsid w:val="00785CDE"/>
    <w:rsid w:val="007861AE"/>
    <w:rsid w:val="007872B8"/>
    <w:rsid w:val="0078780D"/>
    <w:rsid w:val="007879A0"/>
    <w:rsid w:val="00787A37"/>
    <w:rsid w:val="00790828"/>
    <w:rsid w:val="00790CAA"/>
    <w:rsid w:val="00791469"/>
    <w:rsid w:val="0079263C"/>
    <w:rsid w:val="007930E9"/>
    <w:rsid w:val="00794631"/>
    <w:rsid w:val="00794E28"/>
    <w:rsid w:val="0079505E"/>
    <w:rsid w:val="007956A0"/>
    <w:rsid w:val="0079767B"/>
    <w:rsid w:val="007A0441"/>
    <w:rsid w:val="007A0CC5"/>
    <w:rsid w:val="007A0D69"/>
    <w:rsid w:val="007A14AA"/>
    <w:rsid w:val="007A1EC6"/>
    <w:rsid w:val="007A20F6"/>
    <w:rsid w:val="007A2648"/>
    <w:rsid w:val="007A2EB3"/>
    <w:rsid w:val="007A54F7"/>
    <w:rsid w:val="007A58DD"/>
    <w:rsid w:val="007A6578"/>
    <w:rsid w:val="007A669C"/>
    <w:rsid w:val="007A69C9"/>
    <w:rsid w:val="007A7729"/>
    <w:rsid w:val="007B0173"/>
    <w:rsid w:val="007B04BC"/>
    <w:rsid w:val="007B13F9"/>
    <w:rsid w:val="007B19C0"/>
    <w:rsid w:val="007B3B1E"/>
    <w:rsid w:val="007B4F45"/>
    <w:rsid w:val="007B5400"/>
    <w:rsid w:val="007B5A07"/>
    <w:rsid w:val="007B5E0D"/>
    <w:rsid w:val="007B6903"/>
    <w:rsid w:val="007B6DC3"/>
    <w:rsid w:val="007C195B"/>
    <w:rsid w:val="007C1E0F"/>
    <w:rsid w:val="007C297F"/>
    <w:rsid w:val="007C3ADC"/>
    <w:rsid w:val="007C42F3"/>
    <w:rsid w:val="007C663A"/>
    <w:rsid w:val="007C6B43"/>
    <w:rsid w:val="007C6FB9"/>
    <w:rsid w:val="007D11EE"/>
    <w:rsid w:val="007D2359"/>
    <w:rsid w:val="007D27EA"/>
    <w:rsid w:val="007D2DC7"/>
    <w:rsid w:val="007D42A4"/>
    <w:rsid w:val="007D5286"/>
    <w:rsid w:val="007D5887"/>
    <w:rsid w:val="007D5928"/>
    <w:rsid w:val="007D5E48"/>
    <w:rsid w:val="007D6BD0"/>
    <w:rsid w:val="007D7702"/>
    <w:rsid w:val="007D7E5A"/>
    <w:rsid w:val="007E1356"/>
    <w:rsid w:val="007E1B81"/>
    <w:rsid w:val="007E1C46"/>
    <w:rsid w:val="007E2119"/>
    <w:rsid w:val="007E2769"/>
    <w:rsid w:val="007E32A4"/>
    <w:rsid w:val="007E4B0E"/>
    <w:rsid w:val="007E5DAD"/>
    <w:rsid w:val="007E6976"/>
    <w:rsid w:val="007E75E6"/>
    <w:rsid w:val="007E7E33"/>
    <w:rsid w:val="007F0604"/>
    <w:rsid w:val="007F144B"/>
    <w:rsid w:val="007F1850"/>
    <w:rsid w:val="007F22D7"/>
    <w:rsid w:val="007F27A6"/>
    <w:rsid w:val="007F2C41"/>
    <w:rsid w:val="007F3442"/>
    <w:rsid w:val="007F3ECC"/>
    <w:rsid w:val="007F5081"/>
    <w:rsid w:val="007F7262"/>
    <w:rsid w:val="0080076D"/>
    <w:rsid w:val="008046DA"/>
    <w:rsid w:val="008071A1"/>
    <w:rsid w:val="00807A9E"/>
    <w:rsid w:val="008110B4"/>
    <w:rsid w:val="00811371"/>
    <w:rsid w:val="008129C8"/>
    <w:rsid w:val="00813B1F"/>
    <w:rsid w:val="00814228"/>
    <w:rsid w:val="00814BB8"/>
    <w:rsid w:val="00815C00"/>
    <w:rsid w:val="00815F51"/>
    <w:rsid w:val="00816A79"/>
    <w:rsid w:val="00817295"/>
    <w:rsid w:val="008175A5"/>
    <w:rsid w:val="008201B3"/>
    <w:rsid w:val="008217E8"/>
    <w:rsid w:val="00822282"/>
    <w:rsid w:val="00822738"/>
    <w:rsid w:val="00822930"/>
    <w:rsid w:val="0082384E"/>
    <w:rsid w:val="008238DB"/>
    <w:rsid w:val="00824E2F"/>
    <w:rsid w:val="00824E86"/>
    <w:rsid w:val="008253EF"/>
    <w:rsid w:val="0082627B"/>
    <w:rsid w:val="0082688E"/>
    <w:rsid w:val="00827A3B"/>
    <w:rsid w:val="00827D1B"/>
    <w:rsid w:val="00831785"/>
    <w:rsid w:val="008325EF"/>
    <w:rsid w:val="00832690"/>
    <w:rsid w:val="008326D9"/>
    <w:rsid w:val="00832D7E"/>
    <w:rsid w:val="00832E0C"/>
    <w:rsid w:val="00833E3B"/>
    <w:rsid w:val="00834778"/>
    <w:rsid w:val="008347DF"/>
    <w:rsid w:val="008351C6"/>
    <w:rsid w:val="008369AD"/>
    <w:rsid w:val="00836A28"/>
    <w:rsid w:val="00837481"/>
    <w:rsid w:val="0083777E"/>
    <w:rsid w:val="00840365"/>
    <w:rsid w:val="00840A6B"/>
    <w:rsid w:val="00841A2A"/>
    <w:rsid w:val="00842CA6"/>
    <w:rsid w:val="0084434C"/>
    <w:rsid w:val="00846A98"/>
    <w:rsid w:val="008470EA"/>
    <w:rsid w:val="00847D3D"/>
    <w:rsid w:val="00855628"/>
    <w:rsid w:val="00855AB9"/>
    <w:rsid w:val="008562C6"/>
    <w:rsid w:val="00856794"/>
    <w:rsid w:val="00856C29"/>
    <w:rsid w:val="00856C63"/>
    <w:rsid w:val="00856D03"/>
    <w:rsid w:val="00861CC3"/>
    <w:rsid w:val="0086287A"/>
    <w:rsid w:val="00862DB9"/>
    <w:rsid w:val="00864189"/>
    <w:rsid w:val="00864D8C"/>
    <w:rsid w:val="0086514A"/>
    <w:rsid w:val="00865C34"/>
    <w:rsid w:val="0086601D"/>
    <w:rsid w:val="00867426"/>
    <w:rsid w:val="00867F94"/>
    <w:rsid w:val="0087078F"/>
    <w:rsid w:val="00871184"/>
    <w:rsid w:val="00871A2E"/>
    <w:rsid w:val="00871DE1"/>
    <w:rsid w:val="00873259"/>
    <w:rsid w:val="00876873"/>
    <w:rsid w:val="00877F37"/>
    <w:rsid w:val="008803D8"/>
    <w:rsid w:val="0088081D"/>
    <w:rsid w:val="00880BFA"/>
    <w:rsid w:val="00881888"/>
    <w:rsid w:val="00882309"/>
    <w:rsid w:val="0088267D"/>
    <w:rsid w:val="00882C0A"/>
    <w:rsid w:val="00885B0A"/>
    <w:rsid w:val="00885B32"/>
    <w:rsid w:val="00885BE7"/>
    <w:rsid w:val="00886293"/>
    <w:rsid w:val="008866B7"/>
    <w:rsid w:val="00887C3F"/>
    <w:rsid w:val="008901A8"/>
    <w:rsid w:val="00891E2B"/>
    <w:rsid w:val="00892E3E"/>
    <w:rsid w:val="00893F16"/>
    <w:rsid w:val="00893F81"/>
    <w:rsid w:val="008952C2"/>
    <w:rsid w:val="00895ABD"/>
    <w:rsid w:val="00896056"/>
    <w:rsid w:val="0089645B"/>
    <w:rsid w:val="00896777"/>
    <w:rsid w:val="008A014F"/>
    <w:rsid w:val="008A132E"/>
    <w:rsid w:val="008A2C0C"/>
    <w:rsid w:val="008A31F1"/>
    <w:rsid w:val="008A362A"/>
    <w:rsid w:val="008A4446"/>
    <w:rsid w:val="008A5467"/>
    <w:rsid w:val="008A5A5E"/>
    <w:rsid w:val="008A690D"/>
    <w:rsid w:val="008A69C5"/>
    <w:rsid w:val="008A7271"/>
    <w:rsid w:val="008B0741"/>
    <w:rsid w:val="008B080B"/>
    <w:rsid w:val="008B1040"/>
    <w:rsid w:val="008B21D1"/>
    <w:rsid w:val="008B41BB"/>
    <w:rsid w:val="008B4EB7"/>
    <w:rsid w:val="008B6070"/>
    <w:rsid w:val="008B67D9"/>
    <w:rsid w:val="008B69D6"/>
    <w:rsid w:val="008B73E4"/>
    <w:rsid w:val="008B7D9D"/>
    <w:rsid w:val="008B7F49"/>
    <w:rsid w:val="008C156A"/>
    <w:rsid w:val="008C242B"/>
    <w:rsid w:val="008C27FE"/>
    <w:rsid w:val="008C3B15"/>
    <w:rsid w:val="008C4CC5"/>
    <w:rsid w:val="008C54F8"/>
    <w:rsid w:val="008C5562"/>
    <w:rsid w:val="008C5AE2"/>
    <w:rsid w:val="008C6821"/>
    <w:rsid w:val="008C6DD0"/>
    <w:rsid w:val="008D15EA"/>
    <w:rsid w:val="008D21BA"/>
    <w:rsid w:val="008D30BA"/>
    <w:rsid w:val="008D317B"/>
    <w:rsid w:val="008D3883"/>
    <w:rsid w:val="008D3D02"/>
    <w:rsid w:val="008D4C11"/>
    <w:rsid w:val="008D54CA"/>
    <w:rsid w:val="008D5658"/>
    <w:rsid w:val="008D5DEE"/>
    <w:rsid w:val="008D7405"/>
    <w:rsid w:val="008D78E8"/>
    <w:rsid w:val="008E10F7"/>
    <w:rsid w:val="008E150F"/>
    <w:rsid w:val="008E2501"/>
    <w:rsid w:val="008E2DAB"/>
    <w:rsid w:val="008E5130"/>
    <w:rsid w:val="008E56D8"/>
    <w:rsid w:val="008E5B9D"/>
    <w:rsid w:val="008E5F4D"/>
    <w:rsid w:val="008F00E2"/>
    <w:rsid w:val="008F04A7"/>
    <w:rsid w:val="008F0FA0"/>
    <w:rsid w:val="008F1050"/>
    <w:rsid w:val="008F1379"/>
    <w:rsid w:val="008F1541"/>
    <w:rsid w:val="008F1CA7"/>
    <w:rsid w:val="008F2999"/>
    <w:rsid w:val="008F2A06"/>
    <w:rsid w:val="008F2DC8"/>
    <w:rsid w:val="008F3A9E"/>
    <w:rsid w:val="008F481A"/>
    <w:rsid w:val="008F5C2B"/>
    <w:rsid w:val="008F5D5A"/>
    <w:rsid w:val="009004A7"/>
    <w:rsid w:val="00900FD7"/>
    <w:rsid w:val="009010A0"/>
    <w:rsid w:val="00902932"/>
    <w:rsid w:val="00903189"/>
    <w:rsid w:val="00904275"/>
    <w:rsid w:val="00904AB8"/>
    <w:rsid w:val="009052CE"/>
    <w:rsid w:val="0090538C"/>
    <w:rsid w:val="00910D0C"/>
    <w:rsid w:val="00912023"/>
    <w:rsid w:val="009125D4"/>
    <w:rsid w:val="0091291F"/>
    <w:rsid w:val="009177BA"/>
    <w:rsid w:val="00920BCA"/>
    <w:rsid w:val="00920DFE"/>
    <w:rsid w:val="00926542"/>
    <w:rsid w:val="00926757"/>
    <w:rsid w:val="009333FD"/>
    <w:rsid w:val="009337AE"/>
    <w:rsid w:val="00933F0A"/>
    <w:rsid w:val="00934739"/>
    <w:rsid w:val="00934A2F"/>
    <w:rsid w:val="00935496"/>
    <w:rsid w:val="009354CA"/>
    <w:rsid w:val="00935F79"/>
    <w:rsid w:val="00936705"/>
    <w:rsid w:val="00937858"/>
    <w:rsid w:val="00937D86"/>
    <w:rsid w:val="00940001"/>
    <w:rsid w:val="00941A6F"/>
    <w:rsid w:val="009427D7"/>
    <w:rsid w:val="0094290A"/>
    <w:rsid w:val="0094334C"/>
    <w:rsid w:val="00943415"/>
    <w:rsid w:val="00943ECD"/>
    <w:rsid w:val="00944115"/>
    <w:rsid w:val="00944747"/>
    <w:rsid w:val="00944830"/>
    <w:rsid w:val="009454E7"/>
    <w:rsid w:val="00945C0E"/>
    <w:rsid w:val="00946152"/>
    <w:rsid w:val="0094676B"/>
    <w:rsid w:val="00946FE4"/>
    <w:rsid w:val="00947DBB"/>
    <w:rsid w:val="009507DF"/>
    <w:rsid w:val="009518D6"/>
    <w:rsid w:val="00953207"/>
    <w:rsid w:val="00953902"/>
    <w:rsid w:val="00953CE5"/>
    <w:rsid w:val="00953EB7"/>
    <w:rsid w:val="00954444"/>
    <w:rsid w:val="00954817"/>
    <w:rsid w:val="00956F38"/>
    <w:rsid w:val="00957507"/>
    <w:rsid w:val="009575F2"/>
    <w:rsid w:val="0096213E"/>
    <w:rsid w:val="009627FD"/>
    <w:rsid w:val="00962DF1"/>
    <w:rsid w:val="00962FC9"/>
    <w:rsid w:val="00963227"/>
    <w:rsid w:val="009640A7"/>
    <w:rsid w:val="009641DB"/>
    <w:rsid w:val="009644F4"/>
    <w:rsid w:val="00965209"/>
    <w:rsid w:val="00965593"/>
    <w:rsid w:val="00966222"/>
    <w:rsid w:val="00966CDC"/>
    <w:rsid w:val="0096785A"/>
    <w:rsid w:val="00970994"/>
    <w:rsid w:val="00971B61"/>
    <w:rsid w:val="00972CF2"/>
    <w:rsid w:val="00973B16"/>
    <w:rsid w:val="00973B3B"/>
    <w:rsid w:val="00973E92"/>
    <w:rsid w:val="00975967"/>
    <w:rsid w:val="00975B94"/>
    <w:rsid w:val="0097604C"/>
    <w:rsid w:val="0097671C"/>
    <w:rsid w:val="009770D7"/>
    <w:rsid w:val="009776CD"/>
    <w:rsid w:val="00977F0B"/>
    <w:rsid w:val="00980E2D"/>
    <w:rsid w:val="00981657"/>
    <w:rsid w:val="0098246C"/>
    <w:rsid w:val="009842A7"/>
    <w:rsid w:val="009842DF"/>
    <w:rsid w:val="009844BE"/>
    <w:rsid w:val="00985EA7"/>
    <w:rsid w:val="0098797B"/>
    <w:rsid w:val="00987E5F"/>
    <w:rsid w:val="009904FF"/>
    <w:rsid w:val="009926EE"/>
    <w:rsid w:val="009933E5"/>
    <w:rsid w:val="00994A1B"/>
    <w:rsid w:val="00994D16"/>
    <w:rsid w:val="009967C2"/>
    <w:rsid w:val="0099723A"/>
    <w:rsid w:val="00997792"/>
    <w:rsid w:val="009A078E"/>
    <w:rsid w:val="009A1BF5"/>
    <w:rsid w:val="009A1C78"/>
    <w:rsid w:val="009A2EB6"/>
    <w:rsid w:val="009A6A25"/>
    <w:rsid w:val="009A7591"/>
    <w:rsid w:val="009B0D6F"/>
    <w:rsid w:val="009B0E59"/>
    <w:rsid w:val="009B154D"/>
    <w:rsid w:val="009B202E"/>
    <w:rsid w:val="009B2569"/>
    <w:rsid w:val="009B3F7A"/>
    <w:rsid w:val="009B46B9"/>
    <w:rsid w:val="009B488A"/>
    <w:rsid w:val="009B559A"/>
    <w:rsid w:val="009B5782"/>
    <w:rsid w:val="009B5FC9"/>
    <w:rsid w:val="009B6255"/>
    <w:rsid w:val="009B67E5"/>
    <w:rsid w:val="009C0210"/>
    <w:rsid w:val="009C08FF"/>
    <w:rsid w:val="009C0AB0"/>
    <w:rsid w:val="009C0EA5"/>
    <w:rsid w:val="009C1849"/>
    <w:rsid w:val="009C188B"/>
    <w:rsid w:val="009C1D2A"/>
    <w:rsid w:val="009C2B8B"/>
    <w:rsid w:val="009C3F22"/>
    <w:rsid w:val="009C53F2"/>
    <w:rsid w:val="009C61B3"/>
    <w:rsid w:val="009C647A"/>
    <w:rsid w:val="009C6ED4"/>
    <w:rsid w:val="009C7798"/>
    <w:rsid w:val="009D0906"/>
    <w:rsid w:val="009D1636"/>
    <w:rsid w:val="009D2709"/>
    <w:rsid w:val="009D2D11"/>
    <w:rsid w:val="009D3403"/>
    <w:rsid w:val="009D5170"/>
    <w:rsid w:val="009D57BE"/>
    <w:rsid w:val="009D5C01"/>
    <w:rsid w:val="009D5F3C"/>
    <w:rsid w:val="009E0F86"/>
    <w:rsid w:val="009E11E4"/>
    <w:rsid w:val="009E1B59"/>
    <w:rsid w:val="009E2700"/>
    <w:rsid w:val="009E28D7"/>
    <w:rsid w:val="009E2A14"/>
    <w:rsid w:val="009E3129"/>
    <w:rsid w:val="009E38CD"/>
    <w:rsid w:val="009E3FC1"/>
    <w:rsid w:val="009E4549"/>
    <w:rsid w:val="009E4806"/>
    <w:rsid w:val="009E55AF"/>
    <w:rsid w:val="009E5906"/>
    <w:rsid w:val="009E5F58"/>
    <w:rsid w:val="009E6D7F"/>
    <w:rsid w:val="009E7D98"/>
    <w:rsid w:val="009F0048"/>
    <w:rsid w:val="009F0CFE"/>
    <w:rsid w:val="009F13ED"/>
    <w:rsid w:val="009F16C7"/>
    <w:rsid w:val="009F2E76"/>
    <w:rsid w:val="009F3A38"/>
    <w:rsid w:val="009F4497"/>
    <w:rsid w:val="009F47D4"/>
    <w:rsid w:val="009F4D6A"/>
    <w:rsid w:val="009F4E5A"/>
    <w:rsid w:val="009F563A"/>
    <w:rsid w:val="009F56BF"/>
    <w:rsid w:val="009F60BA"/>
    <w:rsid w:val="00A00493"/>
    <w:rsid w:val="00A019B6"/>
    <w:rsid w:val="00A026C5"/>
    <w:rsid w:val="00A0279D"/>
    <w:rsid w:val="00A033AE"/>
    <w:rsid w:val="00A03417"/>
    <w:rsid w:val="00A03893"/>
    <w:rsid w:val="00A03F11"/>
    <w:rsid w:val="00A04CCB"/>
    <w:rsid w:val="00A05CBF"/>
    <w:rsid w:val="00A064F6"/>
    <w:rsid w:val="00A07132"/>
    <w:rsid w:val="00A07EAE"/>
    <w:rsid w:val="00A10592"/>
    <w:rsid w:val="00A10C50"/>
    <w:rsid w:val="00A11BC9"/>
    <w:rsid w:val="00A122E5"/>
    <w:rsid w:val="00A12F22"/>
    <w:rsid w:val="00A130E3"/>
    <w:rsid w:val="00A14FCC"/>
    <w:rsid w:val="00A1640B"/>
    <w:rsid w:val="00A1666B"/>
    <w:rsid w:val="00A16B6C"/>
    <w:rsid w:val="00A20A95"/>
    <w:rsid w:val="00A20E21"/>
    <w:rsid w:val="00A2205E"/>
    <w:rsid w:val="00A23831"/>
    <w:rsid w:val="00A249DB"/>
    <w:rsid w:val="00A24B84"/>
    <w:rsid w:val="00A25909"/>
    <w:rsid w:val="00A26053"/>
    <w:rsid w:val="00A308F4"/>
    <w:rsid w:val="00A31959"/>
    <w:rsid w:val="00A32047"/>
    <w:rsid w:val="00A3282A"/>
    <w:rsid w:val="00A348CC"/>
    <w:rsid w:val="00A3495C"/>
    <w:rsid w:val="00A355CF"/>
    <w:rsid w:val="00A35DAC"/>
    <w:rsid w:val="00A372E0"/>
    <w:rsid w:val="00A37654"/>
    <w:rsid w:val="00A403C2"/>
    <w:rsid w:val="00A41300"/>
    <w:rsid w:val="00A41C62"/>
    <w:rsid w:val="00A4291E"/>
    <w:rsid w:val="00A4305C"/>
    <w:rsid w:val="00A43E39"/>
    <w:rsid w:val="00A43E4D"/>
    <w:rsid w:val="00A43F5E"/>
    <w:rsid w:val="00A44E91"/>
    <w:rsid w:val="00A46762"/>
    <w:rsid w:val="00A46812"/>
    <w:rsid w:val="00A47923"/>
    <w:rsid w:val="00A47B8C"/>
    <w:rsid w:val="00A507B1"/>
    <w:rsid w:val="00A508A8"/>
    <w:rsid w:val="00A50C47"/>
    <w:rsid w:val="00A51BC6"/>
    <w:rsid w:val="00A51C3B"/>
    <w:rsid w:val="00A52568"/>
    <w:rsid w:val="00A5296B"/>
    <w:rsid w:val="00A52F04"/>
    <w:rsid w:val="00A53232"/>
    <w:rsid w:val="00A533AC"/>
    <w:rsid w:val="00A5391E"/>
    <w:rsid w:val="00A544CB"/>
    <w:rsid w:val="00A5502B"/>
    <w:rsid w:val="00A5571F"/>
    <w:rsid w:val="00A57D16"/>
    <w:rsid w:val="00A60274"/>
    <w:rsid w:val="00A60727"/>
    <w:rsid w:val="00A60923"/>
    <w:rsid w:val="00A620D8"/>
    <w:rsid w:val="00A63544"/>
    <w:rsid w:val="00A63C0A"/>
    <w:rsid w:val="00A63F3E"/>
    <w:rsid w:val="00A648E8"/>
    <w:rsid w:val="00A668D7"/>
    <w:rsid w:val="00A67941"/>
    <w:rsid w:val="00A67AB5"/>
    <w:rsid w:val="00A67DF4"/>
    <w:rsid w:val="00A704A4"/>
    <w:rsid w:val="00A70562"/>
    <w:rsid w:val="00A717BF"/>
    <w:rsid w:val="00A7203B"/>
    <w:rsid w:val="00A729EB"/>
    <w:rsid w:val="00A74746"/>
    <w:rsid w:val="00A7504E"/>
    <w:rsid w:val="00A75249"/>
    <w:rsid w:val="00A76551"/>
    <w:rsid w:val="00A765C1"/>
    <w:rsid w:val="00A76E9A"/>
    <w:rsid w:val="00A77F43"/>
    <w:rsid w:val="00A809E0"/>
    <w:rsid w:val="00A80EE5"/>
    <w:rsid w:val="00A81756"/>
    <w:rsid w:val="00A81B1B"/>
    <w:rsid w:val="00A827C1"/>
    <w:rsid w:val="00A82A52"/>
    <w:rsid w:val="00A833C1"/>
    <w:rsid w:val="00A83A71"/>
    <w:rsid w:val="00A83DDE"/>
    <w:rsid w:val="00A857D4"/>
    <w:rsid w:val="00A86C3C"/>
    <w:rsid w:val="00A86EF5"/>
    <w:rsid w:val="00A91745"/>
    <w:rsid w:val="00A93BFD"/>
    <w:rsid w:val="00A95073"/>
    <w:rsid w:val="00A9574E"/>
    <w:rsid w:val="00A963B3"/>
    <w:rsid w:val="00A96B1E"/>
    <w:rsid w:val="00A9753B"/>
    <w:rsid w:val="00AA0D18"/>
    <w:rsid w:val="00AA26E7"/>
    <w:rsid w:val="00AA28EB"/>
    <w:rsid w:val="00AA2C99"/>
    <w:rsid w:val="00AA37F1"/>
    <w:rsid w:val="00AA6F6E"/>
    <w:rsid w:val="00AA7171"/>
    <w:rsid w:val="00AB062A"/>
    <w:rsid w:val="00AB0ACA"/>
    <w:rsid w:val="00AB1010"/>
    <w:rsid w:val="00AB37F0"/>
    <w:rsid w:val="00AB40D0"/>
    <w:rsid w:val="00AB4A93"/>
    <w:rsid w:val="00AB4B23"/>
    <w:rsid w:val="00AB56CF"/>
    <w:rsid w:val="00AB5BE4"/>
    <w:rsid w:val="00AB74C1"/>
    <w:rsid w:val="00AC0674"/>
    <w:rsid w:val="00AC0DD7"/>
    <w:rsid w:val="00AC17C4"/>
    <w:rsid w:val="00AC3D21"/>
    <w:rsid w:val="00AC44EB"/>
    <w:rsid w:val="00AC4B15"/>
    <w:rsid w:val="00AC5290"/>
    <w:rsid w:val="00AC5396"/>
    <w:rsid w:val="00AC6A87"/>
    <w:rsid w:val="00AC7C39"/>
    <w:rsid w:val="00AC7C62"/>
    <w:rsid w:val="00AD1A47"/>
    <w:rsid w:val="00AD1A82"/>
    <w:rsid w:val="00AD519F"/>
    <w:rsid w:val="00AD5475"/>
    <w:rsid w:val="00AD60D4"/>
    <w:rsid w:val="00AD748C"/>
    <w:rsid w:val="00AD7D62"/>
    <w:rsid w:val="00AD7E84"/>
    <w:rsid w:val="00AE04E4"/>
    <w:rsid w:val="00AE0E43"/>
    <w:rsid w:val="00AE1610"/>
    <w:rsid w:val="00AE3B15"/>
    <w:rsid w:val="00AE4205"/>
    <w:rsid w:val="00AE49C7"/>
    <w:rsid w:val="00AE4EEB"/>
    <w:rsid w:val="00AE5B39"/>
    <w:rsid w:val="00AE6878"/>
    <w:rsid w:val="00AE72DA"/>
    <w:rsid w:val="00AE7C11"/>
    <w:rsid w:val="00AF008D"/>
    <w:rsid w:val="00AF02E8"/>
    <w:rsid w:val="00AF12A4"/>
    <w:rsid w:val="00AF1A76"/>
    <w:rsid w:val="00AF21CD"/>
    <w:rsid w:val="00AF2C7F"/>
    <w:rsid w:val="00AF2D84"/>
    <w:rsid w:val="00AF4037"/>
    <w:rsid w:val="00AF5D27"/>
    <w:rsid w:val="00AF5EB1"/>
    <w:rsid w:val="00AF763E"/>
    <w:rsid w:val="00B0088A"/>
    <w:rsid w:val="00B01C54"/>
    <w:rsid w:val="00B03014"/>
    <w:rsid w:val="00B033E0"/>
    <w:rsid w:val="00B049BF"/>
    <w:rsid w:val="00B04DC9"/>
    <w:rsid w:val="00B05A32"/>
    <w:rsid w:val="00B06772"/>
    <w:rsid w:val="00B06FDC"/>
    <w:rsid w:val="00B07495"/>
    <w:rsid w:val="00B0766B"/>
    <w:rsid w:val="00B07D60"/>
    <w:rsid w:val="00B102C1"/>
    <w:rsid w:val="00B105BB"/>
    <w:rsid w:val="00B108AB"/>
    <w:rsid w:val="00B114CB"/>
    <w:rsid w:val="00B12684"/>
    <w:rsid w:val="00B13129"/>
    <w:rsid w:val="00B17387"/>
    <w:rsid w:val="00B17CB7"/>
    <w:rsid w:val="00B20874"/>
    <w:rsid w:val="00B2262F"/>
    <w:rsid w:val="00B22774"/>
    <w:rsid w:val="00B23144"/>
    <w:rsid w:val="00B2480E"/>
    <w:rsid w:val="00B25CB4"/>
    <w:rsid w:val="00B26AFD"/>
    <w:rsid w:val="00B27565"/>
    <w:rsid w:val="00B27EBB"/>
    <w:rsid w:val="00B31E4F"/>
    <w:rsid w:val="00B32C26"/>
    <w:rsid w:val="00B32FE0"/>
    <w:rsid w:val="00B35979"/>
    <w:rsid w:val="00B37F9C"/>
    <w:rsid w:val="00B408FB"/>
    <w:rsid w:val="00B41280"/>
    <w:rsid w:val="00B41C01"/>
    <w:rsid w:val="00B4221A"/>
    <w:rsid w:val="00B43F69"/>
    <w:rsid w:val="00B44030"/>
    <w:rsid w:val="00B44226"/>
    <w:rsid w:val="00B444F5"/>
    <w:rsid w:val="00B45F61"/>
    <w:rsid w:val="00B461C9"/>
    <w:rsid w:val="00B4723D"/>
    <w:rsid w:val="00B50481"/>
    <w:rsid w:val="00B505E4"/>
    <w:rsid w:val="00B515F0"/>
    <w:rsid w:val="00B51CFC"/>
    <w:rsid w:val="00B52E55"/>
    <w:rsid w:val="00B5357D"/>
    <w:rsid w:val="00B53F7A"/>
    <w:rsid w:val="00B54C11"/>
    <w:rsid w:val="00B54D0E"/>
    <w:rsid w:val="00B54FB2"/>
    <w:rsid w:val="00B55867"/>
    <w:rsid w:val="00B566A2"/>
    <w:rsid w:val="00B56C4C"/>
    <w:rsid w:val="00B57964"/>
    <w:rsid w:val="00B6290D"/>
    <w:rsid w:val="00B629A3"/>
    <w:rsid w:val="00B62A0F"/>
    <w:rsid w:val="00B6423D"/>
    <w:rsid w:val="00B65AFA"/>
    <w:rsid w:val="00B668DE"/>
    <w:rsid w:val="00B6707C"/>
    <w:rsid w:val="00B70C73"/>
    <w:rsid w:val="00B7180C"/>
    <w:rsid w:val="00B72892"/>
    <w:rsid w:val="00B72A73"/>
    <w:rsid w:val="00B73811"/>
    <w:rsid w:val="00B73B7E"/>
    <w:rsid w:val="00B74AA9"/>
    <w:rsid w:val="00B7557C"/>
    <w:rsid w:val="00B75E12"/>
    <w:rsid w:val="00B767F6"/>
    <w:rsid w:val="00B76D69"/>
    <w:rsid w:val="00B7721F"/>
    <w:rsid w:val="00B80145"/>
    <w:rsid w:val="00B80915"/>
    <w:rsid w:val="00B80990"/>
    <w:rsid w:val="00B80E7E"/>
    <w:rsid w:val="00B818C5"/>
    <w:rsid w:val="00B81E5E"/>
    <w:rsid w:val="00B82D3C"/>
    <w:rsid w:val="00B83916"/>
    <w:rsid w:val="00B83BCC"/>
    <w:rsid w:val="00B84C75"/>
    <w:rsid w:val="00B854BD"/>
    <w:rsid w:val="00B85A7F"/>
    <w:rsid w:val="00B86A05"/>
    <w:rsid w:val="00B86D98"/>
    <w:rsid w:val="00B87D2E"/>
    <w:rsid w:val="00B900F1"/>
    <w:rsid w:val="00B90480"/>
    <w:rsid w:val="00B93014"/>
    <w:rsid w:val="00B93F35"/>
    <w:rsid w:val="00B94666"/>
    <w:rsid w:val="00B946B5"/>
    <w:rsid w:val="00B94CDA"/>
    <w:rsid w:val="00B94F40"/>
    <w:rsid w:val="00B9612C"/>
    <w:rsid w:val="00B96790"/>
    <w:rsid w:val="00B96F43"/>
    <w:rsid w:val="00B970E2"/>
    <w:rsid w:val="00BA0646"/>
    <w:rsid w:val="00BA2BB3"/>
    <w:rsid w:val="00BA4559"/>
    <w:rsid w:val="00BA49DD"/>
    <w:rsid w:val="00BA55D5"/>
    <w:rsid w:val="00BA70E9"/>
    <w:rsid w:val="00BA73CA"/>
    <w:rsid w:val="00BB0685"/>
    <w:rsid w:val="00BB0C4F"/>
    <w:rsid w:val="00BB2EEB"/>
    <w:rsid w:val="00BB5DBE"/>
    <w:rsid w:val="00BB6E7C"/>
    <w:rsid w:val="00BB75B6"/>
    <w:rsid w:val="00BC05E0"/>
    <w:rsid w:val="00BC0AFF"/>
    <w:rsid w:val="00BC102C"/>
    <w:rsid w:val="00BC281E"/>
    <w:rsid w:val="00BC2D71"/>
    <w:rsid w:val="00BC3AA4"/>
    <w:rsid w:val="00BC4FAD"/>
    <w:rsid w:val="00BC614B"/>
    <w:rsid w:val="00BC6FBD"/>
    <w:rsid w:val="00BC7FE1"/>
    <w:rsid w:val="00BD100B"/>
    <w:rsid w:val="00BD1698"/>
    <w:rsid w:val="00BD171A"/>
    <w:rsid w:val="00BD1862"/>
    <w:rsid w:val="00BD3684"/>
    <w:rsid w:val="00BD3CD7"/>
    <w:rsid w:val="00BD7C41"/>
    <w:rsid w:val="00BE08C8"/>
    <w:rsid w:val="00BE1F19"/>
    <w:rsid w:val="00BE200D"/>
    <w:rsid w:val="00BE2252"/>
    <w:rsid w:val="00BE25E1"/>
    <w:rsid w:val="00BE2B62"/>
    <w:rsid w:val="00BE3ECE"/>
    <w:rsid w:val="00BE41F0"/>
    <w:rsid w:val="00BE6D82"/>
    <w:rsid w:val="00BE74E7"/>
    <w:rsid w:val="00BE77B0"/>
    <w:rsid w:val="00BE7D0B"/>
    <w:rsid w:val="00BF0337"/>
    <w:rsid w:val="00BF2315"/>
    <w:rsid w:val="00BF4E83"/>
    <w:rsid w:val="00BF50F3"/>
    <w:rsid w:val="00BF5A00"/>
    <w:rsid w:val="00BF5A53"/>
    <w:rsid w:val="00C02237"/>
    <w:rsid w:val="00C02D49"/>
    <w:rsid w:val="00C033B0"/>
    <w:rsid w:val="00C0354A"/>
    <w:rsid w:val="00C0383C"/>
    <w:rsid w:val="00C0741D"/>
    <w:rsid w:val="00C10190"/>
    <w:rsid w:val="00C106D1"/>
    <w:rsid w:val="00C1185F"/>
    <w:rsid w:val="00C12293"/>
    <w:rsid w:val="00C126D8"/>
    <w:rsid w:val="00C14E96"/>
    <w:rsid w:val="00C1505D"/>
    <w:rsid w:val="00C1510D"/>
    <w:rsid w:val="00C1573E"/>
    <w:rsid w:val="00C20259"/>
    <w:rsid w:val="00C20D4C"/>
    <w:rsid w:val="00C226ED"/>
    <w:rsid w:val="00C238D2"/>
    <w:rsid w:val="00C2444F"/>
    <w:rsid w:val="00C24644"/>
    <w:rsid w:val="00C24734"/>
    <w:rsid w:val="00C24BE2"/>
    <w:rsid w:val="00C318CB"/>
    <w:rsid w:val="00C319BC"/>
    <w:rsid w:val="00C32E96"/>
    <w:rsid w:val="00C33C3D"/>
    <w:rsid w:val="00C33C5E"/>
    <w:rsid w:val="00C355D5"/>
    <w:rsid w:val="00C356A5"/>
    <w:rsid w:val="00C35A26"/>
    <w:rsid w:val="00C35C3B"/>
    <w:rsid w:val="00C3657A"/>
    <w:rsid w:val="00C373C1"/>
    <w:rsid w:val="00C37632"/>
    <w:rsid w:val="00C40DEC"/>
    <w:rsid w:val="00C4152F"/>
    <w:rsid w:val="00C41BFC"/>
    <w:rsid w:val="00C42ED4"/>
    <w:rsid w:val="00C432DB"/>
    <w:rsid w:val="00C4334F"/>
    <w:rsid w:val="00C43EEA"/>
    <w:rsid w:val="00C457A7"/>
    <w:rsid w:val="00C4747F"/>
    <w:rsid w:val="00C5160E"/>
    <w:rsid w:val="00C52DCC"/>
    <w:rsid w:val="00C531BB"/>
    <w:rsid w:val="00C531D0"/>
    <w:rsid w:val="00C531ED"/>
    <w:rsid w:val="00C5503C"/>
    <w:rsid w:val="00C606FF"/>
    <w:rsid w:val="00C62462"/>
    <w:rsid w:val="00C62479"/>
    <w:rsid w:val="00C62731"/>
    <w:rsid w:val="00C62A34"/>
    <w:rsid w:val="00C62DAB"/>
    <w:rsid w:val="00C63D2C"/>
    <w:rsid w:val="00C6484A"/>
    <w:rsid w:val="00C64943"/>
    <w:rsid w:val="00C64D4D"/>
    <w:rsid w:val="00C67359"/>
    <w:rsid w:val="00C67CF5"/>
    <w:rsid w:val="00C70184"/>
    <w:rsid w:val="00C70401"/>
    <w:rsid w:val="00C71B27"/>
    <w:rsid w:val="00C72B75"/>
    <w:rsid w:val="00C740F4"/>
    <w:rsid w:val="00C76495"/>
    <w:rsid w:val="00C766EF"/>
    <w:rsid w:val="00C777E2"/>
    <w:rsid w:val="00C77BB7"/>
    <w:rsid w:val="00C77D3D"/>
    <w:rsid w:val="00C77F82"/>
    <w:rsid w:val="00C80AAC"/>
    <w:rsid w:val="00C80E9E"/>
    <w:rsid w:val="00C81048"/>
    <w:rsid w:val="00C812F8"/>
    <w:rsid w:val="00C813B8"/>
    <w:rsid w:val="00C81EE8"/>
    <w:rsid w:val="00C854D6"/>
    <w:rsid w:val="00C858AE"/>
    <w:rsid w:val="00C859E0"/>
    <w:rsid w:val="00C85A1E"/>
    <w:rsid w:val="00C85C58"/>
    <w:rsid w:val="00C86AA3"/>
    <w:rsid w:val="00C87363"/>
    <w:rsid w:val="00C903A4"/>
    <w:rsid w:val="00C90AFE"/>
    <w:rsid w:val="00C92A85"/>
    <w:rsid w:val="00C92AFF"/>
    <w:rsid w:val="00C931A0"/>
    <w:rsid w:val="00C93BE7"/>
    <w:rsid w:val="00C93F50"/>
    <w:rsid w:val="00C9440B"/>
    <w:rsid w:val="00C94591"/>
    <w:rsid w:val="00C952B2"/>
    <w:rsid w:val="00C96F33"/>
    <w:rsid w:val="00C97482"/>
    <w:rsid w:val="00C97C31"/>
    <w:rsid w:val="00CA0BFC"/>
    <w:rsid w:val="00CA0D41"/>
    <w:rsid w:val="00CA12FD"/>
    <w:rsid w:val="00CA2D23"/>
    <w:rsid w:val="00CA2E5A"/>
    <w:rsid w:val="00CA3078"/>
    <w:rsid w:val="00CA3522"/>
    <w:rsid w:val="00CA3BC5"/>
    <w:rsid w:val="00CA52B9"/>
    <w:rsid w:val="00CA577C"/>
    <w:rsid w:val="00CA5F97"/>
    <w:rsid w:val="00CA74F0"/>
    <w:rsid w:val="00CA7A8F"/>
    <w:rsid w:val="00CA7BD0"/>
    <w:rsid w:val="00CB25FE"/>
    <w:rsid w:val="00CB330F"/>
    <w:rsid w:val="00CB3FB6"/>
    <w:rsid w:val="00CB3FFD"/>
    <w:rsid w:val="00CB4053"/>
    <w:rsid w:val="00CB4402"/>
    <w:rsid w:val="00CB4479"/>
    <w:rsid w:val="00CB519D"/>
    <w:rsid w:val="00CB74CD"/>
    <w:rsid w:val="00CC0ED4"/>
    <w:rsid w:val="00CC1309"/>
    <w:rsid w:val="00CC22B1"/>
    <w:rsid w:val="00CC2876"/>
    <w:rsid w:val="00CC292C"/>
    <w:rsid w:val="00CC343C"/>
    <w:rsid w:val="00CC5906"/>
    <w:rsid w:val="00CC59D4"/>
    <w:rsid w:val="00CC6B95"/>
    <w:rsid w:val="00CC76B4"/>
    <w:rsid w:val="00CD0124"/>
    <w:rsid w:val="00CD0412"/>
    <w:rsid w:val="00CD13C9"/>
    <w:rsid w:val="00CD37DF"/>
    <w:rsid w:val="00CD39EE"/>
    <w:rsid w:val="00CD5719"/>
    <w:rsid w:val="00CD599F"/>
    <w:rsid w:val="00CD5D69"/>
    <w:rsid w:val="00CD7D2C"/>
    <w:rsid w:val="00CE19B5"/>
    <w:rsid w:val="00CE2B6B"/>
    <w:rsid w:val="00CE581D"/>
    <w:rsid w:val="00CE5AC8"/>
    <w:rsid w:val="00CE6C3D"/>
    <w:rsid w:val="00CE732C"/>
    <w:rsid w:val="00CF0C3B"/>
    <w:rsid w:val="00CF1062"/>
    <w:rsid w:val="00CF12D7"/>
    <w:rsid w:val="00CF15C7"/>
    <w:rsid w:val="00CF1FA9"/>
    <w:rsid w:val="00CF2042"/>
    <w:rsid w:val="00CF25DE"/>
    <w:rsid w:val="00CF348C"/>
    <w:rsid w:val="00CF4705"/>
    <w:rsid w:val="00CF4906"/>
    <w:rsid w:val="00CF5B19"/>
    <w:rsid w:val="00CF7503"/>
    <w:rsid w:val="00CF7703"/>
    <w:rsid w:val="00D0000E"/>
    <w:rsid w:val="00D0071E"/>
    <w:rsid w:val="00D0224B"/>
    <w:rsid w:val="00D02706"/>
    <w:rsid w:val="00D029A8"/>
    <w:rsid w:val="00D046A3"/>
    <w:rsid w:val="00D062AE"/>
    <w:rsid w:val="00D06FA3"/>
    <w:rsid w:val="00D0762D"/>
    <w:rsid w:val="00D07E4C"/>
    <w:rsid w:val="00D116E6"/>
    <w:rsid w:val="00D11F7A"/>
    <w:rsid w:val="00D13ED4"/>
    <w:rsid w:val="00D141CE"/>
    <w:rsid w:val="00D15DAE"/>
    <w:rsid w:val="00D16119"/>
    <w:rsid w:val="00D16945"/>
    <w:rsid w:val="00D17593"/>
    <w:rsid w:val="00D17824"/>
    <w:rsid w:val="00D17F01"/>
    <w:rsid w:val="00D204C8"/>
    <w:rsid w:val="00D20A42"/>
    <w:rsid w:val="00D242C1"/>
    <w:rsid w:val="00D24B19"/>
    <w:rsid w:val="00D24F27"/>
    <w:rsid w:val="00D2571F"/>
    <w:rsid w:val="00D25A36"/>
    <w:rsid w:val="00D26864"/>
    <w:rsid w:val="00D26C8E"/>
    <w:rsid w:val="00D304E6"/>
    <w:rsid w:val="00D31D13"/>
    <w:rsid w:val="00D335EE"/>
    <w:rsid w:val="00D339AA"/>
    <w:rsid w:val="00D34752"/>
    <w:rsid w:val="00D349AA"/>
    <w:rsid w:val="00D36A1B"/>
    <w:rsid w:val="00D405CB"/>
    <w:rsid w:val="00D408D1"/>
    <w:rsid w:val="00D41B91"/>
    <w:rsid w:val="00D42C19"/>
    <w:rsid w:val="00D42DB9"/>
    <w:rsid w:val="00D4424B"/>
    <w:rsid w:val="00D45129"/>
    <w:rsid w:val="00D45708"/>
    <w:rsid w:val="00D45980"/>
    <w:rsid w:val="00D46139"/>
    <w:rsid w:val="00D46DB5"/>
    <w:rsid w:val="00D47A9A"/>
    <w:rsid w:val="00D47CD5"/>
    <w:rsid w:val="00D47D03"/>
    <w:rsid w:val="00D47D1E"/>
    <w:rsid w:val="00D5033D"/>
    <w:rsid w:val="00D50943"/>
    <w:rsid w:val="00D51357"/>
    <w:rsid w:val="00D5284A"/>
    <w:rsid w:val="00D53CDF"/>
    <w:rsid w:val="00D57432"/>
    <w:rsid w:val="00D60E21"/>
    <w:rsid w:val="00D612C9"/>
    <w:rsid w:val="00D6259E"/>
    <w:rsid w:val="00D63B77"/>
    <w:rsid w:val="00D64BAB"/>
    <w:rsid w:val="00D65BFE"/>
    <w:rsid w:val="00D66275"/>
    <w:rsid w:val="00D6647B"/>
    <w:rsid w:val="00D668B8"/>
    <w:rsid w:val="00D72E14"/>
    <w:rsid w:val="00D73314"/>
    <w:rsid w:val="00D73573"/>
    <w:rsid w:val="00D7385C"/>
    <w:rsid w:val="00D7431B"/>
    <w:rsid w:val="00D74ACF"/>
    <w:rsid w:val="00D74C6E"/>
    <w:rsid w:val="00D761DC"/>
    <w:rsid w:val="00D7660A"/>
    <w:rsid w:val="00D77A83"/>
    <w:rsid w:val="00D82041"/>
    <w:rsid w:val="00D82364"/>
    <w:rsid w:val="00D83420"/>
    <w:rsid w:val="00D84179"/>
    <w:rsid w:val="00D85701"/>
    <w:rsid w:val="00D87190"/>
    <w:rsid w:val="00D9021F"/>
    <w:rsid w:val="00D90FB4"/>
    <w:rsid w:val="00D91389"/>
    <w:rsid w:val="00D91F05"/>
    <w:rsid w:val="00D91F72"/>
    <w:rsid w:val="00D92524"/>
    <w:rsid w:val="00D927F0"/>
    <w:rsid w:val="00D94BFF"/>
    <w:rsid w:val="00D95011"/>
    <w:rsid w:val="00D96E02"/>
    <w:rsid w:val="00DA0066"/>
    <w:rsid w:val="00DA0B01"/>
    <w:rsid w:val="00DA0C76"/>
    <w:rsid w:val="00DA12ED"/>
    <w:rsid w:val="00DA1696"/>
    <w:rsid w:val="00DA1D2C"/>
    <w:rsid w:val="00DA23E4"/>
    <w:rsid w:val="00DA2584"/>
    <w:rsid w:val="00DA26BA"/>
    <w:rsid w:val="00DA5A03"/>
    <w:rsid w:val="00DA5D75"/>
    <w:rsid w:val="00DA675B"/>
    <w:rsid w:val="00DA70DF"/>
    <w:rsid w:val="00DA7C77"/>
    <w:rsid w:val="00DA7EDC"/>
    <w:rsid w:val="00DB151E"/>
    <w:rsid w:val="00DB1C31"/>
    <w:rsid w:val="00DB2266"/>
    <w:rsid w:val="00DB2704"/>
    <w:rsid w:val="00DB27BD"/>
    <w:rsid w:val="00DB3AC6"/>
    <w:rsid w:val="00DB401B"/>
    <w:rsid w:val="00DB4DD5"/>
    <w:rsid w:val="00DB5002"/>
    <w:rsid w:val="00DB57F5"/>
    <w:rsid w:val="00DB7416"/>
    <w:rsid w:val="00DB7683"/>
    <w:rsid w:val="00DB7FB8"/>
    <w:rsid w:val="00DC0314"/>
    <w:rsid w:val="00DC0C17"/>
    <w:rsid w:val="00DC23AB"/>
    <w:rsid w:val="00DC5CF3"/>
    <w:rsid w:val="00DC5EC1"/>
    <w:rsid w:val="00DC7C60"/>
    <w:rsid w:val="00DD0B91"/>
    <w:rsid w:val="00DD0F13"/>
    <w:rsid w:val="00DD1148"/>
    <w:rsid w:val="00DD24E1"/>
    <w:rsid w:val="00DD252D"/>
    <w:rsid w:val="00DD269B"/>
    <w:rsid w:val="00DD2E82"/>
    <w:rsid w:val="00DD3EDD"/>
    <w:rsid w:val="00DD3FB4"/>
    <w:rsid w:val="00DD4A0F"/>
    <w:rsid w:val="00DD52D2"/>
    <w:rsid w:val="00DD5C12"/>
    <w:rsid w:val="00DD5DD6"/>
    <w:rsid w:val="00DD5FD5"/>
    <w:rsid w:val="00DD716A"/>
    <w:rsid w:val="00DD74B3"/>
    <w:rsid w:val="00DE0F56"/>
    <w:rsid w:val="00DE18A8"/>
    <w:rsid w:val="00DE23F6"/>
    <w:rsid w:val="00DE27AA"/>
    <w:rsid w:val="00DE37AB"/>
    <w:rsid w:val="00DE4148"/>
    <w:rsid w:val="00DE58B6"/>
    <w:rsid w:val="00DE5E26"/>
    <w:rsid w:val="00DE716C"/>
    <w:rsid w:val="00DE7535"/>
    <w:rsid w:val="00DE7D60"/>
    <w:rsid w:val="00DF0CA7"/>
    <w:rsid w:val="00DF0FB9"/>
    <w:rsid w:val="00DF114C"/>
    <w:rsid w:val="00DF19D4"/>
    <w:rsid w:val="00DF3648"/>
    <w:rsid w:val="00DF3B60"/>
    <w:rsid w:val="00DF46F5"/>
    <w:rsid w:val="00DF53E6"/>
    <w:rsid w:val="00DF5DAF"/>
    <w:rsid w:val="00DF7056"/>
    <w:rsid w:val="00DF771D"/>
    <w:rsid w:val="00E003B2"/>
    <w:rsid w:val="00E0079C"/>
    <w:rsid w:val="00E0081C"/>
    <w:rsid w:val="00E017CE"/>
    <w:rsid w:val="00E02058"/>
    <w:rsid w:val="00E02FCA"/>
    <w:rsid w:val="00E030F6"/>
    <w:rsid w:val="00E03A25"/>
    <w:rsid w:val="00E03B6C"/>
    <w:rsid w:val="00E03C40"/>
    <w:rsid w:val="00E04392"/>
    <w:rsid w:val="00E04438"/>
    <w:rsid w:val="00E04649"/>
    <w:rsid w:val="00E04CF5"/>
    <w:rsid w:val="00E06931"/>
    <w:rsid w:val="00E07289"/>
    <w:rsid w:val="00E07586"/>
    <w:rsid w:val="00E076DA"/>
    <w:rsid w:val="00E07C2E"/>
    <w:rsid w:val="00E10525"/>
    <w:rsid w:val="00E10E35"/>
    <w:rsid w:val="00E110D9"/>
    <w:rsid w:val="00E1111D"/>
    <w:rsid w:val="00E115A2"/>
    <w:rsid w:val="00E117B6"/>
    <w:rsid w:val="00E14729"/>
    <w:rsid w:val="00E15530"/>
    <w:rsid w:val="00E15A68"/>
    <w:rsid w:val="00E17406"/>
    <w:rsid w:val="00E17612"/>
    <w:rsid w:val="00E203E9"/>
    <w:rsid w:val="00E21114"/>
    <w:rsid w:val="00E2120C"/>
    <w:rsid w:val="00E21A27"/>
    <w:rsid w:val="00E22078"/>
    <w:rsid w:val="00E22E68"/>
    <w:rsid w:val="00E23F25"/>
    <w:rsid w:val="00E242EC"/>
    <w:rsid w:val="00E242FF"/>
    <w:rsid w:val="00E24429"/>
    <w:rsid w:val="00E2477E"/>
    <w:rsid w:val="00E262E7"/>
    <w:rsid w:val="00E2635D"/>
    <w:rsid w:val="00E26C4A"/>
    <w:rsid w:val="00E26C9F"/>
    <w:rsid w:val="00E270F9"/>
    <w:rsid w:val="00E271B6"/>
    <w:rsid w:val="00E273CC"/>
    <w:rsid w:val="00E27651"/>
    <w:rsid w:val="00E309F0"/>
    <w:rsid w:val="00E31030"/>
    <w:rsid w:val="00E31668"/>
    <w:rsid w:val="00E33C69"/>
    <w:rsid w:val="00E354BD"/>
    <w:rsid w:val="00E35D3B"/>
    <w:rsid w:val="00E3621B"/>
    <w:rsid w:val="00E36255"/>
    <w:rsid w:val="00E3636F"/>
    <w:rsid w:val="00E36CB6"/>
    <w:rsid w:val="00E37E9C"/>
    <w:rsid w:val="00E4028D"/>
    <w:rsid w:val="00E40492"/>
    <w:rsid w:val="00E405B3"/>
    <w:rsid w:val="00E41712"/>
    <w:rsid w:val="00E41C9F"/>
    <w:rsid w:val="00E431BA"/>
    <w:rsid w:val="00E43917"/>
    <w:rsid w:val="00E43C87"/>
    <w:rsid w:val="00E44715"/>
    <w:rsid w:val="00E450F5"/>
    <w:rsid w:val="00E465D0"/>
    <w:rsid w:val="00E47542"/>
    <w:rsid w:val="00E5064C"/>
    <w:rsid w:val="00E51321"/>
    <w:rsid w:val="00E517DA"/>
    <w:rsid w:val="00E54FA5"/>
    <w:rsid w:val="00E55F42"/>
    <w:rsid w:val="00E56F25"/>
    <w:rsid w:val="00E5728E"/>
    <w:rsid w:val="00E60058"/>
    <w:rsid w:val="00E6025F"/>
    <w:rsid w:val="00E60932"/>
    <w:rsid w:val="00E60F3C"/>
    <w:rsid w:val="00E610ED"/>
    <w:rsid w:val="00E61458"/>
    <w:rsid w:val="00E619CF"/>
    <w:rsid w:val="00E61D61"/>
    <w:rsid w:val="00E6266F"/>
    <w:rsid w:val="00E629B3"/>
    <w:rsid w:val="00E7028E"/>
    <w:rsid w:val="00E7213B"/>
    <w:rsid w:val="00E72B2C"/>
    <w:rsid w:val="00E72B50"/>
    <w:rsid w:val="00E72CFF"/>
    <w:rsid w:val="00E73EA2"/>
    <w:rsid w:val="00E74D94"/>
    <w:rsid w:val="00E74EA8"/>
    <w:rsid w:val="00E75110"/>
    <w:rsid w:val="00E758DF"/>
    <w:rsid w:val="00E758FB"/>
    <w:rsid w:val="00E75D80"/>
    <w:rsid w:val="00E76F34"/>
    <w:rsid w:val="00E77BDB"/>
    <w:rsid w:val="00E8072A"/>
    <w:rsid w:val="00E81158"/>
    <w:rsid w:val="00E81F58"/>
    <w:rsid w:val="00E823B0"/>
    <w:rsid w:val="00E82505"/>
    <w:rsid w:val="00E838C1"/>
    <w:rsid w:val="00E83D6A"/>
    <w:rsid w:val="00E8483E"/>
    <w:rsid w:val="00E86CB6"/>
    <w:rsid w:val="00E8730E"/>
    <w:rsid w:val="00E9236D"/>
    <w:rsid w:val="00E9337E"/>
    <w:rsid w:val="00E93631"/>
    <w:rsid w:val="00E93DAF"/>
    <w:rsid w:val="00E9467E"/>
    <w:rsid w:val="00E94787"/>
    <w:rsid w:val="00E9542E"/>
    <w:rsid w:val="00E95B17"/>
    <w:rsid w:val="00E96023"/>
    <w:rsid w:val="00EA2818"/>
    <w:rsid w:val="00EA2C66"/>
    <w:rsid w:val="00EA3108"/>
    <w:rsid w:val="00EA5774"/>
    <w:rsid w:val="00EA59EA"/>
    <w:rsid w:val="00EA5D18"/>
    <w:rsid w:val="00EA5E54"/>
    <w:rsid w:val="00EA7556"/>
    <w:rsid w:val="00EB0E19"/>
    <w:rsid w:val="00EB1766"/>
    <w:rsid w:val="00EB24D4"/>
    <w:rsid w:val="00EB322B"/>
    <w:rsid w:val="00EB3CD6"/>
    <w:rsid w:val="00EB4721"/>
    <w:rsid w:val="00EB553A"/>
    <w:rsid w:val="00EB657E"/>
    <w:rsid w:val="00EC00D4"/>
    <w:rsid w:val="00EC1030"/>
    <w:rsid w:val="00EC1F78"/>
    <w:rsid w:val="00EC3497"/>
    <w:rsid w:val="00EC367F"/>
    <w:rsid w:val="00EC3945"/>
    <w:rsid w:val="00EC3E0F"/>
    <w:rsid w:val="00EC4178"/>
    <w:rsid w:val="00EC46B3"/>
    <w:rsid w:val="00EC4FAE"/>
    <w:rsid w:val="00EC5B49"/>
    <w:rsid w:val="00EC652D"/>
    <w:rsid w:val="00EC6B28"/>
    <w:rsid w:val="00EC7207"/>
    <w:rsid w:val="00EC77ED"/>
    <w:rsid w:val="00EC7C57"/>
    <w:rsid w:val="00ED0653"/>
    <w:rsid w:val="00ED079E"/>
    <w:rsid w:val="00ED13B1"/>
    <w:rsid w:val="00ED1D83"/>
    <w:rsid w:val="00ED1F8F"/>
    <w:rsid w:val="00ED2FD2"/>
    <w:rsid w:val="00ED403E"/>
    <w:rsid w:val="00ED537A"/>
    <w:rsid w:val="00ED54BC"/>
    <w:rsid w:val="00ED5F07"/>
    <w:rsid w:val="00ED6A7F"/>
    <w:rsid w:val="00ED6DB3"/>
    <w:rsid w:val="00ED728E"/>
    <w:rsid w:val="00ED76C6"/>
    <w:rsid w:val="00ED79A5"/>
    <w:rsid w:val="00ED7A3B"/>
    <w:rsid w:val="00ED7F28"/>
    <w:rsid w:val="00EE00F0"/>
    <w:rsid w:val="00EE03D5"/>
    <w:rsid w:val="00EE05E0"/>
    <w:rsid w:val="00EE0CD2"/>
    <w:rsid w:val="00EE18EC"/>
    <w:rsid w:val="00EE267E"/>
    <w:rsid w:val="00EE3BE5"/>
    <w:rsid w:val="00EE4947"/>
    <w:rsid w:val="00EE4D9E"/>
    <w:rsid w:val="00EE66D7"/>
    <w:rsid w:val="00EE77ED"/>
    <w:rsid w:val="00EF0D1D"/>
    <w:rsid w:val="00EF3344"/>
    <w:rsid w:val="00EF34E3"/>
    <w:rsid w:val="00EF3B60"/>
    <w:rsid w:val="00EF4A12"/>
    <w:rsid w:val="00EF57F8"/>
    <w:rsid w:val="00EF6021"/>
    <w:rsid w:val="00EF64B7"/>
    <w:rsid w:val="00F008D2"/>
    <w:rsid w:val="00F0125E"/>
    <w:rsid w:val="00F0275D"/>
    <w:rsid w:val="00F035C8"/>
    <w:rsid w:val="00F10AEE"/>
    <w:rsid w:val="00F11232"/>
    <w:rsid w:val="00F122EE"/>
    <w:rsid w:val="00F12506"/>
    <w:rsid w:val="00F12624"/>
    <w:rsid w:val="00F1297D"/>
    <w:rsid w:val="00F1520D"/>
    <w:rsid w:val="00F1531D"/>
    <w:rsid w:val="00F176B2"/>
    <w:rsid w:val="00F202ED"/>
    <w:rsid w:val="00F2045A"/>
    <w:rsid w:val="00F20B28"/>
    <w:rsid w:val="00F2139D"/>
    <w:rsid w:val="00F22660"/>
    <w:rsid w:val="00F23733"/>
    <w:rsid w:val="00F269B7"/>
    <w:rsid w:val="00F269C8"/>
    <w:rsid w:val="00F26E1D"/>
    <w:rsid w:val="00F27201"/>
    <w:rsid w:val="00F30B66"/>
    <w:rsid w:val="00F32641"/>
    <w:rsid w:val="00F337BD"/>
    <w:rsid w:val="00F34E8F"/>
    <w:rsid w:val="00F3501D"/>
    <w:rsid w:val="00F352DA"/>
    <w:rsid w:val="00F3577D"/>
    <w:rsid w:val="00F36742"/>
    <w:rsid w:val="00F37E5A"/>
    <w:rsid w:val="00F42E91"/>
    <w:rsid w:val="00F445DB"/>
    <w:rsid w:val="00F44634"/>
    <w:rsid w:val="00F44BE1"/>
    <w:rsid w:val="00F45403"/>
    <w:rsid w:val="00F45C17"/>
    <w:rsid w:val="00F4644B"/>
    <w:rsid w:val="00F46A9D"/>
    <w:rsid w:val="00F47223"/>
    <w:rsid w:val="00F4742C"/>
    <w:rsid w:val="00F475E2"/>
    <w:rsid w:val="00F50636"/>
    <w:rsid w:val="00F5393E"/>
    <w:rsid w:val="00F5579B"/>
    <w:rsid w:val="00F55D8D"/>
    <w:rsid w:val="00F60601"/>
    <w:rsid w:val="00F607A9"/>
    <w:rsid w:val="00F60ABC"/>
    <w:rsid w:val="00F60DA6"/>
    <w:rsid w:val="00F611F4"/>
    <w:rsid w:val="00F61E3F"/>
    <w:rsid w:val="00F61E6D"/>
    <w:rsid w:val="00F6242C"/>
    <w:rsid w:val="00F634B7"/>
    <w:rsid w:val="00F65225"/>
    <w:rsid w:val="00F65BBD"/>
    <w:rsid w:val="00F65D4F"/>
    <w:rsid w:val="00F67FFC"/>
    <w:rsid w:val="00F709EA"/>
    <w:rsid w:val="00F7125C"/>
    <w:rsid w:val="00F719F1"/>
    <w:rsid w:val="00F75A96"/>
    <w:rsid w:val="00F75D5C"/>
    <w:rsid w:val="00F76668"/>
    <w:rsid w:val="00F7670B"/>
    <w:rsid w:val="00F76845"/>
    <w:rsid w:val="00F77891"/>
    <w:rsid w:val="00F77A33"/>
    <w:rsid w:val="00F77F71"/>
    <w:rsid w:val="00F80F28"/>
    <w:rsid w:val="00F81AE4"/>
    <w:rsid w:val="00F833D2"/>
    <w:rsid w:val="00F8424C"/>
    <w:rsid w:val="00F863DE"/>
    <w:rsid w:val="00F87C7D"/>
    <w:rsid w:val="00F90A3E"/>
    <w:rsid w:val="00F916F2"/>
    <w:rsid w:val="00F92852"/>
    <w:rsid w:val="00F92D12"/>
    <w:rsid w:val="00F93055"/>
    <w:rsid w:val="00F94981"/>
    <w:rsid w:val="00F95452"/>
    <w:rsid w:val="00F95AEE"/>
    <w:rsid w:val="00F96FF4"/>
    <w:rsid w:val="00FA0B68"/>
    <w:rsid w:val="00FA1E13"/>
    <w:rsid w:val="00FA2230"/>
    <w:rsid w:val="00FA3821"/>
    <w:rsid w:val="00FA4145"/>
    <w:rsid w:val="00FA46D2"/>
    <w:rsid w:val="00FA5CFD"/>
    <w:rsid w:val="00FA78B9"/>
    <w:rsid w:val="00FB0646"/>
    <w:rsid w:val="00FB089E"/>
    <w:rsid w:val="00FB0CE4"/>
    <w:rsid w:val="00FB2316"/>
    <w:rsid w:val="00FB2790"/>
    <w:rsid w:val="00FB2D10"/>
    <w:rsid w:val="00FB447D"/>
    <w:rsid w:val="00FB6802"/>
    <w:rsid w:val="00FB7FE1"/>
    <w:rsid w:val="00FC04B8"/>
    <w:rsid w:val="00FC1C7A"/>
    <w:rsid w:val="00FC416D"/>
    <w:rsid w:val="00FC450F"/>
    <w:rsid w:val="00FC486B"/>
    <w:rsid w:val="00FC4AC5"/>
    <w:rsid w:val="00FC5496"/>
    <w:rsid w:val="00FC5B32"/>
    <w:rsid w:val="00FC6A3F"/>
    <w:rsid w:val="00FC7B19"/>
    <w:rsid w:val="00FC7B3D"/>
    <w:rsid w:val="00FD0044"/>
    <w:rsid w:val="00FD04D0"/>
    <w:rsid w:val="00FD0CC4"/>
    <w:rsid w:val="00FD28DC"/>
    <w:rsid w:val="00FD292D"/>
    <w:rsid w:val="00FD3438"/>
    <w:rsid w:val="00FD48E3"/>
    <w:rsid w:val="00FD4B00"/>
    <w:rsid w:val="00FD5358"/>
    <w:rsid w:val="00FD605B"/>
    <w:rsid w:val="00FD72A7"/>
    <w:rsid w:val="00FE0871"/>
    <w:rsid w:val="00FE12CB"/>
    <w:rsid w:val="00FE139D"/>
    <w:rsid w:val="00FE178A"/>
    <w:rsid w:val="00FE180D"/>
    <w:rsid w:val="00FE1853"/>
    <w:rsid w:val="00FE289F"/>
    <w:rsid w:val="00FE301E"/>
    <w:rsid w:val="00FE3221"/>
    <w:rsid w:val="00FE3852"/>
    <w:rsid w:val="00FE3946"/>
    <w:rsid w:val="00FE48CD"/>
    <w:rsid w:val="00FE4B1A"/>
    <w:rsid w:val="00FE51EB"/>
    <w:rsid w:val="00FE559E"/>
    <w:rsid w:val="00FE5C45"/>
    <w:rsid w:val="00FE6FBF"/>
    <w:rsid w:val="00FF0D15"/>
    <w:rsid w:val="00FF36C5"/>
    <w:rsid w:val="00FF3D7B"/>
    <w:rsid w:val="00FF40DB"/>
    <w:rsid w:val="00FF4C97"/>
    <w:rsid w:val="00FF4F60"/>
    <w:rsid w:val="00FF5C59"/>
    <w:rsid w:val="00FF5DD3"/>
    <w:rsid w:val="00FF63BC"/>
    <w:rsid w:val="00FF656C"/>
    <w:rsid w:val="00FF72F2"/>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63873"/>
    <o:shapelayout v:ext="edit">
      <o:idmap v:ext="edit" data="1"/>
    </o:shapelayout>
  </w:shapeDefaults>
  <w:decimalSymbol w:val="."/>
  <w:listSeparator w:val=","/>
  <w14:docId w14:val="4CBE95BD"/>
  <w15:docId w15:val="{0EE17059-94FE-4F87-8387-1F84923F4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nhideWhenUsed="1"/>
    <w:lsdException w:name="Strong" w:locked="1" w:qFormat="1"/>
    <w:lsdException w:name="Emphasis" w:lock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66DA3"/>
    <w:pPr>
      <w:spacing w:before="160" w:after="80" w:line="336" w:lineRule="auto"/>
    </w:pPr>
    <w:rPr>
      <w:rFonts w:ascii="Verdana" w:hAnsi="Verdana"/>
      <w:szCs w:val="24"/>
    </w:rPr>
  </w:style>
  <w:style w:type="paragraph" w:styleId="Heading1">
    <w:name w:val="heading 1"/>
    <w:basedOn w:val="Normal"/>
    <w:next w:val="Normal"/>
    <w:link w:val="Heading1Char"/>
    <w:qFormat/>
    <w:rsid w:val="00166DA3"/>
    <w:pPr>
      <w:keepNext/>
      <w:spacing w:before="400" w:after="200" w:line="240" w:lineRule="auto"/>
      <w:outlineLvl w:val="0"/>
    </w:pPr>
    <w:rPr>
      <w:rFonts w:ascii="Arial" w:eastAsia="Arial Unicode MS" w:hAnsi="Arial"/>
      <w:b/>
      <w:kern w:val="28"/>
      <w:sz w:val="28"/>
      <w:szCs w:val="20"/>
    </w:rPr>
  </w:style>
  <w:style w:type="paragraph" w:styleId="Heading2">
    <w:name w:val="heading 2"/>
    <w:basedOn w:val="Normal"/>
    <w:next w:val="Normal"/>
    <w:link w:val="Heading2Char"/>
    <w:qFormat/>
    <w:rsid w:val="00166DA3"/>
    <w:pPr>
      <w:keepNext/>
      <w:pBdr>
        <w:top w:val="single" w:sz="8" w:space="1" w:color="auto"/>
      </w:pBdr>
      <w:spacing w:before="320" w:after="160" w:line="240" w:lineRule="auto"/>
      <w:outlineLvl w:val="1"/>
    </w:pPr>
    <w:rPr>
      <w:rFonts w:ascii="Arial" w:hAnsi="Arial" w:cs="Arial"/>
      <w:b/>
      <w:bCs/>
      <w:iCs/>
      <w:sz w:val="24"/>
      <w:szCs w:val="28"/>
    </w:rPr>
  </w:style>
  <w:style w:type="paragraph" w:styleId="Heading3">
    <w:name w:val="heading 3"/>
    <w:basedOn w:val="Normal"/>
    <w:next w:val="Normal"/>
    <w:qFormat/>
    <w:rsid w:val="00166DA3"/>
    <w:pPr>
      <w:keepNext/>
      <w:autoSpaceDE w:val="0"/>
      <w:autoSpaceDN w:val="0"/>
      <w:adjustRightInd w:val="0"/>
      <w:spacing w:line="240" w:lineRule="auto"/>
      <w:outlineLvl w:val="2"/>
    </w:pPr>
    <w:rPr>
      <w:rFonts w:ascii="Arial" w:hAnsi="Arial"/>
      <w:b/>
      <w:bCs/>
      <w:sz w:val="22"/>
    </w:rPr>
  </w:style>
  <w:style w:type="character" w:default="1" w:styleId="DefaultParagraphFont">
    <w:name w:val="Default Paragraph Font"/>
    <w:uiPriority w:val="1"/>
    <w:semiHidden/>
    <w:unhideWhenUsed/>
    <w:rsid w:val="00166D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66DA3"/>
  </w:style>
  <w:style w:type="paragraph" w:styleId="BodyText2">
    <w:name w:val="Body Text 2"/>
    <w:basedOn w:val="Normal"/>
    <w:rsid w:val="004C2C1A"/>
    <w:rPr>
      <w:sz w:val="24"/>
    </w:rPr>
  </w:style>
  <w:style w:type="paragraph" w:customStyle="1" w:styleId="Style1">
    <w:name w:val="Style1"/>
    <w:basedOn w:val="Normal"/>
    <w:next w:val="Heading3"/>
    <w:rsid w:val="004C2C1A"/>
    <w:rPr>
      <w:b/>
      <w:sz w:val="28"/>
    </w:rPr>
  </w:style>
  <w:style w:type="paragraph" w:customStyle="1" w:styleId="Section">
    <w:name w:val="Section"/>
    <w:basedOn w:val="Normal"/>
    <w:rsid w:val="00BA70E9"/>
    <w:rPr>
      <w:b/>
      <w:sz w:val="36"/>
    </w:rPr>
  </w:style>
  <w:style w:type="paragraph" w:customStyle="1" w:styleId="AHead">
    <w:name w:val="A Head"/>
    <w:basedOn w:val="Normal"/>
    <w:rsid w:val="004C2C1A"/>
    <w:rPr>
      <w:b/>
      <w:sz w:val="32"/>
    </w:rPr>
  </w:style>
  <w:style w:type="paragraph" w:customStyle="1" w:styleId="after">
    <w:name w:val="after"/>
    <w:basedOn w:val="Normal"/>
    <w:rsid w:val="004C2C1A"/>
    <w:pPr>
      <w:spacing w:after="100" w:afterAutospacing="1"/>
    </w:pPr>
    <w:rPr>
      <w:sz w:val="24"/>
    </w:rPr>
  </w:style>
  <w:style w:type="paragraph" w:styleId="BlockText">
    <w:name w:val="Block Text"/>
    <w:basedOn w:val="Normal"/>
    <w:rsid w:val="004C2C1A"/>
    <w:pPr>
      <w:tabs>
        <w:tab w:val="left" w:pos="9180"/>
      </w:tabs>
      <w:ind w:left="720" w:right="108"/>
    </w:pPr>
    <w:rPr>
      <w:rFonts w:ascii="Book Antiqua" w:hAnsi="Book Antiqua"/>
    </w:rPr>
  </w:style>
  <w:style w:type="paragraph" w:styleId="NormalWeb">
    <w:name w:val="Normal (Web)"/>
    <w:basedOn w:val="Normal"/>
    <w:rsid w:val="00BA70E9"/>
    <w:pPr>
      <w:spacing w:before="100" w:beforeAutospacing="1" w:after="100" w:afterAutospacing="1"/>
    </w:pPr>
    <w:rPr>
      <w:sz w:val="24"/>
    </w:rPr>
  </w:style>
  <w:style w:type="character" w:styleId="Strong">
    <w:name w:val="Strong"/>
    <w:qFormat/>
    <w:rsid w:val="00BA70E9"/>
    <w:rPr>
      <w:rFonts w:cs="Times New Roman"/>
      <w:b/>
      <w:bCs/>
    </w:rPr>
  </w:style>
  <w:style w:type="paragraph" w:styleId="Header">
    <w:name w:val="header"/>
    <w:basedOn w:val="Normal"/>
    <w:link w:val="HeaderChar"/>
    <w:rsid w:val="00166DA3"/>
    <w:pPr>
      <w:tabs>
        <w:tab w:val="left" w:pos="5040"/>
        <w:tab w:val="left" w:pos="9720"/>
      </w:tabs>
    </w:pPr>
    <w:rPr>
      <w:sz w:val="16"/>
    </w:rPr>
  </w:style>
  <w:style w:type="paragraph" w:styleId="Footer">
    <w:name w:val="footer"/>
    <w:basedOn w:val="Normal"/>
    <w:link w:val="FooterChar"/>
    <w:rsid w:val="00166DA3"/>
    <w:pPr>
      <w:pBdr>
        <w:top w:val="single" w:sz="4" w:space="1" w:color="auto"/>
      </w:pBdr>
      <w:tabs>
        <w:tab w:val="center" w:pos="4680"/>
        <w:tab w:val="right" w:pos="9360"/>
      </w:tabs>
      <w:spacing w:before="120" w:after="0" w:line="240" w:lineRule="auto"/>
    </w:pPr>
    <w:rPr>
      <w:sz w:val="16"/>
    </w:rPr>
  </w:style>
  <w:style w:type="character" w:styleId="PageNumber">
    <w:name w:val="page number"/>
    <w:basedOn w:val="DefaultParagraphFont"/>
    <w:rsid w:val="00166DA3"/>
  </w:style>
  <w:style w:type="paragraph" w:customStyle="1" w:styleId="Bullet">
    <w:name w:val="Bullet"/>
    <w:basedOn w:val="Normal"/>
    <w:rsid w:val="00350BAB"/>
    <w:pPr>
      <w:numPr>
        <w:numId w:val="1"/>
      </w:numPr>
      <w:autoSpaceDE w:val="0"/>
      <w:autoSpaceDN w:val="0"/>
      <w:adjustRightInd w:val="0"/>
    </w:pPr>
  </w:style>
  <w:style w:type="paragraph" w:styleId="BalloonText">
    <w:name w:val="Balloon Text"/>
    <w:basedOn w:val="Normal"/>
    <w:link w:val="BalloonTextChar"/>
    <w:semiHidden/>
    <w:rsid w:val="00BA70E9"/>
    <w:rPr>
      <w:rFonts w:ascii="Tahoma" w:hAnsi="Tahoma" w:cs="Tahoma"/>
      <w:sz w:val="16"/>
      <w:szCs w:val="16"/>
    </w:rPr>
  </w:style>
  <w:style w:type="character" w:styleId="CommentReference">
    <w:name w:val="annotation reference"/>
    <w:semiHidden/>
    <w:rsid w:val="00BA70E9"/>
    <w:rPr>
      <w:rFonts w:cs="Times New Roman"/>
      <w:sz w:val="16"/>
      <w:szCs w:val="16"/>
    </w:rPr>
  </w:style>
  <w:style w:type="paragraph" w:styleId="CommentText">
    <w:name w:val="annotation text"/>
    <w:basedOn w:val="Normal"/>
    <w:link w:val="CommentTextChar"/>
    <w:semiHidden/>
    <w:rsid w:val="00BA70E9"/>
  </w:style>
  <w:style w:type="paragraph" w:styleId="CommentSubject">
    <w:name w:val="annotation subject"/>
    <w:basedOn w:val="CommentText"/>
    <w:next w:val="CommentText"/>
    <w:link w:val="CommentSubjectChar"/>
    <w:semiHidden/>
    <w:rsid w:val="00BA70E9"/>
    <w:rPr>
      <w:b/>
      <w:bCs/>
    </w:rPr>
  </w:style>
  <w:style w:type="paragraph" w:styleId="ListBullet">
    <w:name w:val="List Bullet"/>
    <w:basedOn w:val="Normal"/>
    <w:rsid w:val="00BA70E9"/>
    <w:pPr>
      <w:numPr>
        <w:numId w:val="3"/>
      </w:numPr>
    </w:pPr>
  </w:style>
  <w:style w:type="character" w:styleId="Hyperlink">
    <w:name w:val="Hyperlink"/>
    <w:uiPriority w:val="99"/>
    <w:rsid w:val="00166DA3"/>
    <w:rPr>
      <w:color w:val="0000FF"/>
      <w:u w:val="single"/>
    </w:rPr>
  </w:style>
  <w:style w:type="character" w:styleId="FollowedHyperlink">
    <w:name w:val="FollowedHyperlink"/>
    <w:rsid w:val="00166DA3"/>
    <w:rPr>
      <w:color w:val="800080"/>
      <w:u w:val="single"/>
    </w:rPr>
  </w:style>
  <w:style w:type="paragraph" w:styleId="BodyText">
    <w:name w:val="Body Text"/>
    <w:basedOn w:val="Normal"/>
    <w:rsid w:val="00A5391E"/>
    <w:pPr>
      <w:spacing w:after="20"/>
    </w:pPr>
  </w:style>
  <w:style w:type="paragraph" w:customStyle="1" w:styleId="Outlinenumbering">
    <w:name w:val="Outline numbering"/>
    <w:basedOn w:val="Normal"/>
    <w:rsid w:val="00166DA3"/>
    <w:pPr>
      <w:numPr>
        <w:numId w:val="2"/>
      </w:numPr>
      <w:tabs>
        <w:tab w:val="clear" w:pos="360"/>
        <w:tab w:val="num" w:pos="720"/>
      </w:tabs>
      <w:ind w:left="720"/>
    </w:pPr>
    <w:rPr>
      <w:szCs w:val="20"/>
    </w:rPr>
  </w:style>
  <w:style w:type="table" w:styleId="TableGrid">
    <w:name w:val="Table Grid"/>
    <w:basedOn w:val="TableNormal"/>
    <w:uiPriority w:val="59"/>
    <w:rsid w:val="00BA70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
    <w:name w:val="Table Head"/>
    <w:basedOn w:val="Heading3"/>
    <w:next w:val="Normal"/>
    <w:rsid w:val="00BA70E9"/>
    <w:pPr>
      <w:keepNext w:val="0"/>
      <w:autoSpaceDE/>
      <w:autoSpaceDN/>
      <w:adjustRightInd/>
      <w:spacing w:before="300" w:line="240" w:lineRule="exact"/>
      <w:outlineLvl w:val="9"/>
    </w:pPr>
    <w:rPr>
      <w:bCs w:val="0"/>
      <w:szCs w:val="20"/>
    </w:rPr>
  </w:style>
  <w:style w:type="paragraph" w:customStyle="1" w:styleId="TableText">
    <w:name w:val="Table Text"/>
    <w:basedOn w:val="Normal"/>
    <w:rsid w:val="00BA70E9"/>
  </w:style>
  <w:style w:type="paragraph" w:styleId="ListParagraph">
    <w:name w:val="List Paragraph"/>
    <w:basedOn w:val="Normal"/>
    <w:uiPriority w:val="34"/>
    <w:qFormat/>
    <w:rsid w:val="00166DA3"/>
    <w:pPr>
      <w:ind w:left="720"/>
    </w:pPr>
  </w:style>
  <w:style w:type="paragraph" w:customStyle="1" w:styleId="Course">
    <w:name w:val="Course"/>
    <w:basedOn w:val="Normal"/>
    <w:rsid w:val="004542DA"/>
    <w:pPr>
      <w:ind w:left="720"/>
    </w:pPr>
    <w:rPr>
      <w:rFonts w:ascii="Arial" w:hAnsi="Arial" w:cs="Arial"/>
      <w:b/>
      <w:bCs/>
      <w:sz w:val="24"/>
    </w:rPr>
  </w:style>
  <w:style w:type="character" w:customStyle="1" w:styleId="Heading1Char">
    <w:name w:val="Heading 1 Char"/>
    <w:link w:val="Heading1"/>
    <w:rsid w:val="00BA70E9"/>
    <w:rPr>
      <w:rFonts w:ascii="Arial" w:eastAsia="Arial Unicode MS" w:hAnsi="Arial"/>
      <w:b/>
      <w:kern w:val="28"/>
      <w:sz w:val="28"/>
    </w:rPr>
  </w:style>
  <w:style w:type="character" w:customStyle="1" w:styleId="Heading2Char">
    <w:name w:val="Heading 2 Char"/>
    <w:link w:val="Heading2"/>
    <w:rsid w:val="00BA70E9"/>
    <w:rPr>
      <w:rFonts w:ascii="Arial" w:hAnsi="Arial" w:cs="Arial"/>
      <w:b/>
      <w:bCs/>
      <w:iCs/>
      <w:sz w:val="24"/>
      <w:szCs w:val="28"/>
    </w:rPr>
  </w:style>
  <w:style w:type="character" w:customStyle="1" w:styleId="book-title">
    <w:name w:val="book-title"/>
    <w:rsid w:val="00862DB9"/>
  </w:style>
  <w:style w:type="character" w:customStyle="1" w:styleId="apple-converted-space">
    <w:name w:val="apple-converted-space"/>
    <w:basedOn w:val="DefaultParagraphFont"/>
    <w:rsid w:val="00BA70E9"/>
  </w:style>
  <w:style w:type="character" w:customStyle="1" w:styleId="ng-binding">
    <w:name w:val="ng-binding"/>
    <w:basedOn w:val="DefaultParagraphFont"/>
    <w:rsid w:val="005A7B47"/>
  </w:style>
  <w:style w:type="character" w:customStyle="1" w:styleId="BalloonTextChar">
    <w:name w:val="Balloon Text Char"/>
    <w:basedOn w:val="DefaultParagraphFont"/>
    <w:link w:val="BalloonText"/>
    <w:semiHidden/>
    <w:rsid w:val="00BA70E9"/>
    <w:rPr>
      <w:rFonts w:ascii="Tahoma" w:hAnsi="Tahoma" w:cs="Tahoma"/>
      <w:sz w:val="16"/>
      <w:szCs w:val="16"/>
    </w:rPr>
  </w:style>
  <w:style w:type="character" w:customStyle="1" w:styleId="CommentTextChar">
    <w:name w:val="Comment Text Char"/>
    <w:basedOn w:val="DefaultParagraphFont"/>
    <w:link w:val="CommentText"/>
    <w:semiHidden/>
    <w:rsid w:val="00BA70E9"/>
    <w:rPr>
      <w:rFonts w:ascii="Verdana" w:hAnsi="Verdana"/>
      <w:szCs w:val="24"/>
    </w:rPr>
  </w:style>
  <w:style w:type="character" w:customStyle="1" w:styleId="CommentSubjectChar">
    <w:name w:val="Comment Subject Char"/>
    <w:basedOn w:val="CommentTextChar"/>
    <w:link w:val="CommentSubject"/>
    <w:semiHidden/>
    <w:rsid w:val="00BA70E9"/>
    <w:rPr>
      <w:rFonts w:ascii="Verdana" w:hAnsi="Verdana"/>
      <w:b/>
      <w:bCs/>
      <w:szCs w:val="24"/>
    </w:rPr>
  </w:style>
  <w:style w:type="character" w:customStyle="1" w:styleId="FooterChar">
    <w:name w:val="Footer Char"/>
    <w:basedOn w:val="DefaultParagraphFont"/>
    <w:link w:val="Footer"/>
    <w:rsid w:val="00BA70E9"/>
    <w:rPr>
      <w:rFonts w:ascii="Verdana" w:hAnsi="Verdana"/>
      <w:sz w:val="16"/>
      <w:szCs w:val="24"/>
    </w:rPr>
  </w:style>
  <w:style w:type="character" w:customStyle="1" w:styleId="HeaderChar">
    <w:name w:val="Header Char"/>
    <w:basedOn w:val="DefaultParagraphFont"/>
    <w:link w:val="Header"/>
    <w:rsid w:val="00BA70E9"/>
    <w:rPr>
      <w:rFonts w:ascii="Verdana" w:hAnsi="Verdana"/>
      <w:sz w:val="16"/>
      <w:szCs w:val="24"/>
    </w:rPr>
  </w:style>
  <w:style w:type="paragraph" w:styleId="TOC1">
    <w:name w:val="toc 1"/>
    <w:basedOn w:val="Normal"/>
    <w:next w:val="Normal"/>
    <w:autoRedefine/>
    <w:uiPriority w:val="39"/>
    <w:unhideWhenUsed/>
    <w:locked/>
    <w:rsid w:val="00166DA3"/>
    <w:pPr>
      <w:spacing w:after="100" w:line="240" w:lineRule="auto"/>
    </w:pPr>
  </w:style>
  <w:style w:type="paragraph" w:styleId="TOC2">
    <w:name w:val="toc 2"/>
    <w:basedOn w:val="Normal"/>
    <w:next w:val="Normal"/>
    <w:autoRedefine/>
    <w:uiPriority w:val="39"/>
    <w:unhideWhenUsed/>
    <w:locked/>
    <w:rsid w:val="00166DA3"/>
    <w:pPr>
      <w:spacing w:after="100" w:line="240" w:lineRule="auto"/>
      <w:ind w:left="202"/>
    </w:pPr>
  </w:style>
  <w:style w:type="paragraph" w:styleId="TOCHeading">
    <w:name w:val="TOC Heading"/>
    <w:basedOn w:val="Heading1"/>
    <w:next w:val="Normal"/>
    <w:uiPriority w:val="39"/>
    <w:unhideWhenUsed/>
    <w:qFormat/>
    <w:rsid w:val="00166DA3"/>
    <w:pPr>
      <w:keepLines/>
      <w:spacing w:after="0" w:line="259" w:lineRule="auto"/>
      <w:outlineLvl w:val="9"/>
    </w:pPr>
    <w:rPr>
      <w:rFonts w:eastAsiaTheme="majorEastAsia" w:cstheme="majorBidi"/>
      <w:kern w:val="0"/>
      <w:sz w:val="24"/>
      <w:szCs w:val="32"/>
    </w:rPr>
  </w:style>
  <w:style w:type="paragraph" w:customStyle="1" w:styleId="NumberedHeading2">
    <w:name w:val="Numbered Heading 2"/>
    <w:basedOn w:val="Normal"/>
    <w:rsid w:val="00166DA3"/>
    <w:pPr>
      <w:numPr>
        <w:numId w:val="4"/>
      </w:numPr>
    </w:pPr>
  </w:style>
  <w:style w:type="paragraph" w:styleId="TOC3">
    <w:name w:val="toc 3"/>
    <w:basedOn w:val="Normal"/>
    <w:next w:val="Normal"/>
    <w:autoRedefine/>
    <w:uiPriority w:val="39"/>
    <w:unhideWhenUsed/>
    <w:locked/>
    <w:rsid w:val="00166DA3"/>
    <w:pPr>
      <w:spacing w:after="100" w:line="240" w:lineRule="auto"/>
      <w:ind w:left="403"/>
    </w:pPr>
  </w:style>
  <w:style w:type="paragraph" w:customStyle="1" w:styleId="Code">
    <w:name w:val="Code"/>
    <w:basedOn w:val="Normal"/>
    <w:qFormat/>
    <w:rsid w:val="00166DA3"/>
    <w:pPr>
      <w:spacing w:before="80" w:line="240" w:lineRule="auto"/>
    </w:pPr>
    <w:rPr>
      <w:rFonts w:ascii="Courier New" w:hAnsi="Courier Ne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sChild>
        <w:div w:id="13">
          <w:marLeft w:val="0"/>
          <w:marRight w:val="0"/>
          <w:marTop w:val="0"/>
          <w:marBottom w:val="0"/>
          <w:divBdr>
            <w:top w:val="none" w:sz="0" w:space="0" w:color="auto"/>
            <w:left w:val="none" w:sz="0" w:space="0" w:color="auto"/>
            <w:bottom w:val="none" w:sz="0" w:space="0" w:color="auto"/>
            <w:right w:val="none" w:sz="0" w:space="0" w:color="auto"/>
          </w:divBdr>
        </w:div>
      </w:divsChild>
    </w:div>
    <w:div w:id="10">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sChild>
        <w:div w:id="9">
          <w:marLeft w:val="0"/>
          <w:marRight w:val="0"/>
          <w:marTop w:val="0"/>
          <w:marBottom w:val="0"/>
          <w:divBdr>
            <w:top w:val="none" w:sz="0" w:space="0" w:color="auto"/>
            <w:left w:val="none" w:sz="0" w:space="0" w:color="auto"/>
            <w:bottom w:val="none" w:sz="0" w:space="0" w:color="auto"/>
            <w:right w:val="none" w:sz="0" w:space="0" w:color="auto"/>
          </w:divBdr>
        </w:div>
      </w:divsChild>
    </w:div>
    <w:div w:id="17">
      <w:marLeft w:val="0"/>
      <w:marRight w:val="0"/>
      <w:marTop w:val="0"/>
      <w:marBottom w:val="0"/>
      <w:divBdr>
        <w:top w:val="none" w:sz="0" w:space="0" w:color="auto"/>
        <w:left w:val="none" w:sz="0" w:space="0" w:color="auto"/>
        <w:bottom w:val="none" w:sz="0" w:space="0" w:color="auto"/>
        <w:right w:val="none" w:sz="0" w:space="0" w:color="auto"/>
      </w:divBdr>
      <w:divsChild>
        <w:div w:id="11">
          <w:marLeft w:val="0"/>
          <w:marRight w:val="0"/>
          <w:marTop w:val="0"/>
          <w:marBottom w:val="0"/>
          <w:divBdr>
            <w:top w:val="none" w:sz="0" w:space="0" w:color="auto"/>
            <w:left w:val="none" w:sz="0" w:space="0" w:color="auto"/>
            <w:bottom w:val="none" w:sz="0" w:space="0" w:color="auto"/>
            <w:right w:val="none" w:sz="0" w:space="0" w:color="auto"/>
          </w:divBdr>
        </w:div>
      </w:divsChild>
    </w:div>
    <w:div w:id="9842150">
      <w:bodyDiv w:val="1"/>
      <w:marLeft w:val="0"/>
      <w:marRight w:val="0"/>
      <w:marTop w:val="0"/>
      <w:marBottom w:val="0"/>
      <w:divBdr>
        <w:top w:val="none" w:sz="0" w:space="0" w:color="auto"/>
        <w:left w:val="none" w:sz="0" w:space="0" w:color="auto"/>
        <w:bottom w:val="none" w:sz="0" w:space="0" w:color="auto"/>
        <w:right w:val="none" w:sz="0" w:space="0" w:color="auto"/>
      </w:divBdr>
    </w:div>
    <w:div w:id="112292818">
      <w:bodyDiv w:val="1"/>
      <w:marLeft w:val="0"/>
      <w:marRight w:val="0"/>
      <w:marTop w:val="0"/>
      <w:marBottom w:val="0"/>
      <w:divBdr>
        <w:top w:val="none" w:sz="0" w:space="0" w:color="auto"/>
        <w:left w:val="none" w:sz="0" w:space="0" w:color="auto"/>
        <w:bottom w:val="none" w:sz="0" w:space="0" w:color="auto"/>
        <w:right w:val="none" w:sz="0" w:space="0" w:color="auto"/>
      </w:divBdr>
    </w:div>
    <w:div w:id="212154603">
      <w:bodyDiv w:val="1"/>
      <w:marLeft w:val="0"/>
      <w:marRight w:val="0"/>
      <w:marTop w:val="0"/>
      <w:marBottom w:val="0"/>
      <w:divBdr>
        <w:top w:val="none" w:sz="0" w:space="0" w:color="auto"/>
        <w:left w:val="none" w:sz="0" w:space="0" w:color="auto"/>
        <w:bottom w:val="none" w:sz="0" w:space="0" w:color="auto"/>
        <w:right w:val="none" w:sz="0" w:space="0" w:color="auto"/>
      </w:divBdr>
    </w:div>
    <w:div w:id="246889584">
      <w:bodyDiv w:val="1"/>
      <w:marLeft w:val="0"/>
      <w:marRight w:val="0"/>
      <w:marTop w:val="0"/>
      <w:marBottom w:val="0"/>
      <w:divBdr>
        <w:top w:val="none" w:sz="0" w:space="0" w:color="auto"/>
        <w:left w:val="none" w:sz="0" w:space="0" w:color="auto"/>
        <w:bottom w:val="none" w:sz="0" w:space="0" w:color="auto"/>
        <w:right w:val="none" w:sz="0" w:space="0" w:color="auto"/>
      </w:divBdr>
    </w:div>
    <w:div w:id="280915631">
      <w:bodyDiv w:val="1"/>
      <w:marLeft w:val="0"/>
      <w:marRight w:val="0"/>
      <w:marTop w:val="0"/>
      <w:marBottom w:val="0"/>
      <w:divBdr>
        <w:top w:val="none" w:sz="0" w:space="0" w:color="auto"/>
        <w:left w:val="none" w:sz="0" w:space="0" w:color="auto"/>
        <w:bottom w:val="none" w:sz="0" w:space="0" w:color="auto"/>
        <w:right w:val="none" w:sz="0" w:space="0" w:color="auto"/>
      </w:divBdr>
    </w:div>
    <w:div w:id="309100444">
      <w:bodyDiv w:val="1"/>
      <w:marLeft w:val="0"/>
      <w:marRight w:val="0"/>
      <w:marTop w:val="0"/>
      <w:marBottom w:val="0"/>
      <w:divBdr>
        <w:top w:val="none" w:sz="0" w:space="0" w:color="auto"/>
        <w:left w:val="none" w:sz="0" w:space="0" w:color="auto"/>
        <w:bottom w:val="none" w:sz="0" w:space="0" w:color="auto"/>
        <w:right w:val="none" w:sz="0" w:space="0" w:color="auto"/>
      </w:divBdr>
    </w:div>
    <w:div w:id="332496878">
      <w:bodyDiv w:val="1"/>
      <w:marLeft w:val="0"/>
      <w:marRight w:val="0"/>
      <w:marTop w:val="0"/>
      <w:marBottom w:val="0"/>
      <w:divBdr>
        <w:top w:val="none" w:sz="0" w:space="0" w:color="auto"/>
        <w:left w:val="none" w:sz="0" w:space="0" w:color="auto"/>
        <w:bottom w:val="none" w:sz="0" w:space="0" w:color="auto"/>
        <w:right w:val="none" w:sz="0" w:space="0" w:color="auto"/>
      </w:divBdr>
    </w:div>
    <w:div w:id="380247245">
      <w:bodyDiv w:val="1"/>
      <w:marLeft w:val="0"/>
      <w:marRight w:val="0"/>
      <w:marTop w:val="0"/>
      <w:marBottom w:val="0"/>
      <w:divBdr>
        <w:top w:val="none" w:sz="0" w:space="0" w:color="auto"/>
        <w:left w:val="none" w:sz="0" w:space="0" w:color="auto"/>
        <w:bottom w:val="none" w:sz="0" w:space="0" w:color="auto"/>
        <w:right w:val="none" w:sz="0" w:space="0" w:color="auto"/>
      </w:divBdr>
    </w:div>
    <w:div w:id="423965925">
      <w:bodyDiv w:val="1"/>
      <w:marLeft w:val="0"/>
      <w:marRight w:val="0"/>
      <w:marTop w:val="0"/>
      <w:marBottom w:val="0"/>
      <w:divBdr>
        <w:top w:val="none" w:sz="0" w:space="0" w:color="auto"/>
        <w:left w:val="none" w:sz="0" w:space="0" w:color="auto"/>
        <w:bottom w:val="none" w:sz="0" w:space="0" w:color="auto"/>
        <w:right w:val="none" w:sz="0" w:space="0" w:color="auto"/>
      </w:divBdr>
    </w:div>
    <w:div w:id="434863006">
      <w:bodyDiv w:val="1"/>
      <w:marLeft w:val="0"/>
      <w:marRight w:val="0"/>
      <w:marTop w:val="0"/>
      <w:marBottom w:val="0"/>
      <w:divBdr>
        <w:top w:val="none" w:sz="0" w:space="0" w:color="auto"/>
        <w:left w:val="none" w:sz="0" w:space="0" w:color="auto"/>
        <w:bottom w:val="none" w:sz="0" w:space="0" w:color="auto"/>
        <w:right w:val="none" w:sz="0" w:space="0" w:color="auto"/>
      </w:divBdr>
    </w:div>
    <w:div w:id="446125039">
      <w:bodyDiv w:val="1"/>
      <w:marLeft w:val="0"/>
      <w:marRight w:val="0"/>
      <w:marTop w:val="0"/>
      <w:marBottom w:val="0"/>
      <w:divBdr>
        <w:top w:val="none" w:sz="0" w:space="0" w:color="auto"/>
        <w:left w:val="none" w:sz="0" w:space="0" w:color="auto"/>
        <w:bottom w:val="none" w:sz="0" w:space="0" w:color="auto"/>
        <w:right w:val="none" w:sz="0" w:space="0" w:color="auto"/>
      </w:divBdr>
    </w:div>
    <w:div w:id="447941268">
      <w:bodyDiv w:val="1"/>
      <w:marLeft w:val="0"/>
      <w:marRight w:val="0"/>
      <w:marTop w:val="0"/>
      <w:marBottom w:val="0"/>
      <w:divBdr>
        <w:top w:val="none" w:sz="0" w:space="0" w:color="auto"/>
        <w:left w:val="none" w:sz="0" w:space="0" w:color="auto"/>
        <w:bottom w:val="none" w:sz="0" w:space="0" w:color="auto"/>
        <w:right w:val="none" w:sz="0" w:space="0" w:color="auto"/>
      </w:divBdr>
    </w:div>
    <w:div w:id="486019911">
      <w:bodyDiv w:val="1"/>
      <w:marLeft w:val="0"/>
      <w:marRight w:val="0"/>
      <w:marTop w:val="0"/>
      <w:marBottom w:val="0"/>
      <w:divBdr>
        <w:top w:val="none" w:sz="0" w:space="0" w:color="auto"/>
        <w:left w:val="none" w:sz="0" w:space="0" w:color="auto"/>
        <w:bottom w:val="none" w:sz="0" w:space="0" w:color="auto"/>
        <w:right w:val="none" w:sz="0" w:space="0" w:color="auto"/>
      </w:divBdr>
    </w:div>
    <w:div w:id="510871285">
      <w:bodyDiv w:val="1"/>
      <w:marLeft w:val="0"/>
      <w:marRight w:val="0"/>
      <w:marTop w:val="0"/>
      <w:marBottom w:val="0"/>
      <w:divBdr>
        <w:top w:val="none" w:sz="0" w:space="0" w:color="auto"/>
        <w:left w:val="none" w:sz="0" w:space="0" w:color="auto"/>
        <w:bottom w:val="none" w:sz="0" w:space="0" w:color="auto"/>
        <w:right w:val="none" w:sz="0" w:space="0" w:color="auto"/>
      </w:divBdr>
    </w:div>
    <w:div w:id="525607231">
      <w:bodyDiv w:val="1"/>
      <w:marLeft w:val="0"/>
      <w:marRight w:val="0"/>
      <w:marTop w:val="0"/>
      <w:marBottom w:val="0"/>
      <w:divBdr>
        <w:top w:val="none" w:sz="0" w:space="0" w:color="auto"/>
        <w:left w:val="none" w:sz="0" w:space="0" w:color="auto"/>
        <w:bottom w:val="none" w:sz="0" w:space="0" w:color="auto"/>
        <w:right w:val="none" w:sz="0" w:space="0" w:color="auto"/>
      </w:divBdr>
    </w:div>
    <w:div w:id="552616444">
      <w:bodyDiv w:val="1"/>
      <w:marLeft w:val="0"/>
      <w:marRight w:val="0"/>
      <w:marTop w:val="0"/>
      <w:marBottom w:val="0"/>
      <w:divBdr>
        <w:top w:val="none" w:sz="0" w:space="0" w:color="auto"/>
        <w:left w:val="none" w:sz="0" w:space="0" w:color="auto"/>
        <w:bottom w:val="none" w:sz="0" w:space="0" w:color="auto"/>
        <w:right w:val="none" w:sz="0" w:space="0" w:color="auto"/>
      </w:divBdr>
    </w:div>
    <w:div w:id="679628563">
      <w:bodyDiv w:val="1"/>
      <w:marLeft w:val="0"/>
      <w:marRight w:val="0"/>
      <w:marTop w:val="0"/>
      <w:marBottom w:val="0"/>
      <w:divBdr>
        <w:top w:val="none" w:sz="0" w:space="0" w:color="auto"/>
        <w:left w:val="none" w:sz="0" w:space="0" w:color="auto"/>
        <w:bottom w:val="none" w:sz="0" w:space="0" w:color="auto"/>
        <w:right w:val="none" w:sz="0" w:space="0" w:color="auto"/>
      </w:divBdr>
    </w:div>
    <w:div w:id="711228263">
      <w:bodyDiv w:val="1"/>
      <w:marLeft w:val="0"/>
      <w:marRight w:val="0"/>
      <w:marTop w:val="0"/>
      <w:marBottom w:val="0"/>
      <w:divBdr>
        <w:top w:val="none" w:sz="0" w:space="0" w:color="auto"/>
        <w:left w:val="none" w:sz="0" w:space="0" w:color="auto"/>
        <w:bottom w:val="none" w:sz="0" w:space="0" w:color="auto"/>
        <w:right w:val="none" w:sz="0" w:space="0" w:color="auto"/>
      </w:divBdr>
    </w:div>
    <w:div w:id="787627557">
      <w:bodyDiv w:val="1"/>
      <w:marLeft w:val="0"/>
      <w:marRight w:val="0"/>
      <w:marTop w:val="0"/>
      <w:marBottom w:val="0"/>
      <w:divBdr>
        <w:top w:val="none" w:sz="0" w:space="0" w:color="auto"/>
        <w:left w:val="none" w:sz="0" w:space="0" w:color="auto"/>
        <w:bottom w:val="none" w:sz="0" w:space="0" w:color="auto"/>
        <w:right w:val="none" w:sz="0" w:space="0" w:color="auto"/>
      </w:divBdr>
    </w:div>
    <w:div w:id="801657270">
      <w:bodyDiv w:val="1"/>
      <w:marLeft w:val="0"/>
      <w:marRight w:val="0"/>
      <w:marTop w:val="0"/>
      <w:marBottom w:val="0"/>
      <w:divBdr>
        <w:top w:val="none" w:sz="0" w:space="0" w:color="auto"/>
        <w:left w:val="none" w:sz="0" w:space="0" w:color="auto"/>
        <w:bottom w:val="none" w:sz="0" w:space="0" w:color="auto"/>
        <w:right w:val="none" w:sz="0" w:space="0" w:color="auto"/>
      </w:divBdr>
    </w:div>
    <w:div w:id="826480448">
      <w:bodyDiv w:val="1"/>
      <w:marLeft w:val="0"/>
      <w:marRight w:val="0"/>
      <w:marTop w:val="0"/>
      <w:marBottom w:val="0"/>
      <w:divBdr>
        <w:top w:val="none" w:sz="0" w:space="0" w:color="auto"/>
        <w:left w:val="none" w:sz="0" w:space="0" w:color="auto"/>
        <w:bottom w:val="none" w:sz="0" w:space="0" w:color="auto"/>
        <w:right w:val="none" w:sz="0" w:space="0" w:color="auto"/>
      </w:divBdr>
    </w:div>
    <w:div w:id="830104485">
      <w:bodyDiv w:val="1"/>
      <w:marLeft w:val="0"/>
      <w:marRight w:val="0"/>
      <w:marTop w:val="0"/>
      <w:marBottom w:val="0"/>
      <w:divBdr>
        <w:top w:val="none" w:sz="0" w:space="0" w:color="auto"/>
        <w:left w:val="none" w:sz="0" w:space="0" w:color="auto"/>
        <w:bottom w:val="none" w:sz="0" w:space="0" w:color="auto"/>
        <w:right w:val="none" w:sz="0" w:space="0" w:color="auto"/>
      </w:divBdr>
    </w:div>
    <w:div w:id="830292405">
      <w:bodyDiv w:val="1"/>
      <w:marLeft w:val="0"/>
      <w:marRight w:val="0"/>
      <w:marTop w:val="0"/>
      <w:marBottom w:val="0"/>
      <w:divBdr>
        <w:top w:val="none" w:sz="0" w:space="0" w:color="auto"/>
        <w:left w:val="none" w:sz="0" w:space="0" w:color="auto"/>
        <w:bottom w:val="none" w:sz="0" w:space="0" w:color="auto"/>
        <w:right w:val="none" w:sz="0" w:space="0" w:color="auto"/>
      </w:divBdr>
    </w:div>
    <w:div w:id="830607541">
      <w:bodyDiv w:val="1"/>
      <w:marLeft w:val="0"/>
      <w:marRight w:val="0"/>
      <w:marTop w:val="0"/>
      <w:marBottom w:val="0"/>
      <w:divBdr>
        <w:top w:val="none" w:sz="0" w:space="0" w:color="auto"/>
        <w:left w:val="none" w:sz="0" w:space="0" w:color="auto"/>
        <w:bottom w:val="none" w:sz="0" w:space="0" w:color="auto"/>
        <w:right w:val="none" w:sz="0" w:space="0" w:color="auto"/>
      </w:divBdr>
    </w:div>
    <w:div w:id="852916946">
      <w:bodyDiv w:val="1"/>
      <w:marLeft w:val="0"/>
      <w:marRight w:val="0"/>
      <w:marTop w:val="0"/>
      <w:marBottom w:val="0"/>
      <w:divBdr>
        <w:top w:val="none" w:sz="0" w:space="0" w:color="auto"/>
        <w:left w:val="none" w:sz="0" w:space="0" w:color="auto"/>
        <w:bottom w:val="none" w:sz="0" w:space="0" w:color="auto"/>
        <w:right w:val="none" w:sz="0" w:space="0" w:color="auto"/>
      </w:divBdr>
    </w:div>
    <w:div w:id="884564525">
      <w:bodyDiv w:val="1"/>
      <w:marLeft w:val="0"/>
      <w:marRight w:val="0"/>
      <w:marTop w:val="0"/>
      <w:marBottom w:val="0"/>
      <w:divBdr>
        <w:top w:val="none" w:sz="0" w:space="0" w:color="auto"/>
        <w:left w:val="none" w:sz="0" w:space="0" w:color="auto"/>
        <w:bottom w:val="none" w:sz="0" w:space="0" w:color="auto"/>
        <w:right w:val="none" w:sz="0" w:space="0" w:color="auto"/>
      </w:divBdr>
    </w:div>
    <w:div w:id="967315200">
      <w:bodyDiv w:val="1"/>
      <w:marLeft w:val="0"/>
      <w:marRight w:val="0"/>
      <w:marTop w:val="0"/>
      <w:marBottom w:val="0"/>
      <w:divBdr>
        <w:top w:val="none" w:sz="0" w:space="0" w:color="auto"/>
        <w:left w:val="none" w:sz="0" w:space="0" w:color="auto"/>
        <w:bottom w:val="none" w:sz="0" w:space="0" w:color="auto"/>
        <w:right w:val="none" w:sz="0" w:space="0" w:color="auto"/>
      </w:divBdr>
    </w:div>
    <w:div w:id="976179646">
      <w:bodyDiv w:val="1"/>
      <w:marLeft w:val="0"/>
      <w:marRight w:val="0"/>
      <w:marTop w:val="0"/>
      <w:marBottom w:val="0"/>
      <w:divBdr>
        <w:top w:val="none" w:sz="0" w:space="0" w:color="auto"/>
        <w:left w:val="none" w:sz="0" w:space="0" w:color="auto"/>
        <w:bottom w:val="none" w:sz="0" w:space="0" w:color="auto"/>
        <w:right w:val="none" w:sz="0" w:space="0" w:color="auto"/>
      </w:divBdr>
    </w:div>
    <w:div w:id="985015993">
      <w:bodyDiv w:val="1"/>
      <w:marLeft w:val="0"/>
      <w:marRight w:val="0"/>
      <w:marTop w:val="0"/>
      <w:marBottom w:val="0"/>
      <w:divBdr>
        <w:top w:val="none" w:sz="0" w:space="0" w:color="auto"/>
        <w:left w:val="none" w:sz="0" w:space="0" w:color="auto"/>
        <w:bottom w:val="none" w:sz="0" w:space="0" w:color="auto"/>
        <w:right w:val="none" w:sz="0" w:space="0" w:color="auto"/>
      </w:divBdr>
    </w:div>
    <w:div w:id="1004405567">
      <w:bodyDiv w:val="1"/>
      <w:marLeft w:val="0"/>
      <w:marRight w:val="0"/>
      <w:marTop w:val="0"/>
      <w:marBottom w:val="0"/>
      <w:divBdr>
        <w:top w:val="none" w:sz="0" w:space="0" w:color="auto"/>
        <w:left w:val="none" w:sz="0" w:space="0" w:color="auto"/>
        <w:bottom w:val="none" w:sz="0" w:space="0" w:color="auto"/>
        <w:right w:val="none" w:sz="0" w:space="0" w:color="auto"/>
      </w:divBdr>
    </w:div>
    <w:div w:id="1029991029">
      <w:bodyDiv w:val="1"/>
      <w:marLeft w:val="0"/>
      <w:marRight w:val="0"/>
      <w:marTop w:val="0"/>
      <w:marBottom w:val="0"/>
      <w:divBdr>
        <w:top w:val="none" w:sz="0" w:space="0" w:color="auto"/>
        <w:left w:val="none" w:sz="0" w:space="0" w:color="auto"/>
        <w:bottom w:val="none" w:sz="0" w:space="0" w:color="auto"/>
        <w:right w:val="none" w:sz="0" w:space="0" w:color="auto"/>
      </w:divBdr>
    </w:div>
    <w:div w:id="1032268606">
      <w:bodyDiv w:val="1"/>
      <w:marLeft w:val="0"/>
      <w:marRight w:val="0"/>
      <w:marTop w:val="0"/>
      <w:marBottom w:val="0"/>
      <w:divBdr>
        <w:top w:val="none" w:sz="0" w:space="0" w:color="auto"/>
        <w:left w:val="none" w:sz="0" w:space="0" w:color="auto"/>
        <w:bottom w:val="none" w:sz="0" w:space="0" w:color="auto"/>
        <w:right w:val="none" w:sz="0" w:space="0" w:color="auto"/>
      </w:divBdr>
    </w:div>
    <w:div w:id="1042628487">
      <w:bodyDiv w:val="1"/>
      <w:marLeft w:val="0"/>
      <w:marRight w:val="0"/>
      <w:marTop w:val="0"/>
      <w:marBottom w:val="0"/>
      <w:divBdr>
        <w:top w:val="none" w:sz="0" w:space="0" w:color="auto"/>
        <w:left w:val="none" w:sz="0" w:space="0" w:color="auto"/>
        <w:bottom w:val="none" w:sz="0" w:space="0" w:color="auto"/>
        <w:right w:val="none" w:sz="0" w:space="0" w:color="auto"/>
      </w:divBdr>
    </w:div>
    <w:div w:id="1062143104">
      <w:bodyDiv w:val="1"/>
      <w:marLeft w:val="0"/>
      <w:marRight w:val="0"/>
      <w:marTop w:val="0"/>
      <w:marBottom w:val="0"/>
      <w:divBdr>
        <w:top w:val="none" w:sz="0" w:space="0" w:color="auto"/>
        <w:left w:val="none" w:sz="0" w:space="0" w:color="auto"/>
        <w:bottom w:val="none" w:sz="0" w:space="0" w:color="auto"/>
        <w:right w:val="none" w:sz="0" w:space="0" w:color="auto"/>
      </w:divBdr>
    </w:div>
    <w:div w:id="1064916220">
      <w:bodyDiv w:val="1"/>
      <w:marLeft w:val="0"/>
      <w:marRight w:val="0"/>
      <w:marTop w:val="0"/>
      <w:marBottom w:val="0"/>
      <w:divBdr>
        <w:top w:val="none" w:sz="0" w:space="0" w:color="auto"/>
        <w:left w:val="none" w:sz="0" w:space="0" w:color="auto"/>
        <w:bottom w:val="none" w:sz="0" w:space="0" w:color="auto"/>
        <w:right w:val="none" w:sz="0" w:space="0" w:color="auto"/>
      </w:divBdr>
    </w:div>
    <w:div w:id="1090395499">
      <w:bodyDiv w:val="1"/>
      <w:marLeft w:val="0"/>
      <w:marRight w:val="0"/>
      <w:marTop w:val="0"/>
      <w:marBottom w:val="0"/>
      <w:divBdr>
        <w:top w:val="none" w:sz="0" w:space="0" w:color="auto"/>
        <w:left w:val="none" w:sz="0" w:space="0" w:color="auto"/>
        <w:bottom w:val="none" w:sz="0" w:space="0" w:color="auto"/>
        <w:right w:val="none" w:sz="0" w:space="0" w:color="auto"/>
      </w:divBdr>
    </w:div>
    <w:div w:id="1108160607">
      <w:bodyDiv w:val="1"/>
      <w:marLeft w:val="0"/>
      <w:marRight w:val="0"/>
      <w:marTop w:val="0"/>
      <w:marBottom w:val="0"/>
      <w:divBdr>
        <w:top w:val="none" w:sz="0" w:space="0" w:color="auto"/>
        <w:left w:val="none" w:sz="0" w:space="0" w:color="auto"/>
        <w:bottom w:val="none" w:sz="0" w:space="0" w:color="auto"/>
        <w:right w:val="none" w:sz="0" w:space="0" w:color="auto"/>
      </w:divBdr>
    </w:div>
    <w:div w:id="1136215252">
      <w:bodyDiv w:val="1"/>
      <w:marLeft w:val="0"/>
      <w:marRight w:val="0"/>
      <w:marTop w:val="0"/>
      <w:marBottom w:val="0"/>
      <w:divBdr>
        <w:top w:val="none" w:sz="0" w:space="0" w:color="auto"/>
        <w:left w:val="none" w:sz="0" w:space="0" w:color="auto"/>
        <w:bottom w:val="none" w:sz="0" w:space="0" w:color="auto"/>
        <w:right w:val="none" w:sz="0" w:space="0" w:color="auto"/>
      </w:divBdr>
    </w:div>
    <w:div w:id="1219516863">
      <w:bodyDiv w:val="1"/>
      <w:marLeft w:val="0"/>
      <w:marRight w:val="0"/>
      <w:marTop w:val="0"/>
      <w:marBottom w:val="0"/>
      <w:divBdr>
        <w:top w:val="none" w:sz="0" w:space="0" w:color="auto"/>
        <w:left w:val="none" w:sz="0" w:space="0" w:color="auto"/>
        <w:bottom w:val="none" w:sz="0" w:space="0" w:color="auto"/>
        <w:right w:val="none" w:sz="0" w:space="0" w:color="auto"/>
      </w:divBdr>
    </w:div>
    <w:div w:id="1220288078">
      <w:bodyDiv w:val="1"/>
      <w:marLeft w:val="0"/>
      <w:marRight w:val="0"/>
      <w:marTop w:val="0"/>
      <w:marBottom w:val="0"/>
      <w:divBdr>
        <w:top w:val="none" w:sz="0" w:space="0" w:color="auto"/>
        <w:left w:val="none" w:sz="0" w:space="0" w:color="auto"/>
        <w:bottom w:val="none" w:sz="0" w:space="0" w:color="auto"/>
        <w:right w:val="none" w:sz="0" w:space="0" w:color="auto"/>
      </w:divBdr>
    </w:div>
    <w:div w:id="1237208399">
      <w:bodyDiv w:val="1"/>
      <w:marLeft w:val="0"/>
      <w:marRight w:val="0"/>
      <w:marTop w:val="0"/>
      <w:marBottom w:val="0"/>
      <w:divBdr>
        <w:top w:val="none" w:sz="0" w:space="0" w:color="auto"/>
        <w:left w:val="none" w:sz="0" w:space="0" w:color="auto"/>
        <w:bottom w:val="none" w:sz="0" w:space="0" w:color="auto"/>
        <w:right w:val="none" w:sz="0" w:space="0" w:color="auto"/>
      </w:divBdr>
    </w:div>
    <w:div w:id="1269701778">
      <w:bodyDiv w:val="1"/>
      <w:marLeft w:val="0"/>
      <w:marRight w:val="0"/>
      <w:marTop w:val="0"/>
      <w:marBottom w:val="0"/>
      <w:divBdr>
        <w:top w:val="none" w:sz="0" w:space="0" w:color="auto"/>
        <w:left w:val="none" w:sz="0" w:space="0" w:color="auto"/>
        <w:bottom w:val="none" w:sz="0" w:space="0" w:color="auto"/>
        <w:right w:val="none" w:sz="0" w:space="0" w:color="auto"/>
      </w:divBdr>
    </w:div>
    <w:div w:id="1285429556">
      <w:bodyDiv w:val="1"/>
      <w:marLeft w:val="0"/>
      <w:marRight w:val="0"/>
      <w:marTop w:val="0"/>
      <w:marBottom w:val="0"/>
      <w:divBdr>
        <w:top w:val="none" w:sz="0" w:space="0" w:color="auto"/>
        <w:left w:val="none" w:sz="0" w:space="0" w:color="auto"/>
        <w:bottom w:val="none" w:sz="0" w:space="0" w:color="auto"/>
        <w:right w:val="none" w:sz="0" w:space="0" w:color="auto"/>
      </w:divBdr>
    </w:div>
    <w:div w:id="1402633835">
      <w:bodyDiv w:val="1"/>
      <w:marLeft w:val="0"/>
      <w:marRight w:val="0"/>
      <w:marTop w:val="0"/>
      <w:marBottom w:val="0"/>
      <w:divBdr>
        <w:top w:val="none" w:sz="0" w:space="0" w:color="auto"/>
        <w:left w:val="none" w:sz="0" w:space="0" w:color="auto"/>
        <w:bottom w:val="none" w:sz="0" w:space="0" w:color="auto"/>
        <w:right w:val="none" w:sz="0" w:space="0" w:color="auto"/>
      </w:divBdr>
    </w:div>
    <w:div w:id="1436174233">
      <w:bodyDiv w:val="1"/>
      <w:marLeft w:val="0"/>
      <w:marRight w:val="0"/>
      <w:marTop w:val="0"/>
      <w:marBottom w:val="0"/>
      <w:divBdr>
        <w:top w:val="none" w:sz="0" w:space="0" w:color="auto"/>
        <w:left w:val="none" w:sz="0" w:space="0" w:color="auto"/>
        <w:bottom w:val="none" w:sz="0" w:space="0" w:color="auto"/>
        <w:right w:val="none" w:sz="0" w:space="0" w:color="auto"/>
      </w:divBdr>
    </w:div>
    <w:div w:id="1489056397">
      <w:bodyDiv w:val="1"/>
      <w:marLeft w:val="0"/>
      <w:marRight w:val="0"/>
      <w:marTop w:val="0"/>
      <w:marBottom w:val="0"/>
      <w:divBdr>
        <w:top w:val="none" w:sz="0" w:space="0" w:color="auto"/>
        <w:left w:val="none" w:sz="0" w:space="0" w:color="auto"/>
        <w:bottom w:val="none" w:sz="0" w:space="0" w:color="auto"/>
        <w:right w:val="none" w:sz="0" w:space="0" w:color="auto"/>
      </w:divBdr>
    </w:div>
    <w:div w:id="1546333768">
      <w:bodyDiv w:val="1"/>
      <w:marLeft w:val="0"/>
      <w:marRight w:val="0"/>
      <w:marTop w:val="0"/>
      <w:marBottom w:val="0"/>
      <w:divBdr>
        <w:top w:val="none" w:sz="0" w:space="0" w:color="auto"/>
        <w:left w:val="none" w:sz="0" w:space="0" w:color="auto"/>
        <w:bottom w:val="none" w:sz="0" w:space="0" w:color="auto"/>
        <w:right w:val="none" w:sz="0" w:space="0" w:color="auto"/>
      </w:divBdr>
    </w:div>
    <w:div w:id="1592395289">
      <w:bodyDiv w:val="1"/>
      <w:marLeft w:val="0"/>
      <w:marRight w:val="0"/>
      <w:marTop w:val="0"/>
      <w:marBottom w:val="0"/>
      <w:divBdr>
        <w:top w:val="none" w:sz="0" w:space="0" w:color="auto"/>
        <w:left w:val="none" w:sz="0" w:space="0" w:color="auto"/>
        <w:bottom w:val="none" w:sz="0" w:space="0" w:color="auto"/>
        <w:right w:val="none" w:sz="0" w:space="0" w:color="auto"/>
      </w:divBdr>
    </w:div>
    <w:div w:id="1743258116">
      <w:bodyDiv w:val="1"/>
      <w:marLeft w:val="0"/>
      <w:marRight w:val="0"/>
      <w:marTop w:val="0"/>
      <w:marBottom w:val="0"/>
      <w:divBdr>
        <w:top w:val="none" w:sz="0" w:space="0" w:color="auto"/>
        <w:left w:val="none" w:sz="0" w:space="0" w:color="auto"/>
        <w:bottom w:val="none" w:sz="0" w:space="0" w:color="auto"/>
        <w:right w:val="none" w:sz="0" w:space="0" w:color="auto"/>
      </w:divBdr>
    </w:div>
    <w:div w:id="1745255727">
      <w:bodyDiv w:val="1"/>
      <w:marLeft w:val="0"/>
      <w:marRight w:val="0"/>
      <w:marTop w:val="0"/>
      <w:marBottom w:val="0"/>
      <w:divBdr>
        <w:top w:val="none" w:sz="0" w:space="0" w:color="auto"/>
        <w:left w:val="none" w:sz="0" w:space="0" w:color="auto"/>
        <w:bottom w:val="none" w:sz="0" w:space="0" w:color="auto"/>
        <w:right w:val="none" w:sz="0" w:space="0" w:color="auto"/>
      </w:divBdr>
    </w:div>
    <w:div w:id="1746804580">
      <w:bodyDiv w:val="1"/>
      <w:marLeft w:val="0"/>
      <w:marRight w:val="0"/>
      <w:marTop w:val="0"/>
      <w:marBottom w:val="0"/>
      <w:divBdr>
        <w:top w:val="none" w:sz="0" w:space="0" w:color="auto"/>
        <w:left w:val="none" w:sz="0" w:space="0" w:color="auto"/>
        <w:bottom w:val="none" w:sz="0" w:space="0" w:color="auto"/>
        <w:right w:val="none" w:sz="0" w:space="0" w:color="auto"/>
      </w:divBdr>
    </w:div>
    <w:div w:id="1776559621">
      <w:bodyDiv w:val="1"/>
      <w:marLeft w:val="0"/>
      <w:marRight w:val="0"/>
      <w:marTop w:val="0"/>
      <w:marBottom w:val="0"/>
      <w:divBdr>
        <w:top w:val="none" w:sz="0" w:space="0" w:color="auto"/>
        <w:left w:val="none" w:sz="0" w:space="0" w:color="auto"/>
        <w:bottom w:val="none" w:sz="0" w:space="0" w:color="auto"/>
        <w:right w:val="none" w:sz="0" w:space="0" w:color="auto"/>
      </w:divBdr>
    </w:div>
    <w:div w:id="1805198681">
      <w:bodyDiv w:val="1"/>
      <w:marLeft w:val="0"/>
      <w:marRight w:val="0"/>
      <w:marTop w:val="0"/>
      <w:marBottom w:val="0"/>
      <w:divBdr>
        <w:top w:val="none" w:sz="0" w:space="0" w:color="auto"/>
        <w:left w:val="none" w:sz="0" w:space="0" w:color="auto"/>
        <w:bottom w:val="none" w:sz="0" w:space="0" w:color="auto"/>
        <w:right w:val="none" w:sz="0" w:space="0" w:color="auto"/>
      </w:divBdr>
    </w:div>
    <w:div w:id="1809085280">
      <w:bodyDiv w:val="1"/>
      <w:marLeft w:val="0"/>
      <w:marRight w:val="0"/>
      <w:marTop w:val="0"/>
      <w:marBottom w:val="0"/>
      <w:divBdr>
        <w:top w:val="none" w:sz="0" w:space="0" w:color="auto"/>
        <w:left w:val="none" w:sz="0" w:space="0" w:color="auto"/>
        <w:bottom w:val="none" w:sz="0" w:space="0" w:color="auto"/>
        <w:right w:val="none" w:sz="0" w:space="0" w:color="auto"/>
      </w:divBdr>
    </w:div>
    <w:div w:id="1847741100">
      <w:bodyDiv w:val="1"/>
      <w:marLeft w:val="0"/>
      <w:marRight w:val="0"/>
      <w:marTop w:val="0"/>
      <w:marBottom w:val="0"/>
      <w:divBdr>
        <w:top w:val="none" w:sz="0" w:space="0" w:color="auto"/>
        <w:left w:val="none" w:sz="0" w:space="0" w:color="auto"/>
        <w:bottom w:val="none" w:sz="0" w:space="0" w:color="auto"/>
        <w:right w:val="none" w:sz="0" w:space="0" w:color="auto"/>
      </w:divBdr>
    </w:div>
    <w:div w:id="1853453998">
      <w:bodyDiv w:val="1"/>
      <w:marLeft w:val="0"/>
      <w:marRight w:val="0"/>
      <w:marTop w:val="0"/>
      <w:marBottom w:val="0"/>
      <w:divBdr>
        <w:top w:val="none" w:sz="0" w:space="0" w:color="auto"/>
        <w:left w:val="none" w:sz="0" w:space="0" w:color="auto"/>
        <w:bottom w:val="none" w:sz="0" w:space="0" w:color="auto"/>
        <w:right w:val="none" w:sz="0" w:space="0" w:color="auto"/>
      </w:divBdr>
    </w:div>
    <w:div w:id="1876458174">
      <w:bodyDiv w:val="1"/>
      <w:marLeft w:val="0"/>
      <w:marRight w:val="0"/>
      <w:marTop w:val="0"/>
      <w:marBottom w:val="0"/>
      <w:divBdr>
        <w:top w:val="none" w:sz="0" w:space="0" w:color="auto"/>
        <w:left w:val="none" w:sz="0" w:space="0" w:color="auto"/>
        <w:bottom w:val="none" w:sz="0" w:space="0" w:color="auto"/>
        <w:right w:val="none" w:sz="0" w:space="0" w:color="auto"/>
      </w:divBdr>
    </w:div>
    <w:div w:id="1880433856">
      <w:bodyDiv w:val="1"/>
      <w:marLeft w:val="0"/>
      <w:marRight w:val="0"/>
      <w:marTop w:val="0"/>
      <w:marBottom w:val="0"/>
      <w:divBdr>
        <w:top w:val="none" w:sz="0" w:space="0" w:color="auto"/>
        <w:left w:val="none" w:sz="0" w:space="0" w:color="auto"/>
        <w:bottom w:val="none" w:sz="0" w:space="0" w:color="auto"/>
        <w:right w:val="none" w:sz="0" w:space="0" w:color="auto"/>
      </w:divBdr>
    </w:div>
    <w:div w:id="1895848434">
      <w:bodyDiv w:val="1"/>
      <w:marLeft w:val="0"/>
      <w:marRight w:val="0"/>
      <w:marTop w:val="0"/>
      <w:marBottom w:val="0"/>
      <w:divBdr>
        <w:top w:val="none" w:sz="0" w:space="0" w:color="auto"/>
        <w:left w:val="none" w:sz="0" w:space="0" w:color="auto"/>
        <w:bottom w:val="none" w:sz="0" w:space="0" w:color="auto"/>
        <w:right w:val="none" w:sz="0" w:space="0" w:color="auto"/>
      </w:divBdr>
    </w:div>
    <w:div w:id="1908956065">
      <w:bodyDiv w:val="1"/>
      <w:marLeft w:val="0"/>
      <w:marRight w:val="0"/>
      <w:marTop w:val="0"/>
      <w:marBottom w:val="0"/>
      <w:divBdr>
        <w:top w:val="none" w:sz="0" w:space="0" w:color="auto"/>
        <w:left w:val="none" w:sz="0" w:space="0" w:color="auto"/>
        <w:bottom w:val="none" w:sz="0" w:space="0" w:color="auto"/>
        <w:right w:val="none" w:sz="0" w:space="0" w:color="auto"/>
      </w:divBdr>
    </w:div>
    <w:div w:id="1920020999">
      <w:bodyDiv w:val="1"/>
      <w:marLeft w:val="0"/>
      <w:marRight w:val="0"/>
      <w:marTop w:val="0"/>
      <w:marBottom w:val="0"/>
      <w:divBdr>
        <w:top w:val="none" w:sz="0" w:space="0" w:color="auto"/>
        <w:left w:val="none" w:sz="0" w:space="0" w:color="auto"/>
        <w:bottom w:val="none" w:sz="0" w:space="0" w:color="auto"/>
        <w:right w:val="none" w:sz="0" w:space="0" w:color="auto"/>
      </w:divBdr>
    </w:div>
    <w:div w:id="2000230842">
      <w:bodyDiv w:val="1"/>
      <w:marLeft w:val="0"/>
      <w:marRight w:val="0"/>
      <w:marTop w:val="0"/>
      <w:marBottom w:val="0"/>
      <w:divBdr>
        <w:top w:val="none" w:sz="0" w:space="0" w:color="auto"/>
        <w:left w:val="none" w:sz="0" w:space="0" w:color="auto"/>
        <w:bottom w:val="none" w:sz="0" w:space="0" w:color="auto"/>
        <w:right w:val="none" w:sz="0" w:space="0" w:color="auto"/>
      </w:divBdr>
    </w:div>
    <w:div w:id="2037460052">
      <w:bodyDiv w:val="1"/>
      <w:marLeft w:val="0"/>
      <w:marRight w:val="0"/>
      <w:marTop w:val="0"/>
      <w:marBottom w:val="0"/>
      <w:divBdr>
        <w:top w:val="none" w:sz="0" w:space="0" w:color="auto"/>
        <w:left w:val="none" w:sz="0" w:space="0" w:color="auto"/>
        <w:bottom w:val="none" w:sz="0" w:space="0" w:color="auto"/>
        <w:right w:val="none" w:sz="0" w:space="0" w:color="auto"/>
      </w:divBdr>
    </w:div>
    <w:div w:id="2076776191">
      <w:bodyDiv w:val="1"/>
      <w:marLeft w:val="0"/>
      <w:marRight w:val="0"/>
      <w:marTop w:val="0"/>
      <w:marBottom w:val="0"/>
      <w:divBdr>
        <w:top w:val="none" w:sz="0" w:space="0" w:color="auto"/>
        <w:left w:val="none" w:sz="0" w:space="0" w:color="auto"/>
        <w:bottom w:val="none" w:sz="0" w:space="0" w:color="auto"/>
        <w:right w:val="none" w:sz="0" w:space="0" w:color="auto"/>
      </w:divBdr>
    </w:div>
    <w:div w:id="2081362788">
      <w:bodyDiv w:val="1"/>
      <w:marLeft w:val="0"/>
      <w:marRight w:val="0"/>
      <w:marTop w:val="0"/>
      <w:marBottom w:val="0"/>
      <w:divBdr>
        <w:top w:val="none" w:sz="0" w:space="0" w:color="auto"/>
        <w:left w:val="none" w:sz="0" w:space="0" w:color="auto"/>
        <w:bottom w:val="none" w:sz="0" w:space="0" w:color="auto"/>
        <w:right w:val="none" w:sz="0" w:space="0" w:color="auto"/>
      </w:divBdr>
    </w:div>
    <w:div w:id="2113547574">
      <w:bodyDiv w:val="1"/>
      <w:marLeft w:val="0"/>
      <w:marRight w:val="0"/>
      <w:marTop w:val="0"/>
      <w:marBottom w:val="0"/>
      <w:divBdr>
        <w:top w:val="none" w:sz="0" w:space="0" w:color="auto"/>
        <w:left w:val="none" w:sz="0" w:space="0" w:color="auto"/>
        <w:bottom w:val="none" w:sz="0" w:space="0" w:color="auto"/>
        <w:right w:val="none" w:sz="0" w:space="0" w:color="auto"/>
      </w:divBdr>
    </w:div>
    <w:div w:id="213729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ookstore.wncc.edu"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cengage.com/unlimite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calendly.com/loringw" TargetMode="External"/><Relationship Id="rId4" Type="http://schemas.openxmlformats.org/officeDocument/2006/relationships/settings" Target="settings.xml"/><Relationship Id="rId9" Type="http://schemas.openxmlformats.org/officeDocument/2006/relationships/hyperlink" Target="mailto:loringw@wncc.edu"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ll.THECOMPUTERGUY\AppData\Roaming\Microsoft\Templates\WNCC%20Training%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99AA3-278A-4570-A249-CBD6FBF85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WNCC Training Template.dotx</Template>
  <TotalTime>2</TotalTime>
  <Pages>8</Pages>
  <Words>1485</Words>
  <Characters>9159</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10623</CharactersWithSpaces>
  <SharedDoc>false</SharedDoc>
  <HLinks>
    <vt:vector size="42" baseType="variant">
      <vt:variant>
        <vt:i4>5570629</vt:i4>
      </vt:variant>
      <vt:variant>
        <vt:i4>18</vt:i4>
      </vt:variant>
      <vt:variant>
        <vt:i4>0</vt:i4>
      </vt:variant>
      <vt:variant>
        <vt:i4>5</vt:i4>
      </vt:variant>
      <vt:variant>
        <vt:lpwstr>http://www.wncc.net/students/registration/dropping_adding/students/financial_aid</vt:lpwstr>
      </vt:variant>
      <vt:variant>
        <vt:lpwstr/>
      </vt:variant>
      <vt:variant>
        <vt:i4>131099</vt:i4>
      </vt:variant>
      <vt:variant>
        <vt:i4>15</vt:i4>
      </vt:variant>
      <vt:variant>
        <vt:i4>0</vt:i4>
      </vt:variant>
      <vt:variant>
        <vt:i4>5</vt:i4>
      </vt:variant>
      <vt:variant>
        <vt:lpwstr>http://www.wncc.net/students/registration/forms/Drop_Add_Form.pdf</vt:lpwstr>
      </vt:variant>
      <vt:variant>
        <vt:lpwstr/>
      </vt:variant>
      <vt:variant>
        <vt:i4>1114150</vt:i4>
      </vt:variant>
      <vt:variant>
        <vt:i4>12</vt:i4>
      </vt:variant>
      <vt:variant>
        <vt:i4>0</vt:i4>
      </vt:variant>
      <vt:variant>
        <vt:i4>5</vt:i4>
      </vt:variant>
      <vt:variant>
        <vt:lpwstr>http://www.wncc.net/students/registration/dropping_adding</vt:lpwstr>
      </vt:variant>
      <vt:variant>
        <vt:lpwstr/>
      </vt:variant>
      <vt:variant>
        <vt:i4>6684785</vt:i4>
      </vt:variant>
      <vt:variant>
        <vt:i4>9</vt:i4>
      </vt:variant>
      <vt:variant>
        <vt:i4>0</vt:i4>
      </vt:variant>
      <vt:variant>
        <vt:i4>5</vt:i4>
      </vt:variant>
      <vt:variant>
        <vt:lpwstr>http://www.wncc.edu/sites/default/files/WNCC_Transition_Guide_for_Students with Disabilities.pdf</vt:lpwstr>
      </vt:variant>
      <vt:variant>
        <vt:lpwstr/>
      </vt:variant>
      <vt:variant>
        <vt:i4>3080198</vt:i4>
      </vt:variant>
      <vt:variant>
        <vt:i4>6</vt:i4>
      </vt:variant>
      <vt:variant>
        <vt:i4>0</vt:i4>
      </vt:variant>
      <vt:variant>
        <vt:i4>5</vt:i4>
      </vt:variant>
      <vt:variant>
        <vt:lpwstr>mailto:stephens@wncc.edu</vt:lpwstr>
      </vt:variant>
      <vt:variant>
        <vt:lpwstr/>
      </vt:variant>
      <vt:variant>
        <vt:i4>7798832</vt:i4>
      </vt:variant>
      <vt:variant>
        <vt:i4>3</vt:i4>
      </vt:variant>
      <vt:variant>
        <vt:i4>0</vt:i4>
      </vt:variant>
      <vt:variant>
        <vt:i4>5</vt:i4>
      </vt:variant>
      <vt:variant>
        <vt:lpwstr>http://wncc.blackboard.com/</vt:lpwstr>
      </vt:variant>
      <vt:variant>
        <vt:lpwstr/>
      </vt:variant>
      <vt:variant>
        <vt:i4>3014712</vt:i4>
      </vt:variant>
      <vt:variant>
        <vt:i4>0</vt:i4>
      </vt:variant>
      <vt:variant>
        <vt:i4>0</vt:i4>
      </vt:variant>
      <vt:variant>
        <vt:i4>5</vt:i4>
      </vt:variant>
      <vt:variant>
        <vt:lpwstr>http://bookstore.wncc.edu/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William Loring</cp:lastModifiedBy>
  <cp:revision>8</cp:revision>
  <cp:lastPrinted>2024-06-27T12:46:00Z</cp:lastPrinted>
  <dcterms:created xsi:type="dcterms:W3CDTF">2013-10-07T19:57:00Z</dcterms:created>
  <dcterms:modified xsi:type="dcterms:W3CDTF">2024-06-27T12:46:00Z</dcterms:modified>
</cp:coreProperties>
</file>