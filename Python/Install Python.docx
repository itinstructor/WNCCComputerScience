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43F9D" w14:textId="328CFEE6" w:rsidR="009B427E" w:rsidRDefault="00A746A5" w:rsidP="002304D5">
      <w:pPr>
        <w:pStyle w:val="Heading1"/>
      </w:pPr>
      <w:bookmarkStart w:id="0" w:name="_Toc170362280"/>
      <w:r>
        <w:t>Install Python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16785672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84A8965" w14:textId="24460DD9" w:rsidR="00B30D99" w:rsidRDefault="00B30D99">
          <w:pPr>
            <w:pStyle w:val="TOCHeading"/>
          </w:pPr>
          <w:r>
            <w:t>Contents</w:t>
          </w:r>
        </w:p>
        <w:p w14:paraId="76B1D368" w14:textId="7D04D38F" w:rsidR="007F1599" w:rsidRDefault="00B30D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362280" w:history="1">
            <w:r w:rsidR="007F1599" w:rsidRPr="00BD00EE">
              <w:rPr>
                <w:rStyle w:val="Hyperlink"/>
                <w:rFonts w:eastAsia="Arial Unicode MS"/>
                <w:noProof/>
              </w:rPr>
              <w:t>Install Python</w:t>
            </w:r>
            <w:r w:rsidR="007F1599">
              <w:rPr>
                <w:noProof/>
                <w:webHidden/>
              </w:rPr>
              <w:tab/>
            </w:r>
            <w:r w:rsidR="007F1599">
              <w:rPr>
                <w:noProof/>
                <w:webHidden/>
              </w:rPr>
              <w:fldChar w:fldCharType="begin"/>
            </w:r>
            <w:r w:rsidR="007F1599">
              <w:rPr>
                <w:noProof/>
                <w:webHidden/>
              </w:rPr>
              <w:instrText xml:space="preserve"> PAGEREF _Toc170362280 \h </w:instrText>
            </w:r>
            <w:r w:rsidR="007F1599">
              <w:rPr>
                <w:noProof/>
                <w:webHidden/>
              </w:rPr>
            </w:r>
            <w:r w:rsidR="007F1599">
              <w:rPr>
                <w:noProof/>
                <w:webHidden/>
              </w:rPr>
              <w:fldChar w:fldCharType="separate"/>
            </w:r>
            <w:r w:rsidR="007F1599">
              <w:rPr>
                <w:noProof/>
                <w:webHidden/>
              </w:rPr>
              <w:t>1</w:t>
            </w:r>
            <w:r w:rsidR="007F1599">
              <w:rPr>
                <w:noProof/>
                <w:webHidden/>
              </w:rPr>
              <w:fldChar w:fldCharType="end"/>
            </w:r>
          </w:hyperlink>
        </w:p>
        <w:p w14:paraId="1F083139" w14:textId="3BD5351E" w:rsidR="007F1599" w:rsidRDefault="007F15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0362281" w:history="1">
            <w:r w:rsidRPr="00BD00EE">
              <w:rPr>
                <w:rStyle w:val="Hyperlink"/>
                <w:rFonts w:eastAsia="Arial Unicode MS"/>
                <w:noProof/>
              </w:rPr>
              <w:t>Install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15AD" w14:textId="4AC7D6FA" w:rsidR="007F1599" w:rsidRDefault="007F15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0362282" w:history="1">
            <w:r w:rsidRPr="00BD00EE">
              <w:rPr>
                <w:rStyle w:val="Hyperlink"/>
                <w:rFonts w:eastAsia="Arial Unicode MS"/>
                <w:noProof/>
              </w:rPr>
              <w:t>Install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49A5" w14:textId="7D5CB426" w:rsidR="007F1599" w:rsidRDefault="007F159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0362283" w:history="1">
            <w:r w:rsidRPr="00BD00EE">
              <w:rPr>
                <w:rStyle w:val="Hyperlink"/>
                <w:rFonts w:eastAsia="Arial Unicode MS"/>
                <w:noProof/>
              </w:rPr>
              <w:t>Setup Visual Studio Code to Edit Python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F078" w14:textId="5EE33DF8" w:rsidR="007F1599" w:rsidRDefault="007F159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0362284" w:history="1">
            <w:r w:rsidRPr="00BD00EE">
              <w:rPr>
                <w:rStyle w:val="Hyperlink"/>
                <w:rFonts w:eastAsia="Arial Unicode MS"/>
                <w:noProof/>
              </w:rPr>
              <w:t>Tutorial: Hello World!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E606" w14:textId="7A0C07E7" w:rsidR="00B30D99" w:rsidRDefault="00B30D99">
          <w:r>
            <w:rPr>
              <w:b/>
              <w:bCs/>
              <w:noProof/>
            </w:rPr>
            <w:fldChar w:fldCharType="end"/>
          </w:r>
        </w:p>
      </w:sdtContent>
    </w:sdt>
    <w:p w14:paraId="3B7BE4CF" w14:textId="37EDC261" w:rsidR="00B540C3" w:rsidRDefault="00B540C3" w:rsidP="00B540C3">
      <w:r>
        <w:t xml:space="preserve">Time required: </w:t>
      </w:r>
      <w:r w:rsidR="00BC5129">
        <w:t>30</w:t>
      </w:r>
      <w:r>
        <w:t xml:space="preserve"> minutes</w:t>
      </w:r>
    </w:p>
    <w:p w14:paraId="5342AA1A" w14:textId="77777777" w:rsidR="00A614D4" w:rsidRDefault="00A614D4" w:rsidP="00DD1854">
      <w:pPr>
        <w:pStyle w:val="Heading1"/>
      </w:pPr>
      <w:bookmarkStart w:id="1" w:name="_Toc170362281"/>
      <w:r>
        <w:t>Install Python</w:t>
      </w:r>
      <w:bookmarkEnd w:id="1"/>
    </w:p>
    <w:p w14:paraId="3F849451" w14:textId="524A4AB5" w:rsidR="00A614D4" w:rsidRDefault="00A614D4" w:rsidP="00A614D4">
      <w:r>
        <w:t>There is a version of Python for almost any operating system.</w:t>
      </w:r>
      <w:r w:rsidR="004B5869">
        <w:t xml:space="preserve"> These directions are for Windows.</w:t>
      </w:r>
    </w:p>
    <w:p w14:paraId="4FE62ECF" w14:textId="19468A2C" w:rsidR="00E65C88" w:rsidRDefault="00E65C88" w:rsidP="00A614D4">
      <w:r w:rsidRPr="00E65C88">
        <w:rPr>
          <w:b/>
          <w:bCs/>
        </w:rPr>
        <w:t>NOTE:</w:t>
      </w:r>
      <w:r>
        <w:t xml:space="preserve"> Kali Linux and most distributions of Linux already have Python installed.</w:t>
      </w:r>
    </w:p>
    <w:p w14:paraId="11F14F44" w14:textId="32EDBFB8" w:rsidR="004B5869" w:rsidRDefault="00914E8F" w:rsidP="00A614D4">
      <w:r>
        <w:t xml:space="preserve">Watch this </w:t>
      </w:r>
      <w:hyperlink r:id="rId8" w:history="1">
        <w:r w:rsidR="004B5869" w:rsidRPr="003D5844">
          <w:rPr>
            <w:rStyle w:val="Hyperlink"/>
          </w:rPr>
          <w:t>Video Walkthrough</w:t>
        </w:r>
      </w:hyperlink>
      <w:r w:rsidR="00A369D2">
        <w:t>.</w:t>
      </w:r>
    </w:p>
    <w:p w14:paraId="5C3ABE57" w14:textId="79396486" w:rsidR="00A614D4" w:rsidRDefault="00A614D4" w:rsidP="006E151F">
      <w:pPr>
        <w:pStyle w:val="ListParagraph"/>
        <w:numPr>
          <w:ilvl w:val="0"/>
          <w:numId w:val="3"/>
        </w:numPr>
      </w:pPr>
      <w:r>
        <w:t xml:space="preserve">Go to </w:t>
      </w:r>
      <w:hyperlink r:id="rId9" w:history="1">
        <w:r w:rsidRPr="000A302F">
          <w:rPr>
            <w:rStyle w:val="Hyperlink"/>
          </w:rPr>
          <w:t>https://www.python.org/downloads</w:t>
        </w:r>
      </w:hyperlink>
      <w:r>
        <w:t xml:space="preserve"> </w:t>
      </w:r>
    </w:p>
    <w:p w14:paraId="59A75D87" w14:textId="6C894D72" w:rsidR="00A614D4" w:rsidRDefault="00A614D4" w:rsidP="006E151F">
      <w:pPr>
        <w:pStyle w:val="ListParagraph"/>
        <w:numPr>
          <w:ilvl w:val="0"/>
          <w:numId w:val="3"/>
        </w:numPr>
      </w:pPr>
      <w:r>
        <w:t xml:space="preserve">Click </w:t>
      </w:r>
      <w:r w:rsidRPr="00CA38A7">
        <w:rPr>
          <w:b/>
          <w:bCs/>
        </w:rPr>
        <w:t>Download Python 3.</w:t>
      </w:r>
      <w:r w:rsidR="0039668D">
        <w:rPr>
          <w:b/>
          <w:bCs/>
        </w:rPr>
        <w:t>1</w:t>
      </w:r>
      <w:r w:rsidR="00374CF5">
        <w:rPr>
          <w:b/>
          <w:bCs/>
        </w:rPr>
        <w:t>2</w:t>
      </w:r>
      <w:r>
        <w:rPr>
          <w:b/>
          <w:bCs/>
        </w:rPr>
        <w:t>.</w:t>
      </w:r>
      <w:r w:rsidR="00374CF5">
        <w:rPr>
          <w:b/>
          <w:bCs/>
        </w:rPr>
        <w:t>1</w:t>
      </w:r>
      <w:r w:rsidRPr="00CA38A7">
        <w:t xml:space="preserve"> (</w:t>
      </w:r>
      <w:r>
        <w:t>This was the latest version as of this writing.</w:t>
      </w:r>
      <w:r w:rsidR="005112B3">
        <w:t xml:space="preserve"> Download the latest version</w:t>
      </w:r>
      <w:r w:rsidR="00EF49A1">
        <w:t>.</w:t>
      </w:r>
      <w:r>
        <w:t>)</w:t>
      </w:r>
    </w:p>
    <w:p w14:paraId="04BBEA06" w14:textId="45E33D0E" w:rsidR="00A614D4" w:rsidRDefault="00A614D4" w:rsidP="006E151F">
      <w:pPr>
        <w:pStyle w:val="ListParagraph"/>
        <w:numPr>
          <w:ilvl w:val="0"/>
          <w:numId w:val="3"/>
        </w:numPr>
      </w:pPr>
      <w:r>
        <w:t>Double Click the file you downloaded to start the installation.</w:t>
      </w:r>
    </w:p>
    <w:p w14:paraId="14E84EBA" w14:textId="77777777" w:rsidR="00D12824" w:rsidRDefault="00D12824">
      <w:pPr>
        <w:spacing w:before="0" w:after="0" w:line="240" w:lineRule="auto"/>
      </w:pPr>
      <w:r>
        <w:br w:type="page"/>
      </w:r>
    </w:p>
    <w:p w14:paraId="27D5A047" w14:textId="748E5F3B" w:rsidR="00D12824" w:rsidRDefault="00CE01DA" w:rsidP="006E151F">
      <w:pPr>
        <w:pStyle w:val="ListParagraph"/>
        <w:numPr>
          <w:ilvl w:val="0"/>
          <w:numId w:val="3"/>
        </w:numPr>
      </w:pPr>
      <w:r>
        <w:lastRenderedPageBreak/>
        <w:t xml:space="preserve">Click </w:t>
      </w:r>
      <w:r w:rsidRPr="00B61827">
        <w:rPr>
          <w:b/>
          <w:bCs/>
        </w:rPr>
        <w:t>Customize installation</w:t>
      </w:r>
      <w:r>
        <w:t>.</w:t>
      </w:r>
      <w:r w:rsidR="00B61827" w:rsidRPr="00B61827">
        <w:rPr>
          <w:noProof/>
        </w:rPr>
        <w:t xml:space="preserve"> </w:t>
      </w:r>
    </w:p>
    <w:p w14:paraId="39AA1329" w14:textId="214BF29E" w:rsidR="00CE01DA" w:rsidRDefault="00225F20" w:rsidP="00900CB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A76180" wp14:editId="2D9F63BE">
                <wp:simplePos x="0" y="0"/>
                <wp:positionH relativeFrom="column">
                  <wp:posOffset>1400175</wp:posOffset>
                </wp:positionH>
                <wp:positionV relativeFrom="paragraph">
                  <wp:posOffset>2195513</wp:posOffset>
                </wp:positionV>
                <wp:extent cx="1314450" cy="1428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F0064" id="Rectangle 5" o:spid="_x0000_s1026" style="position:absolute;margin-left:110.25pt;margin-top:172.9pt;width:103.5pt;height:11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" filled="f" strokecolor="red" strokeweight="2pt"/>
            </w:pict>
          </mc:Fallback>
        </mc:AlternateContent>
      </w:r>
      <w:r w:rsidR="00900CB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75002" wp14:editId="30A6A1BB">
                <wp:simplePos x="0" y="0"/>
                <wp:positionH relativeFrom="column">
                  <wp:posOffset>1343025</wp:posOffset>
                </wp:positionH>
                <wp:positionV relativeFrom="paragraph">
                  <wp:posOffset>1381125</wp:posOffset>
                </wp:positionV>
                <wp:extent cx="1876425" cy="4857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9E0F8" id="Rectangle 4" o:spid="_x0000_s1026" style="position:absolute;margin-left:105.75pt;margin-top:108.75pt;width:147.7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" filled="f" strokecolor="#c0504d [3205]" strokeweight="2pt"/>
            </w:pict>
          </mc:Fallback>
        </mc:AlternateContent>
      </w:r>
      <w:r w:rsidR="00B61827">
        <w:rPr>
          <w:noProof/>
        </w:rPr>
        <w:drawing>
          <wp:inline distT="0" distB="0" distL="0" distR="0" wp14:anchorId="408D7838" wp14:editId="0551DBF1">
            <wp:extent cx="3785616" cy="2331720"/>
            <wp:effectExtent l="38100" t="38100" r="100965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3317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4F60DB" w14:textId="5656C7C0" w:rsidR="00CE01DA" w:rsidRDefault="00B61827" w:rsidP="006E151F">
      <w:pPr>
        <w:pStyle w:val="ListParagraph"/>
        <w:numPr>
          <w:ilvl w:val="0"/>
          <w:numId w:val="3"/>
        </w:numPr>
      </w:pPr>
      <w:r>
        <w:t xml:space="preserve">Click Next until you come to </w:t>
      </w:r>
      <w:r w:rsidRPr="00B61827">
        <w:rPr>
          <w:b/>
          <w:bCs/>
        </w:rPr>
        <w:t>Advanced Options</w:t>
      </w:r>
      <w:r>
        <w:t>.</w:t>
      </w:r>
    </w:p>
    <w:p w14:paraId="5323B7F3" w14:textId="3BF8D47A" w:rsidR="00B61827" w:rsidRDefault="00B61827" w:rsidP="00DD1854">
      <w:pPr>
        <w:ind w:left="720"/>
      </w:pPr>
      <w:r>
        <w:rPr>
          <w:noProof/>
        </w:rPr>
        <w:drawing>
          <wp:inline distT="0" distB="0" distL="0" distR="0" wp14:anchorId="53FC2928" wp14:editId="3DC000B6">
            <wp:extent cx="3785616" cy="2331720"/>
            <wp:effectExtent l="38100" t="38100" r="100965" b="876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3317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C1E1DD" w14:textId="77777777" w:rsidR="00A614D4" w:rsidRDefault="00A614D4" w:rsidP="006E151F">
      <w:pPr>
        <w:pStyle w:val="ListParagraph"/>
        <w:numPr>
          <w:ilvl w:val="0"/>
          <w:numId w:val="3"/>
        </w:numPr>
      </w:pPr>
      <w:r>
        <w:t xml:space="preserve">Click </w:t>
      </w:r>
      <w:r w:rsidRPr="0001528F">
        <w:rPr>
          <w:b/>
          <w:bCs/>
        </w:rPr>
        <w:t>Install Now</w:t>
      </w:r>
      <w:r>
        <w:t>.</w:t>
      </w:r>
    </w:p>
    <w:p w14:paraId="2302AC23" w14:textId="77777777" w:rsidR="00A614D4" w:rsidRDefault="00A614D4" w:rsidP="006E151F">
      <w:pPr>
        <w:pStyle w:val="ListParagraph"/>
        <w:numPr>
          <w:ilvl w:val="0"/>
          <w:numId w:val="3"/>
        </w:numPr>
      </w:pPr>
      <w:r>
        <w:t>Setup should be successful.</w:t>
      </w:r>
    </w:p>
    <w:p w14:paraId="046183DC" w14:textId="2A656838" w:rsidR="008D1B08" w:rsidRDefault="008D1B08" w:rsidP="00DD1854">
      <w:pPr>
        <w:pStyle w:val="Heading1"/>
      </w:pPr>
      <w:bookmarkStart w:id="2" w:name="_Hlk59040538"/>
      <w:bookmarkStart w:id="3" w:name="_Toc170362282"/>
      <w:r>
        <w:t>Install Visua</w:t>
      </w:r>
      <w:r w:rsidR="008A3978">
        <w:t>l</w:t>
      </w:r>
      <w:r>
        <w:t xml:space="preserve"> Studio</w:t>
      </w:r>
      <w:r w:rsidR="008A3978">
        <w:t xml:space="preserve"> Code</w:t>
      </w:r>
      <w:bookmarkEnd w:id="3"/>
    </w:p>
    <w:p w14:paraId="2C0C40D3" w14:textId="77777777" w:rsidR="008D1B08" w:rsidRPr="00A171A2" w:rsidRDefault="008D1B08" w:rsidP="008D1B08">
      <w:r>
        <w:t>There is extensive information on how to get started with Visual Studio Code and Python on the Visual Studio Code website.</w:t>
      </w:r>
    </w:p>
    <w:bookmarkEnd w:id="2"/>
    <w:p w14:paraId="39EC5833" w14:textId="06D24614" w:rsidR="0015193F" w:rsidRDefault="0015193F" w:rsidP="00606BA5">
      <w:pPr>
        <w:pStyle w:val="ListParagraph"/>
        <w:numPr>
          <w:ilvl w:val="0"/>
          <w:numId w:val="6"/>
        </w:numPr>
        <w:ind w:hanging="360"/>
      </w:pPr>
      <w:r>
        <w:t xml:space="preserve">Go to </w:t>
      </w:r>
      <w:hyperlink r:id="rId12" w:history="1">
        <w:r w:rsidR="00FD12F7">
          <w:rPr>
            <w:rStyle w:val="Hyperlink"/>
          </w:rPr>
          <w:t>code.</w:t>
        </w:r>
        <w:r w:rsidRPr="008A1E5D">
          <w:rPr>
            <w:rStyle w:val="Hyperlink"/>
          </w:rPr>
          <w:t>VisualStudio.com</w:t>
        </w:r>
      </w:hyperlink>
      <w:r>
        <w:t xml:space="preserve"> </w:t>
      </w:r>
      <w:r w:rsidR="0083241D">
        <w:t xml:space="preserve">You want to find </w:t>
      </w:r>
      <w:r w:rsidR="0083241D" w:rsidRPr="0083241D">
        <w:rPr>
          <w:b/>
          <w:bCs/>
        </w:rPr>
        <w:t>Visual Studio Code</w:t>
      </w:r>
      <w:r w:rsidR="0083241D">
        <w:t>.</w:t>
      </w:r>
    </w:p>
    <w:p w14:paraId="4EBB1DAD" w14:textId="31FFB5C0" w:rsidR="00393573" w:rsidRDefault="00393573" w:rsidP="00606BA5">
      <w:pPr>
        <w:pStyle w:val="ListParagraph"/>
        <w:numPr>
          <w:ilvl w:val="0"/>
          <w:numId w:val="6"/>
        </w:numPr>
        <w:ind w:hanging="360"/>
      </w:pPr>
      <w:r>
        <w:t xml:space="preserve">Download and install the </w:t>
      </w:r>
      <w:r w:rsidRPr="00E57D4D">
        <w:rPr>
          <w:b/>
          <w:bCs/>
        </w:rPr>
        <w:t>System Installer 64</w:t>
      </w:r>
      <w:r>
        <w:rPr>
          <w:b/>
          <w:bCs/>
        </w:rPr>
        <w:t xml:space="preserve"> </w:t>
      </w:r>
      <w:r w:rsidRPr="00E57D4D">
        <w:rPr>
          <w:b/>
          <w:bCs/>
        </w:rPr>
        <w:t>bit</w:t>
      </w:r>
      <w:r>
        <w:t xml:space="preserve"> version of Visual Studio Code for your operating system.</w:t>
      </w:r>
    </w:p>
    <w:p w14:paraId="7B6E493D" w14:textId="77777777" w:rsidR="00393573" w:rsidRDefault="00393573" w:rsidP="00606BA5">
      <w:pPr>
        <w:pStyle w:val="ListParagraph"/>
        <w:numPr>
          <w:ilvl w:val="0"/>
          <w:numId w:val="6"/>
        </w:numPr>
        <w:ind w:hanging="360"/>
      </w:pPr>
      <w:r>
        <w:lastRenderedPageBreak/>
        <w:t xml:space="preserve">During the installation: </w:t>
      </w:r>
      <w:r w:rsidRPr="003400F6">
        <w:rPr>
          <w:b/>
          <w:bCs/>
        </w:rPr>
        <w:t>Select Additional Tasks</w:t>
      </w:r>
      <w:r>
        <w:t xml:space="preserve">, select the following items. You can create a desktop icon if you wish. </w:t>
      </w:r>
    </w:p>
    <w:p w14:paraId="40B69725" w14:textId="50FCAFBB" w:rsidR="008D1B08" w:rsidRDefault="00393573" w:rsidP="00ED5F45">
      <w:pPr>
        <w:ind w:left="360"/>
      </w:pPr>
      <w:r>
        <w:rPr>
          <w:noProof/>
        </w:rPr>
        <w:drawing>
          <wp:inline distT="0" distB="0" distL="0" distR="0" wp14:anchorId="08EE7B78" wp14:editId="4003589A">
            <wp:extent cx="3986784" cy="3090672"/>
            <wp:effectExtent l="38100" t="38100" r="90170" b="908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09067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DF03EC" w14:textId="1CBA3509" w:rsidR="003400F6" w:rsidRDefault="003C4FF8" w:rsidP="003C4FF8">
      <w:pPr>
        <w:pStyle w:val="Heading2"/>
      </w:pPr>
      <w:bookmarkStart w:id="4" w:name="_Toc170362283"/>
      <w:r>
        <w:t>Setup Visual Studio Code to Edit Python Programs</w:t>
      </w:r>
      <w:bookmarkEnd w:id="4"/>
    </w:p>
    <w:p w14:paraId="0822117C" w14:textId="140BA5B2" w:rsidR="000317B0" w:rsidRDefault="00C4318D" w:rsidP="00606BA5">
      <w:pPr>
        <w:pStyle w:val="ListParagraph"/>
        <w:numPr>
          <w:ilvl w:val="0"/>
          <w:numId w:val="4"/>
        </w:numPr>
      </w:pPr>
      <w:r>
        <w:t>Run Visual Studio Code</w:t>
      </w:r>
      <w:r w:rsidR="004F79F9">
        <w:t>.</w:t>
      </w:r>
    </w:p>
    <w:p w14:paraId="0B977B9B" w14:textId="7079F521" w:rsidR="000317B0" w:rsidRDefault="000317B0" w:rsidP="00606BA5">
      <w:pPr>
        <w:pStyle w:val="ListParagraph"/>
        <w:numPr>
          <w:ilvl w:val="0"/>
          <w:numId w:val="4"/>
        </w:numPr>
      </w:pPr>
      <w:r>
        <w:t xml:space="preserve">Go to the </w:t>
      </w:r>
      <w:r w:rsidRPr="000317B0">
        <w:rPr>
          <w:b/>
          <w:bCs/>
        </w:rPr>
        <w:t>Extensions</w:t>
      </w:r>
      <w:r>
        <w:t xml:space="preserve"> button on the left navigation bar </w:t>
      </w:r>
      <w:r>
        <w:sym w:font="Wingdings" w:char="F0E0"/>
      </w:r>
      <w:r>
        <w:t xml:space="preserve"> search for </w:t>
      </w:r>
      <w:r w:rsidRPr="000317B0">
        <w:rPr>
          <w:b/>
          <w:bCs/>
        </w:rPr>
        <w:t>Python</w:t>
      </w:r>
      <w:r>
        <w:t xml:space="preserve">. </w:t>
      </w:r>
      <w:r w:rsidR="0047052C">
        <w:t xml:space="preserve">You will see </w:t>
      </w:r>
      <w:r w:rsidR="0047052C" w:rsidRPr="0047052C">
        <w:rPr>
          <w:b/>
          <w:bCs/>
        </w:rPr>
        <w:t>Python IntelliSense by Microsoft</w:t>
      </w:r>
      <w:r w:rsidR="0047052C">
        <w:t xml:space="preserve">. Click </w:t>
      </w:r>
      <w:r w:rsidR="0047052C" w:rsidRPr="0047052C">
        <w:rPr>
          <w:b/>
          <w:bCs/>
        </w:rPr>
        <w:t>Install</w:t>
      </w:r>
      <w:r w:rsidR="0047052C">
        <w:t>.</w:t>
      </w:r>
    </w:p>
    <w:p w14:paraId="2CD1BC68" w14:textId="1E503BBF" w:rsidR="00E34B30" w:rsidRDefault="00E34B30" w:rsidP="00641738">
      <w:pPr>
        <w:ind w:left="360"/>
      </w:pPr>
      <w:r>
        <w:rPr>
          <w:noProof/>
        </w:rPr>
        <w:drawing>
          <wp:inline distT="0" distB="0" distL="0" distR="0" wp14:anchorId="3FBEE13B" wp14:editId="7FD38183">
            <wp:extent cx="1965960" cy="1984248"/>
            <wp:effectExtent l="38100" t="38100" r="91440" b="927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8424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468F7" w14:textId="06F729F6" w:rsidR="00535A4A" w:rsidRDefault="00535A4A" w:rsidP="00535A4A">
      <w:pPr>
        <w:pStyle w:val="Heading1"/>
      </w:pPr>
      <w:bookmarkStart w:id="5" w:name="_Toc123929867"/>
      <w:bookmarkStart w:id="6" w:name="_Toc170362284"/>
      <w:r>
        <w:lastRenderedPageBreak/>
        <w:t>Tutorial: Hello World!</w:t>
      </w:r>
      <w:bookmarkEnd w:id="5"/>
      <w:bookmarkEnd w:id="6"/>
    </w:p>
    <w:p w14:paraId="5C6B8DAA" w14:textId="77777777" w:rsidR="00535A4A" w:rsidRDefault="00535A4A" w:rsidP="00535A4A">
      <w:r>
        <w:t xml:space="preserve">This is traditionally the first program written in a new programming language. It is a good way to test your development environment to make sure everything is working. </w:t>
      </w:r>
    </w:p>
    <w:p w14:paraId="2526ACF8" w14:textId="77777777" w:rsidR="00535A4A" w:rsidRDefault="00535A4A" w:rsidP="00535A4A">
      <w:r>
        <w:t>We will write and run the traditional “Hello World!” program from a Python program file.</w:t>
      </w:r>
    </w:p>
    <w:p w14:paraId="57C66362" w14:textId="77777777" w:rsidR="00535A4A" w:rsidRDefault="00535A4A" w:rsidP="00535A4A">
      <w:pPr>
        <w:pStyle w:val="ListParagraph"/>
        <w:numPr>
          <w:ilvl w:val="0"/>
          <w:numId w:val="10"/>
        </w:numPr>
      </w:pPr>
      <w:r>
        <w:t xml:space="preserve">Launch </w:t>
      </w:r>
      <w:r>
        <w:rPr>
          <w:b/>
          <w:bCs/>
        </w:rPr>
        <w:t>Visual Studio Code</w:t>
      </w:r>
      <w:r>
        <w:t>.</w:t>
      </w:r>
    </w:p>
    <w:p w14:paraId="70DF96C4" w14:textId="77777777" w:rsidR="00535A4A" w:rsidRPr="00FD7828" w:rsidRDefault="00535A4A" w:rsidP="00535A4A">
      <w:pPr>
        <w:pStyle w:val="ListParagraph"/>
        <w:numPr>
          <w:ilvl w:val="0"/>
          <w:numId w:val="10"/>
        </w:numPr>
      </w:pPr>
      <w:r>
        <w:t xml:space="preserve">Click </w:t>
      </w:r>
      <w:r w:rsidRPr="0013687D">
        <w:rPr>
          <w:b/>
          <w:bCs/>
        </w:rPr>
        <w:t>File</w:t>
      </w:r>
      <w:r w:rsidRPr="00F12148">
        <w:t xml:space="preserve"> </w:t>
      </w:r>
      <w:r w:rsidRPr="00F12148">
        <w:sym w:font="Wingdings" w:char="F0E0"/>
      </w:r>
      <w:r w:rsidRPr="00F12148">
        <w:t xml:space="preserve"> </w:t>
      </w:r>
      <w:r w:rsidRPr="0013687D">
        <w:rPr>
          <w:b/>
          <w:bCs/>
        </w:rPr>
        <w:t>Save As</w:t>
      </w:r>
      <w:r>
        <w:t xml:space="preserve">. Save your program as </w:t>
      </w:r>
      <w:r w:rsidRPr="00FD7828">
        <w:rPr>
          <w:b/>
          <w:bCs/>
        </w:rPr>
        <w:t>hello</w:t>
      </w:r>
      <w:r>
        <w:rPr>
          <w:b/>
          <w:bCs/>
        </w:rPr>
        <w:t>_</w:t>
      </w:r>
      <w:r w:rsidRPr="00FD7828">
        <w:rPr>
          <w:b/>
          <w:bCs/>
        </w:rPr>
        <w:t>world.</w:t>
      </w:r>
      <w:r>
        <w:rPr>
          <w:b/>
          <w:bCs/>
        </w:rPr>
        <w:t>py</w:t>
      </w:r>
    </w:p>
    <w:p w14:paraId="4CA7DA2F" w14:textId="77777777" w:rsidR="00535A4A" w:rsidRDefault="00535A4A" w:rsidP="00535A4A">
      <w:pPr>
        <w:pStyle w:val="ListParagraph"/>
        <w:numPr>
          <w:ilvl w:val="0"/>
          <w:numId w:val="10"/>
        </w:numPr>
      </w:pPr>
      <w:r w:rsidRPr="00802D68">
        <w:t>Enter the</w:t>
      </w:r>
      <w:r>
        <w:t xml:space="preserve"> following code required to print a </w:t>
      </w:r>
      <w:r w:rsidRPr="00B1025A">
        <w:rPr>
          <w:b/>
          <w:bCs/>
        </w:rPr>
        <w:t>Hello World!</w:t>
      </w:r>
      <w:r>
        <w:t xml:space="preserve"> message.</w:t>
      </w:r>
    </w:p>
    <w:p w14:paraId="5E6A1603" w14:textId="1F40C055" w:rsidR="00535A4A" w:rsidRDefault="00FA0AE0" w:rsidP="00535A4A">
      <w:pPr>
        <w:ind w:left="360"/>
      </w:pPr>
      <w:r>
        <w:rPr>
          <w:noProof/>
        </w:rPr>
        <w:drawing>
          <wp:inline distT="0" distB="0" distL="0" distR="0" wp14:anchorId="121F4AE2" wp14:editId="558876F3">
            <wp:extent cx="3714286" cy="419048"/>
            <wp:effectExtent l="38100" t="38100" r="95885" b="95885"/>
            <wp:docPr id="10125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41904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DB623C" w14:textId="77777777" w:rsidR="00535A4A" w:rsidRDefault="00535A4A" w:rsidP="00535A4A">
      <w:pPr>
        <w:pStyle w:val="ListParagraph"/>
        <w:numPr>
          <w:ilvl w:val="0"/>
          <w:numId w:val="10"/>
        </w:numPr>
      </w:pPr>
      <w:r>
        <w:t xml:space="preserve">Press </w:t>
      </w:r>
      <w:r w:rsidRPr="004A15A6">
        <w:rPr>
          <w:b/>
          <w:bCs/>
        </w:rPr>
        <w:t>F5</w:t>
      </w:r>
      <w:r>
        <w:t xml:space="preserve"> to run the program.</w:t>
      </w:r>
    </w:p>
    <w:p w14:paraId="495455EA" w14:textId="77777777" w:rsidR="00535A4A" w:rsidRDefault="00535A4A" w:rsidP="00535A4A">
      <w:pPr>
        <w:pStyle w:val="ListParagraph"/>
        <w:numPr>
          <w:ilvl w:val="0"/>
          <w:numId w:val="10"/>
        </w:numPr>
      </w:pPr>
      <w:r>
        <w:t xml:space="preserve">Your program should print </w:t>
      </w:r>
      <w:r w:rsidRPr="004A15A6">
        <w:rPr>
          <w:b/>
          <w:bCs/>
        </w:rPr>
        <w:t>Hello World</w:t>
      </w:r>
      <w:r>
        <w:rPr>
          <w:b/>
          <w:bCs/>
        </w:rPr>
        <w:t>!</w:t>
      </w:r>
      <w:r>
        <w:t xml:space="preserve"> in the terminal.</w:t>
      </w:r>
    </w:p>
    <w:p w14:paraId="4370BBBD" w14:textId="77777777" w:rsidR="00535A4A" w:rsidRDefault="00535A4A" w:rsidP="00535A4A">
      <w:pPr>
        <w:pStyle w:val="ListParagraph"/>
        <w:numPr>
          <w:ilvl w:val="0"/>
          <w:numId w:val="10"/>
        </w:numPr>
      </w:pPr>
      <w:r>
        <w:t>Example run:</w:t>
      </w:r>
    </w:p>
    <w:p w14:paraId="56DF114F" w14:textId="77777777" w:rsidR="00535A4A" w:rsidRDefault="00535A4A" w:rsidP="00535A4A">
      <w:pPr>
        <w:ind w:left="360"/>
      </w:pPr>
      <w:r>
        <w:rPr>
          <w:noProof/>
        </w:rPr>
        <w:drawing>
          <wp:inline distT="0" distB="0" distL="0" distR="0" wp14:anchorId="7B17D803" wp14:editId="271E128B">
            <wp:extent cx="2688336" cy="548640"/>
            <wp:effectExtent l="38100" t="38100" r="93345" b="9906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54864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7E0C3" w14:textId="3281CE81" w:rsidR="00535A4A" w:rsidRDefault="00535A4A" w:rsidP="00535A4A">
      <w:r>
        <w:t>Congratulations! You created your first program in Python.</w:t>
      </w:r>
      <w:r w:rsidR="00D01118">
        <w:t xml:space="preserve"> You are ready to start on your programming journey!</w:t>
      </w:r>
    </w:p>
    <w:sectPr w:rsidR="00535A4A" w:rsidSect="000C6DD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AFAD0" w14:textId="77777777" w:rsidR="007F1CEF" w:rsidRDefault="007F1CEF" w:rsidP="007459F3">
      <w:pPr>
        <w:spacing w:before="0" w:after="0"/>
      </w:pPr>
      <w:r>
        <w:separator/>
      </w:r>
    </w:p>
  </w:endnote>
  <w:endnote w:type="continuationSeparator" w:id="0">
    <w:p w14:paraId="67F5D77D" w14:textId="77777777" w:rsidR="007F1CEF" w:rsidRDefault="007F1CEF" w:rsidP="007459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7B449" w14:textId="77777777" w:rsidR="007B5ADA" w:rsidRDefault="007B5A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0AF" w14:textId="2D765126" w:rsidR="007459F3" w:rsidRDefault="007437BE" w:rsidP="00C2307B">
    <w:pPr>
      <w:pStyle w:val="Footer"/>
      <w:tabs>
        <w:tab w:val="right" w:pos="10080"/>
      </w:tabs>
    </w:pPr>
    <w:r>
      <w:t>Install Python</w:t>
    </w:r>
    <w:r w:rsidR="00836BC4">
      <w:tab/>
      <w:t xml:space="preserve">Page </w:t>
    </w:r>
    <w:r w:rsidR="00836BC4">
      <w:fldChar w:fldCharType="begin"/>
    </w:r>
    <w:r w:rsidR="00836BC4">
      <w:instrText xml:space="preserve"> PAGE </w:instrText>
    </w:r>
    <w:r w:rsidR="00836BC4">
      <w:fldChar w:fldCharType="separate"/>
    </w:r>
    <w:r w:rsidR="00836BC4">
      <w:t>1</w:t>
    </w:r>
    <w:r w:rsidR="00836BC4">
      <w:fldChar w:fldCharType="end"/>
    </w:r>
    <w:r w:rsidR="00836BC4">
      <w:t xml:space="preserve"> of </w:t>
    </w:r>
    <w:r w:rsidR="00836BC4">
      <w:rPr>
        <w:noProof/>
      </w:rPr>
      <w:fldChar w:fldCharType="begin"/>
    </w:r>
    <w:r w:rsidR="00836BC4">
      <w:rPr>
        <w:noProof/>
      </w:rPr>
      <w:instrText xml:space="preserve"> NUMPAGES </w:instrText>
    </w:r>
    <w:r w:rsidR="00836BC4">
      <w:rPr>
        <w:noProof/>
      </w:rPr>
      <w:fldChar w:fldCharType="separate"/>
    </w:r>
    <w:r w:rsidR="00836BC4">
      <w:rPr>
        <w:noProof/>
      </w:rPr>
      <w:t>1</w:t>
    </w:r>
    <w:r w:rsidR="00836BC4">
      <w:rPr>
        <w:noProof/>
      </w:rPr>
      <w:fldChar w:fldCharType="end"/>
    </w:r>
    <w:r w:rsidR="00836BC4">
      <w:tab/>
      <w:t xml:space="preserve">Revised: </w:t>
    </w:r>
    <w:r w:rsidR="00836BC4">
      <w:fldChar w:fldCharType="begin"/>
    </w:r>
    <w:r w:rsidR="00836BC4">
      <w:instrText xml:space="preserve"> SAVEDATE \@ "M/d/yyyy" \* MERGEFORMAT </w:instrText>
    </w:r>
    <w:r w:rsidR="00836BC4">
      <w:fldChar w:fldCharType="separate"/>
    </w:r>
    <w:r w:rsidR="007F1599">
      <w:rPr>
        <w:noProof/>
      </w:rPr>
      <w:t>1/16/2024</w:t>
    </w:r>
    <w:r w:rsidR="00836BC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3DEE" w14:textId="77777777" w:rsidR="007B5ADA" w:rsidRDefault="007B5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00320" w14:textId="77777777" w:rsidR="007F1CEF" w:rsidRDefault="007F1CEF" w:rsidP="007459F3">
      <w:pPr>
        <w:spacing w:before="0" w:after="0"/>
      </w:pPr>
      <w:r>
        <w:separator/>
      </w:r>
    </w:p>
  </w:footnote>
  <w:footnote w:type="continuationSeparator" w:id="0">
    <w:p w14:paraId="6C335CDD" w14:textId="77777777" w:rsidR="007F1CEF" w:rsidRDefault="007F1CEF" w:rsidP="007459F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F649B" w14:textId="77777777" w:rsidR="007B5ADA" w:rsidRDefault="007B5A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60A22" w14:textId="77777777" w:rsidR="007B5ADA" w:rsidRDefault="007B5A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09379" w14:textId="77777777" w:rsidR="007B5ADA" w:rsidRDefault="007B5A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E62ED9"/>
    <w:multiLevelType w:val="hybridMultilevel"/>
    <w:tmpl w:val="F11EA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5F16D7"/>
    <w:multiLevelType w:val="hybridMultilevel"/>
    <w:tmpl w:val="BD3E6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276EDA"/>
    <w:multiLevelType w:val="multilevel"/>
    <w:tmpl w:val="C01A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BFD73AA"/>
    <w:multiLevelType w:val="hybridMultilevel"/>
    <w:tmpl w:val="41C6A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3D71ADC"/>
    <w:multiLevelType w:val="hybridMultilevel"/>
    <w:tmpl w:val="4332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C5D15E8"/>
    <w:multiLevelType w:val="hybridMultilevel"/>
    <w:tmpl w:val="1BC01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E105D00"/>
    <w:multiLevelType w:val="hybridMultilevel"/>
    <w:tmpl w:val="1BDAC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6175040"/>
    <w:multiLevelType w:val="hybridMultilevel"/>
    <w:tmpl w:val="D7406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254702">
    <w:abstractNumId w:val="26"/>
  </w:num>
  <w:num w:numId="2" w16cid:durableId="604656047">
    <w:abstractNumId w:val="22"/>
  </w:num>
  <w:num w:numId="3" w16cid:durableId="444350161">
    <w:abstractNumId w:val="20"/>
  </w:num>
  <w:num w:numId="4" w16cid:durableId="1331787760">
    <w:abstractNumId w:val="34"/>
  </w:num>
  <w:num w:numId="5" w16cid:durableId="2073262458">
    <w:abstractNumId w:val="32"/>
  </w:num>
  <w:num w:numId="6" w16cid:durableId="1728988100">
    <w:abstractNumId w:val="23"/>
  </w:num>
  <w:num w:numId="7" w16cid:durableId="917905856">
    <w:abstractNumId w:val="25"/>
  </w:num>
  <w:num w:numId="8" w16cid:durableId="1216117230">
    <w:abstractNumId w:val="29"/>
  </w:num>
  <w:num w:numId="9" w16cid:durableId="633296035">
    <w:abstractNumId w:val="11"/>
  </w:num>
  <w:num w:numId="10" w16cid:durableId="239293532">
    <w:abstractNumId w:val="36"/>
  </w:num>
  <w:num w:numId="11" w16cid:durableId="459688991">
    <w:abstractNumId w:val="18"/>
  </w:num>
  <w:num w:numId="12" w16cid:durableId="289669292">
    <w:abstractNumId w:val="48"/>
  </w:num>
  <w:num w:numId="13" w16cid:durableId="1983265403">
    <w:abstractNumId w:val="12"/>
  </w:num>
  <w:num w:numId="14" w16cid:durableId="892235559">
    <w:abstractNumId w:val="43"/>
  </w:num>
  <w:num w:numId="15" w16cid:durableId="2073893516">
    <w:abstractNumId w:val="13"/>
  </w:num>
  <w:num w:numId="16" w16cid:durableId="408162840">
    <w:abstractNumId w:val="27"/>
  </w:num>
  <w:num w:numId="17" w16cid:durableId="1152873488">
    <w:abstractNumId w:val="10"/>
  </w:num>
  <w:num w:numId="18" w16cid:durableId="1744447387">
    <w:abstractNumId w:val="9"/>
  </w:num>
  <w:num w:numId="19" w16cid:durableId="401759483">
    <w:abstractNumId w:val="37"/>
  </w:num>
  <w:num w:numId="20" w16cid:durableId="1156647943">
    <w:abstractNumId w:val="0"/>
  </w:num>
  <w:num w:numId="21" w16cid:durableId="424032068">
    <w:abstractNumId w:val="38"/>
  </w:num>
  <w:num w:numId="22" w16cid:durableId="1684823538">
    <w:abstractNumId w:val="41"/>
  </w:num>
  <w:num w:numId="23" w16cid:durableId="1596670674">
    <w:abstractNumId w:val="33"/>
  </w:num>
  <w:num w:numId="24" w16cid:durableId="816343942">
    <w:abstractNumId w:val="28"/>
  </w:num>
  <w:num w:numId="25" w16cid:durableId="1340933097">
    <w:abstractNumId w:val="47"/>
  </w:num>
  <w:num w:numId="26" w16cid:durableId="730613687">
    <w:abstractNumId w:val="15"/>
  </w:num>
  <w:num w:numId="27" w16cid:durableId="2129543712">
    <w:abstractNumId w:val="17"/>
  </w:num>
  <w:num w:numId="28" w16cid:durableId="33043546">
    <w:abstractNumId w:val="4"/>
  </w:num>
  <w:num w:numId="29" w16cid:durableId="659424836">
    <w:abstractNumId w:val="16"/>
  </w:num>
  <w:num w:numId="30" w16cid:durableId="1125704">
    <w:abstractNumId w:val="40"/>
  </w:num>
  <w:num w:numId="31" w16cid:durableId="1530794463">
    <w:abstractNumId w:val="44"/>
  </w:num>
  <w:num w:numId="32" w16cid:durableId="1114011970">
    <w:abstractNumId w:val="7"/>
  </w:num>
  <w:num w:numId="33" w16cid:durableId="769935792">
    <w:abstractNumId w:val="46"/>
  </w:num>
  <w:num w:numId="34" w16cid:durableId="414128349">
    <w:abstractNumId w:val="5"/>
  </w:num>
  <w:num w:numId="35" w16cid:durableId="362049807">
    <w:abstractNumId w:val="45"/>
  </w:num>
  <w:num w:numId="36" w16cid:durableId="797143373">
    <w:abstractNumId w:val="24"/>
  </w:num>
  <w:num w:numId="37" w16cid:durableId="1804731937">
    <w:abstractNumId w:val="14"/>
  </w:num>
  <w:num w:numId="38" w16cid:durableId="1594781635">
    <w:abstractNumId w:val="6"/>
  </w:num>
  <w:num w:numId="39" w16cid:durableId="1545941429">
    <w:abstractNumId w:val="21"/>
  </w:num>
  <w:num w:numId="40" w16cid:durableId="429933167">
    <w:abstractNumId w:val="35"/>
  </w:num>
  <w:num w:numId="41" w16cid:durableId="1833645223">
    <w:abstractNumId w:val="1"/>
  </w:num>
  <w:num w:numId="42" w16cid:durableId="928733059">
    <w:abstractNumId w:val="42"/>
  </w:num>
  <w:num w:numId="43" w16cid:durableId="141778998">
    <w:abstractNumId w:val="19"/>
  </w:num>
  <w:num w:numId="44" w16cid:durableId="827668529">
    <w:abstractNumId w:val="8"/>
  </w:num>
  <w:num w:numId="45" w16cid:durableId="30499383">
    <w:abstractNumId w:val="31"/>
  </w:num>
  <w:num w:numId="46" w16cid:durableId="774835469">
    <w:abstractNumId w:val="2"/>
  </w:num>
  <w:num w:numId="47" w16cid:durableId="1833715987">
    <w:abstractNumId w:val="30"/>
  </w:num>
  <w:num w:numId="48" w16cid:durableId="363676903">
    <w:abstractNumId w:val="39"/>
  </w:num>
  <w:num w:numId="49" w16cid:durableId="23370928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Q0MzQyMTCwMLA0trBU0lEKTi0uzszPAykwqQUA5/zvVSwAAAA="/>
  </w:docVars>
  <w:rsids>
    <w:rsidRoot w:val="008A2FBF"/>
    <w:rsid w:val="00001178"/>
    <w:rsid w:val="000024E9"/>
    <w:rsid w:val="00005C05"/>
    <w:rsid w:val="00006379"/>
    <w:rsid w:val="00011EE5"/>
    <w:rsid w:val="00012658"/>
    <w:rsid w:val="0001528F"/>
    <w:rsid w:val="00023526"/>
    <w:rsid w:val="000317B0"/>
    <w:rsid w:val="0003294F"/>
    <w:rsid w:val="0004022B"/>
    <w:rsid w:val="00042D33"/>
    <w:rsid w:val="00044B15"/>
    <w:rsid w:val="00046843"/>
    <w:rsid w:val="00060F3B"/>
    <w:rsid w:val="0007111D"/>
    <w:rsid w:val="000711AC"/>
    <w:rsid w:val="00081B0A"/>
    <w:rsid w:val="000849B6"/>
    <w:rsid w:val="00090EAF"/>
    <w:rsid w:val="000B063A"/>
    <w:rsid w:val="000B392F"/>
    <w:rsid w:val="000B66BD"/>
    <w:rsid w:val="000C282A"/>
    <w:rsid w:val="000C6DD5"/>
    <w:rsid w:val="000D14B1"/>
    <w:rsid w:val="000D6AA9"/>
    <w:rsid w:val="000E25AF"/>
    <w:rsid w:val="000F042F"/>
    <w:rsid w:val="001013DF"/>
    <w:rsid w:val="001054DB"/>
    <w:rsid w:val="001130B4"/>
    <w:rsid w:val="001265C0"/>
    <w:rsid w:val="001313D3"/>
    <w:rsid w:val="00132E31"/>
    <w:rsid w:val="00133842"/>
    <w:rsid w:val="0013644A"/>
    <w:rsid w:val="0015193F"/>
    <w:rsid w:val="00156DD4"/>
    <w:rsid w:val="00174D17"/>
    <w:rsid w:val="001779C8"/>
    <w:rsid w:val="0018220C"/>
    <w:rsid w:val="001941ED"/>
    <w:rsid w:val="0019469A"/>
    <w:rsid w:val="001A1100"/>
    <w:rsid w:val="001A5E18"/>
    <w:rsid w:val="001A77AA"/>
    <w:rsid w:val="001B0EFF"/>
    <w:rsid w:val="001B1D6B"/>
    <w:rsid w:val="001B2673"/>
    <w:rsid w:val="001B3B9C"/>
    <w:rsid w:val="001B4988"/>
    <w:rsid w:val="001B5190"/>
    <w:rsid w:val="001B5583"/>
    <w:rsid w:val="001B6C77"/>
    <w:rsid w:val="001B71D8"/>
    <w:rsid w:val="001C3140"/>
    <w:rsid w:val="001C380F"/>
    <w:rsid w:val="001C76D6"/>
    <w:rsid w:val="001C7C59"/>
    <w:rsid w:val="001D1818"/>
    <w:rsid w:val="001D22EF"/>
    <w:rsid w:val="001D52C3"/>
    <w:rsid w:val="001F146D"/>
    <w:rsid w:val="001F1B19"/>
    <w:rsid w:val="001F30A0"/>
    <w:rsid w:val="002001F7"/>
    <w:rsid w:val="00210E50"/>
    <w:rsid w:val="00211AFB"/>
    <w:rsid w:val="002162B2"/>
    <w:rsid w:val="002164D3"/>
    <w:rsid w:val="00216FA2"/>
    <w:rsid w:val="00225F20"/>
    <w:rsid w:val="002304D5"/>
    <w:rsid w:val="0023137E"/>
    <w:rsid w:val="002317F9"/>
    <w:rsid w:val="00231A30"/>
    <w:rsid w:val="0023710D"/>
    <w:rsid w:val="00247893"/>
    <w:rsid w:val="002555E9"/>
    <w:rsid w:val="00263A82"/>
    <w:rsid w:val="002702A0"/>
    <w:rsid w:val="002707E3"/>
    <w:rsid w:val="00270947"/>
    <w:rsid w:val="00271339"/>
    <w:rsid w:val="00272FB0"/>
    <w:rsid w:val="002750A4"/>
    <w:rsid w:val="0027775F"/>
    <w:rsid w:val="00280047"/>
    <w:rsid w:val="0028445E"/>
    <w:rsid w:val="00294E99"/>
    <w:rsid w:val="00295C4F"/>
    <w:rsid w:val="002A22FF"/>
    <w:rsid w:val="002A49F0"/>
    <w:rsid w:val="002D63AF"/>
    <w:rsid w:val="002E79C3"/>
    <w:rsid w:val="002F0296"/>
    <w:rsid w:val="00304654"/>
    <w:rsid w:val="003100B8"/>
    <w:rsid w:val="00311EF3"/>
    <w:rsid w:val="003125B0"/>
    <w:rsid w:val="0032180C"/>
    <w:rsid w:val="00327F81"/>
    <w:rsid w:val="003400F6"/>
    <w:rsid w:val="00345B90"/>
    <w:rsid w:val="00347B12"/>
    <w:rsid w:val="003514D9"/>
    <w:rsid w:val="003517F4"/>
    <w:rsid w:val="0035537F"/>
    <w:rsid w:val="0035681F"/>
    <w:rsid w:val="003640A6"/>
    <w:rsid w:val="00365D01"/>
    <w:rsid w:val="00374CF5"/>
    <w:rsid w:val="00391BCA"/>
    <w:rsid w:val="00393573"/>
    <w:rsid w:val="0039454C"/>
    <w:rsid w:val="003956A4"/>
    <w:rsid w:val="0039668D"/>
    <w:rsid w:val="003A559A"/>
    <w:rsid w:val="003C3546"/>
    <w:rsid w:val="003C4FF8"/>
    <w:rsid w:val="003C6AE6"/>
    <w:rsid w:val="003D16D7"/>
    <w:rsid w:val="003D5844"/>
    <w:rsid w:val="003E165D"/>
    <w:rsid w:val="003E3D22"/>
    <w:rsid w:val="003E4756"/>
    <w:rsid w:val="003E5E63"/>
    <w:rsid w:val="003F3DD9"/>
    <w:rsid w:val="003F400E"/>
    <w:rsid w:val="00404469"/>
    <w:rsid w:val="004133E6"/>
    <w:rsid w:val="004161A7"/>
    <w:rsid w:val="00417175"/>
    <w:rsid w:val="00417A81"/>
    <w:rsid w:val="00421F5C"/>
    <w:rsid w:val="00422BC1"/>
    <w:rsid w:val="00426767"/>
    <w:rsid w:val="004355BF"/>
    <w:rsid w:val="0043726C"/>
    <w:rsid w:val="004400E0"/>
    <w:rsid w:val="004404DC"/>
    <w:rsid w:val="00465D5E"/>
    <w:rsid w:val="0047052C"/>
    <w:rsid w:val="00472E57"/>
    <w:rsid w:val="004739AF"/>
    <w:rsid w:val="0047551E"/>
    <w:rsid w:val="004807BF"/>
    <w:rsid w:val="004815FA"/>
    <w:rsid w:val="004A208A"/>
    <w:rsid w:val="004B5869"/>
    <w:rsid w:val="004D13AC"/>
    <w:rsid w:val="004D14E5"/>
    <w:rsid w:val="004D4769"/>
    <w:rsid w:val="004E00DB"/>
    <w:rsid w:val="004E0E3C"/>
    <w:rsid w:val="004E2780"/>
    <w:rsid w:val="004F418C"/>
    <w:rsid w:val="004F6818"/>
    <w:rsid w:val="004F79F9"/>
    <w:rsid w:val="00503CDB"/>
    <w:rsid w:val="005063E3"/>
    <w:rsid w:val="005112B3"/>
    <w:rsid w:val="00523ED6"/>
    <w:rsid w:val="005323D1"/>
    <w:rsid w:val="0053447D"/>
    <w:rsid w:val="00535A4A"/>
    <w:rsid w:val="00536A55"/>
    <w:rsid w:val="00540EF0"/>
    <w:rsid w:val="00542573"/>
    <w:rsid w:val="00545EDA"/>
    <w:rsid w:val="00551233"/>
    <w:rsid w:val="005526E6"/>
    <w:rsid w:val="00553962"/>
    <w:rsid w:val="00567C9F"/>
    <w:rsid w:val="00584D1B"/>
    <w:rsid w:val="00586666"/>
    <w:rsid w:val="005938E8"/>
    <w:rsid w:val="005B1837"/>
    <w:rsid w:val="005B7085"/>
    <w:rsid w:val="005C0D09"/>
    <w:rsid w:val="005C37D2"/>
    <w:rsid w:val="005C4977"/>
    <w:rsid w:val="005D6847"/>
    <w:rsid w:val="005E6B85"/>
    <w:rsid w:val="005E7C45"/>
    <w:rsid w:val="005F115E"/>
    <w:rsid w:val="005F13E0"/>
    <w:rsid w:val="00606BA5"/>
    <w:rsid w:val="006176DF"/>
    <w:rsid w:val="00620542"/>
    <w:rsid w:val="00634FAD"/>
    <w:rsid w:val="00637E8F"/>
    <w:rsid w:val="00641738"/>
    <w:rsid w:val="00642FCB"/>
    <w:rsid w:val="00651367"/>
    <w:rsid w:val="006546C8"/>
    <w:rsid w:val="0066752E"/>
    <w:rsid w:val="00667F2A"/>
    <w:rsid w:val="006714ED"/>
    <w:rsid w:val="00683165"/>
    <w:rsid w:val="00687271"/>
    <w:rsid w:val="006876AE"/>
    <w:rsid w:val="006A262B"/>
    <w:rsid w:val="006A4A53"/>
    <w:rsid w:val="006B412E"/>
    <w:rsid w:val="006C0884"/>
    <w:rsid w:val="006C4205"/>
    <w:rsid w:val="006D22E8"/>
    <w:rsid w:val="006D2981"/>
    <w:rsid w:val="006E151F"/>
    <w:rsid w:val="006E4A73"/>
    <w:rsid w:val="006F7A75"/>
    <w:rsid w:val="00707D64"/>
    <w:rsid w:val="00725A8B"/>
    <w:rsid w:val="0073749D"/>
    <w:rsid w:val="007437BE"/>
    <w:rsid w:val="007458E2"/>
    <w:rsid w:val="007459F3"/>
    <w:rsid w:val="0075047D"/>
    <w:rsid w:val="007576D4"/>
    <w:rsid w:val="00773ED6"/>
    <w:rsid w:val="00785C62"/>
    <w:rsid w:val="00794961"/>
    <w:rsid w:val="007B21AD"/>
    <w:rsid w:val="007B334F"/>
    <w:rsid w:val="007B54AD"/>
    <w:rsid w:val="007B5ADA"/>
    <w:rsid w:val="007C58F2"/>
    <w:rsid w:val="007D1B02"/>
    <w:rsid w:val="007D6129"/>
    <w:rsid w:val="007D6DFE"/>
    <w:rsid w:val="007E27D3"/>
    <w:rsid w:val="007E38CA"/>
    <w:rsid w:val="007F1599"/>
    <w:rsid w:val="007F1CEF"/>
    <w:rsid w:val="007F3829"/>
    <w:rsid w:val="00810E25"/>
    <w:rsid w:val="00814572"/>
    <w:rsid w:val="008173F8"/>
    <w:rsid w:val="00817ECB"/>
    <w:rsid w:val="0082115F"/>
    <w:rsid w:val="00822DB6"/>
    <w:rsid w:val="0082353D"/>
    <w:rsid w:val="00831FD2"/>
    <w:rsid w:val="0083241D"/>
    <w:rsid w:val="00836BC4"/>
    <w:rsid w:val="00853262"/>
    <w:rsid w:val="008566AC"/>
    <w:rsid w:val="00864397"/>
    <w:rsid w:val="0087433A"/>
    <w:rsid w:val="00876BE6"/>
    <w:rsid w:val="00881D2A"/>
    <w:rsid w:val="0088337F"/>
    <w:rsid w:val="00883977"/>
    <w:rsid w:val="0089229C"/>
    <w:rsid w:val="00892622"/>
    <w:rsid w:val="008A2FBF"/>
    <w:rsid w:val="008A3978"/>
    <w:rsid w:val="008A4C49"/>
    <w:rsid w:val="008A60A6"/>
    <w:rsid w:val="008B46A7"/>
    <w:rsid w:val="008D1B08"/>
    <w:rsid w:val="008D236A"/>
    <w:rsid w:val="008E6728"/>
    <w:rsid w:val="008E6BB8"/>
    <w:rsid w:val="008F5635"/>
    <w:rsid w:val="008F58C1"/>
    <w:rsid w:val="00900CBE"/>
    <w:rsid w:val="00902970"/>
    <w:rsid w:val="0091261D"/>
    <w:rsid w:val="0091419A"/>
    <w:rsid w:val="00914E8F"/>
    <w:rsid w:val="00914F19"/>
    <w:rsid w:val="00925947"/>
    <w:rsid w:val="009263B5"/>
    <w:rsid w:val="00927336"/>
    <w:rsid w:val="00940FF3"/>
    <w:rsid w:val="009419A5"/>
    <w:rsid w:val="009478C1"/>
    <w:rsid w:val="00954D2D"/>
    <w:rsid w:val="0095764A"/>
    <w:rsid w:val="009665BC"/>
    <w:rsid w:val="00972058"/>
    <w:rsid w:val="00990AA9"/>
    <w:rsid w:val="009920C3"/>
    <w:rsid w:val="009A29D7"/>
    <w:rsid w:val="009A6AFE"/>
    <w:rsid w:val="009B427E"/>
    <w:rsid w:val="009D0117"/>
    <w:rsid w:val="009D31D8"/>
    <w:rsid w:val="009E1FC2"/>
    <w:rsid w:val="009F07BF"/>
    <w:rsid w:val="009F3ABA"/>
    <w:rsid w:val="009F4674"/>
    <w:rsid w:val="009F5115"/>
    <w:rsid w:val="00A01C46"/>
    <w:rsid w:val="00A075E6"/>
    <w:rsid w:val="00A130E3"/>
    <w:rsid w:val="00A13801"/>
    <w:rsid w:val="00A171A2"/>
    <w:rsid w:val="00A23D2C"/>
    <w:rsid w:val="00A259C2"/>
    <w:rsid w:val="00A26449"/>
    <w:rsid w:val="00A27FCC"/>
    <w:rsid w:val="00A30BFE"/>
    <w:rsid w:val="00A33061"/>
    <w:rsid w:val="00A369D2"/>
    <w:rsid w:val="00A4366E"/>
    <w:rsid w:val="00A446F9"/>
    <w:rsid w:val="00A47D29"/>
    <w:rsid w:val="00A50AA0"/>
    <w:rsid w:val="00A614D4"/>
    <w:rsid w:val="00A61EBD"/>
    <w:rsid w:val="00A62BF8"/>
    <w:rsid w:val="00A63EB1"/>
    <w:rsid w:val="00A6737A"/>
    <w:rsid w:val="00A7042B"/>
    <w:rsid w:val="00A71FF1"/>
    <w:rsid w:val="00A73F56"/>
    <w:rsid w:val="00A746A5"/>
    <w:rsid w:val="00A775B7"/>
    <w:rsid w:val="00A80720"/>
    <w:rsid w:val="00A80E45"/>
    <w:rsid w:val="00A87B50"/>
    <w:rsid w:val="00A928CA"/>
    <w:rsid w:val="00A96FC0"/>
    <w:rsid w:val="00AA20E4"/>
    <w:rsid w:val="00AA495B"/>
    <w:rsid w:val="00AA597E"/>
    <w:rsid w:val="00AA705C"/>
    <w:rsid w:val="00AB0C7A"/>
    <w:rsid w:val="00AC181D"/>
    <w:rsid w:val="00AC4BD5"/>
    <w:rsid w:val="00AC62D7"/>
    <w:rsid w:val="00AD0444"/>
    <w:rsid w:val="00AD2747"/>
    <w:rsid w:val="00AD764C"/>
    <w:rsid w:val="00AE57F8"/>
    <w:rsid w:val="00AF58B2"/>
    <w:rsid w:val="00B10A93"/>
    <w:rsid w:val="00B14EC2"/>
    <w:rsid w:val="00B15C7A"/>
    <w:rsid w:val="00B30D99"/>
    <w:rsid w:val="00B31EC7"/>
    <w:rsid w:val="00B334CD"/>
    <w:rsid w:val="00B3425D"/>
    <w:rsid w:val="00B35746"/>
    <w:rsid w:val="00B367E2"/>
    <w:rsid w:val="00B46B90"/>
    <w:rsid w:val="00B5219B"/>
    <w:rsid w:val="00B52DAE"/>
    <w:rsid w:val="00B540C3"/>
    <w:rsid w:val="00B57426"/>
    <w:rsid w:val="00B61827"/>
    <w:rsid w:val="00B80FDC"/>
    <w:rsid w:val="00B81000"/>
    <w:rsid w:val="00B835A4"/>
    <w:rsid w:val="00BA6555"/>
    <w:rsid w:val="00BB7F3E"/>
    <w:rsid w:val="00BC3757"/>
    <w:rsid w:val="00BC5129"/>
    <w:rsid w:val="00BD6314"/>
    <w:rsid w:val="00BE0704"/>
    <w:rsid w:val="00BE1797"/>
    <w:rsid w:val="00BE39BC"/>
    <w:rsid w:val="00BF045A"/>
    <w:rsid w:val="00BF24E7"/>
    <w:rsid w:val="00BF7C61"/>
    <w:rsid w:val="00C1213A"/>
    <w:rsid w:val="00C2307B"/>
    <w:rsid w:val="00C3073C"/>
    <w:rsid w:val="00C3475B"/>
    <w:rsid w:val="00C34A4A"/>
    <w:rsid w:val="00C35694"/>
    <w:rsid w:val="00C37136"/>
    <w:rsid w:val="00C4318D"/>
    <w:rsid w:val="00C45C66"/>
    <w:rsid w:val="00C5315D"/>
    <w:rsid w:val="00C75ABD"/>
    <w:rsid w:val="00C9769F"/>
    <w:rsid w:val="00C97DA4"/>
    <w:rsid w:val="00CA38A7"/>
    <w:rsid w:val="00CB2845"/>
    <w:rsid w:val="00CB50FE"/>
    <w:rsid w:val="00CC1A06"/>
    <w:rsid w:val="00CC508D"/>
    <w:rsid w:val="00CC738B"/>
    <w:rsid w:val="00CD11C6"/>
    <w:rsid w:val="00CD4F9D"/>
    <w:rsid w:val="00CE01DA"/>
    <w:rsid w:val="00CE14C0"/>
    <w:rsid w:val="00CE2AF8"/>
    <w:rsid w:val="00CE4555"/>
    <w:rsid w:val="00CF1655"/>
    <w:rsid w:val="00CF17AA"/>
    <w:rsid w:val="00D01118"/>
    <w:rsid w:val="00D067E4"/>
    <w:rsid w:val="00D10C7A"/>
    <w:rsid w:val="00D12824"/>
    <w:rsid w:val="00D20769"/>
    <w:rsid w:val="00D32B76"/>
    <w:rsid w:val="00D433D8"/>
    <w:rsid w:val="00D56DFA"/>
    <w:rsid w:val="00D7084A"/>
    <w:rsid w:val="00D71EAF"/>
    <w:rsid w:val="00D73C04"/>
    <w:rsid w:val="00D85EBC"/>
    <w:rsid w:val="00D86FC9"/>
    <w:rsid w:val="00DA1615"/>
    <w:rsid w:val="00DA54E0"/>
    <w:rsid w:val="00DB2030"/>
    <w:rsid w:val="00DC136B"/>
    <w:rsid w:val="00DD1854"/>
    <w:rsid w:val="00DD265B"/>
    <w:rsid w:val="00DD5DF5"/>
    <w:rsid w:val="00DE2BD8"/>
    <w:rsid w:val="00DE348B"/>
    <w:rsid w:val="00DE3FCB"/>
    <w:rsid w:val="00DE793A"/>
    <w:rsid w:val="00DF01CF"/>
    <w:rsid w:val="00DF44A9"/>
    <w:rsid w:val="00E0172F"/>
    <w:rsid w:val="00E149A3"/>
    <w:rsid w:val="00E17B14"/>
    <w:rsid w:val="00E2205D"/>
    <w:rsid w:val="00E26FA7"/>
    <w:rsid w:val="00E3416C"/>
    <w:rsid w:val="00E34B30"/>
    <w:rsid w:val="00E35338"/>
    <w:rsid w:val="00E40AC7"/>
    <w:rsid w:val="00E577B1"/>
    <w:rsid w:val="00E65C88"/>
    <w:rsid w:val="00E7161E"/>
    <w:rsid w:val="00E74050"/>
    <w:rsid w:val="00E7585F"/>
    <w:rsid w:val="00E75D94"/>
    <w:rsid w:val="00E82841"/>
    <w:rsid w:val="00E8440E"/>
    <w:rsid w:val="00EA0583"/>
    <w:rsid w:val="00EA170F"/>
    <w:rsid w:val="00EB046A"/>
    <w:rsid w:val="00EB3BA1"/>
    <w:rsid w:val="00EB5F1D"/>
    <w:rsid w:val="00EB75AE"/>
    <w:rsid w:val="00EB77EF"/>
    <w:rsid w:val="00EC13B4"/>
    <w:rsid w:val="00EC2116"/>
    <w:rsid w:val="00EC598F"/>
    <w:rsid w:val="00EC5BA9"/>
    <w:rsid w:val="00EC67BE"/>
    <w:rsid w:val="00ED5C1B"/>
    <w:rsid w:val="00ED5F45"/>
    <w:rsid w:val="00ED7DAC"/>
    <w:rsid w:val="00EF49A1"/>
    <w:rsid w:val="00EF61D2"/>
    <w:rsid w:val="00EF7D79"/>
    <w:rsid w:val="00F01006"/>
    <w:rsid w:val="00F019A4"/>
    <w:rsid w:val="00F151A4"/>
    <w:rsid w:val="00F176B9"/>
    <w:rsid w:val="00F1778C"/>
    <w:rsid w:val="00F23FF5"/>
    <w:rsid w:val="00F33AFB"/>
    <w:rsid w:val="00F359C2"/>
    <w:rsid w:val="00F36629"/>
    <w:rsid w:val="00F37881"/>
    <w:rsid w:val="00F43ACB"/>
    <w:rsid w:val="00F5208C"/>
    <w:rsid w:val="00F54B68"/>
    <w:rsid w:val="00F62B2B"/>
    <w:rsid w:val="00F649AB"/>
    <w:rsid w:val="00F71542"/>
    <w:rsid w:val="00F77FD9"/>
    <w:rsid w:val="00F845E3"/>
    <w:rsid w:val="00F91854"/>
    <w:rsid w:val="00FA0AE0"/>
    <w:rsid w:val="00FA5085"/>
    <w:rsid w:val="00FB6688"/>
    <w:rsid w:val="00FC3078"/>
    <w:rsid w:val="00FC36DF"/>
    <w:rsid w:val="00FC5C37"/>
    <w:rsid w:val="00FC798E"/>
    <w:rsid w:val="00FD12F7"/>
    <w:rsid w:val="00FD3B37"/>
    <w:rsid w:val="00FE088A"/>
    <w:rsid w:val="00FF00A9"/>
    <w:rsid w:val="00F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9745"/>
    <o:shapelayout v:ext="edit">
      <o:idmap v:ext="edit" data="1"/>
    </o:shapelayout>
  </w:shapeDefaults>
  <w:decimalSymbol w:val="."/>
  <w:listSeparator w:val=","/>
  <w14:docId w14:val="733876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1599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7F1599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F1599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7F1599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7F15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F1599"/>
  </w:style>
  <w:style w:type="paragraph" w:styleId="Title">
    <w:name w:val="Title"/>
    <w:basedOn w:val="Normal"/>
    <w:next w:val="Normal"/>
    <w:link w:val="TitleChar"/>
    <w:qFormat/>
    <w:rsid w:val="009B427E"/>
    <w:pPr>
      <w:pBdr>
        <w:bottom w:val="single" w:sz="8" w:space="4" w:color="4F81BD"/>
      </w:pBdr>
      <w:spacing w:after="300"/>
      <w:contextualSpacing/>
    </w:pPr>
    <w:rPr>
      <w:rFonts w:ascii="Cambria" w:eastAsia="Calibri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locked/>
    <w:rsid w:val="009B427E"/>
    <w:rPr>
      <w:rFonts w:ascii="Cambria" w:eastAsia="Calibri" w:hAnsi="Cambria"/>
      <w:color w:val="17365D"/>
      <w:spacing w:val="5"/>
      <w:kern w:val="28"/>
      <w:sz w:val="52"/>
      <w:szCs w:val="52"/>
      <w:lang w:val="en-US" w:eastAsia="en-US" w:bidi="ar-SA"/>
    </w:rPr>
  </w:style>
  <w:style w:type="paragraph" w:styleId="Header">
    <w:name w:val="header"/>
    <w:basedOn w:val="Normal"/>
    <w:link w:val="HeaderChar"/>
    <w:rsid w:val="007F1599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7459F3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7F1599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7459F3"/>
    <w:rPr>
      <w:rFonts w:ascii="Verdana" w:hAnsi="Verdana"/>
      <w:sz w:val="16"/>
      <w:szCs w:val="24"/>
    </w:rPr>
  </w:style>
  <w:style w:type="paragraph" w:styleId="BalloonText">
    <w:name w:val="Balloon Text"/>
    <w:basedOn w:val="Normal"/>
    <w:link w:val="BalloonTextChar"/>
    <w:rsid w:val="00A23D2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3D2C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7F1599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2304D5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2304D5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2304D5"/>
    <w:rPr>
      <w:rFonts w:ascii="Arial" w:hAnsi="Arial"/>
      <w:b/>
      <w:bCs/>
      <w:sz w:val="22"/>
      <w:szCs w:val="24"/>
    </w:rPr>
  </w:style>
  <w:style w:type="character" w:styleId="Hyperlink">
    <w:name w:val="Hyperlink"/>
    <w:uiPriority w:val="99"/>
    <w:rsid w:val="007F15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F1599"/>
    <w:pPr>
      <w:ind w:left="720"/>
    </w:pPr>
  </w:style>
  <w:style w:type="paragraph" w:customStyle="1" w:styleId="NumberedHeading2">
    <w:name w:val="Numbered Heading 2"/>
    <w:basedOn w:val="Normal"/>
    <w:rsid w:val="007F1599"/>
    <w:pPr>
      <w:numPr>
        <w:numId w:val="1"/>
      </w:numPr>
    </w:pPr>
  </w:style>
  <w:style w:type="paragraph" w:customStyle="1" w:styleId="Outlinenumbering">
    <w:name w:val="Outline numbering"/>
    <w:basedOn w:val="Normal"/>
    <w:rsid w:val="007F1599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7F1599"/>
  </w:style>
  <w:style w:type="character" w:styleId="UnresolvedMention">
    <w:name w:val="Unresolved Mention"/>
    <w:basedOn w:val="DefaultParagraphFont"/>
    <w:uiPriority w:val="99"/>
    <w:semiHidden/>
    <w:unhideWhenUsed/>
    <w:rsid w:val="00A71FF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F1599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EB046A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qFormat/>
    <w:rsid w:val="007F1599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7F1599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F1599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F1599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3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nccnet-my.sharepoint.com/:v:/g/personal/loringw_wncc_edu/EdNpYTsjx-NPk4-9rxcqBtQBdyl4lGbYe8uBktOvPoOz5g?e=oO8WK9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code.visualstudio.com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6F15D-BF57-45F1-9792-4BEEAB179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4</Pages>
  <Words>342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2018-01-23T21:06:00Z</dcterms:created>
  <dcterms:modified xsi:type="dcterms:W3CDTF">2024-06-27T12:31:00Z</dcterms:modified>
</cp:coreProperties>
</file>