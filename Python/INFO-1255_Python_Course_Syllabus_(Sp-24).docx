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9CE45" w14:textId="46028015" w:rsidR="002E0F52" w:rsidRDefault="000766C9" w:rsidP="00775B54">
      <w:pPr>
        <w:pStyle w:val="Heading1"/>
      </w:pPr>
      <w:bookmarkStart w:id="0" w:name="_Toc170362633"/>
      <w:r>
        <w:t xml:space="preserve">Python </w:t>
      </w:r>
      <w:r w:rsidR="002E0F52">
        <w:t>INFO-</w:t>
      </w:r>
      <w:r w:rsidR="00377D65">
        <w:t>1</w:t>
      </w:r>
      <w:r w:rsidR="0053311C">
        <w:t>2</w:t>
      </w:r>
      <w:r w:rsidR="001E1502">
        <w:t>55</w:t>
      </w:r>
      <w:r w:rsidR="009B5C0F">
        <w:t xml:space="preserve"> </w:t>
      </w:r>
      <w:r w:rsidR="00B26B86">
        <w:t>Course Syllabus</w:t>
      </w:r>
      <w:r w:rsidR="002E0F52">
        <w:t xml:space="preserve"> </w:t>
      </w:r>
      <w:r w:rsidR="001E1502">
        <w:t>Spring</w:t>
      </w:r>
      <w:r w:rsidR="0011447F">
        <w:t xml:space="preserve"> 20</w:t>
      </w:r>
      <w:r w:rsidR="00300E75">
        <w:t>2</w:t>
      </w:r>
      <w:r w:rsidR="00BE6F2D">
        <w:t>4</w:t>
      </w:r>
      <w:bookmarkEnd w:id="0"/>
    </w:p>
    <w:p w14:paraId="5F3B0E66" w14:textId="2A70329B" w:rsidR="003F37D9" w:rsidRDefault="003F37D9" w:rsidP="003F37D9">
      <w:r>
        <w:t>“Responsibility for learning belongs to the student, regardless of age” Robert Martin</w:t>
      </w:r>
    </w:p>
    <w:sdt>
      <w:sdtPr>
        <w:rPr>
          <w:rFonts w:ascii="Verdana" w:eastAsia="Times New Roman" w:hAnsi="Verdana" w:cs="Times New Roman"/>
          <w:b w:val="0"/>
          <w:sz w:val="20"/>
          <w:szCs w:val="24"/>
        </w:rPr>
        <w:id w:val="855314954"/>
        <w:docPartObj>
          <w:docPartGallery w:val="Table of Contents"/>
          <w:docPartUnique/>
        </w:docPartObj>
      </w:sdtPr>
      <w:sdtEndPr>
        <w:rPr>
          <w:bCs/>
          <w:noProof/>
        </w:rPr>
      </w:sdtEndPr>
      <w:sdtContent>
        <w:p w14:paraId="25B1670A" w14:textId="4D38DCDC" w:rsidR="00171738" w:rsidRDefault="00171738">
          <w:pPr>
            <w:pStyle w:val="TOCHeading"/>
          </w:pPr>
          <w:r>
            <w:t>Contents</w:t>
          </w:r>
        </w:p>
        <w:p w14:paraId="263D05AE" w14:textId="6F0ADB0A" w:rsidR="00996F1F" w:rsidRDefault="00171738">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70362633" w:history="1">
            <w:r w:rsidR="00996F1F" w:rsidRPr="006E1242">
              <w:rPr>
                <w:rStyle w:val="Hyperlink"/>
                <w:noProof/>
              </w:rPr>
              <w:t>Python INFO-1255 Course Syllabus Spring 2024</w:t>
            </w:r>
            <w:r w:rsidR="00996F1F">
              <w:rPr>
                <w:noProof/>
                <w:webHidden/>
              </w:rPr>
              <w:tab/>
            </w:r>
            <w:r w:rsidR="00996F1F">
              <w:rPr>
                <w:noProof/>
                <w:webHidden/>
              </w:rPr>
              <w:fldChar w:fldCharType="begin"/>
            </w:r>
            <w:r w:rsidR="00996F1F">
              <w:rPr>
                <w:noProof/>
                <w:webHidden/>
              </w:rPr>
              <w:instrText xml:space="preserve"> PAGEREF _Toc170362633 \h </w:instrText>
            </w:r>
            <w:r w:rsidR="00996F1F">
              <w:rPr>
                <w:noProof/>
                <w:webHidden/>
              </w:rPr>
            </w:r>
            <w:r w:rsidR="00996F1F">
              <w:rPr>
                <w:noProof/>
                <w:webHidden/>
              </w:rPr>
              <w:fldChar w:fldCharType="separate"/>
            </w:r>
            <w:r w:rsidR="00996F1F">
              <w:rPr>
                <w:noProof/>
                <w:webHidden/>
              </w:rPr>
              <w:t>1</w:t>
            </w:r>
            <w:r w:rsidR="00996F1F">
              <w:rPr>
                <w:noProof/>
                <w:webHidden/>
              </w:rPr>
              <w:fldChar w:fldCharType="end"/>
            </w:r>
          </w:hyperlink>
        </w:p>
        <w:p w14:paraId="0E0FAADF" w14:textId="6F9A2A78"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34" w:history="1">
            <w:r w:rsidRPr="006E1242">
              <w:rPr>
                <w:rStyle w:val="Hyperlink"/>
                <w:noProof/>
              </w:rPr>
              <w:t>Your Instructor</w:t>
            </w:r>
            <w:r>
              <w:rPr>
                <w:noProof/>
                <w:webHidden/>
              </w:rPr>
              <w:tab/>
            </w:r>
            <w:r>
              <w:rPr>
                <w:noProof/>
                <w:webHidden/>
              </w:rPr>
              <w:fldChar w:fldCharType="begin"/>
            </w:r>
            <w:r>
              <w:rPr>
                <w:noProof/>
                <w:webHidden/>
              </w:rPr>
              <w:instrText xml:space="preserve"> PAGEREF _Toc170362634 \h </w:instrText>
            </w:r>
            <w:r>
              <w:rPr>
                <w:noProof/>
                <w:webHidden/>
              </w:rPr>
            </w:r>
            <w:r>
              <w:rPr>
                <w:noProof/>
                <w:webHidden/>
              </w:rPr>
              <w:fldChar w:fldCharType="separate"/>
            </w:r>
            <w:r>
              <w:rPr>
                <w:noProof/>
                <w:webHidden/>
              </w:rPr>
              <w:t>2</w:t>
            </w:r>
            <w:r>
              <w:rPr>
                <w:noProof/>
                <w:webHidden/>
              </w:rPr>
              <w:fldChar w:fldCharType="end"/>
            </w:r>
          </w:hyperlink>
        </w:p>
        <w:p w14:paraId="0A1AEB81" w14:textId="09C75179"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35" w:history="1">
            <w:r w:rsidRPr="006E1242">
              <w:rPr>
                <w:rStyle w:val="Hyperlink"/>
                <w:noProof/>
              </w:rPr>
              <w:t>Class Meeting Times</w:t>
            </w:r>
            <w:r>
              <w:rPr>
                <w:noProof/>
                <w:webHidden/>
              </w:rPr>
              <w:tab/>
            </w:r>
            <w:r>
              <w:rPr>
                <w:noProof/>
                <w:webHidden/>
              </w:rPr>
              <w:fldChar w:fldCharType="begin"/>
            </w:r>
            <w:r>
              <w:rPr>
                <w:noProof/>
                <w:webHidden/>
              </w:rPr>
              <w:instrText xml:space="preserve"> PAGEREF _Toc170362635 \h </w:instrText>
            </w:r>
            <w:r>
              <w:rPr>
                <w:noProof/>
                <w:webHidden/>
              </w:rPr>
            </w:r>
            <w:r>
              <w:rPr>
                <w:noProof/>
                <w:webHidden/>
              </w:rPr>
              <w:fldChar w:fldCharType="separate"/>
            </w:r>
            <w:r>
              <w:rPr>
                <w:noProof/>
                <w:webHidden/>
              </w:rPr>
              <w:t>2</w:t>
            </w:r>
            <w:r>
              <w:rPr>
                <w:noProof/>
                <w:webHidden/>
              </w:rPr>
              <w:fldChar w:fldCharType="end"/>
            </w:r>
          </w:hyperlink>
        </w:p>
        <w:p w14:paraId="45C97A12" w14:textId="66C1F5CF"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36" w:history="1">
            <w:r w:rsidRPr="006E1242">
              <w:rPr>
                <w:rStyle w:val="Hyperlink"/>
                <w:noProof/>
              </w:rPr>
              <w:t>Prerequisite</w:t>
            </w:r>
            <w:r>
              <w:rPr>
                <w:noProof/>
                <w:webHidden/>
              </w:rPr>
              <w:tab/>
            </w:r>
            <w:r>
              <w:rPr>
                <w:noProof/>
                <w:webHidden/>
              </w:rPr>
              <w:fldChar w:fldCharType="begin"/>
            </w:r>
            <w:r>
              <w:rPr>
                <w:noProof/>
                <w:webHidden/>
              </w:rPr>
              <w:instrText xml:space="preserve"> PAGEREF _Toc170362636 \h </w:instrText>
            </w:r>
            <w:r>
              <w:rPr>
                <w:noProof/>
                <w:webHidden/>
              </w:rPr>
            </w:r>
            <w:r>
              <w:rPr>
                <w:noProof/>
                <w:webHidden/>
              </w:rPr>
              <w:fldChar w:fldCharType="separate"/>
            </w:r>
            <w:r>
              <w:rPr>
                <w:noProof/>
                <w:webHidden/>
              </w:rPr>
              <w:t>2</w:t>
            </w:r>
            <w:r>
              <w:rPr>
                <w:noProof/>
                <w:webHidden/>
              </w:rPr>
              <w:fldChar w:fldCharType="end"/>
            </w:r>
          </w:hyperlink>
        </w:p>
        <w:p w14:paraId="5D5CE5F2" w14:textId="03BB3998"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37" w:history="1">
            <w:r w:rsidRPr="006E1242">
              <w:rPr>
                <w:rStyle w:val="Hyperlink"/>
                <w:noProof/>
              </w:rPr>
              <w:t>Catalog Description</w:t>
            </w:r>
            <w:r>
              <w:rPr>
                <w:noProof/>
                <w:webHidden/>
              </w:rPr>
              <w:tab/>
            </w:r>
            <w:r>
              <w:rPr>
                <w:noProof/>
                <w:webHidden/>
              </w:rPr>
              <w:fldChar w:fldCharType="begin"/>
            </w:r>
            <w:r>
              <w:rPr>
                <w:noProof/>
                <w:webHidden/>
              </w:rPr>
              <w:instrText xml:space="preserve"> PAGEREF _Toc170362637 \h </w:instrText>
            </w:r>
            <w:r>
              <w:rPr>
                <w:noProof/>
                <w:webHidden/>
              </w:rPr>
            </w:r>
            <w:r>
              <w:rPr>
                <w:noProof/>
                <w:webHidden/>
              </w:rPr>
              <w:fldChar w:fldCharType="separate"/>
            </w:r>
            <w:r>
              <w:rPr>
                <w:noProof/>
                <w:webHidden/>
              </w:rPr>
              <w:t>2</w:t>
            </w:r>
            <w:r>
              <w:rPr>
                <w:noProof/>
                <w:webHidden/>
              </w:rPr>
              <w:fldChar w:fldCharType="end"/>
            </w:r>
          </w:hyperlink>
        </w:p>
        <w:p w14:paraId="4FEE53D9" w14:textId="467972E4"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38" w:history="1">
            <w:r w:rsidRPr="006E1242">
              <w:rPr>
                <w:rStyle w:val="Hyperlink"/>
                <w:noProof/>
              </w:rPr>
              <w:t>Course Objectives</w:t>
            </w:r>
            <w:r>
              <w:rPr>
                <w:noProof/>
                <w:webHidden/>
              </w:rPr>
              <w:tab/>
            </w:r>
            <w:r>
              <w:rPr>
                <w:noProof/>
                <w:webHidden/>
              </w:rPr>
              <w:fldChar w:fldCharType="begin"/>
            </w:r>
            <w:r>
              <w:rPr>
                <w:noProof/>
                <w:webHidden/>
              </w:rPr>
              <w:instrText xml:space="preserve"> PAGEREF _Toc170362638 \h </w:instrText>
            </w:r>
            <w:r>
              <w:rPr>
                <w:noProof/>
                <w:webHidden/>
              </w:rPr>
            </w:r>
            <w:r>
              <w:rPr>
                <w:noProof/>
                <w:webHidden/>
              </w:rPr>
              <w:fldChar w:fldCharType="separate"/>
            </w:r>
            <w:r>
              <w:rPr>
                <w:noProof/>
                <w:webHidden/>
              </w:rPr>
              <w:t>3</w:t>
            </w:r>
            <w:r>
              <w:rPr>
                <w:noProof/>
                <w:webHidden/>
              </w:rPr>
              <w:fldChar w:fldCharType="end"/>
            </w:r>
          </w:hyperlink>
        </w:p>
        <w:p w14:paraId="05138AFF" w14:textId="7C409B38"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39" w:history="1">
            <w:r w:rsidRPr="006E1242">
              <w:rPr>
                <w:rStyle w:val="Hyperlink"/>
                <w:noProof/>
              </w:rPr>
              <w:t>Student Learning Outcomes</w:t>
            </w:r>
            <w:r>
              <w:rPr>
                <w:noProof/>
                <w:webHidden/>
              </w:rPr>
              <w:tab/>
            </w:r>
            <w:r>
              <w:rPr>
                <w:noProof/>
                <w:webHidden/>
              </w:rPr>
              <w:fldChar w:fldCharType="begin"/>
            </w:r>
            <w:r>
              <w:rPr>
                <w:noProof/>
                <w:webHidden/>
              </w:rPr>
              <w:instrText xml:space="preserve"> PAGEREF _Toc170362639 \h </w:instrText>
            </w:r>
            <w:r>
              <w:rPr>
                <w:noProof/>
                <w:webHidden/>
              </w:rPr>
            </w:r>
            <w:r>
              <w:rPr>
                <w:noProof/>
                <w:webHidden/>
              </w:rPr>
              <w:fldChar w:fldCharType="separate"/>
            </w:r>
            <w:r>
              <w:rPr>
                <w:noProof/>
                <w:webHidden/>
              </w:rPr>
              <w:t>3</w:t>
            </w:r>
            <w:r>
              <w:rPr>
                <w:noProof/>
                <w:webHidden/>
              </w:rPr>
              <w:fldChar w:fldCharType="end"/>
            </w:r>
          </w:hyperlink>
        </w:p>
        <w:p w14:paraId="59C7FFF9" w14:textId="69A1984E"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40" w:history="1">
            <w:r w:rsidRPr="006E1242">
              <w:rPr>
                <w:rStyle w:val="Hyperlink"/>
                <w:noProof/>
              </w:rPr>
              <w:t>Instructional Materials</w:t>
            </w:r>
            <w:r>
              <w:rPr>
                <w:noProof/>
                <w:webHidden/>
              </w:rPr>
              <w:tab/>
            </w:r>
            <w:r>
              <w:rPr>
                <w:noProof/>
                <w:webHidden/>
              </w:rPr>
              <w:fldChar w:fldCharType="begin"/>
            </w:r>
            <w:r>
              <w:rPr>
                <w:noProof/>
                <w:webHidden/>
              </w:rPr>
              <w:instrText xml:space="preserve"> PAGEREF _Toc170362640 \h </w:instrText>
            </w:r>
            <w:r>
              <w:rPr>
                <w:noProof/>
                <w:webHidden/>
              </w:rPr>
            </w:r>
            <w:r>
              <w:rPr>
                <w:noProof/>
                <w:webHidden/>
              </w:rPr>
              <w:fldChar w:fldCharType="separate"/>
            </w:r>
            <w:r>
              <w:rPr>
                <w:noProof/>
                <w:webHidden/>
              </w:rPr>
              <w:t>3</w:t>
            </w:r>
            <w:r>
              <w:rPr>
                <w:noProof/>
                <w:webHidden/>
              </w:rPr>
              <w:fldChar w:fldCharType="end"/>
            </w:r>
          </w:hyperlink>
        </w:p>
        <w:p w14:paraId="68B3DB28" w14:textId="4CAA54B1"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41" w:history="1">
            <w:r w:rsidRPr="006E1242">
              <w:rPr>
                <w:rStyle w:val="Hyperlink"/>
                <w:noProof/>
              </w:rPr>
              <w:t>Course Schedule</w:t>
            </w:r>
            <w:r>
              <w:rPr>
                <w:noProof/>
                <w:webHidden/>
              </w:rPr>
              <w:tab/>
            </w:r>
            <w:r>
              <w:rPr>
                <w:noProof/>
                <w:webHidden/>
              </w:rPr>
              <w:fldChar w:fldCharType="begin"/>
            </w:r>
            <w:r>
              <w:rPr>
                <w:noProof/>
                <w:webHidden/>
              </w:rPr>
              <w:instrText xml:space="preserve"> PAGEREF _Toc170362641 \h </w:instrText>
            </w:r>
            <w:r>
              <w:rPr>
                <w:noProof/>
                <w:webHidden/>
              </w:rPr>
            </w:r>
            <w:r>
              <w:rPr>
                <w:noProof/>
                <w:webHidden/>
              </w:rPr>
              <w:fldChar w:fldCharType="separate"/>
            </w:r>
            <w:r>
              <w:rPr>
                <w:noProof/>
                <w:webHidden/>
              </w:rPr>
              <w:t>4</w:t>
            </w:r>
            <w:r>
              <w:rPr>
                <w:noProof/>
                <w:webHidden/>
              </w:rPr>
              <w:fldChar w:fldCharType="end"/>
            </w:r>
          </w:hyperlink>
        </w:p>
        <w:p w14:paraId="56EB765B" w14:textId="0CF78372"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42" w:history="1">
            <w:r w:rsidRPr="006E1242">
              <w:rPr>
                <w:rStyle w:val="Hyperlink"/>
                <w:noProof/>
              </w:rPr>
              <w:t>Academic Integrity</w:t>
            </w:r>
            <w:r>
              <w:rPr>
                <w:noProof/>
                <w:webHidden/>
              </w:rPr>
              <w:tab/>
            </w:r>
            <w:r>
              <w:rPr>
                <w:noProof/>
                <w:webHidden/>
              </w:rPr>
              <w:fldChar w:fldCharType="begin"/>
            </w:r>
            <w:r>
              <w:rPr>
                <w:noProof/>
                <w:webHidden/>
              </w:rPr>
              <w:instrText xml:space="preserve"> PAGEREF _Toc170362642 \h </w:instrText>
            </w:r>
            <w:r>
              <w:rPr>
                <w:noProof/>
                <w:webHidden/>
              </w:rPr>
            </w:r>
            <w:r>
              <w:rPr>
                <w:noProof/>
                <w:webHidden/>
              </w:rPr>
              <w:fldChar w:fldCharType="separate"/>
            </w:r>
            <w:r>
              <w:rPr>
                <w:noProof/>
                <w:webHidden/>
              </w:rPr>
              <w:t>8</w:t>
            </w:r>
            <w:r>
              <w:rPr>
                <w:noProof/>
                <w:webHidden/>
              </w:rPr>
              <w:fldChar w:fldCharType="end"/>
            </w:r>
          </w:hyperlink>
        </w:p>
        <w:p w14:paraId="22285F52" w14:textId="2F829153"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43" w:history="1">
            <w:r w:rsidRPr="006E1242">
              <w:rPr>
                <w:rStyle w:val="Hyperlink"/>
                <w:noProof/>
              </w:rPr>
              <w:t>Assignment Creativity</w:t>
            </w:r>
            <w:r>
              <w:rPr>
                <w:noProof/>
                <w:webHidden/>
              </w:rPr>
              <w:tab/>
            </w:r>
            <w:r>
              <w:rPr>
                <w:noProof/>
                <w:webHidden/>
              </w:rPr>
              <w:fldChar w:fldCharType="begin"/>
            </w:r>
            <w:r>
              <w:rPr>
                <w:noProof/>
                <w:webHidden/>
              </w:rPr>
              <w:instrText xml:space="preserve"> PAGEREF _Toc170362643 \h </w:instrText>
            </w:r>
            <w:r>
              <w:rPr>
                <w:noProof/>
                <w:webHidden/>
              </w:rPr>
            </w:r>
            <w:r>
              <w:rPr>
                <w:noProof/>
                <w:webHidden/>
              </w:rPr>
              <w:fldChar w:fldCharType="separate"/>
            </w:r>
            <w:r>
              <w:rPr>
                <w:noProof/>
                <w:webHidden/>
              </w:rPr>
              <w:t>9</w:t>
            </w:r>
            <w:r>
              <w:rPr>
                <w:noProof/>
                <w:webHidden/>
              </w:rPr>
              <w:fldChar w:fldCharType="end"/>
            </w:r>
          </w:hyperlink>
        </w:p>
        <w:p w14:paraId="01DD939A" w14:textId="5F4FAB6E" w:rsidR="00996F1F" w:rsidRDefault="00996F1F">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2644" w:history="1">
            <w:r w:rsidRPr="006E1242">
              <w:rPr>
                <w:rStyle w:val="Hyperlink"/>
                <w:noProof/>
              </w:rPr>
              <w:t>WNCC Master Syllabus Contents</w:t>
            </w:r>
            <w:r>
              <w:rPr>
                <w:noProof/>
                <w:webHidden/>
              </w:rPr>
              <w:tab/>
            </w:r>
            <w:r>
              <w:rPr>
                <w:noProof/>
                <w:webHidden/>
              </w:rPr>
              <w:fldChar w:fldCharType="begin"/>
            </w:r>
            <w:r>
              <w:rPr>
                <w:noProof/>
                <w:webHidden/>
              </w:rPr>
              <w:instrText xml:space="preserve"> PAGEREF _Toc170362644 \h </w:instrText>
            </w:r>
            <w:r>
              <w:rPr>
                <w:noProof/>
                <w:webHidden/>
              </w:rPr>
            </w:r>
            <w:r>
              <w:rPr>
                <w:noProof/>
                <w:webHidden/>
              </w:rPr>
              <w:fldChar w:fldCharType="separate"/>
            </w:r>
            <w:r>
              <w:rPr>
                <w:noProof/>
                <w:webHidden/>
              </w:rPr>
              <w:t>9</w:t>
            </w:r>
            <w:r>
              <w:rPr>
                <w:noProof/>
                <w:webHidden/>
              </w:rPr>
              <w:fldChar w:fldCharType="end"/>
            </w:r>
          </w:hyperlink>
        </w:p>
        <w:p w14:paraId="21CAB2F1" w14:textId="2C742103" w:rsidR="00171738" w:rsidRDefault="00171738">
          <w:r>
            <w:rPr>
              <w:b/>
              <w:bCs/>
              <w:noProof/>
            </w:rPr>
            <w:fldChar w:fldCharType="end"/>
          </w:r>
        </w:p>
      </w:sdtContent>
    </w:sdt>
    <w:p w14:paraId="77A43704" w14:textId="77777777" w:rsidR="005D4E87" w:rsidRPr="005472C1" w:rsidRDefault="005D4E87" w:rsidP="009B5C0F">
      <w:pPr>
        <w:rPr>
          <w:b/>
          <w:bCs/>
          <w:sz w:val="32"/>
          <w:szCs w:val="40"/>
        </w:rPr>
      </w:pPr>
      <w:r w:rsidRPr="005472C1">
        <w:rPr>
          <w:b/>
          <w:bCs/>
          <w:sz w:val="32"/>
          <w:szCs w:val="40"/>
        </w:rPr>
        <w:t>Keys to Success: Show Up, Work Hard, Ask for Help</w:t>
      </w:r>
    </w:p>
    <w:p w14:paraId="5E79B3ED" w14:textId="77777777" w:rsidR="003A0E7C" w:rsidRDefault="003A0E7C">
      <w:pPr>
        <w:spacing w:before="0" w:after="0" w:line="240" w:lineRule="auto"/>
        <w:rPr>
          <w:rFonts w:ascii="Arial" w:eastAsia="Arial Unicode MS" w:hAnsi="Arial"/>
          <w:b/>
          <w:noProof/>
          <w:kern w:val="28"/>
          <w:sz w:val="28"/>
          <w:szCs w:val="20"/>
        </w:rPr>
      </w:pPr>
      <w:r>
        <w:rPr>
          <w:noProof/>
        </w:rPr>
        <w:br w:type="page"/>
      </w:r>
    </w:p>
    <w:p w14:paraId="71DF9E18" w14:textId="7DF8666F" w:rsidR="002E0F52" w:rsidRDefault="003A0E7C" w:rsidP="00D26864">
      <w:pPr>
        <w:pStyle w:val="Heading1"/>
      </w:pPr>
      <w:bookmarkStart w:id="1" w:name="_Toc170362634"/>
      <w:r>
        <w:rPr>
          <w:noProof/>
        </w:rPr>
        <w:lastRenderedPageBreak/>
        <w:drawing>
          <wp:anchor distT="0" distB="0" distL="114300" distR="114300" simplePos="0" relativeHeight="251659264" behindDoc="0" locked="0" layoutInCell="1" allowOverlap="1" wp14:anchorId="3D7E9A46" wp14:editId="70834694">
            <wp:simplePos x="0" y="0"/>
            <wp:positionH relativeFrom="margin">
              <wp:align>left</wp:align>
            </wp:positionH>
            <wp:positionV relativeFrom="paragraph">
              <wp:posOffset>8890</wp:posOffset>
            </wp:positionV>
            <wp:extent cx="1514475" cy="1514475"/>
            <wp:effectExtent l="0" t="0" r="9525" b="9525"/>
            <wp:wrapSquare wrapText="bothSides"/>
            <wp:docPr id="1" name="Picture 1" descr="A picture containing person, person, o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Small2018.jpg"/>
                    <pic:cNvPicPr/>
                  </pic:nvPicPr>
                  <pic:blipFill>
                    <a:blip r:embed="rId8">
                      <a:extLst>
                        <a:ext uri="{28A0092B-C50C-407E-A947-70E740481C1C}">
                          <a14:useLocalDpi xmlns:a14="http://schemas.microsoft.com/office/drawing/2010/main" val="0"/>
                        </a:ext>
                      </a:extLst>
                    </a:blip>
                    <a:stretch>
                      <a:fillRect/>
                    </a:stretch>
                  </pic:blipFill>
                  <pic:spPr>
                    <a:xfrm>
                      <a:off x="0" y="0"/>
                      <a:ext cx="1514582" cy="1514582"/>
                    </a:xfrm>
                    <a:prstGeom prst="rect">
                      <a:avLst/>
                    </a:prstGeom>
                  </pic:spPr>
                </pic:pic>
              </a:graphicData>
            </a:graphic>
            <wp14:sizeRelH relativeFrom="margin">
              <wp14:pctWidth>0</wp14:pctWidth>
            </wp14:sizeRelH>
            <wp14:sizeRelV relativeFrom="margin">
              <wp14:pctHeight>0</wp14:pctHeight>
            </wp14:sizeRelV>
          </wp:anchor>
        </w:drawing>
      </w:r>
      <w:r w:rsidR="008768D7">
        <w:t xml:space="preserve">Your </w:t>
      </w:r>
      <w:r w:rsidR="002E0F52">
        <w:t>Instructor</w:t>
      </w:r>
      <w:bookmarkEnd w:id="1"/>
    </w:p>
    <w:p w14:paraId="2AC0F27C" w14:textId="77777777" w:rsidR="00263657" w:rsidRDefault="00263657" w:rsidP="00263657">
      <w:pPr>
        <w:rPr>
          <w:b/>
        </w:rPr>
      </w:pPr>
      <w:r>
        <w:rPr>
          <w:b/>
        </w:rPr>
        <w:t>William A Loring</w:t>
      </w:r>
    </w:p>
    <w:p w14:paraId="47234AF3" w14:textId="77777777" w:rsidR="00263657" w:rsidRDefault="00263657" w:rsidP="00263657">
      <w:r>
        <w:rPr>
          <w:b/>
        </w:rPr>
        <w:t>Mailing Address:</w:t>
      </w:r>
      <w:r>
        <w:t xml:space="preserve"> 1601 E 27th St, Scottsbluff, NE 69361</w:t>
      </w:r>
    </w:p>
    <w:p w14:paraId="2FFF2631" w14:textId="199F6703" w:rsidR="00263657" w:rsidRDefault="00263657" w:rsidP="00263657">
      <w:r>
        <w:rPr>
          <w:b/>
        </w:rPr>
        <w:t>Scottsbluff Office:</w:t>
      </w:r>
      <w:r w:rsidR="00436AD5">
        <w:t xml:space="preserve"> Room </w:t>
      </w:r>
      <w:r w:rsidR="00653AB2">
        <w:t>B7F</w:t>
      </w:r>
      <w:r>
        <w:t xml:space="preserve"> Office Phone: 308.635.6163</w:t>
      </w:r>
    </w:p>
    <w:p w14:paraId="6A68FE70" w14:textId="0F7C3D43" w:rsidR="00263657" w:rsidRDefault="00263657" w:rsidP="00263657">
      <w:pPr>
        <w:rPr>
          <w:b/>
        </w:rPr>
      </w:pPr>
      <w:r>
        <w:rPr>
          <w:b/>
        </w:rPr>
        <w:t xml:space="preserve">E-mail: </w:t>
      </w:r>
      <w:hyperlink r:id="rId9" w:history="1">
        <w:r w:rsidRPr="00C15C93">
          <w:t>loringw@wncc.edu</w:t>
        </w:r>
      </w:hyperlink>
      <w:r>
        <w:t xml:space="preserve"> (Preferred contact method)</w:t>
      </w:r>
    </w:p>
    <w:p w14:paraId="0C8ABA78" w14:textId="6B32B56A" w:rsidR="00B96064" w:rsidRPr="00500B5C" w:rsidRDefault="00B96064" w:rsidP="00B96064">
      <w:r w:rsidRPr="00500B5C">
        <w:rPr>
          <w:b/>
        </w:rPr>
        <w:t>Scottsbluff Office Hours:</w:t>
      </w:r>
      <w:r>
        <w:t xml:space="preserve"> MW 1-2 pm,</w:t>
      </w:r>
      <w:r w:rsidR="008C37DD">
        <w:t xml:space="preserve"> </w:t>
      </w:r>
      <w:r w:rsidRPr="00500B5C">
        <w:t>TTh 1</w:t>
      </w:r>
      <w:r>
        <w:t>0</w:t>
      </w:r>
      <w:r w:rsidRPr="00500B5C">
        <w:t>-</w:t>
      </w:r>
      <w:r>
        <w:t>11</w:t>
      </w:r>
      <w:r w:rsidRPr="00500B5C">
        <w:t xml:space="preserve"> </w:t>
      </w:r>
      <w:r>
        <w:t>a</w:t>
      </w:r>
      <w:r w:rsidRPr="00500B5C">
        <w:t>m</w:t>
      </w:r>
      <w:r>
        <w:t xml:space="preserve"> </w:t>
      </w:r>
      <w:r w:rsidRPr="00500B5C">
        <w:t>or by appointment</w:t>
      </w:r>
    </w:p>
    <w:p w14:paraId="644D77E2" w14:textId="39451840" w:rsidR="00CD060A" w:rsidRDefault="00B96064" w:rsidP="00B96064">
      <w:r w:rsidRPr="00500B5C">
        <w:rPr>
          <w:b/>
        </w:rPr>
        <w:t>Online Office Hours:</w:t>
      </w:r>
      <w:r w:rsidRPr="00500B5C">
        <w:t xml:space="preserve"> By appointment</w:t>
      </w:r>
      <w:r>
        <w:t xml:space="preserve">: </w:t>
      </w:r>
      <w:hyperlink r:id="rId10" w:history="1">
        <w:r w:rsidRPr="0002410E">
          <w:rPr>
            <w:rStyle w:val="Hyperlink"/>
          </w:rPr>
          <w:t>www.calendly.com/loringw</w:t>
        </w:r>
      </w:hyperlink>
    </w:p>
    <w:p w14:paraId="7B5A89AE" w14:textId="0AFCFD6F" w:rsidR="00263657" w:rsidRDefault="00CD060A" w:rsidP="00CD060A">
      <w:r>
        <w:t xml:space="preserve"> </w:t>
      </w:r>
      <w:r w:rsidR="00263657">
        <w:t xml:space="preserve">“There are no stupid questions. Ask questions whenever something isn’t completely clear. </w:t>
      </w:r>
      <w:r w:rsidR="00263657">
        <w:br/>
        <w:t>You can’t remember what you don’t understand.”</w:t>
      </w:r>
    </w:p>
    <w:p w14:paraId="5B60E154" w14:textId="77777777" w:rsidR="00E81575" w:rsidRDefault="00263657" w:rsidP="00263657">
      <w:r>
        <w:t>Tolerate chaos, uncertainty, and vagueness. “Figuring it out” is part of learning.</w:t>
      </w:r>
    </w:p>
    <w:p w14:paraId="332C5BFA" w14:textId="77777777" w:rsidR="007B39AB" w:rsidRDefault="007B39AB" w:rsidP="007B39AB">
      <w:pPr>
        <w:pStyle w:val="Heading1"/>
      </w:pPr>
      <w:bookmarkStart w:id="2" w:name="_Toc61589304"/>
      <w:bookmarkStart w:id="3" w:name="_Toc170362635"/>
      <w:r>
        <w:t>Class Meeting Times</w:t>
      </w:r>
      <w:bookmarkEnd w:id="2"/>
      <w:bookmarkEnd w:id="3"/>
    </w:p>
    <w:p w14:paraId="47D14B94" w14:textId="77777777" w:rsidR="007B39AB" w:rsidRDefault="007B39AB" w:rsidP="001B592C">
      <w:pPr>
        <w:pStyle w:val="ListParagraph"/>
        <w:numPr>
          <w:ilvl w:val="0"/>
          <w:numId w:val="9"/>
        </w:numPr>
      </w:pPr>
      <w:r>
        <w:rPr>
          <w:b/>
          <w:bCs/>
        </w:rPr>
        <w:t>Face to Face Class Location:</w:t>
      </w:r>
      <w:r>
        <w:t xml:space="preserve"> Scottsbluff Campus, Room D1</w:t>
      </w:r>
    </w:p>
    <w:p w14:paraId="7670407D" w14:textId="77777777" w:rsidR="007B39AB" w:rsidRDefault="007B39AB" w:rsidP="001B592C">
      <w:pPr>
        <w:pStyle w:val="ListParagraph"/>
        <w:numPr>
          <w:ilvl w:val="0"/>
          <w:numId w:val="9"/>
        </w:numPr>
      </w:pPr>
      <w:r>
        <w:rPr>
          <w:b/>
          <w:bCs/>
        </w:rPr>
        <w:t>Scheduled Online Location:</w:t>
      </w:r>
      <w:r>
        <w:t xml:space="preserve"> Zoom link in Blackboard</w:t>
      </w:r>
    </w:p>
    <w:p w14:paraId="04886196" w14:textId="1B80CCA3" w:rsidR="002E0F52" w:rsidRPr="00C24644" w:rsidRDefault="00633C78" w:rsidP="001B592C">
      <w:pPr>
        <w:pStyle w:val="ListParagraph"/>
        <w:numPr>
          <w:ilvl w:val="0"/>
          <w:numId w:val="9"/>
        </w:numPr>
      </w:pPr>
      <w:r w:rsidRPr="007B39AB">
        <w:rPr>
          <w:b/>
          <w:bCs/>
        </w:rPr>
        <w:t>Time:</w:t>
      </w:r>
      <w:r>
        <w:t xml:space="preserve"> </w:t>
      </w:r>
      <w:r w:rsidR="001E1502">
        <w:t>TTh</w:t>
      </w:r>
      <w:r w:rsidR="004319D6">
        <w:t xml:space="preserve"> </w:t>
      </w:r>
      <w:r w:rsidR="00194472">
        <w:t>1</w:t>
      </w:r>
      <w:r w:rsidR="001E1502">
        <w:t>2</w:t>
      </w:r>
      <w:r w:rsidR="009E38CD">
        <w:t>:</w:t>
      </w:r>
      <w:r w:rsidR="00194472">
        <w:t>3</w:t>
      </w:r>
      <w:r w:rsidR="009E38CD">
        <w:t>0-</w:t>
      </w:r>
      <w:r w:rsidR="00194472">
        <w:t>1</w:t>
      </w:r>
      <w:r w:rsidR="002E0F52">
        <w:t>:</w:t>
      </w:r>
      <w:r w:rsidR="00194472">
        <w:t>4</w:t>
      </w:r>
      <w:r w:rsidR="009070A4">
        <w:t>5</w:t>
      </w:r>
      <w:r w:rsidR="00B85CA4">
        <w:t xml:space="preserve"> pm</w:t>
      </w:r>
    </w:p>
    <w:p w14:paraId="7F14608D" w14:textId="77777777" w:rsidR="002E0F52" w:rsidRDefault="002E0F52" w:rsidP="006F4E6D">
      <w:pPr>
        <w:pStyle w:val="Heading1"/>
      </w:pPr>
      <w:bookmarkStart w:id="4" w:name="_Toc170362636"/>
      <w:r>
        <w:t>Prerequisite</w:t>
      </w:r>
      <w:bookmarkEnd w:id="4"/>
    </w:p>
    <w:p w14:paraId="4BC8EFBE" w14:textId="77777777" w:rsidR="002E0F52" w:rsidRDefault="00A809E0" w:rsidP="006F4E6D">
      <w:r>
        <w:t>None</w:t>
      </w:r>
    </w:p>
    <w:p w14:paraId="76A222DD" w14:textId="77777777" w:rsidR="002E0F52" w:rsidRDefault="002E0F52" w:rsidP="008F2A06">
      <w:pPr>
        <w:pStyle w:val="Heading1"/>
      </w:pPr>
      <w:bookmarkStart w:id="5" w:name="_Toc170362637"/>
      <w:r>
        <w:t>Catalog Description</w:t>
      </w:r>
      <w:bookmarkEnd w:id="5"/>
    </w:p>
    <w:p w14:paraId="45206621" w14:textId="5FC51479" w:rsidR="00800C27" w:rsidRDefault="009E5CE5" w:rsidP="0063788A">
      <w:r w:rsidRPr="009E5CE5">
        <w:t>This course is an introductory study of computer programming, problem solving methods, and accepted software engineering practices using Python, an interpreted programming language. Topics include the fundamentals of Python procedural programming, object-oriented programming, and introduction of advanced features of Python. This course prepares the student for further study in Computer Science, CyberSecurity, Robotics, GIS, Science, and Engineering.</w:t>
      </w:r>
    </w:p>
    <w:p w14:paraId="06FAE4EC" w14:textId="77777777" w:rsidR="00CB0072" w:rsidRDefault="00CB0072" w:rsidP="0063788A">
      <w:r>
        <w:t>3 semester hours</w:t>
      </w:r>
    </w:p>
    <w:p w14:paraId="622CD88C" w14:textId="77777777" w:rsidR="002E0F52" w:rsidRDefault="00CF04D8" w:rsidP="0063788A">
      <w:r>
        <w:t>(3/45/0/0/0/0</w:t>
      </w:r>
      <w:r w:rsidR="002E0F52">
        <w:t>)</w:t>
      </w:r>
      <w:r w:rsidR="001803C0" w:rsidRPr="001803C0">
        <w:rPr>
          <w:vertAlign w:val="superscript"/>
        </w:rPr>
        <w:t xml:space="preserve"> </w:t>
      </w:r>
      <w:r w:rsidR="001803C0">
        <w:rPr>
          <w:vertAlign w:val="superscript"/>
        </w:rPr>
        <w:t>See Figure 1</w:t>
      </w:r>
    </w:p>
    <w:p w14:paraId="6D7C5025" w14:textId="77777777" w:rsidR="002E0F52" w:rsidRDefault="002E0F52" w:rsidP="001A636F">
      <w:pPr>
        <w:pStyle w:val="Heading1"/>
      </w:pPr>
      <w:bookmarkStart w:id="6" w:name="_Toc170362638"/>
      <w:r>
        <w:lastRenderedPageBreak/>
        <w:t>Course Objectiv</w:t>
      </w:r>
      <w:r w:rsidR="00D14515">
        <w:t>es</w:t>
      </w:r>
      <w:bookmarkEnd w:id="6"/>
    </w:p>
    <w:p w14:paraId="551B7AC0" w14:textId="77777777" w:rsidR="00D14515" w:rsidRDefault="00D14515" w:rsidP="00D14515">
      <w:r>
        <w:t>Using this course as an instructional medium, the instructor will:</w:t>
      </w:r>
    </w:p>
    <w:p w14:paraId="3F07A592" w14:textId="77777777" w:rsidR="00724D27" w:rsidRDefault="00724D27" w:rsidP="00377506">
      <w:pPr>
        <w:pStyle w:val="ListParagraph"/>
        <w:numPr>
          <w:ilvl w:val="0"/>
          <w:numId w:val="4"/>
        </w:numPr>
      </w:pPr>
      <w:r>
        <w:t>Define and explain common Python syntax, terms and concepts.</w:t>
      </w:r>
    </w:p>
    <w:p w14:paraId="2367ABBB" w14:textId="77777777" w:rsidR="00724D27" w:rsidRDefault="00724D27" w:rsidP="00377506">
      <w:pPr>
        <w:pStyle w:val="ListParagraph"/>
        <w:numPr>
          <w:ilvl w:val="0"/>
          <w:numId w:val="4"/>
        </w:numPr>
      </w:pPr>
      <w:r>
        <w:t>Explain and demonstrate how to design, develop and execute Python programs.</w:t>
      </w:r>
    </w:p>
    <w:p w14:paraId="5B33E8AB" w14:textId="77777777" w:rsidR="00724D27" w:rsidRDefault="00724D27" w:rsidP="00377506">
      <w:pPr>
        <w:pStyle w:val="ListParagraph"/>
        <w:numPr>
          <w:ilvl w:val="0"/>
          <w:numId w:val="4"/>
        </w:numPr>
      </w:pPr>
      <w:r>
        <w:t>Demonstrate and model how to solve programming problems based on case studies.</w:t>
      </w:r>
    </w:p>
    <w:p w14:paraId="18CC706B" w14:textId="7171C9C0" w:rsidR="00D14515" w:rsidRDefault="00724D27" w:rsidP="00377506">
      <w:pPr>
        <w:pStyle w:val="ListParagraph"/>
        <w:numPr>
          <w:ilvl w:val="0"/>
          <w:numId w:val="4"/>
        </w:numPr>
      </w:pPr>
      <w:r>
        <w:t>Model self-directed and lifelong learning.</w:t>
      </w:r>
    </w:p>
    <w:p w14:paraId="321EC78E" w14:textId="77777777" w:rsidR="00D14515" w:rsidRDefault="004B1C83" w:rsidP="004B1C83">
      <w:pPr>
        <w:pStyle w:val="Heading1"/>
      </w:pPr>
      <w:bookmarkStart w:id="7" w:name="_Toc170362639"/>
      <w:r>
        <w:t>Student Learning Outcomes</w:t>
      </w:r>
      <w:bookmarkEnd w:id="7"/>
    </w:p>
    <w:p w14:paraId="61DA53D9" w14:textId="77777777" w:rsidR="00D14515" w:rsidRDefault="00D14515" w:rsidP="004B1C83">
      <w:r>
        <w:t>Upon completion of this course, the student will be able to:</w:t>
      </w:r>
    </w:p>
    <w:p w14:paraId="66ACE5C0" w14:textId="77777777" w:rsidR="00A9594F" w:rsidRDefault="00A9594F" w:rsidP="00377506">
      <w:pPr>
        <w:pStyle w:val="ListParagraph"/>
        <w:numPr>
          <w:ilvl w:val="0"/>
          <w:numId w:val="5"/>
        </w:numPr>
      </w:pPr>
      <w:r>
        <w:t>Recognize and define common Python syntax, terms, and concepts. [GE 1, 2; INFO 3]</w:t>
      </w:r>
    </w:p>
    <w:p w14:paraId="11F6DC48" w14:textId="77777777" w:rsidR="00A9594F" w:rsidRDefault="00A9594F" w:rsidP="00377506">
      <w:pPr>
        <w:pStyle w:val="ListParagraph"/>
        <w:numPr>
          <w:ilvl w:val="0"/>
          <w:numId w:val="5"/>
        </w:numPr>
      </w:pPr>
      <w:r>
        <w:t>Create and compile example Python programs. [GE 2; INFO 3]</w:t>
      </w:r>
    </w:p>
    <w:p w14:paraId="466D6E5A" w14:textId="77777777" w:rsidR="00A9594F" w:rsidRDefault="00A9594F" w:rsidP="00377506">
      <w:pPr>
        <w:pStyle w:val="ListParagraph"/>
        <w:numPr>
          <w:ilvl w:val="0"/>
          <w:numId w:val="5"/>
        </w:numPr>
      </w:pPr>
      <w:r>
        <w:t>Demonstrate the concepts of object-oriented programming, problem solving, and debugging by creating functional Python applications based on case studies. [GE 2; INFO 3]</w:t>
      </w:r>
    </w:p>
    <w:p w14:paraId="7842A899" w14:textId="6F2F5560" w:rsidR="00D14515" w:rsidRDefault="00A9594F" w:rsidP="00377506">
      <w:pPr>
        <w:pStyle w:val="ListParagraph"/>
        <w:numPr>
          <w:ilvl w:val="0"/>
          <w:numId w:val="5"/>
        </w:numPr>
      </w:pPr>
      <w:r>
        <w:t>Self-direct their learning while gaining an ongoing interest in learning more about programming. [GE 5; INFO 3]</w:t>
      </w:r>
    </w:p>
    <w:p w14:paraId="304AFC3B" w14:textId="79D01502" w:rsidR="002E0F52" w:rsidRDefault="005E3FE4" w:rsidP="00F665D1">
      <w:pPr>
        <w:pStyle w:val="Heading1"/>
      </w:pPr>
      <w:bookmarkStart w:id="8" w:name="_Toc170362640"/>
      <w:r>
        <w:t>Instructional Materials</w:t>
      </w:r>
      <w:bookmarkEnd w:id="8"/>
    </w:p>
    <w:p w14:paraId="58D54D44" w14:textId="38297376" w:rsidR="001137AB" w:rsidRDefault="00454EF4" w:rsidP="003E26F3">
      <w:r>
        <w:t>All instructional materials, readings, and tutorials</w:t>
      </w:r>
      <w:r w:rsidR="001C0790">
        <w:t xml:space="preserve"> are in the Blackboard course.</w:t>
      </w:r>
      <w:r w:rsidR="00F97F49">
        <w:t xml:space="preserve"> There is not a book required for this class.</w:t>
      </w:r>
    </w:p>
    <w:p w14:paraId="41533F2B" w14:textId="09AF83AC" w:rsidR="00272BCC" w:rsidRDefault="00272BCC" w:rsidP="003E26F3">
      <w:r>
        <w:t xml:space="preserve">OER (Open Educational Resources) </w:t>
      </w:r>
      <w:r w:rsidRPr="00272BCC">
        <w:t>are freely accessible, openly licensed text, media, and other digital assets that are useful for teaching, learning, and assessing as well as for research purposes.</w:t>
      </w:r>
      <w:r w:rsidR="00F97F49">
        <w:t xml:space="preserve"> This is a concept that allows for open source sharing of educational materials for no cost.</w:t>
      </w:r>
    </w:p>
    <w:p w14:paraId="5F78E0C6" w14:textId="19D952AC" w:rsidR="006F36DD" w:rsidRDefault="006F36DD" w:rsidP="006F36DD">
      <w:r>
        <w:t>There is a wealth of free educational material available for Python.</w:t>
      </w:r>
    </w:p>
    <w:p w14:paraId="16A35ECD" w14:textId="28936D6D" w:rsidR="00D472EE" w:rsidRDefault="00D472EE" w:rsidP="007657F7">
      <w:r>
        <w:t xml:space="preserve">Some of the materials used in this course are adapted from OER (Open Educational Resources) resources. </w:t>
      </w:r>
      <w:r w:rsidR="00C96164">
        <w:t xml:space="preserve"> </w:t>
      </w:r>
      <w:r>
        <w:t>The OER</w:t>
      </w:r>
      <w:r w:rsidR="001C0790">
        <w:t xml:space="preserve"> materials</w:t>
      </w:r>
      <w:r w:rsidR="007657F7">
        <w:t xml:space="preserve"> </w:t>
      </w:r>
      <w:r w:rsidR="00FE32AB">
        <w:t xml:space="preserve">used in this course </w:t>
      </w:r>
      <w:r>
        <w:t>are</w:t>
      </w:r>
      <w:r w:rsidR="007657F7">
        <w:t xml:space="preserve"> adapted under Creative Commons license</w:t>
      </w:r>
      <w:r w:rsidR="00C632A1">
        <w:t xml:space="preserve"> </w:t>
      </w:r>
      <w:hyperlink r:id="rId11" w:history="1">
        <w:r w:rsidR="0066394A" w:rsidRPr="00137308">
          <w:rPr>
            <w:rStyle w:val="Hyperlink"/>
          </w:rPr>
          <w:t>https://creativecommons.org/licenses/by-nc-sa/3.0/us</w:t>
        </w:r>
      </w:hyperlink>
      <w:r>
        <w:rPr>
          <w:rStyle w:val="Hyperlink"/>
        </w:rPr>
        <w:t>.</w:t>
      </w:r>
      <w:r w:rsidR="0066394A">
        <w:t xml:space="preserve"> </w:t>
      </w:r>
    </w:p>
    <w:p w14:paraId="3EC2DC8C" w14:textId="3459A21E" w:rsidR="007657F7" w:rsidRPr="007657F7" w:rsidRDefault="00D472EE" w:rsidP="007657F7">
      <w:r>
        <w:lastRenderedPageBreak/>
        <w:t>The follow</w:t>
      </w:r>
      <w:r w:rsidR="00592A18">
        <w:t>ing</w:t>
      </w:r>
      <w:r>
        <w:t xml:space="preserve"> books were major sources</w:t>
      </w:r>
      <w:r w:rsidR="005D5F3B">
        <w:t xml:space="preserve"> for this class</w:t>
      </w:r>
      <w:r>
        <w:t xml:space="preserve">. </w:t>
      </w:r>
      <w:r w:rsidR="0010281C">
        <w:t xml:space="preserve">You are not required to read these </w:t>
      </w:r>
      <w:r w:rsidR="00D23574">
        <w:t>books;</w:t>
      </w:r>
      <w:r w:rsidR="0010281C">
        <w:t xml:space="preserve"> the links </w:t>
      </w:r>
      <w:r>
        <w:t>to</w:t>
      </w:r>
      <w:r w:rsidR="00D23574">
        <w:t xml:space="preserve"> the books are </w:t>
      </w:r>
      <w:r w:rsidR="0010281C">
        <w:t>provided as a resource</w:t>
      </w:r>
      <w:r w:rsidR="00DB43B4">
        <w:t xml:space="preserve"> if you wish to read further</w:t>
      </w:r>
      <w:r w:rsidR="0010281C">
        <w:t>.</w:t>
      </w:r>
    </w:p>
    <w:p w14:paraId="40369D0B" w14:textId="4DDA5A28" w:rsidR="00337B8B" w:rsidRDefault="00996F1F" w:rsidP="00377506">
      <w:pPr>
        <w:pStyle w:val="ListParagraph"/>
        <w:numPr>
          <w:ilvl w:val="0"/>
          <w:numId w:val="6"/>
        </w:numPr>
      </w:pPr>
      <w:hyperlink r:id="rId12" w:history="1">
        <w:r w:rsidR="00337B8B" w:rsidRPr="000138ED">
          <w:rPr>
            <w:rStyle w:val="Hyperlink"/>
          </w:rPr>
          <w:t>The Coder’s Apprentice</w:t>
        </w:r>
      </w:hyperlink>
      <w:r w:rsidR="00337B8B">
        <w:t>, Creative Commons, Pieter Spronck</w:t>
      </w:r>
    </w:p>
    <w:p w14:paraId="62ED3BB3" w14:textId="367C007B" w:rsidR="004B6368" w:rsidRDefault="00996F1F" w:rsidP="00377506">
      <w:pPr>
        <w:pStyle w:val="ListParagraph"/>
        <w:numPr>
          <w:ilvl w:val="0"/>
          <w:numId w:val="6"/>
        </w:numPr>
      </w:pPr>
      <w:hyperlink r:id="rId13" w:history="1">
        <w:r w:rsidR="00F23416" w:rsidRPr="00F91BDC">
          <w:rPr>
            <w:rStyle w:val="Hyperlink"/>
          </w:rPr>
          <w:t>Python for Every</w:t>
        </w:r>
        <w:r w:rsidR="00A35B40" w:rsidRPr="00F91BDC">
          <w:rPr>
            <w:rStyle w:val="Hyperlink"/>
          </w:rPr>
          <w:t>body</w:t>
        </w:r>
      </w:hyperlink>
      <w:r w:rsidR="00B36E4A">
        <w:t>,</w:t>
      </w:r>
      <w:r w:rsidR="00F23416">
        <w:t xml:space="preserve"> Creative Commons</w:t>
      </w:r>
      <w:r w:rsidR="00B36E4A">
        <w:t>,</w:t>
      </w:r>
      <w:r w:rsidR="00F23416">
        <w:t xml:space="preserve"> Dr Charles Severance</w:t>
      </w:r>
    </w:p>
    <w:p w14:paraId="57DAB609" w14:textId="6ACCADE8" w:rsidR="00901E60" w:rsidRDefault="00996F1F" w:rsidP="00377506">
      <w:pPr>
        <w:pStyle w:val="ListParagraph"/>
        <w:numPr>
          <w:ilvl w:val="0"/>
          <w:numId w:val="6"/>
        </w:numPr>
      </w:pPr>
      <w:hyperlink r:id="rId14" w:history="1">
        <w:r w:rsidR="00901E60" w:rsidRPr="00726958">
          <w:rPr>
            <w:rStyle w:val="Hyperlink"/>
          </w:rPr>
          <w:t>A Practical Introduction to Python Programming</w:t>
        </w:r>
      </w:hyperlink>
      <w:r w:rsidR="00B36E4A">
        <w:t>,</w:t>
      </w:r>
      <w:r w:rsidR="00901E60">
        <w:t xml:space="preserve"> Creative Commons</w:t>
      </w:r>
      <w:r w:rsidR="00B36E4A">
        <w:t>,</w:t>
      </w:r>
      <w:r w:rsidR="00901E60">
        <w:t xml:space="preserve"> Brian Heinold</w:t>
      </w:r>
    </w:p>
    <w:p w14:paraId="40E741AA" w14:textId="1763E4D2" w:rsidR="00D30705" w:rsidRDefault="00996F1F" w:rsidP="00377506">
      <w:pPr>
        <w:pStyle w:val="ListParagraph"/>
        <w:numPr>
          <w:ilvl w:val="0"/>
          <w:numId w:val="6"/>
        </w:numPr>
      </w:pPr>
      <w:hyperlink r:id="rId15" w:history="1">
        <w:r w:rsidR="0015673A" w:rsidRPr="0015673A">
          <w:rPr>
            <w:rStyle w:val="Hyperlink"/>
          </w:rPr>
          <w:t>ISTE 1359 Introduction to Scripting Languages: Python</w:t>
        </w:r>
      </w:hyperlink>
      <w:r w:rsidR="0015673A">
        <w:t>, Creative Commons, Richard Baldwin</w:t>
      </w:r>
    </w:p>
    <w:p w14:paraId="0862D997" w14:textId="10A15889" w:rsidR="002E0F52" w:rsidRDefault="002E0F52" w:rsidP="003972E9">
      <w:pPr>
        <w:pStyle w:val="Heading1"/>
      </w:pPr>
      <w:bookmarkStart w:id="9" w:name="_Toc170362641"/>
      <w:r>
        <w:t xml:space="preserve">Course </w:t>
      </w:r>
      <w:r w:rsidR="008301FB">
        <w:t>Schedule</w:t>
      </w:r>
      <w:bookmarkEnd w:id="9"/>
    </w:p>
    <w:p w14:paraId="53422BE1" w14:textId="75394F80" w:rsidR="002E0F52" w:rsidRPr="00071690" w:rsidRDefault="002E0F52" w:rsidP="003972E9">
      <w:r w:rsidRPr="00071690">
        <w:t xml:space="preserve">Course </w:t>
      </w:r>
      <w:r>
        <w:t>c</w:t>
      </w:r>
      <w:r w:rsidRPr="00071690">
        <w:t xml:space="preserve">ontent </w:t>
      </w:r>
      <w:r w:rsidR="00D36C63">
        <w:t xml:space="preserve">and schedule may </w:t>
      </w:r>
      <w:r w:rsidR="00382ECB">
        <w:t>change</w:t>
      </w:r>
      <w:r w:rsidRPr="00071690">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1E0" w:firstRow="1" w:lastRow="1" w:firstColumn="1" w:lastColumn="1" w:noHBand="0" w:noVBand="0"/>
      </w:tblPr>
      <w:tblGrid>
        <w:gridCol w:w="1036"/>
        <w:gridCol w:w="3832"/>
        <w:gridCol w:w="4482"/>
      </w:tblGrid>
      <w:tr w:rsidR="00C340C4" w:rsidRPr="00CA3078" w14:paraId="52518784" w14:textId="77777777" w:rsidTr="00DD7CCA">
        <w:tc>
          <w:tcPr>
            <w:tcW w:w="1036" w:type="dxa"/>
            <w:vAlign w:val="center"/>
          </w:tcPr>
          <w:p w14:paraId="2C9A2F28" w14:textId="77777777" w:rsidR="00C340C4" w:rsidRPr="00D05CBD" w:rsidRDefault="00C340C4" w:rsidP="00CC794A">
            <w:pPr>
              <w:spacing w:before="0" w:after="0"/>
              <w:jc w:val="center"/>
              <w:rPr>
                <w:b/>
                <w:color w:val="000000"/>
              </w:rPr>
            </w:pPr>
            <w:r w:rsidRPr="00D05CBD">
              <w:rPr>
                <w:b/>
                <w:color w:val="000000"/>
              </w:rPr>
              <w:t>Week</w:t>
            </w:r>
          </w:p>
        </w:tc>
        <w:tc>
          <w:tcPr>
            <w:tcW w:w="3832" w:type="dxa"/>
            <w:tcMar>
              <w:top w:w="115" w:type="dxa"/>
              <w:left w:w="115" w:type="dxa"/>
              <w:bottom w:w="115" w:type="dxa"/>
              <w:right w:w="115" w:type="dxa"/>
            </w:tcMar>
            <w:vAlign w:val="center"/>
          </w:tcPr>
          <w:p w14:paraId="320FD1E5" w14:textId="77777777" w:rsidR="00C340C4" w:rsidRPr="00D05CBD" w:rsidRDefault="00C340C4" w:rsidP="00CC794A">
            <w:pPr>
              <w:spacing w:before="0" w:after="0" w:line="240" w:lineRule="auto"/>
              <w:jc w:val="center"/>
              <w:rPr>
                <w:b/>
                <w:color w:val="000000"/>
              </w:rPr>
            </w:pPr>
            <w:r w:rsidRPr="00D05CBD">
              <w:rPr>
                <w:b/>
                <w:color w:val="000000"/>
              </w:rPr>
              <w:t>Learning Activities</w:t>
            </w:r>
          </w:p>
        </w:tc>
        <w:tc>
          <w:tcPr>
            <w:tcW w:w="4482" w:type="dxa"/>
          </w:tcPr>
          <w:p w14:paraId="23F41928" w14:textId="77777777" w:rsidR="00C340C4" w:rsidRPr="00D05CBD" w:rsidRDefault="00C340C4" w:rsidP="00CC794A">
            <w:pPr>
              <w:spacing w:before="0" w:after="0" w:line="240" w:lineRule="auto"/>
              <w:jc w:val="center"/>
              <w:rPr>
                <w:b/>
                <w:color w:val="000000"/>
              </w:rPr>
            </w:pPr>
            <w:r w:rsidRPr="00D05CBD">
              <w:rPr>
                <w:b/>
                <w:color w:val="000000"/>
              </w:rPr>
              <w:t>Assignments</w:t>
            </w:r>
          </w:p>
        </w:tc>
      </w:tr>
      <w:tr w:rsidR="00F70D17" w:rsidRPr="00CA3078" w14:paraId="393DE381" w14:textId="77777777" w:rsidTr="00DD7CCA">
        <w:trPr>
          <w:cantSplit/>
        </w:trPr>
        <w:tc>
          <w:tcPr>
            <w:tcW w:w="1036" w:type="dxa"/>
          </w:tcPr>
          <w:p w14:paraId="4D7F4AD8" w14:textId="77777777" w:rsidR="00F70D17" w:rsidRDefault="00F70D17" w:rsidP="00F70D17">
            <w:pPr>
              <w:pStyle w:val="TableText"/>
            </w:pPr>
            <w:r>
              <w:t>Week 1</w:t>
            </w:r>
          </w:p>
          <w:p w14:paraId="58B3C3C3" w14:textId="27671DE8" w:rsidR="00F70D17" w:rsidRPr="00E24429" w:rsidRDefault="00F70D17" w:rsidP="00F70D17">
            <w:pPr>
              <w:pStyle w:val="TableText"/>
            </w:pPr>
            <w:r>
              <w:t>01/15 - 01/21</w:t>
            </w:r>
          </w:p>
        </w:tc>
        <w:tc>
          <w:tcPr>
            <w:tcW w:w="3832" w:type="dxa"/>
            <w:tcMar>
              <w:top w:w="115" w:type="dxa"/>
              <w:left w:w="115" w:type="dxa"/>
              <w:bottom w:w="115" w:type="dxa"/>
              <w:right w:w="115" w:type="dxa"/>
            </w:tcMar>
          </w:tcPr>
          <w:p w14:paraId="0687CED4" w14:textId="77777777" w:rsidR="00F70D17" w:rsidRDefault="00F70D17" w:rsidP="00F70D17">
            <w:r>
              <w:t>Introduction Discussion</w:t>
            </w:r>
          </w:p>
          <w:p w14:paraId="23165E61" w14:textId="77777777" w:rsidR="00F70D17" w:rsidRDefault="00F70D17" w:rsidP="00F70D17">
            <w:r>
              <w:t>Introduction to Course</w:t>
            </w:r>
          </w:p>
          <w:p w14:paraId="329CE4A0" w14:textId="40FDC3BA" w:rsidR="00F70D17" w:rsidRDefault="00F70D17" w:rsidP="00F70D17">
            <w:r>
              <w:t>Chapter 1: Introduction to Programming</w:t>
            </w:r>
          </w:p>
          <w:p w14:paraId="73AE5AA3" w14:textId="53A67AA2" w:rsidR="00F70D17" w:rsidRDefault="00F70D17" w:rsidP="00F70D17">
            <w:r>
              <w:t>Chapter 2: Getting Started with Python</w:t>
            </w:r>
          </w:p>
          <w:p w14:paraId="1198E166" w14:textId="4EDD314D" w:rsidR="00F70D17" w:rsidRPr="00B25CB4" w:rsidRDefault="00F70D17" w:rsidP="00F70D17">
            <w:r>
              <w:t xml:space="preserve">TTh </w:t>
            </w:r>
            <w:r w:rsidR="00674A52">
              <w:t>12:30</w:t>
            </w:r>
            <w:r>
              <w:t>-</w:t>
            </w:r>
            <w:r w:rsidR="00674A52">
              <w:t>1</w:t>
            </w:r>
            <w:r>
              <w:t>:</w:t>
            </w:r>
            <w:r w:rsidR="00674A52">
              <w:t>4</w:t>
            </w:r>
            <w:r>
              <w:t>5 pm:</w:t>
            </w:r>
          </w:p>
          <w:p w14:paraId="5607468C" w14:textId="4199AC88" w:rsidR="00F70D17" w:rsidRDefault="00F70D17" w:rsidP="00F70D17">
            <w:r>
              <w:t>Face to Face or Live Stream</w:t>
            </w:r>
          </w:p>
          <w:p w14:paraId="1ACBCBB7" w14:textId="2484B177" w:rsidR="00F70D17" w:rsidRPr="00B25CB4" w:rsidRDefault="00F70D17" w:rsidP="00F70D17"/>
        </w:tc>
        <w:tc>
          <w:tcPr>
            <w:tcW w:w="4482" w:type="dxa"/>
          </w:tcPr>
          <w:p w14:paraId="06FA8FD3" w14:textId="5875AE5E" w:rsidR="00F70D17" w:rsidRDefault="00F70D17" w:rsidP="00F70D17">
            <w:r>
              <w:t>Getting Started Activities</w:t>
            </w:r>
          </w:p>
          <w:p w14:paraId="556C334B" w14:textId="6EF5286C" w:rsidR="00F70D17" w:rsidRDefault="00F70D17" w:rsidP="00F70D17">
            <w:r>
              <w:t>Professional Communication</w:t>
            </w:r>
          </w:p>
          <w:p w14:paraId="32F8B371" w14:textId="77777777" w:rsidR="00F70D17" w:rsidRDefault="00F70D17" w:rsidP="00F70D17">
            <w:r>
              <w:t>Getting Started Quiz</w:t>
            </w:r>
          </w:p>
          <w:p w14:paraId="1CC711D8" w14:textId="2B80648E" w:rsidR="00F70D17" w:rsidRDefault="00F70D17" w:rsidP="00F70D17">
            <w:r>
              <w:t>Install Python</w:t>
            </w:r>
          </w:p>
          <w:p w14:paraId="1D34D906" w14:textId="1083A438" w:rsidR="00F70D17" w:rsidRDefault="00F70D17" w:rsidP="00F70D17">
            <w:r>
              <w:t>Chapter 2 Getting Started with Python Tutorials</w:t>
            </w:r>
          </w:p>
          <w:p w14:paraId="2339B0AB" w14:textId="6ADCA7CC" w:rsidR="00596541" w:rsidRDefault="00F70D17" w:rsidP="00F70D17">
            <w:r>
              <w:t>Chapter 2 Math</w:t>
            </w:r>
          </w:p>
        </w:tc>
      </w:tr>
      <w:tr w:rsidR="00F70D17" w:rsidRPr="00CA3078" w14:paraId="3D269730" w14:textId="77777777" w:rsidTr="00DD7CCA">
        <w:tc>
          <w:tcPr>
            <w:tcW w:w="1036" w:type="dxa"/>
          </w:tcPr>
          <w:p w14:paraId="3D5962A7" w14:textId="77777777" w:rsidR="00F70D17" w:rsidRDefault="00F70D17" w:rsidP="00F70D17">
            <w:pPr>
              <w:pStyle w:val="TableText"/>
            </w:pPr>
            <w:r>
              <w:t>Week 2</w:t>
            </w:r>
          </w:p>
          <w:p w14:paraId="164D8F3A" w14:textId="292A80E1" w:rsidR="00F70D17" w:rsidRPr="00491E3A" w:rsidRDefault="00F70D17" w:rsidP="00F70D17">
            <w:pPr>
              <w:pStyle w:val="TableText"/>
            </w:pPr>
            <w:r>
              <w:t>01/22 - 01/28</w:t>
            </w:r>
          </w:p>
        </w:tc>
        <w:tc>
          <w:tcPr>
            <w:tcW w:w="3832" w:type="dxa"/>
            <w:tcMar>
              <w:top w:w="115" w:type="dxa"/>
              <w:left w:w="115" w:type="dxa"/>
              <w:bottom w:w="115" w:type="dxa"/>
              <w:right w:w="115" w:type="dxa"/>
            </w:tcMar>
          </w:tcPr>
          <w:p w14:paraId="1F8C8938" w14:textId="628CF290" w:rsidR="00F70D17" w:rsidRDefault="00F70D17" w:rsidP="00F70D17">
            <w:r>
              <w:t>Chapter 2: Getting Started with Python</w:t>
            </w:r>
          </w:p>
          <w:p w14:paraId="279C534D" w14:textId="235D70F8" w:rsidR="00F70D17" w:rsidRDefault="00F70D17" w:rsidP="00F70D17">
            <w:r>
              <w:t>Chapter 3: Decisions</w:t>
            </w:r>
          </w:p>
          <w:p w14:paraId="15141B4A" w14:textId="6D515D74" w:rsidR="00F70D17" w:rsidRPr="00E3636F" w:rsidRDefault="00F70D17" w:rsidP="00F70D17">
            <w:r>
              <w:t xml:space="preserve">TTh </w:t>
            </w:r>
            <w:r w:rsidR="00674A52">
              <w:t>12:30-1:45</w:t>
            </w:r>
            <w:r>
              <w:t xml:space="preserve"> pm:</w:t>
            </w:r>
            <w:r>
              <w:br/>
              <w:t>Face to Face or Live Stream</w:t>
            </w:r>
          </w:p>
        </w:tc>
        <w:tc>
          <w:tcPr>
            <w:tcW w:w="4482" w:type="dxa"/>
          </w:tcPr>
          <w:p w14:paraId="214C6D01" w14:textId="53A12F96" w:rsidR="00AD7330" w:rsidRDefault="00AD7330" w:rsidP="00F70D17">
            <w:r>
              <w:t>Chapter 3 Decisions Tutorials (Thu)</w:t>
            </w:r>
          </w:p>
          <w:p w14:paraId="7DB120B0" w14:textId="139DA194" w:rsidR="00F70D17" w:rsidRDefault="00F70D17" w:rsidP="00F70D17">
            <w:r>
              <w:t>Chapter 2 MPG</w:t>
            </w:r>
          </w:p>
          <w:p w14:paraId="721D2FAA" w14:textId="77777777" w:rsidR="00F70D17" w:rsidRDefault="00F70D17" w:rsidP="00F70D17">
            <w:r>
              <w:t>Chapter 2 Leave a Tip</w:t>
            </w:r>
          </w:p>
          <w:p w14:paraId="6E3B678C" w14:textId="6501885E" w:rsidR="00F70D17" w:rsidRDefault="00F70D17" w:rsidP="00F70D17">
            <w:r>
              <w:t xml:space="preserve">Chapter 3 </w:t>
            </w:r>
            <w:r w:rsidR="00082D53">
              <w:t>The Dating Dilemma</w:t>
            </w:r>
            <w:r w:rsidR="00FC548F">
              <w:t xml:space="preserve"> </w:t>
            </w:r>
            <w:r w:rsidR="00082D53">
              <w:t>App</w:t>
            </w:r>
          </w:p>
          <w:p w14:paraId="32F605E0" w14:textId="77777777" w:rsidR="00F70D17" w:rsidRDefault="00F70D17" w:rsidP="00F70D17">
            <w:r>
              <w:t>Chapter 2 Quiz</w:t>
            </w:r>
          </w:p>
          <w:p w14:paraId="20937EF2" w14:textId="39A3BFC4" w:rsidR="00196F30" w:rsidRDefault="00196F30" w:rsidP="00F70D17">
            <w:r>
              <w:t>Sololearn Python Tutor</w:t>
            </w:r>
          </w:p>
        </w:tc>
      </w:tr>
      <w:tr w:rsidR="00F70D17" w:rsidRPr="00CA3078" w14:paraId="3B90A6AB" w14:textId="77777777" w:rsidTr="00DD7CCA">
        <w:tc>
          <w:tcPr>
            <w:tcW w:w="1036" w:type="dxa"/>
          </w:tcPr>
          <w:p w14:paraId="12FFDFA7" w14:textId="77777777" w:rsidR="00F70D17" w:rsidRDefault="00F70D17" w:rsidP="00F70D17">
            <w:pPr>
              <w:pStyle w:val="TableText"/>
            </w:pPr>
            <w:r>
              <w:lastRenderedPageBreak/>
              <w:t>Week 3</w:t>
            </w:r>
          </w:p>
          <w:p w14:paraId="0C82D57F" w14:textId="7D33D15F" w:rsidR="00F70D17" w:rsidRPr="004D665B" w:rsidRDefault="00F70D17" w:rsidP="00F70D17">
            <w:pPr>
              <w:pStyle w:val="TableText"/>
            </w:pPr>
            <w:r>
              <w:t>01/29 - 02/04</w:t>
            </w:r>
          </w:p>
        </w:tc>
        <w:tc>
          <w:tcPr>
            <w:tcW w:w="3832" w:type="dxa"/>
            <w:tcMar>
              <w:top w:w="115" w:type="dxa"/>
              <w:left w:w="115" w:type="dxa"/>
              <w:bottom w:w="115" w:type="dxa"/>
              <w:right w:w="115" w:type="dxa"/>
            </w:tcMar>
          </w:tcPr>
          <w:p w14:paraId="7756864E" w14:textId="5F7F6C3A" w:rsidR="00F70D17" w:rsidRDefault="00F70D17" w:rsidP="00F70D17">
            <w:r>
              <w:t>Chapter 3: Decisions</w:t>
            </w:r>
          </w:p>
          <w:p w14:paraId="16620592" w14:textId="3DD967B8" w:rsidR="00F70D17" w:rsidRDefault="00F70D17" w:rsidP="00F70D17">
            <w:r>
              <w:t xml:space="preserve">TTh </w:t>
            </w:r>
            <w:r w:rsidR="00674A52">
              <w:t>12:30-1:45</w:t>
            </w:r>
            <w:r>
              <w:t xml:space="preserve"> pm:</w:t>
            </w:r>
            <w:r>
              <w:br/>
              <w:t>Face to Face or Live Stream</w:t>
            </w:r>
          </w:p>
          <w:p w14:paraId="497C6D02" w14:textId="6DE058EF" w:rsidR="00F70D17" w:rsidRDefault="00F70D17" w:rsidP="00F70D17">
            <w:r>
              <w:t>Exit Ticket Tutorial</w:t>
            </w:r>
          </w:p>
        </w:tc>
        <w:tc>
          <w:tcPr>
            <w:tcW w:w="4482" w:type="dxa"/>
          </w:tcPr>
          <w:p w14:paraId="3776D48A" w14:textId="26D1B225" w:rsidR="00C2749A" w:rsidRDefault="00C2749A" w:rsidP="00C2749A">
            <w:r>
              <w:t>Chapter 3 Purchase Price</w:t>
            </w:r>
            <w:r w:rsidR="00AD7330">
              <w:t xml:space="preserve"> (Thu)</w:t>
            </w:r>
          </w:p>
          <w:p w14:paraId="76C800BA" w14:textId="7616F5CF" w:rsidR="00C2749A" w:rsidRDefault="00C2749A" w:rsidP="00F70D17">
            <w:r>
              <w:t>Chapter 3 Temperature Converter</w:t>
            </w:r>
          </w:p>
          <w:p w14:paraId="6C2E4E32" w14:textId="77B1B05E" w:rsidR="00F70D17" w:rsidRDefault="00F70D17" w:rsidP="00F70D17">
            <w:r>
              <w:t>Chapter 3 Payroll Advice with Overtime</w:t>
            </w:r>
          </w:p>
          <w:p w14:paraId="6A778FD7" w14:textId="12C51E7D" w:rsidR="00F70D17" w:rsidRDefault="00F70D17" w:rsidP="00F70D17">
            <w:r>
              <w:t>Chapter 3 Quiz</w:t>
            </w:r>
          </w:p>
        </w:tc>
      </w:tr>
      <w:tr w:rsidR="00F70D17" w:rsidRPr="00CA3078" w14:paraId="1D5EC853" w14:textId="77777777" w:rsidTr="00DD7CCA">
        <w:tc>
          <w:tcPr>
            <w:tcW w:w="1036" w:type="dxa"/>
          </w:tcPr>
          <w:p w14:paraId="7BF70E66" w14:textId="77777777" w:rsidR="00F70D17" w:rsidRDefault="00F70D17" w:rsidP="00F70D17">
            <w:pPr>
              <w:pStyle w:val="TableText"/>
            </w:pPr>
            <w:r>
              <w:t>Week 4</w:t>
            </w:r>
          </w:p>
          <w:p w14:paraId="3756C75D" w14:textId="4FF06C12" w:rsidR="00F70D17" w:rsidRPr="00E24429" w:rsidRDefault="00F70D17" w:rsidP="00F70D17">
            <w:pPr>
              <w:pStyle w:val="TableText"/>
            </w:pPr>
            <w:r>
              <w:t>02/05 - 02/11</w:t>
            </w:r>
          </w:p>
        </w:tc>
        <w:tc>
          <w:tcPr>
            <w:tcW w:w="3832" w:type="dxa"/>
            <w:tcMar>
              <w:top w:w="115" w:type="dxa"/>
              <w:left w:w="115" w:type="dxa"/>
              <w:bottom w:w="115" w:type="dxa"/>
              <w:right w:w="115" w:type="dxa"/>
            </w:tcMar>
          </w:tcPr>
          <w:p w14:paraId="2CA0FCAD" w14:textId="6E70B922" w:rsidR="00F70D17" w:rsidRDefault="00F70D17" w:rsidP="00F70D17">
            <w:r>
              <w:t>Chapter 4: Loops</w:t>
            </w:r>
          </w:p>
          <w:p w14:paraId="7476D1C8" w14:textId="60CC5B11" w:rsidR="00F70D17" w:rsidRDefault="00F70D17" w:rsidP="00F70D17">
            <w:r>
              <w:t xml:space="preserve">TTh </w:t>
            </w:r>
            <w:r w:rsidR="00674A52">
              <w:t>12:30-1:45</w:t>
            </w:r>
            <w:r>
              <w:t xml:space="preserve"> pm:</w:t>
            </w:r>
            <w:r>
              <w:br/>
              <w:t>Face to Face or Live Stream</w:t>
            </w:r>
          </w:p>
        </w:tc>
        <w:tc>
          <w:tcPr>
            <w:tcW w:w="4482" w:type="dxa"/>
          </w:tcPr>
          <w:p w14:paraId="10CD32F8" w14:textId="05382993" w:rsidR="00F70D17" w:rsidRDefault="00F70D17" w:rsidP="00F70D17">
            <w:r>
              <w:t>Chapter 4 Loops Tutorials</w:t>
            </w:r>
            <w:r w:rsidR="00E257E0">
              <w:t xml:space="preserve"> (Thu)</w:t>
            </w:r>
          </w:p>
          <w:p w14:paraId="2B291030" w14:textId="23FF5133" w:rsidR="00F70D17" w:rsidRDefault="00F70D17" w:rsidP="00F70D17">
            <w:r>
              <w:t>Chapter 4 Paul</w:t>
            </w:r>
            <w:r w:rsidR="00C42D56">
              <w:t xml:space="preserve"> the Pirate Purchasing Manager</w:t>
            </w:r>
          </w:p>
          <w:p w14:paraId="29CFB180" w14:textId="77777777" w:rsidR="00F70D17" w:rsidRDefault="00F70D17" w:rsidP="00F70D17">
            <w:r>
              <w:t>Chapter 4 Irene the Insect Collector</w:t>
            </w:r>
          </w:p>
          <w:p w14:paraId="187DEC01" w14:textId="597EC898" w:rsidR="00C42D56" w:rsidRDefault="00C42D56" w:rsidP="00F70D17">
            <w:r>
              <w:t>Python One Cool Cat (Meow Facts) API Tutorial</w:t>
            </w:r>
          </w:p>
        </w:tc>
      </w:tr>
      <w:tr w:rsidR="00F70D17" w:rsidRPr="00CA3078" w14:paraId="083B9CA7" w14:textId="77777777" w:rsidTr="00DD7CCA">
        <w:tc>
          <w:tcPr>
            <w:tcW w:w="1036" w:type="dxa"/>
          </w:tcPr>
          <w:p w14:paraId="152F8CBE" w14:textId="77777777" w:rsidR="00F70D17" w:rsidRDefault="00F70D17" w:rsidP="00F70D17">
            <w:pPr>
              <w:pStyle w:val="TableText"/>
            </w:pPr>
            <w:r>
              <w:t>Week 5</w:t>
            </w:r>
          </w:p>
          <w:p w14:paraId="5837C99B" w14:textId="5C370E58" w:rsidR="00F70D17" w:rsidRDefault="00F70D17" w:rsidP="00F70D17">
            <w:pPr>
              <w:pStyle w:val="TableText"/>
            </w:pPr>
            <w:r>
              <w:t>02/12 - 02/18</w:t>
            </w:r>
          </w:p>
        </w:tc>
        <w:tc>
          <w:tcPr>
            <w:tcW w:w="3832" w:type="dxa"/>
            <w:tcMar>
              <w:top w:w="115" w:type="dxa"/>
              <w:left w:w="115" w:type="dxa"/>
              <w:bottom w:w="115" w:type="dxa"/>
              <w:right w:w="115" w:type="dxa"/>
            </w:tcMar>
          </w:tcPr>
          <w:p w14:paraId="2D4A24A0" w14:textId="1A84B6D3" w:rsidR="00F70D17" w:rsidRDefault="00F70D17" w:rsidP="00F70D17">
            <w:r>
              <w:t>Chapter 4: Loops</w:t>
            </w:r>
          </w:p>
          <w:p w14:paraId="106BD130" w14:textId="7F0CB95F" w:rsidR="00F70D17" w:rsidRDefault="00F70D17" w:rsidP="00F70D17">
            <w:r>
              <w:t xml:space="preserve">TTh </w:t>
            </w:r>
            <w:r w:rsidR="00674A52">
              <w:t>12:30-1:45</w:t>
            </w:r>
            <w:r>
              <w:t xml:space="preserve"> pm:</w:t>
            </w:r>
            <w:r>
              <w:br/>
              <w:t>Face to Face or Live Stream</w:t>
            </w:r>
          </w:p>
          <w:p w14:paraId="2F00886C" w14:textId="3C232954" w:rsidR="00F70D17" w:rsidRDefault="00F70D17" w:rsidP="00F70D17">
            <w:r>
              <w:t>Exit Ticket Tutorial</w:t>
            </w:r>
          </w:p>
        </w:tc>
        <w:tc>
          <w:tcPr>
            <w:tcW w:w="4482" w:type="dxa"/>
          </w:tcPr>
          <w:p w14:paraId="3DFFC969" w14:textId="667ABDC2" w:rsidR="00F70D17" w:rsidRDefault="00F70D17" w:rsidP="00F70D17">
            <w:r>
              <w:t xml:space="preserve">Chapter 4 </w:t>
            </w:r>
            <w:r w:rsidR="006008B3">
              <w:t>Sam’s Streaming</w:t>
            </w:r>
            <w:r>
              <w:t xml:space="preserve"> Service</w:t>
            </w:r>
            <w:r w:rsidR="00DB40C9">
              <w:t xml:space="preserve">  (Thu)</w:t>
            </w:r>
          </w:p>
          <w:p w14:paraId="6F618012" w14:textId="2D270DC5" w:rsidR="00F70D17" w:rsidRDefault="00F70D17" w:rsidP="00F70D17">
            <w:r>
              <w:t>Chapter 4 Pennies for Penny</w:t>
            </w:r>
          </w:p>
          <w:p w14:paraId="537EBBEF" w14:textId="334BD595" w:rsidR="006008B3" w:rsidRDefault="006008B3" w:rsidP="00F70D17">
            <w:r>
              <w:t>Chapter 4 Roshambo</w:t>
            </w:r>
          </w:p>
          <w:p w14:paraId="598FFE83" w14:textId="0D43802B" w:rsidR="006008B3" w:rsidRDefault="006008B3" w:rsidP="00F70D17">
            <w:r>
              <w:t>Python Days of our Dogs API Tutorial</w:t>
            </w:r>
          </w:p>
          <w:p w14:paraId="61EA49C3" w14:textId="7EDD9892" w:rsidR="00F70D17" w:rsidRDefault="00F70D17" w:rsidP="00F70D17">
            <w:r>
              <w:t>Chapter 4 Quiz</w:t>
            </w:r>
          </w:p>
        </w:tc>
      </w:tr>
      <w:tr w:rsidR="00F70D17" w:rsidRPr="00CA3078" w14:paraId="78102271" w14:textId="77777777" w:rsidTr="00DD7CCA">
        <w:tc>
          <w:tcPr>
            <w:tcW w:w="1036" w:type="dxa"/>
          </w:tcPr>
          <w:p w14:paraId="4F44FCD8" w14:textId="77777777" w:rsidR="00F70D17" w:rsidRDefault="00F70D17" w:rsidP="00F70D17">
            <w:pPr>
              <w:pStyle w:val="TableText"/>
            </w:pPr>
            <w:r>
              <w:t>Week 6</w:t>
            </w:r>
          </w:p>
          <w:p w14:paraId="71F571D4" w14:textId="24A4D5EB" w:rsidR="00F70D17" w:rsidRDefault="00F70D17" w:rsidP="00F70D17">
            <w:pPr>
              <w:pStyle w:val="TableText"/>
            </w:pPr>
            <w:r>
              <w:t>02/19 - 02/25</w:t>
            </w:r>
          </w:p>
        </w:tc>
        <w:tc>
          <w:tcPr>
            <w:tcW w:w="3832" w:type="dxa"/>
            <w:tcMar>
              <w:top w:w="115" w:type="dxa"/>
              <w:left w:w="115" w:type="dxa"/>
              <w:bottom w:w="115" w:type="dxa"/>
              <w:right w:w="115" w:type="dxa"/>
            </w:tcMar>
          </w:tcPr>
          <w:p w14:paraId="593F6F54" w14:textId="4726F2A2" w:rsidR="00F70D17" w:rsidRDefault="00F70D17" w:rsidP="00F70D17">
            <w:r>
              <w:t>Chapter 5: Functions</w:t>
            </w:r>
          </w:p>
          <w:p w14:paraId="1B78871F" w14:textId="2826123B" w:rsidR="00F70D17" w:rsidRDefault="00F70D17" w:rsidP="00F70D17">
            <w:r>
              <w:t xml:space="preserve">TTh </w:t>
            </w:r>
            <w:r w:rsidR="00674A52">
              <w:t>12:30-1:45</w:t>
            </w:r>
            <w:r>
              <w:t xml:space="preserve"> pm:</w:t>
            </w:r>
            <w:r>
              <w:br/>
              <w:t>Face to Face or Live Stream</w:t>
            </w:r>
          </w:p>
        </w:tc>
        <w:tc>
          <w:tcPr>
            <w:tcW w:w="4482" w:type="dxa"/>
          </w:tcPr>
          <w:p w14:paraId="551D3E61" w14:textId="00357FEA" w:rsidR="00F70D17" w:rsidRDefault="00F70D17" w:rsidP="00F70D17">
            <w:r>
              <w:t>Chapter 5 Function Tutorials</w:t>
            </w:r>
            <w:r w:rsidR="00E47ADB">
              <w:t xml:space="preserve"> (Thu)</w:t>
            </w:r>
          </w:p>
          <w:p w14:paraId="5A339BDA" w14:textId="237C274F" w:rsidR="00E94E02" w:rsidRDefault="00F70D17" w:rsidP="00F70D17">
            <w:r>
              <w:t>Chapter 5 Joke and a Punch Line</w:t>
            </w:r>
          </w:p>
          <w:p w14:paraId="3AB2F7FD" w14:textId="77777777" w:rsidR="00F70D17" w:rsidRDefault="00F70D17" w:rsidP="00F70D17">
            <w:r>
              <w:t>Chapter 5 Dave’s Dice Game</w:t>
            </w:r>
          </w:p>
          <w:p w14:paraId="12F811F2" w14:textId="2EB083BD" w:rsidR="00E94E02" w:rsidRDefault="00E94E02" w:rsidP="00F70D17">
            <w:r>
              <w:t>JokeAPI Tutorial</w:t>
            </w:r>
          </w:p>
        </w:tc>
      </w:tr>
      <w:tr w:rsidR="00F70D17" w:rsidRPr="00CA3078" w14:paraId="575632A2" w14:textId="77777777" w:rsidTr="00DD7CCA">
        <w:tc>
          <w:tcPr>
            <w:tcW w:w="1036" w:type="dxa"/>
          </w:tcPr>
          <w:p w14:paraId="7CB53634" w14:textId="77777777" w:rsidR="00F70D17" w:rsidRDefault="00F70D17" w:rsidP="00F70D17">
            <w:pPr>
              <w:pStyle w:val="TableText"/>
            </w:pPr>
            <w:r>
              <w:t>Week 7</w:t>
            </w:r>
          </w:p>
          <w:p w14:paraId="1E0639AC" w14:textId="4EED68CB" w:rsidR="00F70D17" w:rsidRDefault="00F70D17" w:rsidP="00F70D17">
            <w:pPr>
              <w:pStyle w:val="TableText"/>
            </w:pPr>
            <w:r>
              <w:t>02/26 - 03/03</w:t>
            </w:r>
          </w:p>
        </w:tc>
        <w:tc>
          <w:tcPr>
            <w:tcW w:w="3832" w:type="dxa"/>
            <w:tcMar>
              <w:top w:w="115" w:type="dxa"/>
              <w:left w:w="115" w:type="dxa"/>
              <w:bottom w:w="115" w:type="dxa"/>
              <w:right w:w="115" w:type="dxa"/>
            </w:tcMar>
          </w:tcPr>
          <w:p w14:paraId="6FDF2F42" w14:textId="2CBB6377" w:rsidR="00F70D17" w:rsidRDefault="00F70D17" w:rsidP="00F70D17">
            <w:pPr>
              <w:tabs>
                <w:tab w:val="left" w:pos="3203"/>
              </w:tabs>
            </w:pPr>
            <w:r>
              <w:t>Chapter 5: Functions</w:t>
            </w:r>
          </w:p>
          <w:p w14:paraId="016FDBFC" w14:textId="379DF2ED" w:rsidR="00F70D17" w:rsidRDefault="00F70D17" w:rsidP="00F70D17">
            <w:r>
              <w:t xml:space="preserve">TTh </w:t>
            </w:r>
            <w:r w:rsidR="00674A52">
              <w:t>12:30-1:45</w:t>
            </w:r>
            <w:r>
              <w:t xml:space="preserve"> pm:</w:t>
            </w:r>
            <w:r>
              <w:br/>
              <w:t>Face to Face or Live Stream</w:t>
            </w:r>
          </w:p>
          <w:p w14:paraId="025FB1BD" w14:textId="5CA51855" w:rsidR="00F70D17" w:rsidRDefault="00F70D17" w:rsidP="00F70D17">
            <w:r>
              <w:t xml:space="preserve">Exit Ticket Tutorial </w:t>
            </w:r>
          </w:p>
        </w:tc>
        <w:tc>
          <w:tcPr>
            <w:tcW w:w="4482" w:type="dxa"/>
          </w:tcPr>
          <w:p w14:paraId="2284D859" w14:textId="43CB81A1" w:rsidR="00F70D17" w:rsidRDefault="00F70D17" w:rsidP="00B951FB">
            <w:r>
              <w:t xml:space="preserve">Chapter 5 </w:t>
            </w:r>
            <w:r w:rsidR="009A1600">
              <w:t xml:space="preserve">Oregon Trail </w:t>
            </w:r>
            <w:r>
              <w:t>Text Adventure</w:t>
            </w:r>
          </w:p>
          <w:p w14:paraId="05B80160" w14:textId="5CA50EC2" w:rsidR="00F70D17" w:rsidRDefault="00F70D17" w:rsidP="00F70D17">
            <w:pPr>
              <w:tabs>
                <w:tab w:val="left" w:pos="1651"/>
              </w:tabs>
            </w:pPr>
            <w:r>
              <w:t>Chapter 5 Peggy’s Paint Job Estimator</w:t>
            </w:r>
          </w:p>
          <w:p w14:paraId="2F0DC7A4" w14:textId="7AF502EB" w:rsidR="00B951FB" w:rsidRDefault="00B951FB" w:rsidP="00F70D17">
            <w:pPr>
              <w:tabs>
                <w:tab w:val="left" w:pos="1651"/>
              </w:tabs>
            </w:pPr>
            <w:r>
              <w:t>Git Going with GitHub</w:t>
            </w:r>
          </w:p>
          <w:p w14:paraId="4865E39F" w14:textId="1579955A" w:rsidR="00F70D17" w:rsidRDefault="00F70D17" w:rsidP="00F70D17">
            <w:pPr>
              <w:tabs>
                <w:tab w:val="left" w:pos="1651"/>
              </w:tabs>
            </w:pPr>
            <w:r>
              <w:t>Chapter 5 Quiz</w:t>
            </w:r>
          </w:p>
        </w:tc>
      </w:tr>
      <w:tr w:rsidR="00F70D17" w:rsidRPr="00CA3078" w14:paraId="40C82757" w14:textId="77777777" w:rsidTr="00DD7CCA">
        <w:tc>
          <w:tcPr>
            <w:tcW w:w="1036" w:type="dxa"/>
          </w:tcPr>
          <w:p w14:paraId="3CA40107" w14:textId="77777777" w:rsidR="00F70D17" w:rsidRDefault="00F70D17" w:rsidP="00F70D17">
            <w:pPr>
              <w:pStyle w:val="TableText"/>
            </w:pPr>
            <w:r>
              <w:lastRenderedPageBreak/>
              <w:t>Week 8</w:t>
            </w:r>
          </w:p>
          <w:p w14:paraId="00A1441F" w14:textId="0F0BB491" w:rsidR="00F70D17" w:rsidRDefault="00F70D17" w:rsidP="00F70D17">
            <w:pPr>
              <w:pStyle w:val="TableText"/>
            </w:pPr>
            <w:r>
              <w:t>03/04 -03/</w:t>
            </w:r>
            <w:r w:rsidR="00E2433B">
              <w:t>08</w:t>
            </w:r>
          </w:p>
        </w:tc>
        <w:tc>
          <w:tcPr>
            <w:tcW w:w="3832" w:type="dxa"/>
            <w:tcMar>
              <w:top w:w="115" w:type="dxa"/>
              <w:left w:w="115" w:type="dxa"/>
              <w:bottom w:w="115" w:type="dxa"/>
              <w:right w:w="115" w:type="dxa"/>
            </w:tcMar>
          </w:tcPr>
          <w:p w14:paraId="0E17D339" w14:textId="10928B33" w:rsidR="00F70D17" w:rsidRDefault="00F70D17" w:rsidP="00F70D17">
            <w:r>
              <w:t>Chapter 6: Lists, Tuples, and Dictionaries</w:t>
            </w:r>
          </w:p>
          <w:p w14:paraId="45BEF7FB" w14:textId="7A1EA352" w:rsidR="00F70D17" w:rsidRDefault="00F70D17" w:rsidP="00F70D17">
            <w:r>
              <w:t xml:space="preserve">TTh </w:t>
            </w:r>
            <w:r w:rsidR="00674A52">
              <w:t>12:30-1:45</w:t>
            </w:r>
            <w:r>
              <w:t xml:space="preserve"> pm:</w:t>
            </w:r>
            <w:r>
              <w:br/>
              <w:t>Face to Face or Live Stream</w:t>
            </w:r>
          </w:p>
        </w:tc>
        <w:tc>
          <w:tcPr>
            <w:tcW w:w="4482" w:type="dxa"/>
          </w:tcPr>
          <w:p w14:paraId="256B09C2" w14:textId="7CAE3939" w:rsidR="00F70D17" w:rsidRDefault="00F70D17" w:rsidP="00F70D17">
            <w:r>
              <w:t>Chapter 6 Lists</w:t>
            </w:r>
            <w:r w:rsidR="00881602">
              <w:t xml:space="preserve"> and</w:t>
            </w:r>
            <w:r>
              <w:t xml:space="preserve"> Tuples</w:t>
            </w:r>
            <w:r w:rsidR="00685407">
              <w:t xml:space="preserve"> (Thu)</w:t>
            </w:r>
          </w:p>
          <w:p w14:paraId="6496A1FA" w14:textId="26C01EB9" w:rsidR="00F70D17" w:rsidRDefault="00881602" w:rsidP="00F70D17">
            <w:r>
              <w:t>Python Wikipedia GitHub</w:t>
            </w:r>
          </w:p>
          <w:p w14:paraId="4A3C4428" w14:textId="26F3AED4" w:rsidR="00F70D17" w:rsidRDefault="00F70D17" w:rsidP="00881602"/>
        </w:tc>
      </w:tr>
      <w:tr w:rsidR="00F70D17" w:rsidRPr="00CA3078" w14:paraId="5BE98755" w14:textId="77777777" w:rsidTr="00DD7CCA">
        <w:trPr>
          <w:cantSplit/>
        </w:trPr>
        <w:tc>
          <w:tcPr>
            <w:tcW w:w="1036" w:type="dxa"/>
          </w:tcPr>
          <w:p w14:paraId="5060A717" w14:textId="33ABABF8" w:rsidR="00F70D17" w:rsidRDefault="00F70D17" w:rsidP="00F70D17">
            <w:pPr>
              <w:pStyle w:val="TableText"/>
            </w:pPr>
            <w:r w:rsidRPr="000945F9">
              <w:t>03-1</w:t>
            </w:r>
            <w:r>
              <w:t>1</w:t>
            </w:r>
            <w:r w:rsidRPr="000945F9">
              <w:t xml:space="preserve"> – 03-</w:t>
            </w:r>
            <w:r>
              <w:t>17</w:t>
            </w:r>
          </w:p>
        </w:tc>
        <w:tc>
          <w:tcPr>
            <w:tcW w:w="3832" w:type="dxa"/>
            <w:tcMar>
              <w:top w:w="115" w:type="dxa"/>
              <w:left w:w="115" w:type="dxa"/>
              <w:bottom w:w="115" w:type="dxa"/>
              <w:right w:w="115" w:type="dxa"/>
            </w:tcMar>
          </w:tcPr>
          <w:p w14:paraId="26F6F194" w14:textId="77777777" w:rsidR="00F70D17" w:rsidRDefault="00F70D17" w:rsidP="00F70D17"/>
        </w:tc>
        <w:tc>
          <w:tcPr>
            <w:tcW w:w="4482" w:type="dxa"/>
          </w:tcPr>
          <w:p w14:paraId="6A9E7488" w14:textId="77777777" w:rsidR="00F70D17" w:rsidRDefault="00F70D17" w:rsidP="00F70D17"/>
        </w:tc>
      </w:tr>
      <w:tr w:rsidR="00F70D17" w:rsidRPr="00CA3078" w14:paraId="6B320747" w14:textId="77777777" w:rsidTr="00DD7CCA">
        <w:trPr>
          <w:cantSplit/>
        </w:trPr>
        <w:tc>
          <w:tcPr>
            <w:tcW w:w="1036" w:type="dxa"/>
          </w:tcPr>
          <w:p w14:paraId="49B120B5" w14:textId="77777777" w:rsidR="00F70D17" w:rsidRDefault="00F70D17" w:rsidP="00F70D17">
            <w:pPr>
              <w:pStyle w:val="TableText"/>
            </w:pPr>
            <w:r>
              <w:t>Week 10</w:t>
            </w:r>
          </w:p>
          <w:p w14:paraId="01FF8490" w14:textId="2B409C24" w:rsidR="00F70D17" w:rsidRDefault="00F70D17" w:rsidP="00F70D17">
            <w:pPr>
              <w:pStyle w:val="TableText"/>
            </w:pPr>
            <w:r>
              <w:t>03/18 – 03/24</w:t>
            </w:r>
          </w:p>
        </w:tc>
        <w:tc>
          <w:tcPr>
            <w:tcW w:w="3832" w:type="dxa"/>
            <w:tcMar>
              <w:top w:w="115" w:type="dxa"/>
              <w:left w:w="115" w:type="dxa"/>
              <w:bottom w:w="115" w:type="dxa"/>
              <w:right w:w="115" w:type="dxa"/>
            </w:tcMar>
          </w:tcPr>
          <w:p w14:paraId="1D8302CD" w14:textId="733FE01E" w:rsidR="00F70D17" w:rsidRDefault="00F70D17" w:rsidP="00F70D17">
            <w:r>
              <w:t>Chapter 6: Lists, Tuples, and Dictionaries</w:t>
            </w:r>
          </w:p>
          <w:p w14:paraId="3DD71618" w14:textId="4E3C2906" w:rsidR="00F70D17" w:rsidRDefault="00F70D17" w:rsidP="00F70D17">
            <w:r>
              <w:t xml:space="preserve">TTh </w:t>
            </w:r>
            <w:r w:rsidR="00674A52">
              <w:t>12:30-1:45</w:t>
            </w:r>
            <w:r>
              <w:t xml:space="preserve"> pm:</w:t>
            </w:r>
            <w:r>
              <w:br/>
              <w:t>Face to Face or Live Stream</w:t>
            </w:r>
          </w:p>
          <w:p w14:paraId="7F776D08" w14:textId="7A5A96E6" w:rsidR="00F70D17" w:rsidRDefault="00F70D17" w:rsidP="00F70D17">
            <w:r>
              <w:t>Exit Ticket Tutorial</w:t>
            </w:r>
          </w:p>
        </w:tc>
        <w:tc>
          <w:tcPr>
            <w:tcW w:w="4482" w:type="dxa"/>
          </w:tcPr>
          <w:p w14:paraId="51C5C272" w14:textId="55CAA055" w:rsidR="00F70D17" w:rsidRDefault="00F70D17" w:rsidP="00F70D17">
            <w:r>
              <w:t xml:space="preserve">Chapter 6 </w:t>
            </w:r>
            <w:r w:rsidR="00EA25AD">
              <w:t>Dictionaries</w:t>
            </w:r>
            <w:r w:rsidR="0053123F">
              <w:t xml:space="preserve"> (Thu)</w:t>
            </w:r>
          </w:p>
          <w:p w14:paraId="6FD1DBDA" w14:textId="3765C385" w:rsidR="00F70D17" w:rsidRDefault="00F70D17" w:rsidP="00F70D17">
            <w:r>
              <w:t xml:space="preserve">Chapter 6 </w:t>
            </w:r>
            <w:r w:rsidR="00DC0059">
              <w:t>Healthy Vending Machine</w:t>
            </w:r>
          </w:p>
          <w:p w14:paraId="52A29F78" w14:textId="77777777" w:rsidR="003C0855" w:rsidRDefault="003C0855" w:rsidP="003C0855">
            <w:r>
              <w:t>Chapter 6 Lists Exercise</w:t>
            </w:r>
          </w:p>
          <w:p w14:paraId="515947ED" w14:textId="47D762B2" w:rsidR="00266F08" w:rsidRDefault="00266F08" w:rsidP="003C0855">
            <w:r>
              <w:t>Python Sololearn Tutorials</w:t>
            </w:r>
          </w:p>
          <w:p w14:paraId="124FC273" w14:textId="63202699" w:rsidR="00F70D17" w:rsidRDefault="009A5BF0" w:rsidP="00F70D17">
            <w:r>
              <w:t>Guild Project Team Process Skype and Zoom Lab</w:t>
            </w:r>
          </w:p>
        </w:tc>
      </w:tr>
      <w:tr w:rsidR="00F70D17" w:rsidRPr="00CA3078" w14:paraId="77CD8F5E" w14:textId="77777777" w:rsidTr="00DD7CCA">
        <w:tc>
          <w:tcPr>
            <w:tcW w:w="1036" w:type="dxa"/>
          </w:tcPr>
          <w:p w14:paraId="32B46D80" w14:textId="77777777" w:rsidR="00F70D17" w:rsidRDefault="00F70D17" w:rsidP="00F70D17">
            <w:pPr>
              <w:pStyle w:val="TableText"/>
            </w:pPr>
            <w:r>
              <w:t>Week 11</w:t>
            </w:r>
          </w:p>
          <w:p w14:paraId="794E1FDB" w14:textId="4ED9A276" w:rsidR="00F70D17" w:rsidRDefault="00F70D17" w:rsidP="00F70D17">
            <w:pPr>
              <w:pStyle w:val="TableText"/>
            </w:pPr>
            <w:r>
              <w:t>03/25 – 03/31</w:t>
            </w:r>
          </w:p>
        </w:tc>
        <w:tc>
          <w:tcPr>
            <w:tcW w:w="3832" w:type="dxa"/>
            <w:tcMar>
              <w:top w:w="115" w:type="dxa"/>
              <w:left w:w="115" w:type="dxa"/>
              <w:bottom w:w="115" w:type="dxa"/>
              <w:right w:w="115" w:type="dxa"/>
            </w:tcMar>
          </w:tcPr>
          <w:p w14:paraId="4373D5AA" w14:textId="1EE32982" w:rsidR="00F70D17" w:rsidRDefault="00F70D17" w:rsidP="00F70D17">
            <w:r>
              <w:t>Chapter 7: Object-Oriented Programming</w:t>
            </w:r>
          </w:p>
          <w:p w14:paraId="2ECF178D" w14:textId="663EB74F" w:rsidR="00F70D17" w:rsidRDefault="00F70D17" w:rsidP="00F70D17">
            <w:r>
              <w:t xml:space="preserve">TTh </w:t>
            </w:r>
            <w:r w:rsidR="00674A52">
              <w:t>12:30-1:45</w:t>
            </w:r>
            <w:r>
              <w:t xml:space="preserve"> pm:</w:t>
            </w:r>
            <w:r>
              <w:br/>
              <w:t>Face to Face or Live Stream</w:t>
            </w:r>
          </w:p>
        </w:tc>
        <w:tc>
          <w:tcPr>
            <w:tcW w:w="4482" w:type="dxa"/>
          </w:tcPr>
          <w:p w14:paraId="10C15D07" w14:textId="2259A699" w:rsidR="00F70D17" w:rsidRDefault="00F70D17" w:rsidP="00F70D17">
            <w:r>
              <w:t>Chapter 7 OOP Tutorials</w:t>
            </w:r>
            <w:r w:rsidR="002B7205">
              <w:t xml:space="preserve"> (Thu)</w:t>
            </w:r>
          </w:p>
          <w:p w14:paraId="651A9A66" w14:textId="15E0C919" w:rsidR="00F70D17" w:rsidRDefault="00F70D17" w:rsidP="00F70D17">
            <w:r>
              <w:t>Chapter 7 Car Class</w:t>
            </w:r>
          </w:p>
          <w:p w14:paraId="48A2387C" w14:textId="18812CDC" w:rsidR="00F70D17" w:rsidRDefault="00EA25AD" w:rsidP="00F70D17">
            <w:r>
              <w:t>Chapter 6 Pete’s Pizza Palace</w:t>
            </w:r>
          </w:p>
          <w:p w14:paraId="6FCC6D42" w14:textId="10886009" w:rsidR="00266F08" w:rsidRDefault="00266F08" w:rsidP="00F70D17">
            <w:r>
              <w:t>Python Sololearn Tutorials</w:t>
            </w:r>
          </w:p>
          <w:p w14:paraId="42488B0E" w14:textId="41A7972B" w:rsidR="00F70D17" w:rsidRDefault="00F70D17" w:rsidP="00F70D17">
            <w:r>
              <w:t>Guild Project</w:t>
            </w:r>
          </w:p>
        </w:tc>
      </w:tr>
      <w:tr w:rsidR="00F70D17" w:rsidRPr="00CA3078" w14:paraId="5CFF4210" w14:textId="77777777" w:rsidTr="00DD7CCA">
        <w:tc>
          <w:tcPr>
            <w:tcW w:w="1036" w:type="dxa"/>
          </w:tcPr>
          <w:p w14:paraId="73DAA98A" w14:textId="77777777" w:rsidR="00F70D17" w:rsidRDefault="00F70D17" w:rsidP="00F70D17">
            <w:pPr>
              <w:pStyle w:val="TableText"/>
            </w:pPr>
            <w:r>
              <w:t>Week 12</w:t>
            </w:r>
          </w:p>
          <w:p w14:paraId="14A46DF4" w14:textId="0B4590F3" w:rsidR="00F70D17" w:rsidRDefault="00F70D17" w:rsidP="00F70D17">
            <w:pPr>
              <w:pStyle w:val="TableText"/>
            </w:pPr>
            <w:r>
              <w:t>04/01 – 04</w:t>
            </w:r>
            <w:r w:rsidR="00340DC5">
              <w:t>/</w:t>
            </w:r>
            <w:r>
              <w:t>07</w:t>
            </w:r>
          </w:p>
        </w:tc>
        <w:tc>
          <w:tcPr>
            <w:tcW w:w="3832" w:type="dxa"/>
            <w:tcMar>
              <w:top w:w="115" w:type="dxa"/>
              <w:left w:w="115" w:type="dxa"/>
              <w:bottom w:w="115" w:type="dxa"/>
              <w:right w:w="115" w:type="dxa"/>
            </w:tcMar>
          </w:tcPr>
          <w:p w14:paraId="4973A5AB" w14:textId="5C3A48B5" w:rsidR="00F70D17" w:rsidRDefault="00F70D17" w:rsidP="00F70D17">
            <w:r>
              <w:t>Chapter 7: Object-Oriented Programming</w:t>
            </w:r>
          </w:p>
          <w:p w14:paraId="4380DBC3" w14:textId="3C35CBEC" w:rsidR="00F70D17" w:rsidRDefault="00F70D17" w:rsidP="00F70D17">
            <w:r>
              <w:t xml:space="preserve">TTh </w:t>
            </w:r>
            <w:r w:rsidR="00674A52">
              <w:t>12:30-1:45</w:t>
            </w:r>
            <w:r>
              <w:t xml:space="preserve"> pm:</w:t>
            </w:r>
            <w:r>
              <w:br/>
              <w:t>Face to Face or Live Stream</w:t>
            </w:r>
          </w:p>
          <w:p w14:paraId="494C0749" w14:textId="417BA01B" w:rsidR="00F70D17" w:rsidRDefault="00F70D17" w:rsidP="00F70D17">
            <w:r>
              <w:t>Exit Ticket Tutorial</w:t>
            </w:r>
          </w:p>
        </w:tc>
        <w:tc>
          <w:tcPr>
            <w:tcW w:w="4482" w:type="dxa"/>
          </w:tcPr>
          <w:p w14:paraId="263D2BEF" w14:textId="04F0569D" w:rsidR="001357CE" w:rsidRDefault="001357CE" w:rsidP="00F70D17">
            <w:r>
              <w:t>Python Dictum Web API (Thu)</w:t>
            </w:r>
          </w:p>
          <w:p w14:paraId="65E0324F" w14:textId="408AC1E4" w:rsidR="00F70D17" w:rsidRDefault="00F70D17" w:rsidP="00F70D17">
            <w:r>
              <w:t>Chapter 7 Product Class</w:t>
            </w:r>
          </w:p>
          <w:p w14:paraId="078CD317" w14:textId="21D82D0F" w:rsidR="001357CE" w:rsidRDefault="00106F83" w:rsidP="00F70D17">
            <w:r w:rsidRPr="00106F83">
              <w:t>Python OpenWeatherMap API Tutorial CLI Part 1</w:t>
            </w:r>
          </w:p>
          <w:p w14:paraId="4FC2A444" w14:textId="79249267" w:rsidR="00266F08" w:rsidRDefault="00266F08" w:rsidP="00F70D17">
            <w:r>
              <w:t>Python Sololearn Tutorials</w:t>
            </w:r>
          </w:p>
          <w:p w14:paraId="25DEA502" w14:textId="38F419C1" w:rsidR="00F70D17" w:rsidRDefault="00F70D17" w:rsidP="00F70D17">
            <w:r>
              <w:t>Chapter 7 Quiz</w:t>
            </w:r>
          </w:p>
          <w:p w14:paraId="78B37314" w14:textId="51B5BB70" w:rsidR="00F70D17" w:rsidRDefault="00F70D17" w:rsidP="00F70D17">
            <w:r>
              <w:t>Guild Project</w:t>
            </w:r>
          </w:p>
        </w:tc>
      </w:tr>
      <w:tr w:rsidR="00F70D17" w:rsidRPr="00CA3078" w14:paraId="6E5E5E67" w14:textId="77777777" w:rsidTr="00DD7CCA">
        <w:trPr>
          <w:cantSplit/>
        </w:trPr>
        <w:tc>
          <w:tcPr>
            <w:tcW w:w="1036" w:type="dxa"/>
          </w:tcPr>
          <w:p w14:paraId="2D750204" w14:textId="77777777" w:rsidR="00F70D17" w:rsidRDefault="00F70D17" w:rsidP="00F70D17">
            <w:pPr>
              <w:pStyle w:val="TableText"/>
            </w:pPr>
            <w:r>
              <w:lastRenderedPageBreak/>
              <w:t>Week 13</w:t>
            </w:r>
          </w:p>
          <w:p w14:paraId="479656A6" w14:textId="7CDB2618" w:rsidR="00F70D17" w:rsidRDefault="00F70D17" w:rsidP="00F70D17">
            <w:pPr>
              <w:pStyle w:val="TableText"/>
            </w:pPr>
            <w:r>
              <w:t>04/08 – 04/14</w:t>
            </w:r>
          </w:p>
        </w:tc>
        <w:tc>
          <w:tcPr>
            <w:tcW w:w="3832" w:type="dxa"/>
            <w:tcMar>
              <w:top w:w="115" w:type="dxa"/>
              <w:left w:w="115" w:type="dxa"/>
              <w:bottom w:w="115" w:type="dxa"/>
              <w:right w:w="115" w:type="dxa"/>
            </w:tcMar>
          </w:tcPr>
          <w:p w14:paraId="25F96C59" w14:textId="08F7D907" w:rsidR="00F70D17" w:rsidRDefault="00F70D17" w:rsidP="00F70D17">
            <w:r>
              <w:t xml:space="preserve">Chapter </w:t>
            </w:r>
            <w:r w:rsidR="00CF7B69">
              <w:t>9</w:t>
            </w:r>
            <w:r>
              <w:t>: GUI</w:t>
            </w:r>
          </w:p>
          <w:p w14:paraId="6CBE5611" w14:textId="17ACA2E7" w:rsidR="00F70D17" w:rsidRDefault="00F70D17" w:rsidP="00F70D17">
            <w:r>
              <w:t xml:space="preserve">TTh </w:t>
            </w:r>
            <w:r w:rsidR="00674A52">
              <w:t>12:30-1:45</w:t>
            </w:r>
            <w:r>
              <w:t xml:space="preserve"> pm:</w:t>
            </w:r>
            <w:r>
              <w:br/>
              <w:t>Face to Face or Live Stream</w:t>
            </w:r>
          </w:p>
          <w:p w14:paraId="7EE1FD58" w14:textId="0CAB62C9" w:rsidR="00F70D17" w:rsidRDefault="00F70D17" w:rsidP="00F70D17"/>
        </w:tc>
        <w:tc>
          <w:tcPr>
            <w:tcW w:w="4482" w:type="dxa"/>
          </w:tcPr>
          <w:p w14:paraId="4AE3F1C0" w14:textId="31C6948A" w:rsidR="00F70D17" w:rsidRDefault="00F70D17" w:rsidP="00F70D17">
            <w:r>
              <w:t xml:space="preserve">Chapter </w:t>
            </w:r>
            <w:r w:rsidR="008B0EC6">
              <w:t>9</w:t>
            </w:r>
            <w:r>
              <w:t xml:space="preserve"> GUI Tutorials</w:t>
            </w:r>
            <w:r w:rsidR="00696410">
              <w:t xml:space="preserve"> (Thu)</w:t>
            </w:r>
          </w:p>
          <w:p w14:paraId="4B60232B" w14:textId="77777777" w:rsidR="00260067" w:rsidRDefault="00260067" w:rsidP="00260067">
            <w:r>
              <w:t>Text to Speech CLI</w:t>
            </w:r>
          </w:p>
          <w:p w14:paraId="42320635" w14:textId="77777777" w:rsidR="00260067" w:rsidRDefault="00260067" w:rsidP="00260067">
            <w:r>
              <w:t>Meow Facts Tkinter API Tutorial</w:t>
            </w:r>
          </w:p>
          <w:p w14:paraId="1424F413" w14:textId="77777777" w:rsidR="00260067" w:rsidRDefault="00260067" w:rsidP="00260067">
            <w:r>
              <w:t>Randy's Rectangle Calculator</w:t>
            </w:r>
          </w:p>
          <w:p w14:paraId="31EAC86B" w14:textId="68B4480E" w:rsidR="00260067" w:rsidRDefault="00260067" w:rsidP="00260067">
            <w:r>
              <w:t>Python OpenWeatherMap API Tutorial CLI Part 2</w:t>
            </w:r>
          </w:p>
          <w:p w14:paraId="34C7A4B9" w14:textId="6A072B77" w:rsidR="00266F08" w:rsidRDefault="00266F08" w:rsidP="00260067">
            <w:r>
              <w:t>Python Sololearn Tutorials</w:t>
            </w:r>
          </w:p>
          <w:p w14:paraId="588E8F32" w14:textId="69CB9C93" w:rsidR="00F70D17" w:rsidRDefault="00F70D17" w:rsidP="00F70D17">
            <w:r>
              <w:t>Guild Project</w:t>
            </w:r>
          </w:p>
        </w:tc>
      </w:tr>
      <w:tr w:rsidR="00F70D17" w:rsidRPr="00CA3078" w14:paraId="0506E8E1" w14:textId="77777777" w:rsidTr="00DD7CCA">
        <w:tc>
          <w:tcPr>
            <w:tcW w:w="1036" w:type="dxa"/>
          </w:tcPr>
          <w:p w14:paraId="15E8C669" w14:textId="77777777" w:rsidR="00F70D17" w:rsidRDefault="00F70D17" w:rsidP="00F70D17">
            <w:pPr>
              <w:pStyle w:val="TableText"/>
            </w:pPr>
            <w:r>
              <w:t>Week 14</w:t>
            </w:r>
          </w:p>
          <w:p w14:paraId="1614E4DC" w14:textId="1E10626B" w:rsidR="00F70D17" w:rsidRDefault="00F70D17" w:rsidP="00F70D17">
            <w:pPr>
              <w:pStyle w:val="TableText"/>
            </w:pPr>
            <w:r>
              <w:t>04/15 – 04/21</w:t>
            </w:r>
          </w:p>
        </w:tc>
        <w:tc>
          <w:tcPr>
            <w:tcW w:w="3832" w:type="dxa"/>
            <w:tcMar>
              <w:top w:w="115" w:type="dxa"/>
              <w:left w:w="115" w:type="dxa"/>
              <w:bottom w:w="115" w:type="dxa"/>
              <w:right w:w="115" w:type="dxa"/>
            </w:tcMar>
          </w:tcPr>
          <w:p w14:paraId="0BD81C17" w14:textId="59BD0F9A" w:rsidR="00F70D17" w:rsidRDefault="00F70D17" w:rsidP="00F70D17">
            <w:r>
              <w:t xml:space="preserve">Chapter </w:t>
            </w:r>
            <w:r w:rsidR="00CF7B69">
              <w:t>9</w:t>
            </w:r>
            <w:r>
              <w:t>: GUI</w:t>
            </w:r>
          </w:p>
          <w:p w14:paraId="7CBA46BD" w14:textId="6AD083D8" w:rsidR="00F70D17" w:rsidRDefault="00F70D17" w:rsidP="00F70D17">
            <w:r>
              <w:t xml:space="preserve">TTh </w:t>
            </w:r>
            <w:r w:rsidR="00674A52">
              <w:t>12:30-1:45</w:t>
            </w:r>
            <w:r>
              <w:t xml:space="preserve"> pm:</w:t>
            </w:r>
            <w:r>
              <w:br/>
              <w:t>Face to Face or Live Stream</w:t>
            </w:r>
          </w:p>
          <w:p w14:paraId="3A9C9354" w14:textId="4AF2D34C" w:rsidR="00F70D17" w:rsidRDefault="00003B25" w:rsidP="00F70D17">
            <w:r>
              <w:t>Think Aloud</w:t>
            </w:r>
          </w:p>
        </w:tc>
        <w:tc>
          <w:tcPr>
            <w:tcW w:w="4482" w:type="dxa"/>
          </w:tcPr>
          <w:p w14:paraId="05DB4259" w14:textId="77777777" w:rsidR="00E2441E" w:rsidRDefault="00E2441E" w:rsidP="00E2441E">
            <w:r>
              <w:t>Tkinter API</w:t>
            </w:r>
          </w:p>
          <w:p w14:paraId="063720A1" w14:textId="77777777" w:rsidR="00E2441E" w:rsidRDefault="00E2441E" w:rsidP="00E2441E">
            <w:r>
              <w:t>Circe's Circle Calculator</w:t>
            </w:r>
          </w:p>
          <w:p w14:paraId="0BEB6342" w14:textId="77777777" w:rsidR="00E2441E" w:rsidRDefault="00E2441E" w:rsidP="00E2441E">
            <w:r>
              <w:t>Guild Semester Project</w:t>
            </w:r>
          </w:p>
          <w:p w14:paraId="48BED672" w14:textId="604B993E" w:rsidR="00F70D17" w:rsidRDefault="00E2441E" w:rsidP="00E2441E">
            <w:r>
              <w:t>Python OpenWeatherMap API Tutorial CLI Part 3</w:t>
            </w:r>
          </w:p>
          <w:p w14:paraId="257478D9" w14:textId="004CDACD" w:rsidR="00266F08" w:rsidRDefault="00266F08" w:rsidP="00E2441E">
            <w:r>
              <w:t>Python Sololearn Tutorials</w:t>
            </w:r>
          </w:p>
          <w:p w14:paraId="5C359E7E" w14:textId="6B44E2A2" w:rsidR="00F70D17" w:rsidRDefault="00F70D17" w:rsidP="00F70D17">
            <w:r>
              <w:t>Chapter 8 Quiz</w:t>
            </w:r>
          </w:p>
          <w:p w14:paraId="23CCDB54" w14:textId="5E14FC27" w:rsidR="00F70D17" w:rsidRDefault="00F70D17" w:rsidP="001A10A3">
            <w:r>
              <w:t>Guild Project</w:t>
            </w:r>
          </w:p>
        </w:tc>
      </w:tr>
      <w:tr w:rsidR="00F70D17" w:rsidRPr="00CA3078" w14:paraId="69F5D260" w14:textId="77777777" w:rsidTr="00DD7CCA">
        <w:tc>
          <w:tcPr>
            <w:tcW w:w="1036" w:type="dxa"/>
          </w:tcPr>
          <w:p w14:paraId="0C07EAB8" w14:textId="77777777" w:rsidR="00F70D17" w:rsidRDefault="00F70D17" w:rsidP="00F70D17">
            <w:pPr>
              <w:pStyle w:val="TableText"/>
            </w:pPr>
            <w:r>
              <w:t>Week 15</w:t>
            </w:r>
          </w:p>
          <w:p w14:paraId="355899F8" w14:textId="26C454C2" w:rsidR="00F70D17" w:rsidRDefault="00F70D17" w:rsidP="00F70D17">
            <w:pPr>
              <w:pStyle w:val="TableText"/>
            </w:pPr>
            <w:r>
              <w:t>04/22 – 04/28</w:t>
            </w:r>
          </w:p>
        </w:tc>
        <w:tc>
          <w:tcPr>
            <w:tcW w:w="3832" w:type="dxa"/>
            <w:tcMar>
              <w:top w:w="115" w:type="dxa"/>
              <w:left w:w="115" w:type="dxa"/>
              <w:bottom w:w="115" w:type="dxa"/>
              <w:right w:w="115" w:type="dxa"/>
            </w:tcMar>
          </w:tcPr>
          <w:p w14:paraId="38834DA7" w14:textId="2D0CA0A6" w:rsidR="00F70D17" w:rsidRDefault="00F70D17" w:rsidP="00F70D17">
            <w:r>
              <w:t xml:space="preserve">Chapter </w:t>
            </w:r>
            <w:r w:rsidR="00366680">
              <w:t>10</w:t>
            </w:r>
            <w:r>
              <w:t>: Files</w:t>
            </w:r>
          </w:p>
          <w:p w14:paraId="2046C86D" w14:textId="3CD394FB" w:rsidR="00F70D17" w:rsidRDefault="00F70D17" w:rsidP="00F70D17">
            <w:r>
              <w:t xml:space="preserve">TTh </w:t>
            </w:r>
            <w:r w:rsidR="00674A52">
              <w:t>12:30-1:45</w:t>
            </w:r>
            <w:r>
              <w:t xml:space="preserve"> pm:</w:t>
            </w:r>
            <w:r>
              <w:br/>
              <w:t>Face to Face or Live Stream</w:t>
            </w:r>
          </w:p>
          <w:p w14:paraId="40F68A1C" w14:textId="5EA33462" w:rsidR="00F70D17" w:rsidRDefault="00125994" w:rsidP="00F70D17">
            <w:r>
              <w:t>IT Career Discussion</w:t>
            </w:r>
          </w:p>
        </w:tc>
        <w:tc>
          <w:tcPr>
            <w:tcW w:w="4482" w:type="dxa"/>
          </w:tcPr>
          <w:p w14:paraId="1751FEE0" w14:textId="1FAB9139" w:rsidR="00F70D17" w:rsidRDefault="00F70D17" w:rsidP="00F70D17">
            <w:r>
              <w:t xml:space="preserve">Chapter </w:t>
            </w:r>
            <w:r w:rsidR="006717F2">
              <w:t>10</w:t>
            </w:r>
            <w:r>
              <w:t xml:space="preserve"> Files Tutorials</w:t>
            </w:r>
          </w:p>
          <w:p w14:paraId="199A2593" w14:textId="77777777" w:rsidR="007046E8" w:rsidRDefault="007046E8" w:rsidP="007046E8">
            <w:r>
              <w:t>Guest Book</w:t>
            </w:r>
          </w:p>
          <w:p w14:paraId="49A045BA" w14:textId="77777777" w:rsidR="007046E8" w:rsidRDefault="007046E8" w:rsidP="007046E8">
            <w:r>
              <w:t>OpenWeatherMap API GUI Tutorial</w:t>
            </w:r>
          </w:p>
          <w:p w14:paraId="53E5EC06" w14:textId="249FDBCB" w:rsidR="006717F2" w:rsidRDefault="007046E8" w:rsidP="007046E8">
            <w:r>
              <w:t>Cecil's Cube Calculator</w:t>
            </w:r>
          </w:p>
          <w:p w14:paraId="0C615699" w14:textId="0D43EFEC" w:rsidR="00266F08" w:rsidRDefault="00266F08" w:rsidP="007046E8">
            <w:r>
              <w:t>Python Sololearn Tutorials</w:t>
            </w:r>
          </w:p>
          <w:p w14:paraId="23F733B1" w14:textId="13EF06D6" w:rsidR="00F70D17" w:rsidRDefault="00F70D17" w:rsidP="00F70D17">
            <w:r>
              <w:t>Chapter 9 Quiz</w:t>
            </w:r>
          </w:p>
          <w:p w14:paraId="5649E5F1" w14:textId="3DB15A00" w:rsidR="00F70D17" w:rsidRDefault="00F70D17" w:rsidP="00F70D17">
            <w:r>
              <w:t>Guild Project</w:t>
            </w:r>
          </w:p>
        </w:tc>
      </w:tr>
      <w:tr w:rsidR="00F70D17" w:rsidRPr="00CA3078" w14:paraId="651228BA" w14:textId="77777777" w:rsidTr="00DD7CCA">
        <w:tc>
          <w:tcPr>
            <w:tcW w:w="1036" w:type="dxa"/>
          </w:tcPr>
          <w:p w14:paraId="402C891B" w14:textId="77777777" w:rsidR="00F70D17" w:rsidRDefault="00F70D17" w:rsidP="00F70D17">
            <w:pPr>
              <w:pStyle w:val="TableText"/>
            </w:pPr>
            <w:r>
              <w:lastRenderedPageBreak/>
              <w:t>Week 16</w:t>
            </w:r>
          </w:p>
          <w:p w14:paraId="1694AC7B" w14:textId="0794B6DD" w:rsidR="00F70D17" w:rsidRDefault="00F70D17" w:rsidP="00F70D17">
            <w:pPr>
              <w:pStyle w:val="TableText"/>
            </w:pPr>
            <w:r>
              <w:t>04/29 – 05/03</w:t>
            </w:r>
          </w:p>
        </w:tc>
        <w:tc>
          <w:tcPr>
            <w:tcW w:w="3832" w:type="dxa"/>
            <w:tcMar>
              <w:top w:w="115" w:type="dxa"/>
              <w:left w:w="115" w:type="dxa"/>
              <w:bottom w:w="115" w:type="dxa"/>
              <w:right w:w="115" w:type="dxa"/>
            </w:tcMar>
          </w:tcPr>
          <w:p w14:paraId="38D1ED13" w14:textId="254E6DEB" w:rsidR="00F70D17" w:rsidRDefault="001E6401" w:rsidP="00F70D17">
            <w:r>
              <w:t>Lessons Learned Discussion</w:t>
            </w:r>
          </w:p>
        </w:tc>
        <w:tc>
          <w:tcPr>
            <w:tcW w:w="4482" w:type="dxa"/>
          </w:tcPr>
          <w:p w14:paraId="6C215189" w14:textId="77777777" w:rsidR="00125AAE" w:rsidRDefault="00125AAE" w:rsidP="00125AAE">
            <w:r>
              <w:t>Python We're in a Pickle (Thu)</w:t>
            </w:r>
          </w:p>
          <w:p w14:paraId="23E0B048" w14:textId="5D20B47C" w:rsidR="00F70D17" w:rsidRDefault="00125AAE" w:rsidP="00125AAE">
            <w:r>
              <w:t>Python Vehicle OOP Individual Final Project</w:t>
            </w:r>
          </w:p>
          <w:p w14:paraId="16192B03" w14:textId="45E5748C" w:rsidR="00F70D17" w:rsidRDefault="00F70D17" w:rsidP="00F70D17">
            <w:r>
              <w:t>Guild Project</w:t>
            </w:r>
          </w:p>
        </w:tc>
      </w:tr>
      <w:tr w:rsidR="00F70D17" w:rsidRPr="00CA3078" w14:paraId="7C56362D" w14:textId="77777777" w:rsidTr="00DD7CCA">
        <w:tc>
          <w:tcPr>
            <w:tcW w:w="1036" w:type="dxa"/>
          </w:tcPr>
          <w:p w14:paraId="523A8363" w14:textId="77777777" w:rsidR="00F70D17" w:rsidRDefault="00F70D17" w:rsidP="00F70D17">
            <w:pPr>
              <w:pStyle w:val="TableText"/>
            </w:pPr>
            <w:r>
              <w:t>Finals</w:t>
            </w:r>
          </w:p>
          <w:p w14:paraId="77B56381" w14:textId="29CF51E5" w:rsidR="00F70D17" w:rsidRDefault="00F70D17" w:rsidP="00F70D17">
            <w:pPr>
              <w:pStyle w:val="TableText"/>
            </w:pPr>
            <w:r>
              <w:t>05/06 - 05/10</w:t>
            </w:r>
          </w:p>
        </w:tc>
        <w:tc>
          <w:tcPr>
            <w:tcW w:w="3832" w:type="dxa"/>
            <w:tcMar>
              <w:top w:w="115" w:type="dxa"/>
              <w:left w:w="115" w:type="dxa"/>
              <w:bottom w:w="115" w:type="dxa"/>
              <w:right w:w="115" w:type="dxa"/>
            </w:tcMar>
          </w:tcPr>
          <w:p w14:paraId="04B7428E" w14:textId="5445D949" w:rsidR="00F70D17" w:rsidRDefault="00F70D17" w:rsidP="00F70D17">
            <w:r>
              <w:t>Finals Week</w:t>
            </w:r>
          </w:p>
        </w:tc>
        <w:tc>
          <w:tcPr>
            <w:tcW w:w="4482" w:type="dxa"/>
          </w:tcPr>
          <w:p w14:paraId="62E36C67" w14:textId="6CBAA0E8" w:rsidR="00F70D17" w:rsidRDefault="00F70D17" w:rsidP="00F70D17">
            <w:r>
              <w:t>Final Project:</w:t>
            </w:r>
          </w:p>
          <w:p w14:paraId="0580EA47" w14:textId="06DFAA0A" w:rsidR="00F70D17" w:rsidRPr="00CC3284" w:rsidRDefault="00F70D17" w:rsidP="00F70D17">
            <w:pPr>
              <w:rPr>
                <w:rFonts w:ascii="Calibri" w:hAnsi="Calibri" w:cs="Calibri"/>
                <w:color w:val="000000"/>
                <w:sz w:val="22"/>
                <w:szCs w:val="22"/>
              </w:rPr>
            </w:pPr>
            <w:r>
              <w:t>Guild Project</w:t>
            </w:r>
          </w:p>
        </w:tc>
      </w:tr>
    </w:tbl>
    <w:p w14:paraId="5B9175A8" w14:textId="77777777" w:rsidR="001B592C" w:rsidRDefault="001B592C" w:rsidP="001B592C">
      <w:pPr>
        <w:pStyle w:val="Heading1"/>
      </w:pPr>
      <w:bookmarkStart w:id="10" w:name="_Toc57352394"/>
      <w:bookmarkStart w:id="11" w:name="_Toc145745621"/>
      <w:bookmarkStart w:id="12" w:name="_Toc156486371"/>
      <w:bookmarkStart w:id="13" w:name="_Toc503326254"/>
      <w:bookmarkStart w:id="14" w:name="_Toc170362642"/>
      <w:r>
        <w:t>Academic Integrity</w:t>
      </w:r>
      <w:bookmarkEnd w:id="10"/>
      <w:bookmarkEnd w:id="11"/>
      <w:bookmarkEnd w:id="12"/>
      <w:bookmarkEnd w:id="14"/>
    </w:p>
    <w:p w14:paraId="765B823F" w14:textId="77777777" w:rsidR="001B592C" w:rsidRDefault="001B592C" w:rsidP="001B592C">
      <w:r>
        <w:t>The academic integrity policy for this course includes the Institutional Academic Integrity Policy listed at the end of this document.</w:t>
      </w:r>
    </w:p>
    <w:p w14:paraId="2FA0B162" w14:textId="77777777" w:rsidR="001B592C" w:rsidRDefault="001B592C" w:rsidP="001B592C">
      <w:pPr>
        <w:pStyle w:val="ListParagraph"/>
        <w:numPr>
          <w:ilvl w:val="0"/>
          <w:numId w:val="10"/>
        </w:numPr>
      </w:pPr>
      <w:r>
        <w:t>Do your own work.</w:t>
      </w:r>
    </w:p>
    <w:p w14:paraId="42C1D83D" w14:textId="77777777" w:rsidR="001B592C" w:rsidRDefault="001B592C" w:rsidP="001B592C">
      <w:pPr>
        <w:pStyle w:val="ListParagraph"/>
        <w:numPr>
          <w:ilvl w:val="0"/>
          <w:numId w:val="10"/>
        </w:numPr>
      </w:pPr>
      <w:r>
        <w:t>You can ask for help if you get stuck. It is OK to have a study buddy to help with problems or issues. It is not OK to turn in the same assignment as someone else.</w:t>
      </w:r>
    </w:p>
    <w:p w14:paraId="21917B9F" w14:textId="77777777" w:rsidR="001B592C" w:rsidRDefault="001B592C" w:rsidP="001B592C">
      <w:pPr>
        <w:pStyle w:val="ListParagraph"/>
        <w:numPr>
          <w:ilvl w:val="0"/>
          <w:numId w:val="10"/>
        </w:numPr>
      </w:pPr>
      <w:r>
        <w:t>If you use someone else’s work for a small quote or reference, cite the source.</w:t>
      </w:r>
    </w:p>
    <w:p w14:paraId="654045F8" w14:textId="77777777" w:rsidR="001B592C" w:rsidRDefault="001B592C" w:rsidP="001B592C">
      <w:pPr>
        <w:pStyle w:val="ListParagraph"/>
        <w:numPr>
          <w:ilvl w:val="0"/>
          <w:numId w:val="10"/>
        </w:numPr>
      </w:pPr>
      <w:r>
        <w:t>Use your own words.</w:t>
      </w:r>
    </w:p>
    <w:p w14:paraId="6DC938AC" w14:textId="77777777" w:rsidR="001B592C" w:rsidRDefault="001B592C" w:rsidP="001B592C">
      <w:pPr>
        <w:pStyle w:val="ListParagraph"/>
        <w:numPr>
          <w:ilvl w:val="0"/>
          <w:numId w:val="10"/>
        </w:numPr>
      </w:pPr>
      <w:r>
        <w:t>Do your own work. We are here to learn. You can’t learn without doing the work.</w:t>
      </w:r>
    </w:p>
    <w:p w14:paraId="5B9008CE" w14:textId="77777777" w:rsidR="001B592C" w:rsidRPr="0023034D" w:rsidRDefault="001B592C" w:rsidP="001B592C">
      <w:pPr>
        <w:rPr>
          <w:b/>
        </w:rPr>
      </w:pPr>
      <w:r w:rsidRPr="0023034D">
        <w:rPr>
          <w:b/>
        </w:rPr>
        <w:t>Artificial Intelligence (AI)</w:t>
      </w:r>
    </w:p>
    <w:p w14:paraId="3FAEBD73" w14:textId="77777777" w:rsidR="001B592C" w:rsidRDefault="001B592C" w:rsidP="001B592C">
      <w:pPr>
        <w:pStyle w:val="ListParagraph"/>
        <w:numPr>
          <w:ilvl w:val="0"/>
          <w:numId w:val="11"/>
        </w:numPr>
      </w:pPr>
      <w:r>
        <w:t>AI (ChatGPT, etc.) is a tool, just like a pencil, a computer, or Google. All work submitted must be your own. You may not submit any work generated by an AI program as your own.</w:t>
      </w:r>
    </w:p>
    <w:p w14:paraId="2DA6ACDC" w14:textId="77777777" w:rsidR="001B592C" w:rsidRDefault="001B592C" w:rsidP="001B592C">
      <w:pPr>
        <w:pStyle w:val="ListParagraph"/>
        <w:numPr>
          <w:ilvl w:val="0"/>
          <w:numId w:val="11"/>
        </w:numPr>
      </w:pPr>
      <w:r>
        <w:t xml:space="preserve">You will be working with AI in the workplace. Certain homework assignments will involve the use of AI technologies. Give credit to the source you use. The aim of these assignments is to familiarize you with practical AI applications. </w:t>
      </w:r>
    </w:p>
    <w:p w14:paraId="6E4243B8" w14:textId="77777777" w:rsidR="001B592C" w:rsidRDefault="001B592C" w:rsidP="001B592C">
      <w:r>
        <w:rPr>
          <w:b/>
        </w:rPr>
        <w:t>Minor Violations:</w:t>
      </w:r>
      <w:r>
        <w:t xml:space="preserve"> First offense: Grade of 0 for the assignment.</w:t>
      </w:r>
    </w:p>
    <w:p w14:paraId="7F2CD4D6" w14:textId="77777777" w:rsidR="001B592C" w:rsidRDefault="001B592C" w:rsidP="001B592C">
      <w:r>
        <w:rPr>
          <w:b/>
        </w:rPr>
        <w:t>Major Violations:</w:t>
      </w:r>
      <w:r>
        <w:t xml:space="preserve"> Second offense: Grade of F for the class.</w:t>
      </w:r>
    </w:p>
    <w:p w14:paraId="75EE24A1" w14:textId="77777777" w:rsidR="001B592C" w:rsidRDefault="001B592C" w:rsidP="001B592C">
      <w:pPr>
        <w:rPr>
          <w:b/>
        </w:rPr>
      </w:pPr>
      <w:r>
        <w:rPr>
          <w:b/>
        </w:rPr>
        <w:t>Do your own work.</w:t>
      </w:r>
    </w:p>
    <w:p w14:paraId="7AA4F7A0" w14:textId="77777777" w:rsidR="00B447F3" w:rsidRDefault="00B447F3" w:rsidP="00B447F3">
      <w:pPr>
        <w:pStyle w:val="Heading1"/>
      </w:pPr>
      <w:bookmarkStart w:id="15" w:name="_Toc138599770"/>
      <w:bookmarkStart w:id="16" w:name="_Toc156489919"/>
      <w:bookmarkStart w:id="17" w:name="_Toc170362643"/>
      <w:bookmarkEnd w:id="13"/>
      <w:r>
        <w:lastRenderedPageBreak/>
        <w:t>Assignment Creativity</w:t>
      </w:r>
      <w:bookmarkEnd w:id="15"/>
      <w:bookmarkEnd w:id="16"/>
      <w:bookmarkEnd w:id="17"/>
    </w:p>
    <w:p w14:paraId="25BCBE2C" w14:textId="77777777" w:rsidR="00B447F3" w:rsidRDefault="00B447F3" w:rsidP="00B447F3">
      <w:r>
        <w:t>If your assignment submission meets the requirements of the tutorial or assignment, you are free to embellish the resulting work as much as you wish before submission.</w:t>
      </w:r>
    </w:p>
    <w:p w14:paraId="54D85A00" w14:textId="429325C7" w:rsidR="00B447F3" w:rsidRPr="00054EA7" w:rsidRDefault="00B447F3" w:rsidP="00B447F3">
      <w:pPr>
        <w:pStyle w:val="Heading1"/>
        <w:rPr>
          <w:rStyle w:val="Hyperlink"/>
        </w:rPr>
      </w:pPr>
      <w:r>
        <w:fldChar w:fldCharType="begin"/>
      </w:r>
      <w:r>
        <w:instrText>HYPERLINK "https://libguides.wncc.edu/syllabus"</w:instrText>
      </w:r>
      <w:r>
        <w:fldChar w:fldCharType="separate"/>
      </w:r>
      <w:bookmarkStart w:id="18" w:name="_Toc156489920"/>
      <w:bookmarkStart w:id="19" w:name="_Toc170362644"/>
      <w:r w:rsidRPr="00054EA7">
        <w:rPr>
          <w:rStyle w:val="Hyperlink"/>
        </w:rPr>
        <w:t>WNCC Master Syllabus Contents</w:t>
      </w:r>
      <w:bookmarkEnd w:id="18"/>
      <w:bookmarkEnd w:id="19"/>
    </w:p>
    <w:p w14:paraId="732F1FF9" w14:textId="0B019ECD" w:rsidR="00622095" w:rsidRPr="0049258D" w:rsidRDefault="00B447F3" w:rsidP="00B447F3">
      <w:r>
        <w:rPr>
          <w:rFonts w:ascii="Arial" w:eastAsia="Arial Unicode MS" w:hAnsi="Arial"/>
          <w:b/>
          <w:kern w:val="28"/>
          <w:sz w:val="28"/>
          <w:szCs w:val="20"/>
        </w:rPr>
        <w:fldChar w:fldCharType="end"/>
      </w:r>
      <w:r>
        <w:t>This link contains the common WNCC Syllabus policies.</w:t>
      </w:r>
    </w:p>
    <w:sectPr w:rsidR="00622095" w:rsidRPr="0049258D" w:rsidSect="00313EC3">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173984" w14:textId="77777777" w:rsidR="0036711D" w:rsidRDefault="0036711D">
      <w:r>
        <w:separator/>
      </w:r>
    </w:p>
  </w:endnote>
  <w:endnote w:type="continuationSeparator" w:id="0">
    <w:p w14:paraId="6E1C5A4F" w14:textId="77777777" w:rsidR="0036711D" w:rsidRDefault="00367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47117" w14:textId="0C77D4AD" w:rsidR="008D7950" w:rsidRPr="00610342" w:rsidRDefault="008D7950" w:rsidP="008B7AC8">
    <w:pPr>
      <w:pStyle w:val="Footer"/>
    </w:pPr>
    <w:r>
      <w:t>Python</w:t>
    </w:r>
    <w:r w:rsidRPr="00C93BE7">
      <w:t xml:space="preserve"> INFO-</w:t>
    </w:r>
    <w:r>
      <w:t>1255 Course Syllabus</w:t>
    </w:r>
    <w:r>
      <w:tab/>
      <w:t xml:space="preserve">Page </w:t>
    </w:r>
    <w:r>
      <w:fldChar w:fldCharType="begin"/>
    </w:r>
    <w:r>
      <w:instrText xml:space="preserve"> PAGE </w:instrText>
    </w:r>
    <w:r>
      <w:fldChar w:fldCharType="separate"/>
    </w:r>
    <w:r>
      <w:rPr>
        <w:noProof/>
      </w:rPr>
      <w:t>2</w:t>
    </w:r>
    <w:r>
      <w:fldChar w:fldCharType="end"/>
    </w:r>
    <w:r>
      <w:t xml:space="preserve"> of </w:t>
    </w:r>
    <w:r w:rsidR="00B433CF">
      <w:fldChar w:fldCharType="begin"/>
    </w:r>
    <w:r w:rsidR="00B433CF">
      <w:instrText xml:space="preserve"> NUMPAGES </w:instrText>
    </w:r>
    <w:r w:rsidR="00B433CF">
      <w:fldChar w:fldCharType="separate"/>
    </w:r>
    <w:r>
      <w:rPr>
        <w:noProof/>
      </w:rPr>
      <w:t>8</w:t>
    </w:r>
    <w:r w:rsidR="00B433CF">
      <w:rPr>
        <w:noProof/>
      </w:rPr>
      <w:fldChar w:fldCharType="end"/>
    </w:r>
    <w:r>
      <w:tab/>
      <w:t xml:space="preserve">Revised: </w:t>
    </w:r>
    <w:r>
      <w:fldChar w:fldCharType="begin"/>
    </w:r>
    <w:r>
      <w:instrText xml:space="preserve"> SAVEDATE \@ "M/d/yyyy" \* MERGEFORMAT </w:instrText>
    </w:r>
    <w:r>
      <w:fldChar w:fldCharType="separate"/>
    </w:r>
    <w:r w:rsidR="00996F1F">
      <w:rPr>
        <w:noProof/>
      </w:rPr>
      <w:t>6/27/2024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6D6E70" w14:textId="77777777" w:rsidR="0036711D" w:rsidRDefault="0036711D">
      <w:r>
        <w:separator/>
      </w:r>
    </w:p>
  </w:footnote>
  <w:footnote w:type="continuationSeparator" w:id="0">
    <w:p w14:paraId="4C26E657" w14:textId="77777777" w:rsidR="0036711D" w:rsidRDefault="00367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4A34A" w14:textId="47A91AE8" w:rsidR="008D7950" w:rsidRPr="00313EC3" w:rsidRDefault="008D7950" w:rsidP="00796883">
    <w:pPr>
      <w:pStyle w:val="Header"/>
      <w:rPr>
        <w:szCs w:val="20"/>
      </w:rPr>
    </w:pPr>
    <w:r w:rsidRPr="00313EC3">
      <w:rPr>
        <w:szCs w:val="20"/>
      </w:rPr>
      <w:t>Western Nebraska Community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8B78BB"/>
    <w:multiLevelType w:val="hybridMultilevel"/>
    <w:tmpl w:val="0A20C260"/>
    <w:lvl w:ilvl="0" w:tplc="19BEF288">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45B0EAD"/>
    <w:multiLevelType w:val="hybridMultilevel"/>
    <w:tmpl w:val="35569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7CE61A9"/>
    <w:multiLevelType w:val="hybridMultilevel"/>
    <w:tmpl w:val="A870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AE0A9D"/>
    <w:multiLevelType w:val="hybridMultilevel"/>
    <w:tmpl w:val="CA50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FFF03C7"/>
    <w:multiLevelType w:val="hybridMultilevel"/>
    <w:tmpl w:val="36085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8"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88D6034"/>
    <w:multiLevelType w:val="hybridMultilevel"/>
    <w:tmpl w:val="FC62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356382"/>
    <w:multiLevelType w:val="hybridMultilevel"/>
    <w:tmpl w:val="7222E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0A10E48"/>
    <w:multiLevelType w:val="hybridMultilevel"/>
    <w:tmpl w:val="35569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2237FD3"/>
    <w:multiLevelType w:val="hybridMultilevel"/>
    <w:tmpl w:val="07627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718359448">
    <w:abstractNumId w:val="25"/>
  </w:num>
  <w:num w:numId="2" w16cid:durableId="1411266943">
    <w:abstractNumId w:val="1"/>
  </w:num>
  <w:num w:numId="3" w16cid:durableId="232472772">
    <w:abstractNumId w:val="27"/>
  </w:num>
  <w:num w:numId="4" w16cid:durableId="176119908">
    <w:abstractNumId w:val="32"/>
  </w:num>
  <w:num w:numId="5" w16cid:durableId="1477069614">
    <w:abstractNumId w:val="35"/>
  </w:num>
  <w:num w:numId="6" w16cid:durableId="1653633907">
    <w:abstractNumId w:val="5"/>
  </w:num>
  <w:num w:numId="7" w16cid:durableId="997922227">
    <w:abstractNumId w:val="8"/>
  </w:num>
  <w:num w:numId="8" w16cid:durableId="134687721">
    <w:abstractNumId w:val="39"/>
  </w:num>
  <w:num w:numId="9" w16cid:durableId="1022315437">
    <w:abstractNumId w:val="17"/>
  </w:num>
  <w:num w:numId="10" w16cid:durableId="11531341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3120430">
    <w:abstractNumId w:val="3"/>
  </w:num>
  <w:num w:numId="12" w16cid:durableId="1817406302">
    <w:abstractNumId w:val="22"/>
  </w:num>
  <w:num w:numId="13" w16cid:durableId="1872524270">
    <w:abstractNumId w:val="49"/>
  </w:num>
  <w:num w:numId="14" w16cid:durableId="56368301">
    <w:abstractNumId w:val="15"/>
  </w:num>
  <w:num w:numId="15" w16cid:durableId="1489439951">
    <w:abstractNumId w:val="44"/>
  </w:num>
  <w:num w:numId="16" w16cid:durableId="1471677102">
    <w:abstractNumId w:val="16"/>
  </w:num>
  <w:num w:numId="17" w16cid:durableId="179782844">
    <w:abstractNumId w:val="28"/>
  </w:num>
  <w:num w:numId="18" w16cid:durableId="379522551">
    <w:abstractNumId w:val="14"/>
  </w:num>
  <w:num w:numId="19" w16cid:durableId="1869096303">
    <w:abstractNumId w:val="13"/>
  </w:num>
  <w:num w:numId="20" w16cid:durableId="755128224">
    <w:abstractNumId w:val="36"/>
  </w:num>
  <w:num w:numId="21" w16cid:durableId="1300378784">
    <w:abstractNumId w:val="0"/>
  </w:num>
  <w:num w:numId="22" w16cid:durableId="1938706407">
    <w:abstractNumId w:val="38"/>
  </w:num>
  <w:num w:numId="23" w16cid:durableId="1802960966">
    <w:abstractNumId w:val="42"/>
  </w:num>
  <w:num w:numId="24" w16cid:durableId="1508708801">
    <w:abstractNumId w:val="33"/>
  </w:num>
  <w:num w:numId="25" w16cid:durableId="2107774394">
    <w:abstractNumId w:val="29"/>
  </w:num>
  <w:num w:numId="26" w16cid:durableId="842474248">
    <w:abstractNumId w:val="48"/>
  </w:num>
  <w:num w:numId="27" w16cid:durableId="17973507">
    <w:abstractNumId w:val="19"/>
  </w:num>
  <w:num w:numId="28" w16cid:durableId="1516652619">
    <w:abstractNumId w:val="21"/>
  </w:num>
  <w:num w:numId="29" w16cid:durableId="45954573">
    <w:abstractNumId w:val="7"/>
  </w:num>
  <w:num w:numId="30" w16cid:durableId="2045402217">
    <w:abstractNumId w:val="20"/>
  </w:num>
  <w:num w:numId="31" w16cid:durableId="1276139418">
    <w:abstractNumId w:val="41"/>
  </w:num>
  <w:num w:numId="32" w16cid:durableId="1747453173">
    <w:abstractNumId w:val="45"/>
  </w:num>
  <w:num w:numId="33" w16cid:durableId="1939096537">
    <w:abstractNumId w:val="11"/>
  </w:num>
  <w:num w:numId="34" w16cid:durableId="2120487251">
    <w:abstractNumId w:val="47"/>
  </w:num>
  <w:num w:numId="35" w16cid:durableId="1990090014">
    <w:abstractNumId w:val="9"/>
  </w:num>
  <w:num w:numId="36" w16cid:durableId="871310108">
    <w:abstractNumId w:val="46"/>
  </w:num>
  <w:num w:numId="37" w16cid:durableId="1863323489">
    <w:abstractNumId w:val="26"/>
  </w:num>
  <w:num w:numId="38" w16cid:durableId="923223738">
    <w:abstractNumId w:val="18"/>
  </w:num>
  <w:num w:numId="39" w16cid:durableId="674889904">
    <w:abstractNumId w:val="10"/>
  </w:num>
  <w:num w:numId="40" w16cid:durableId="1612010869">
    <w:abstractNumId w:val="24"/>
  </w:num>
  <w:num w:numId="41" w16cid:durableId="1539321768">
    <w:abstractNumId w:val="34"/>
  </w:num>
  <w:num w:numId="42" w16cid:durableId="36198936">
    <w:abstractNumId w:val="2"/>
  </w:num>
  <w:num w:numId="43" w16cid:durableId="1911384454">
    <w:abstractNumId w:val="43"/>
  </w:num>
  <w:num w:numId="44" w16cid:durableId="967516707">
    <w:abstractNumId w:val="23"/>
  </w:num>
  <w:num w:numId="45" w16cid:durableId="1460490698">
    <w:abstractNumId w:val="12"/>
  </w:num>
  <w:num w:numId="46" w16cid:durableId="1317345511">
    <w:abstractNumId w:val="31"/>
  </w:num>
  <w:num w:numId="47" w16cid:durableId="2029719138">
    <w:abstractNumId w:val="4"/>
  </w:num>
  <w:num w:numId="48" w16cid:durableId="1894342688">
    <w:abstractNumId w:val="30"/>
  </w:num>
  <w:num w:numId="49" w16cid:durableId="1206718431">
    <w:abstractNumId w:val="40"/>
  </w:num>
  <w:num w:numId="50" w16cid:durableId="127937352">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Lc0MrYwM7Iws7QwNbdU0lEKTi0uzszPAykwMqsFAHDdv6ktAAAA"/>
  </w:docVars>
  <w:rsids>
    <w:rsidRoot w:val="000634F1"/>
    <w:rsid w:val="00000FA2"/>
    <w:rsid w:val="00001211"/>
    <w:rsid w:val="00001C79"/>
    <w:rsid w:val="00001D79"/>
    <w:rsid w:val="00001DDE"/>
    <w:rsid w:val="00002B14"/>
    <w:rsid w:val="0000305F"/>
    <w:rsid w:val="00003B25"/>
    <w:rsid w:val="000045F9"/>
    <w:rsid w:val="0000496F"/>
    <w:rsid w:val="0000505F"/>
    <w:rsid w:val="0000592E"/>
    <w:rsid w:val="00005ABA"/>
    <w:rsid w:val="000066A3"/>
    <w:rsid w:val="000074CF"/>
    <w:rsid w:val="00007806"/>
    <w:rsid w:val="00007CD3"/>
    <w:rsid w:val="00007E9C"/>
    <w:rsid w:val="00010739"/>
    <w:rsid w:val="00011C37"/>
    <w:rsid w:val="00012368"/>
    <w:rsid w:val="000124AD"/>
    <w:rsid w:val="00012742"/>
    <w:rsid w:val="000138ED"/>
    <w:rsid w:val="000145F5"/>
    <w:rsid w:val="00014757"/>
    <w:rsid w:val="00014A70"/>
    <w:rsid w:val="0001579D"/>
    <w:rsid w:val="00016F0F"/>
    <w:rsid w:val="00016FB1"/>
    <w:rsid w:val="00020377"/>
    <w:rsid w:val="0002121A"/>
    <w:rsid w:val="00021BA7"/>
    <w:rsid w:val="00022A2C"/>
    <w:rsid w:val="000231D5"/>
    <w:rsid w:val="00023C90"/>
    <w:rsid w:val="0002403D"/>
    <w:rsid w:val="00024454"/>
    <w:rsid w:val="00025B64"/>
    <w:rsid w:val="00025BD4"/>
    <w:rsid w:val="00027AC2"/>
    <w:rsid w:val="000306A4"/>
    <w:rsid w:val="000306E7"/>
    <w:rsid w:val="00030DAA"/>
    <w:rsid w:val="00031120"/>
    <w:rsid w:val="00032164"/>
    <w:rsid w:val="00032318"/>
    <w:rsid w:val="0003258E"/>
    <w:rsid w:val="0003292D"/>
    <w:rsid w:val="00032C3B"/>
    <w:rsid w:val="00033C3C"/>
    <w:rsid w:val="00034E90"/>
    <w:rsid w:val="00035BD7"/>
    <w:rsid w:val="00036CFB"/>
    <w:rsid w:val="00036DCF"/>
    <w:rsid w:val="00037025"/>
    <w:rsid w:val="0004159F"/>
    <w:rsid w:val="00041813"/>
    <w:rsid w:val="00041C5C"/>
    <w:rsid w:val="0004227D"/>
    <w:rsid w:val="00042FAC"/>
    <w:rsid w:val="000434F8"/>
    <w:rsid w:val="0004394A"/>
    <w:rsid w:val="00044002"/>
    <w:rsid w:val="0004434F"/>
    <w:rsid w:val="00044902"/>
    <w:rsid w:val="00046A6A"/>
    <w:rsid w:val="0004757E"/>
    <w:rsid w:val="00047883"/>
    <w:rsid w:val="00050097"/>
    <w:rsid w:val="00050F5C"/>
    <w:rsid w:val="00051759"/>
    <w:rsid w:val="00051DFD"/>
    <w:rsid w:val="000522CD"/>
    <w:rsid w:val="00052A03"/>
    <w:rsid w:val="00053051"/>
    <w:rsid w:val="000535DC"/>
    <w:rsid w:val="00054BA2"/>
    <w:rsid w:val="0005591C"/>
    <w:rsid w:val="00056AF7"/>
    <w:rsid w:val="00057437"/>
    <w:rsid w:val="00060C63"/>
    <w:rsid w:val="00060D53"/>
    <w:rsid w:val="00061D3D"/>
    <w:rsid w:val="00062EF3"/>
    <w:rsid w:val="00063249"/>
    <w:rsid w:val="000634F1"/>
    <w:rsid w:val="00063573"/>
    <w:rsid w:val="000636D1"/>
    <w:rsid w:val="000655ED"/>
    <w:rsid w:val="000663FA"/>
    <w:rsid w:val="00067494"/>
    <w:rsid w:val="00067515"/>
    <w:rsid w:val="00070DAB"/>
    <w:rsid w:val="00071690"/>
    <w:rsid w:val="00072836"/>
    <w:rsid w:val="00072AA3"/>
    <w:rsid w:val="00072B8E"/>
    <w:rsid w:val="00073267"/>
    <w:rsid w:val="0007399E"/>
    <w:rsid w:val="0007458D"/>
    <w:rsid w:val="0007568F"/>
    <w:rsid w:val="00075B76"/>
    <w:rsid w:val="00076491"/>
    <w:rsid w:val="000766C9"/>
    <w:rsid w:val="00076ED0"/>
    <w:rsid w:val="0007705A"/>
    <w:rsid w:val="00077B89"/>
    <w:rsid w:val="00080031"/>
    <w:rsid w:val="0008046A"/>
    <w:rsid w:val="00081BC2"/>
    <w:rsid w:val="00081C55"/>
    <w:rsid w:val="0008298C"/>
    <w:rsid w:val="00082D53"/>
    <w:rsid w:val="00082FB4"/>
    <w:rsid w:val="00083E33"/>
    <w:rsid w:val="00083F65"/>
    <w:rsid w:val="00083FDE"/>
    <w:rsid w:val="0008438E"/>
    <w:rsid w:val="000843DB"/>
    <w:rsid w:val="00085715"/>
    <w:rsid w:val="000875D5"/>
    <w:rsid w:val="00091856"/>
    <w:rsid w:val="0009277F"/>
    <w:rsid w:val="00092D9C"/>
    <w:rsid w:val="00092F47"/>
    <w:rsid w:val="00093032"/>
    <w:rsid w:val="000939A3"/>
    <w:rsid w:val="000966AC"/>
    <w:rsid w:val="00097128"/>
    <w:rsid w:val="000A0355"/>
    <w:rsid w:val="000A21D9"/>
    <w:rsid w:val="000A264E"/>
    <w:rsid w:val="000A2E2A"/>
    <w:rsid w:val="000A2F3C"/>
    <w:rsid w:val="000A3AAE"/>
    <w:rsid w:val="000A3D6C"/>
    <w:rsid w:val="000A4D89"/>
    <w:rsid w:val="000A5E7E"/>
    <w:rsid w:val="000A5FCE"/>
    <w:rsid w:val="000A6620"/>
    <w:rsid w:val="000A704D"/>
    <w:rsid w:val="000B146F"/>
    <w:rsid w:val="000B1938"/>
    <w:rsid w:val="000B1F61"/>
    <w:rsid w:val="000B26EA"/>
    <w:rsid w:val="000B3422"/>
    <w:rsid w:val="000B3520"/>
    <w:rsid w:val="000B43BB"/>
    <w:rsid w:val="000B5617"/>
    <w:rsid w:val="000B65CB"/>
    <w:rsid w:val="000B699E"/>
    <w:rsid w:val="000B7140"/>
    <w:rsid w:val="000B7AFA"/>
    <w:rsid w:val="000C06D9"/>
    <w:rsid w:val="000C0C83"/>
    <w:rsid w:val="000C0D9F"/>
    <w:rsid w:val="000C1E68"/>
    <w:rsid w:val="000C1FFB"/>
    <w:rsid w:val="000C2075"/>
    <w:rsid w:val="000C3C68"/>
    <w:rsid w:val="000C3D90"/>
    <w:rsid w:val="000C3F27"/>
    <w:rsid w:val="000C4496"/>
    <w:rsid w:val="000C44A0"/>
    <w:rsid w:val="000C494E"/>
    <w:rsid w:val="000C50CC"/>
    <w:rsid w:val="000C62D3"/>
    <w:rsid w:val="000C6CE1"/>
    <w:rsid w:val="000C6D8C"/>
    <w:rsid w:val="000C75AC"/>
    <w:rsid w:val="000C7EAC"/>
    <w:rsid w:val="000D0CE1"/>
    <w:rsid w:val="000D0EBE"/>
    <w:rsid w:val="000D0F7A"/>
    <w:rsid w:val="000D1140"/>
    <w:rsid w:val="000D177C"/>
    <w:rsid w:val="000D22D1"/>
    <w:rsid w:val="000D2BE5"/>
    <w:rsid w:val="000D2DCE"/>
    <w:rsid w:val="000D2E7B"/>
    <w:rsid w:val="000D33D7"/>
    <w:rsid w:val="000D3877"/>
    <w:rsid w:val="000D3D79"/>
    <w:rsid w:val="000D4305"/>
    <w:rsid w:val="000D465E"/>
    <w:rsid w:val="000D4991"/>
    <w:rsid w:val="000D54E2"/>
    <w:rsid w:val="000D5511"/>
    <w:rsid w:val="000D6697"/>
    <w:rsid w:val="000D6F64"/>
    <w:rsid w:val="000E08C7"/>
    <w:rsid w:val="000E1083"/>
    <w:rsid w:val="000E1636"/>
    <w:rsid w:val="000E17CD"/>
    <w:rsid w:val="000E1F01"/>
    <w:rsid w:val="000E318B"/>
    <w:rsid w:val="000E3F86"/>
    <w:rsid w:val="000E4348"/>
    <w:rsid w:val="000E4DAA"/>
    <w:rsid w:val="000E54A5"/>
    <w:rsid w:val="000E5869"/>
    <w:rsid w:val="000E5BC3"/>
    <w:rsid w:val="000E62A2"/>
    <w:rsid w:val="000E6A8B"/>
    <w:rsid w:val="000E748D"/>
    <w:rsid w:val="000F0510"/>
    <w:rsid w:val="000F09C1"/>
    <w:rsid w:val="000F1509"/>
    <w:rsid w:val="000F1BE1"/>
    <w:rsid w:val="000F285C"/>
    <w:rsid w:val="000F31CA"/>
    <w:rsid w:val="000F3C87"/>
    <w:rsid w:val="000F3DBC"/>
    <w:rsid w:val="000F4196"/>
    <w:rsid w:val="000F4ECB"/>
    <w:rsid w:val="000F54EA"/>
    <w:rsid w:val="000F5DF2"/>
    <w:rsid w:val="000F5E84"/>
    <w:rsid w:val="000F624A"/>
    <w:rsid w:val="000F67AB"/>
    <w:rsid w:val="000F6F9F"/>
    <w:rsid w:val="00100660"/>
    <w:rsid w:val="0010075C"/>
    <w:rsid w:val="00100AC9"/>
    <w:rsid w:val="00101896"/>
    <w:rsid w:val="00101E4F"/>
    <w:rsid w:val="001023EE"/>
    <w:rsid w:val="0010281C"/>
    <w:rsid w:val="0010329A"/>
    <w:rsid w:val="001034EB"/>
    <w:rsid w:val="00103C2D"/>
    <w:rsid w:val="00104437"/>
    <w:rsid w:val="00104A0F"/>
    <w:rsid w:val="00105952"/>
    <w:rsid w:val="00106205"/>
    <w:rsid w:val="00106323"/>
    <w:rsid w:val="00106EC7"/>
    <w:rsid w:val="00106F83"/>
    <w:rsid w:val="00107F7D"/>
    <w:rsid w:val="001102BC"/>
    <w:rsid w:val="001103AC"/>
    <w:rsid w:val="00110CBA"/>
    <w:rsid w:val="001110E0"/>
    <w:rsid w:val="00111353"/>
    <w:rsid w:val="001119B8"/>
    <w:rsid w:val="00112D92"/>
    <w:rsid w:val="001137AB"/>
    <w:rsid w:val="00113830"/>
    <w:rsid w:val="001139C0"/>
    <w:rsid w:val="00113A84"/>
    <w:rsid w:val="0011447F"/>
    <w:rsid w:val="001167DD"/>
    <w:rsid w:val="00116ADE"/>
    <w:rsid w:val="0011792B"/>
    <w:rsid w:val="00117D1C"/>
    <w:rsid w:val="0012028C"/>
    <w:rsid w:val="00120B1D"/>
    <w:rsid w:val="00120CE0"/>
    <w:rsid w:val="00120F0C"/>
    <w:rsid w:val="00120F96"/>
    <w:rsid w:val="00121EC0"/>
    <w:rsid w:val="001221CD"/>
    <w:rsid w:val="00122AF0"/>
    <w:rsid w:val="00123541"/>
    <w:rsid w:val="0012369F"/>
    <w:rsid w:val="00123F43"/>
    <w:rsid w:val="00124AB6"/>
    <w:rsid w:val="00124E9A"/>
    <w:rsid w:val="00125763"/>
    <w:rsid w:val="00125837"/>
    <w:rsid w:val="00125994"/>
    <w:rsid w:val="00125AAE"/>
    <w:rsid w:val="001260C9"/>
    <w:rsid w:val="00126980"/>
    <w:rsid w:val="00126B8D"/>
    <w:rsid w:val="00126DA3"/>
    <w:rsid w:val="001277BF"/>
    <w:rsid w:val="00130559"/>
    <w:rsid w:val="00130733"/>
    <w:rsid w:val="00130C01"/>
    <w:rsid w:val="001321C6"/>
    <w:rsid w:val="001321F5"/>
    <w:rsid w:val="001327D8"/>
    <w:rsid w:val="00132B06"/>
    <w:rsid w:val="00132EB1"/>
    <w:rsid w:val="0013324C"/>
    <w:rsid w:val="00133E5B"/>
    <w:rsid w:val="00134AA1"/>
    <w:rsid w:val="00134BC2"/>
    <w:rsid w:val="00134FDD"/>
    <w:rsid w:val="001356B7"/>
    <w:rsid w:val="001357CE"/>
    <w:rsid w:val="00135A3F"/>
    <w:rsid w:val="00135A90"/>
    <w:rsid w:val="00137214"/>
    <w:rsid w:val="001375AF"/>
    <w:rsid w:val="001408D8"/>
    <w:rsid w:val="0014102A"/>
    <w:rsid w:val="00141217"/>
    <w:rsid w:val="00141A9B"/>
    <w:rsid w:val="00142EDE"/>
    <w:rsid w:val="0014305D"/>
    <w:rsid w:val="001436B0"/>
    <w:rsid w:val="00143E4F"/>
    <w:rsid w:val="00144D2E"/>
    <w:rsid w:val="00145213"/>
    <w:rsid w:val="001454D0"/>
    <w:rsid w:val="00145737"/>
    <w:rsid w:val="00145BFA"/>
    <w:rsid w:val="00145EF7"/>
    <w:rsid w:val="00147115"/>
    <w:rsid w:val="001476AB"/>
    <w:rsid w:val="0015014C"/>
    <w:rsid w:val="00150633"/>
    <w:rsid w:val="001513B7"/>
    <w:rsid w:val="001518DF"/>
    <w:rsid w:val="00152EC9"/>
    <w:rsid w:val="00155C05"/>
    <w:rsid w:val="00155D6B"/>
    <w:rsid w:val="00156694"/>
    <w:rsid w:val="00156699"/>
    <w:rsid w:val="0015673A"/>
    <w:rsid w:val="00156F7B"/>
    <w:rsid w:val="001602A2"/>
    <w:rsid w:val="00160881"/>
    <w:rsid w:val="001626DF"/>
    <w:rsid w:val="00162FA2"/>
    <w:rsid w:val="00163024"/>
    <w:rsid w:val="00164102"/>
    <w:rsid w:val="00165154"/>
    <w:rsid w:val="00165436"/>
    <w:rsid w:val="00165AAB"/>
    <w:rsid w:val="0016644E"/>
    <w:rsid w:val="0016662A"/>
    <w:rsid w:val="00167334"/>
    <w:rsid w:val="00171738"/>
    <w:rsid w:val="00171C6C"/>
    <w:rsid w:val="00172750"/>
    <w:rsid w:val="00172F44"/>
    <w:rsid w:val="00173267"/>
    <w:rsid w:val="00173464"/>
    <w:rsid w:val="001745B0"/>
    <w:rsid w:val="00174688"/>
    <w:rsid w:val="00174728"/>
    <w:rsid w:val="001757D8"/>
    <w:rsid w:val="001774DF"/>
    <w:rsid w:val="0017754C"/>
    <w:rsid w:val="00177982"/>
    <w:rsid w:val="00177DF2"/>
    <w:rsid w:val="00177F4F"/>
    <w:rsid w:val="001803C0"/>
    <w:rsid w:val="00180722"/>
    <w:rsid w:val="00180A7A"/>
    <w:rsid w:val="00180BE5"/>
    <w:rsid w:val="0018131F"/>
    <w:rsid w:val="001825C6"/>
    <w:rsid w:val="001827FB"/>
    <w:rsid w:val="00183B41"/>
    <w:rsid w:val="00184881"/>
    <w:rsid w:val="00184FDC"/>
    <w:rsid w:val="0018520C"/>
    <w:rsid w:val="00185286"/>
    <w:rsid w:val="001858E1"/>
    <w:rsid w:val="00185E24"/>
    <w:rsid w:val="00186005"/>
    <w:rsid w:val="001860B8"/>
    <w:rsid w:val="00186F3B"/>
    <w:rsid w:val="001879AA"/>
    <w:rsid w:val="001903CF"/>
    <w:rsid w:val="00191520"/>
    <w:rsid w:val="0019214F"/>
    <w:rsid w:val="0019272A"/>
    <w:rsid w:val="0019298A"/>
    <w:rsid w:val="00192CE1"/>
    <w:rsid w:val="0019386D"/>
    <w:rsid w:val="00193C45"/>
    <w:rsid w:val="00194472"/>
    <w:rsid w:val="001946A8"/>
    <w:rsid w:val="001957B8"/>
    <w:rsid w:val="0019660D"/>
    <w:rsid w:val="0019686E"/>
    <w:rsid w:val="00196F30"/>
    <w:rsid w:val="00197A97"/>
    <w:rsid w:val="00197A9D"/>
    <w:rsid w:val="001A0CA6"/>
    <w:rsid w:val="001A10A3"/>
    <w:rsid w:val="001A19C5"/>
    <w:rsid w:val="001A1B57"/>
    <w:rsid w:val="001A1F87"/>
    <w:rsid w:val="001A2F6F"/>
    <w:rsid w:val="001A3298"/>
    <w:rsid w:val="001A3AD5"/>
    <w:rsid w:val="001A4143"/>
    <w:rsid w:val="001A50E3"/>
    <w:rsid w:val="001A53C5"/>
    <w:rsid w:val="001A636F"/>
    <w:rsid w:val="001A70D8"/>
    <w:rsid w:val="001A77CC"/>
    <w:rsid w:val="001B02D0"/>
    <w:rsid w:val="001B041B"/>
    <w:rsid w:val="001B0A20"/>
    <w:rsid w:val="001B0AB5"/>
    <w:rsid w:val="001B10B1"/>
    <w:rsid w:val="001B1421"/>
    <w:rsid w:val="001B18B8"/>
    <w:rsid w:val="001B39F4"/>
    <w:rsid w:val="001B3E07"/>
    <w:rsid w:val="001B3F1C"/>
    <w:rsid w:val="001B41B7"/>
    <w:rsid w:val="001B4844"/>
    <w:rsid w:val="001B494E"/>
    <w:rsid w:val="001B4E1F"/>
    <w:rsid w:val="001B4EB4"/>
    <w:rsid w:val="001B592C"/>
    <w:rsid w:val="001B60D2"/>
    <w:rsid w:val="001B7945"/>
    <w:rsid w:val="001C0790"/>
    <w:rsid w:val="001C0DFC"/>
    <w:rsid w:val="001C19F9"/>
    <w:rsid w:val="001C1F9E"/>
    <w:rsid w:val="001C2719"/>
    <w:rsid w:val="001C427C"/>
    <w:rsid w:val="001C4899"/>
    <w:rsid w:val="001C4D3B"/>
    <w:rsid w:val="001C52FE"/>
    <w:rsid w:val="001C6C15"/>
    <w:rsid w:val="001C735A"/>
    <w:rsid w:val="001C799C"/>
    <w:rsid w:val="001C7DF4"/>
    <w:rsid w:val="001C7E60"/>
    <w:rsid w:val="001D0CD8"/>
    <w:rsid w:val="001D1098"/>
    <w:rsid w:val="001D38B7"/>
    <w:rsid w:val="001D3D27"/>
    <w:rsid w:val="001D42A9"/>
    <w:rsid w:val="001D43AA"/>
    <w:rsid w:val="001D4BE1"/>
    <w:rsid w:val="001D544A"/>
    <w:rsid w:val="001D6900"/>
    <w:rsid w:val="001D6E44"/>
    <w:rsid w:val="001D7070"/>
    <w:rsid w:val="001D74B5"/>
    <w:rsid w:val="001D7CBA"/>
    <w:rsid w:val="001E00C6"/>
    <w:rsid w:val="001E14FD"/>
    <w:rsid w:val="001E1502"/>
    <w:rsid w:val="001E1C40"/>
    <w:rsid w:val="001E2A88"/>
    <w:rsid w:val="001E30FB"/>
    <w:rsid w:val="001E32CB"/>
    <w:rsid w:val="001E616C"/>
    <w:rsid w:val="001E6401"/>
    <w:rsid w:val="001E77E8"/>
    <w:rsid w:val="001E7B53"/>
    <w:rsid w:val="001F0185"/>
    <w:rsid w:val="001F053D"/>
    <w:rsid w:val="001F0B90"/>
    <w:rsid w:val="001F1DA8"/>
    <w:rsid w:val="001F2790"/>
    <w:rsid w:val="001F29FE"/>
    <w:rsid w:val="001F2E37"/>
    <w:rsid w:val="001F2E61"/>
    <w:rsid w:val="001F3327"/>
    <w:rsid w:val="001F3712"/>
    <w:rsid w:val="001F39DF"/>
    <w:rsid w:val="001F3A05"/>
    <w:rsid w:val="001F56F7"/>
    <w:rsid w:val="001F59AD"/>
    <w:rsid w:val="001F6ADD"/>
    <w:rsid w:val="001F7C1D"/>
    <w:rsid w:val="002033A7"/>
    <w:rsid w:val="002033E2"/>
    <w:rsid w:val="0020416A"/>
    <w:rsid w:val="002048BF"/>
    <w:rsid w:val="002049C5"/>
    <w:rsid w:val="00204DC3"/>
    <w:rsid w:val="002060F0"/>
    <w:rsid w:val="0020670C"/>
    <w:rsid w:val="002071BF"/>
    <w:rsid w:val="0020770E"/>
    <w:rsid w:val="002078DB"/>
    <w:rsid w:val="00207A1E"/>
    <w:rsid w:val="00211371"/>
    <w:rsid w:val="00212180"/>
    <w:rsid w:val="00212BCE"/>
    <w:rsid w:val="002130E2"/>
    <w:rsid w:val="00213A20"/>
    <w:rsid w:val="002143BD"/>
    <w:rsid w:val="002148A8"/>
    <w:rsid w:val="002161D7"/>
    <w:rsid w:val="002165E0"/>
    <w:rsid w:val="00216BF4"/>
    <w:rsid w:val="00216C41"/>
    <w:rsid w:val="00216D6E"/>
    <w:rsid w:val="00217AC2"/>
    <w:rsid w:val="00217D07"/>
    <w:rsid w:val="002222CD"/>
    <w:rsid w:val="00222BD0"/>
    <w:rsid w:val="00222C46"/>
    <w:rsid w:val="00222E6B"/>
    <w:rsid w:val="00222FF1"/>
    <w:rsid w:val="0022338B"/>
    <w:rsid w:val="0022381D"/>
    <w:rsid w:val="002249A3"/>
    <w:rsid w:val="002263B9"/>
    <w:rsid w:val="00226706"/>
    <w:rsid w:val="0023000D"/>
    <w:rsid w:val="00230F47"/>
    <w:rsid w:val="002316C6"/>
    <w:rsid w:val="00231954"/>
    <w:rsid w:val="0023224F"/>
    <w:rsid w:val="00232555"/>
    <w:rsid w:val="00233B9E"/>
    <w:rsid w:val="0023414C"/>
    <w:rsid w:val="00234E63"/>
    <w:rsid w:val="002358CB"/>
    <w:rsid w:val="00235AE5"/>
    <w:rsid w:val="00235BDB"/>
    <w:rsid w:val="00235C57"/>
    <w:rsid w:val="0023649A"/>
    <w:rsid w:val="002367DB"/>
    <w:rsid w:val="00236837"/>
    <w:rsid w:val="00236B25"/>
    <w:rsid w:val="00237D82"/>
    <w:rsid w:val="00240040"/>
    <w:rsid w:val="002400EC"/>
    <w:rsid w:val="00240ECE"/>
    <w:rsid w:val="00241238"/>
    <w:rsid w:val="00243128"/>
    <w:rsid w:val="00244210"/>
    <w:rsid w:val="00244707"/>
    <w:rsid w:val="00244FEF"/>
    <w:rsid w:val="00245F95"/>
    <w:rsid w:val="0024774D"/>
    <w:rsid w:val="002515B3"/>
    <w:rsid w:val="00251894"/>
    <w:rsid w:val="00251B74"/>
    <w:rsid w:val="00251E91"/>
    <w:rsid w:val="00252D53"/>
    <w:rsid w:val="002530D1"/>
    <w:rsid w:val="00253EC8"/>
    <w:rsid w:val="002544E5"/>
    <w:rsid w:val="002553F9"/>
    <w:rsid w:val="002559C2"/>
    <w:rsid w:val="002563F9"/>
    <w:rsid w:val="0025680B"/>
    <w:rsid w:val="00256871"/>
    <w:rsid w:val="00257B46"/>
    <w:rsid w:val="00260067"/>
    <w:rsid w:val="002600A0"/>
    <w:rsid w:val="002604EE"/>
    <w:rsid w:val="002619A3"/>
    <w:rsid w:val="00261E9D"/>
    <w:rsid w:val="00263657"/>
    <w:rsid w:val="00263C49"/>
    <w:rsid w:val="00264374"/>
    <w:rsid w:val="002652E3"/>
    <w:rsid w:val="002656DC"/>
    <w:rsid w:val="00265787"/>
    <w:rsid w:val="002664CB"/>
    <w:rsid w:val="00266F08"/>
    <w:rsid w:val="00267ACF"/>
    <w:rsid w:val="00271FBA"/>
    <w:rsid w:val="00272150"/>
    <w:rsid w:val="00272BCC"/>
    <w:rsid w:val="00273383"/>
    <w:rsid w:val="002738EB"/>
    <w:rsid w:val="00273E05"/>
    <w:rsid w:val="002743A6"/>
    <w:rsid w:val="00274F31"/>
    <w:rsid w:val="002757FF"/>
    <w:rsid w:val="00275934"/>
    <w:rsid w:val="002762F3"/>
    <w:rsid w:val="002773FB"/>
    <w:rsid w:val="0028081C"/>
    <w:rsid w:val="002813CF"/>
    <w:rsid w:val="002818EF"/>
    <w:rsid w:val="00282029"/>
    <w:rsid w:val="00284443"/>
    <w:rsid w:val="00284D24"/>
    <w:rsid w:val="00284D9D"/>
    <w:rsid w:val="002857D6"/>
    <w:rsid w:val="002858CC"/>
    <w:rsid w:val="00286DE4"/>
    <w:rsid w:val="002877E4"/>
    <w:rsid w:val="002907F3"/>
    <w:rsid w:val="00290B28"/>
    <w:rsid w:val="00290B65"/>
    <w:rsid w:val="00293924"/>
    <w:rsid w:val="00293B8A"/>
    <w:rsid w:val="00294415"/>
    <w:rsid w:val="00294821"/>
    <w:rsid w:val="00294FA8"/>
    <w:rsid w:val="002968F4"/>
    <w:rsid w:val="0029696E"/>
    <w:rsid w:val="00297DC3"/>
    <w:rsid w:val="002A2147"/>
    <w:rsid w:val="002A2C6F"/>
    <w:rsid w:val="002A40D4"/>
    <w:rsid w:val="002A439F"/>
    <w:rsid w:val="002A7C4E"/>
    <w:rsid w:val="002B0201"/>
    <w:rsid w:val="002B0B63"/>
    <w:rsid w:val="002B1931"/>
    <w:rsid w:val="002B1CF4"/>
    <w:rsid w:val="002B1DA8"/>
    <w:rsid w:val="002B25E1"/>
    <w:rsid w:val="002B2A0D"/>
    <w:rsid w:val="002B3741"/>
    <w:rsid w:val="002B4BF9"/>
    <w:rsid w:val="002B4DC9"/>
    <w:rsid w:val="002B51D1"/>
    <w:rsid w:val="002B5294"/>
    <w:rsid w:val="002B5B15"/>
    <w:rsid w:val="002B6326"/>
    <w:rsid w:val="002B7205"/>
    <w:rsid w:val="002C06B8"/>
    <w:rsid w:val="002C0E5B"/>
    <w:rsid w:val="002C141A"/>
    <w:rsid w:val="002C1530"/>
    <w:rsid w:val="002C1B09"/>
    <w:rsid w:val="002C3202"/>
    <w:rsid w:val="002C36F5"/>
    <w:rsid w:val="002C43A3"/>
    <w:rsid w:val="002C495F"/>
    <w:rsid w:val="002C52FD"/>
    <w:rsid w:val="002C537F"/>
    <w:rsid w:val="002C607E"/>
    <w:rsid w:val="002C64AC"/>
    <w:rsid w:val="002C6A0D"/>
    <w:rsid w:val="002C7053"/>
    <w:rsid w:val="002C72F8"/>
    <w:rsid w:val="002C77BB"/>
    <w:rsid w:val="002C782D"/>
    <w:rsid w:val="002D321E"/>
    <w:rsid w:val="002D3B41"/>
    <w:rsid w:val="002D60AA"/>
    <w:rsid w:val="002D7425"/>
    <w:rsid w:val="002D7447"/>
    <w:rsid w:val="002E079F"/>
    <w:rsid w:val="002E08E6"/>
    <w:rsid w:val="002E0B09"/>
    <w:rsid w:val="002E0F52"/>
    <w:rsid w:val="002E10E0"/>
    <w:rsid w:val="002E12FE"/>
    <w:rsid w:val="002E143C"/>
    <w:rsid w:val="002E1566"/>
    <w:rsid w:val="002E17A8"/>
    <w:rsid w:val="002E24D2"/>
    <w:rsid w:val="002E2669"/>
    <w:rsid w:val="002E3985"/>
    <w:rsid w:val="002E42F8"/>
    <w:rsid w:val="002E4677"/>
    <w:rsid w:val="002E49FC"/>
    <w:rsid w:val="002E4A7F"/>
    <w:rsid w:val="002E4ADA"/>
    <w:rsid w:val="002E4C5B"/>
    <w:rsid w:val="002E5C93"/>
    <w:rsid w:val="002F0A8F"/>
    <w:rsid w:val="002F1AE8"/>
    <w:rsid w:val="002F1D28"/>
    <w:rsid w:val="002F21AC"/>
    <w:rsid w:val="002F231A"/>
    <w:rsid w:val="002F248B"/>
    <w:rsid w:val="002F3055"/>
    <w:rsid w:val="002F327D"/>
    <w:rsid w:val="002F380A"/>
    <w:rsid w:val="002F5472"/>
    <w:rsid w:val="002F598C"/>
    <w:rsid w:val="002F5E45"/>
    <w:rsid w:val="002F636C"/>
    <w:rsid w:val="002F647B"/>
    <w:rsid w:val="002F6B6B"/>
    <w:rsid w:val="002F7A9E"/>
    <w:rsid w:val="00300E75"/>
    <w:rsid w:val="003016BF"/>
    <w:rsid w:val="00301DF0"/>
    <w:rsid w:val="00301E5D"/>
    <w:rsid w:val="00303372"/>
    <w:rsid w:val="003042C3"/>
    <w:rsid w:val="0030440C"/>
    <w:rsid w:val="0030454F"/>
    <w:rsid w:val="00304A7D"/>
    <w:rsid w:val="00305BF0"/>
    <w:rsid w:val="00305C09"/>
    <w:rsid w:val="00307057"/>
    <w:rsid w:val="00310632"/>
    <w:rsid w:val="003108C8"/>
    <w:rsid w:val="003123FD"/>
    <w:rsid w:val="00312404"/>
    <w:rsid w:val="00313139"/>
    <w:rsid w:val="00313EC3"/>
    <w:rsid w:val="00313F35"/>
    <w:rsid w:val="00313FCA"/>
    <w:rsid w:val="0031405E"/>
    <w:rsid w:val="00314074"/>
    <w:rsid w:val="0031417C"/>
    <w:rsid w:val="00315971"/>
    <w:rsid w:val="0031598A"/>
    <w:rsid w:val="00315BFD"/>
    <w:rsid w:val="003161EC"/>
    <w:rsid w:val="003164DC"/>
    <w:rsid w:val="00316601"/>
    <w:rsid w:val="00316722"/>
    <w:rsid w:val="00317FE5"/>
    <w:rsid w:val="00320C97"/>
    <w:rsid w:val="003217BB"/>
    <w:rsid w:val="00321BAA"/>
    <w:rsid w:val="00321E9F"/>
    <w:rsid w:val="00322BF5"/>
    <w:rsid w:val="00325934"/>
    <w:rsid w:val="00325A88"/>
    <w:rsid w:val="00325B73"/>
    <w:rsid w:val="00325BAE"/>
    <w:rsid w:val="00326F1C"/>
    <w:rsid w:val="00327A16"/>
    <w:rsid w:val="003312FF"/>
    <w:rsid w:val="0033169D"/>
    <w:rsid w:val="00331FFB"/>
    <w:rsid w:val="003320DF"/>
    <w:rsid w:val="00332B6C"/>
    <w:rsid w:val="00333C83"/>
    <w:rsid w:val="0033606F"/>
    <w:rsid w:val="00336500"/>
    <w:rsid w:val="00336D3A"/>
    <w:rsid w:val="00337193"/>
    <w:rsid w:val="003379BA"/>
    <w:rsid w:val="00337B8B"/>
    <w:rsid w:val="00340221"/>
    <w:rsid w:val="003403C2"/>
    <w:rsid w:val="00340C9F"/>
    <w:rsid w:val="00340D49"/>
    <w:rsid w:val="00340DC5"/>
    <w:rsid w:val="00341021"/>
    <w:rsid w:val="00341034"/>
    <w:rsid w:val="0034219E"/>
    <w:rsid w:val="0034296B"/>
    <w:rsid w:val="00343374"/>
    <w:rsid w:val="00344730"/>
    <w:rsid w:val="003451CF"/>
    <w:rsid w:val="00345235"/>
    <w:rsid w:val="00345B85"/>
    <w:rsid w:val="0034643A"/>
    <w:rsid w:val="00346BB2"/>
    <w:rsid w:val="00347582"/>
    <w:rsid w:val="003475F0"/>
    <w:rsid w:val="003477AE"/>
    <w:rsid w:val="0034791F"/>
    <w:rsid w:val="003479B8"/>
    <w:rsid w:val="00347E81"/>
    <w:rsid w:val="00350254"/>
    <w:rsid w:val="003506A6"/>
    <w:rsid w:val="00350BAB"/>
    <w:rsid w:val="00350BC0"/>
    <w:rsid w:val="00350CC2"/>
    <w:rsid w:val="00352194"/>
    <w:rsid w:val="0035390D"/>
    <w:rsid w:val="00355243"/>
    <w:rsid w:val="003554CD"/>
    <w:rsid w:val="00355764"/>
    <w:rsid w:val="0035697C"/>
    <w:rsid w:val="0035712C"/>
    <w:rsid w:val="00357653"/>
    <w:rsid w:val="00357850"/>
    <w:rsid w:val="00357D9E"/>
    <w:rsid w:val="00357F30"/>
    <w:rsid w:val="003603E6"/>
    <w:rsid w:val="003606C4"/>
    <w:rsid w:val="00360F3F"/>
    <w:rsid w:val="00361026"/>
    <w:rsid w:val="003610B3"/>
    <w:rsid w:val="003624F9"/>
    <w:rsid w:val="00364958"/>
    <w:rsid w:val="00366680"/>
    <w:rsid w:val="003669DD"/>
    <w:rsid w:val="0036711D"/>
    <w:rsid w:val="003674D8"/>
    <w:rsid w:val="00370372"/>
    <w:rsid w:val="0037354F"/>
    <w:rsid w:val="00373F51"/>
    <w:rsid w:val="0037407F"/>
    <w:rsid w:val="003741A4"/>
    <w:rsid w:val="00374FB4"/>
    <w:rsid w:val="00375DBB"/>
    <w:rsid w:val="00375F02"/>
    <w:rsid w:val="00376555"/>
    <w:rsid w:val="00376749"/>
    <w:rsid w:val="00377318"/>
    <w:rsid w:val="00377506"/>
    <w:rsid w:val="00377D65"/>
    <w:rsid w:val="00380444"/>
    <w:rsid w:val="003822C0"/>
    <w:rsid w:val="00382ECB"/>
    <w:rsid w:val="00383B9A"/>
    <w:rsid w:val="003840E8"/>
    <w:rsid w:val="003846DE"/>
    <w:rsid w:val="00384B17"/>
    <w:rsid w:val="003852BF"/>
    <w:rsid w:val="003852FF"/>
    <w:rsid w:val="00385B5E"/>
    <w:rsid w:val="00387390"/>
    <w:rsid w:val="00391464"/>
    <w:rsid w:val="00391CA8"/>
    <w:rsid w:val="0039230D"/>
    <w:rsid w:val="00392363"/>
    <w:rsid w:val="00392A08"/>
    <w:rsid w:val="00392E8A"/>
    <w:rsid w:val="00393715"/>
    <w:rsid w:val="00393770"/>
    <w:rsid w:val="003940A0"/>
    <w:rsid w:val="0039553C"/>
    <w:rsid w:val="00396315"/>
    <w:rsid w:val="00397056"/>
    <w:rsid w:val="003972E9"/>
    <w:rsid w:val="00397AFF"/>
    <w:rsid w:val="00397C18"/>
    <w:rsid w:val="00397D75"/>
    <w:rsid w:val="003A0710"/>
    <w:rsid w:val="003A0E7C"/>
    <w:rsid w:val="003A2063"/>
    <w:rsid w:val="003A2998"/>
    <w:rsid w:val="003A3637"/>
    <w:rsid w:val="003A3D2A"/>
    <w:rsid w:val="003A4F53"/>
    <w:rsid w:val="003A682A"/>
    <w:rsid w:val="003A6F4D"/>
    <w:rsid w:val="003A702A"/>
    <w:rsid w:val="003A7AB8"/>
    <w:rsid w:val="003B056D"/>
    <w:rsid w:val="003B1C67"/>
    <w:rsid w:val="003B1D23"/>
    <w:rsid w:val="003B2869"/>
    <w:rsid w:val="003B324A"/>
    <w:rsid w:val="003B3375"/>
    <w:rsid w:val="003B3F9C"/>
    <w:rsid w:val="003B404C"/>
    <w:rsid w:val="003B439E"/>
    <w:rsid w:val="003B43C7"/>
    <w:rsid w:val="003B460D"/>
    <w:rsid w:val="003B4A98"/>
    <w:rsid w:val="003B59EC"/>
    <w:rsid w:val="003B696A"/>
    <w:rsid w:val="003B6EA8"/>
    <w:rsid w:val="003B723D"/>
    <w:rsid w:val="003B7757"/>
    <w:rsid w:val="003C005F"/>
    <w:rsid w:val="003C0394"/>
    <w:rsid w:val="003C0855"/>
    <w:rsid w:val="003C1D38"/>
    <w:rsid w:val="003C1DD2"/>
    <w:rsid w:val="003C1E11"/>
    <w:rsid w:val="003C5013"/>
    <w:rsid w:val="003C5BA9"/>
    <w:rsid w:val="003C79F6"/>
    <w:rsid w:val="003D118C"/>
    <w:rsid w:val="003D1DE6"/>
    <w:rsid w:val="003D227C"/>
    <w:rsid w:val="003D24F4"/>
    <w:rsid w:val="003D25C6"/>
    <w:rsid w:val="003D322B"/>
    <w:rsid w:val="003D3937"/>
    <w:rsid w:val="003D432F"/>
    <w:rsid w:val="003D4CE9"/>
    <w:rsid w:val="003D54E2"/>
    <w:rsid w:val="003D6E0B"/>
    <w:rsid w:val="003D741D"/>
    <w:rsid w:val="003D787C"/>
    <w:rsid w:val="003E02B2"/>
    <w:rsid w:val="003E03DE"/>
    <w:rsid w:val="003E0C23"/>
    <w:rsid w:val="003E1A9D"/>
    <w:rsid w:val="003E26F3"/>
    <w:rsid w:val="003E2721"/>
    <w:rsid w:val="003E40ED"/>
    <w:rsid w:val="003E42D0"/>
    <w:rsid w:val="003E4664"/>
    <w:rsid w:val="003E67EE"/>
    <w:rsid w:val="003E77E1"/>
    <w:rsid w:val="003E79A6"/>
    <w:rsid w:val="003E7D0F"/>
    <w:rsid w:val="003F05D7"/>
    <w:rsid w:val="003F0BF6"/>
    <w:rsid w:val="003F17C5"/>
    <w:rsid w:val="003F1AF5"/>
    <w:rsid w:val="003F209F"/>
    <w:rsid w:val="003F248B"/>
    <w:rsid w:val="003F3628"/>
    <w:rsid w:val="003F37D9"/>
    <w:rsid w:val="003F3B0A"/>
    <w:rsid w:val="003F3E1E"/>
    <w:rsid w:val="003F4003"/>
    <w:rsid w:val="003F5CD5"/>
    <w:rsid w:val="003F724B"/>
    <w:rsid w:val="003F7C90"/>
    <w:rsid w:val="003F7CFD"/>
    <w:rsid w:val="004000C1"/>
    <w:rsid w:val="00401505"/>
    <w:rsid w:val="004016F4"/>
    <w:rsid w:val="0040247C"/>
    <w:rsid w:val="00402FC6"/>
    <w:rsid w:val="004030C1"/>
    <w:rsid w:val="004037A0"/>
    <w:rsid w:val="00403CF2"/>
    <w:rsid w:val="00404F41"/>
    <w:rsid w:val="0040539B"/>
    <w:rsid w:val="00405686"/>
    <w:rsid w:val="004056F2"/>
    <w:rsid w:val="00405B45"/>
    <w:rsid w:val="00405F83"/>
    <w:rsid w:val="00406E43"/>
    <w:rsid w:val="00407919"/>
    <w:rsid w:val="00407C3D"/>
    <w:rsid w:val="00407C6C"/>
    <w:rsid w:val="0041175E"/>
    <w:rsid w:val="00412898"/>
    <w:rsid w:val="0041419A"/>
    <w:rsid w:val="0041444D"/>
    <w:rsid w:val="004147C5"/>
    <w:rsid w:val="0041511C"/>
    <w:rsid w:val="004153FB"/>
    <w:rsid w:val="00415D4B"/>
    <w:rsid w:val="00415E73"/>
    <w:rsid w:val="004161F8"/>
    <w:rsid w:val="00420D28"/>
    <w:rsid w:val="00421128"/>
    <w:rsid w:val="00422A6C"/>
    <w:rsid w:val="00422D91"/>
    <w:rsid w:val="00422FFA"/>
    <w:rsid w:val="0042340A"/>
    <w:rsid w:val="0042360D"/>
    <w:rsid w:val="00423622"/>
    <w:rsid w:val="00423E9F"/>
    <w:rsid w:val="00425634"/>
    <w:rsid w:val="00425AE4"/>
    <w:rsid w:val="00425CDD"/>
    <w:rsid w:val="004266E3"/>
    <w:rsid w:val="00426F15"/>
    <w:rsid w:val="00427704"/>
    <w:rsid w:val="0043010F"/>
    <w:rsid w:val="00430EDA"/>
    <w:rsid w:val="00431189"/>
    <w:rsid w:val="00431373"/>
    <w:rsid w:val="004316C8"/>
    <w:rsid w:val="004319D6"/>
    <w:rsid w:val="00433BF3"/>
    <w:rsid w:val="004341D5"/>
    <w:rsid w:val="00434C3C"/>
    <w:rsid w:val="004358AF"/>
    <w:rsid w:val="0043666B"/>
    <w:rsid w:val="00436AD5"/>
    <w:rsid w:val="00437588"/>
    <w:rsid w:val="00440342"/>
    <w:rsid w:val="00440CF3"/>
    <w:rsid w:val="004411FF"/>
    <w:rsid w:val="00441B3F"/>
    <w:rsid w:val="00442519"/>
    <w:rsid w:val="00443D00"/>
    <w:rsid w:val="0044455B"/>
    <w:rsid w:val="004449CE"/>
    <w:rsid w:val="00445353"/>
    <w:rsid w:val="0044697E"/>
    <w:rsid w:val="004471D5"/>
    <w:rsid w:val="0044761A"/>
    <w:rsid w:val="004476FC"/>
    <w:rsid w:val="00447739"/>
    <w:rsid w:val="004505A5"/>
    <w:rsid w:val="00450BBD"/>
    <w:rsid w:val="004512C9"/>
    <w:rsid w:val="00452012"/>
    <w:rsid w:val="00452632"/>
    <w:rsid w:val="004527CE"/>
    <w:rsid w:val="00452981"/>
    <w:rsid w:val="00452CD7"/>
    <w:rsid w:val="004533C4"/>
    <w:rsid w:val="004542DA"/>
    <w:rsid w:val="00454DF0"/>
    <w:rsid w:val="00454EF4"/>
    <w:rsid w:val="00455417"/>
    <w:rsid w:val="004555CE"/>
    <w:rsid w:val="00456566"/>
    <w:rsid w:val="00456C1D"/>
    <w:rsid w:val="00456DAA"/>
    <w:rsid w:val="004608F0"/>
    <w:rsid w:val="00462118"/>
    <w:rsid w:val="00462369"/>
    <w:rsid w:val="0046362E"/>
    <w:rsid w:val="00464876"/>
    <w:rsid w:val="00465850"/>
    <w:rsid w:val="00470DA5"/>
    <w:rsid w:val="00470DFA"/>
    <w:rsid w:val="00471686"/>
    <w:rsid w:val="0047306B"/>
    <w:rsid w:val="004734DB"/>
    <w:rsid w:val="00473709"/>
    <w:rsid w:val="00473787"/>
    <w:rsid w:val="00473AD5"/>
    <w:rsid w:val="00474E3B"/>
    <w:rsid w:val="00474ED8"/>
    <w:rsid w:val="00476FA9"/>
    <w:rsid w:val="004775B8"/>
    <w:rsid w:val="00477653"/>
    <w:rsid w:val="00477687"/>
    <w:rsid w:val="004776E2"/>
    <w:rsid w:val="004810B7"/>
    <w:rsid w:val="004813DA"/>
    <w:rsid w:val="00481FCF"/>
    <w:rsid w:val="00484E07"/>
    <w:rsid w:val="00487074"/>
    <w:rsid w:val="0048731D"/>
    <w:rsid w:val="0048741B"/>
    <w:rsid w:val="004877F1"/>
    <w:rsid w:val="00487C12"/>
    <w:rsid w:val="00487F17"/>
    <w:rsid w:val="00490A4E"/>
    <w:rsid w:val="00490A5F"/>
    <w:rsid w:val="00491E3A"/>
    <w:rsid w:val="0049247E"/>
    <w:rsid w:val="0049258D"/>
    <w:rsid w:val="00492623"/>
    <w:rsid w:val="00493B04"/>
    <w:rsid w:val="00493CD0"/>
    <w:rsid w:val="00495BBF"/>
    <w:rsid w:val="00496293"/>
    <w:rsid w:val="00497E3C"/>
    <w:rsid w:val="004A1954"/>
    <w:rsid w:val="004A1A3A"/>
    <w:rsid w:val="004A1C61"/>
    <w:rsid w:val="004A1D0E"/>
    <w:rsid w:val="004A1FEE"/>
    <w:rsid w:val="004A272B"/>
    <w:rsid w:val="004A294E"/>
    <w:rsid w:val="004A2A5D"/>
    <w:rsid w:val="004A3AD9"/>
    <w:rsid w:val="004A3C10"/>
    <w:rsid w:val="004A4331"/>
    <w:rsid w:val="004A4C94"/>
    <w:rsid w:val="004A612A"/>
    <w:rsid w:val="004A6A81"/>
    <w:rsid w:val="004A7903"/>
    <w:rsid w:val="004B04D8"/>
    <w:rsid w:val="004B0D2B"/>
    <w:rsid w:val="004B19A7"/>
    <w:rsid w:val="004B1C83"/>
    <w:rsid w:val="004B21BE"/>
    <w:rsid w:val="004B26B7"/>
    <w:rsid w:val="004B36E6"/>
    <w:rsid w:val="004B3CFB"/>
    <w:rsid w:val="004B44A6"/>
    <w:rsid w:val="004B4C99"/>
    <w:rsid w:val="004B55D0"/>
    <w:rsid w:val="004B5D7D"/>
    <w:rsid w:val="004B6368"/>
    <w:rsid w:val="004B6AF0"/>
    <w:rsid w:val="004B6D07"/>
    <w:rsid w:val="004B71FC"/>
    <w:rsid w:val="004C19E3"/>
    <w:rsid w:val="004C1AF8"/>
    <w:rsid w:val="004C1E15"/>
    <w:rsid w:val="004C2555"/>
    <w:rsid w:val="004C282B"/>
    <w:rsid w:val="004C2868"/>
    <w:rsid w:val="004C2C1A"/>
    <w:rsid w:val="004C2DE1"/>
    <w:rsid w:val="004C347D"/>
    <w:rsid w:val="004C36B0"/>
    <w:rsid w:val="004C3B6A"/>
    <w:rsid w:val="004C3CDA"/>
    <w:rsid w:val="004C44EC"/>
    <w:rsid w:val="004C4574"/>
    <w:rsid w:val="004C5261"/>
    <w:rsid w:val="004C5B88"/>
    <w:rsid w:val="004C5FA2"/>
    <w:rsid w:val="004C67A6"/>
    <w:rsid w:val="004C6AEC"/>
    <w:rsid w:val="004C71A0"/>
    <w:rsid w:val="004C72E8"/>
    <w:rsid w:val="004C75D3"/>
    <w:rsid w:val="004C78D4"/>
    <w:rsid w:val="004D0B57"/>
    <w:rsid w:val="004D135B"/>
    <w:rsid w:val="004D145A"/>
    <w:rsid w:val="004D22BA"/>
    <w:rsid w:val="004D251C"/>
    <w:rsid w:val="004D3BCE"/>
    <w:rsid w:val="004D3CAF"/>
    <w:rsid w:val="004D4CDE"/>
    <w:rsid w:val="004D5798"/>
    <w:rsid w:val="004D5B8D"/>
    <w:rsid w:val="004D65FE"/>
    <w:rsid w:val="004D665B"/>
    <w:rsid w:val="004D6B3C"/>
    <w:rsid w:val="004D6CA8"/>
    <w:rsid w:val="004D758C"/>
    <w:rsid w:val="004D7C48"/>
    <w:rsid w:val="004E01B9"/>
    <w:rsid w:val="004E0DB6"/>
    <w:rsid w:val="004E12E0"/>
    <w:rsid w:val="004E1CF9"/>
    <w:rsid w:val="004E22EA"/>
    <w:rsid w:val="004E251B"/>
    <w:rsid w:val="004E28DE"/>
    <w:rsid w:val="004E2914"/>
    <w:rsid w:val="004E2FD8"/>
    <w:rsid w:val="004E5A0C"/>
    <w:rsid w:val="004E6796"/>
    <w:rsid w:val="004E73BC"/>
    <w:rsid w:val="004F0EF4"/>
    <w:rsid w:val="004F11ED"/>
    <w:rsid w:val="004F1E02"/>
    <w:rsid w:val="004F215B"/>
    <w:rsid w:val="004F22F8"/>
    <w:rsid w:val="004F25B5"/>
    <w:rsid w:val="004F3BAB"/>
    <w:rsid w:val="004F40BE"/>
    <w:rsid w:val="004F4568"/>
    <w:rsid w:val="004F5624"/>
    <w:rsid w:val="004F602D"/>
    <w:rsid w:val="004F7C68"/>
    <w:rsid w:val="004F7E65"/>
    <w:rsid w:val="00500319"/>
    <w:rsid w:val="00500B0B"/>
    <w:rsid w:val="00500C1F"/>
    <w:rsid w:val="00501B27"/>
    <w:rsid w:val="005031A3"/>
    <w:rsid w:val="00503514"/>
    <w:rsid w:val="00503657"/>
    <w:rsid w:val="00503E52"/>
    <w:rsid w:val="005047EA"/>
    <w:rsid w:val="0050642D"/>
    <w:rsid w:val="00506788"/>
    <w:rsid w:val="005071D9"/>
    <w:rsid w:val="00510044"/>
    <w:rsid w:val="00512167"/>
    <w:rsid w:val="00512898"/>
    <w:rsid w:val="00512B23"/>
    <w:rsid w:val="00512DE5"/>
    <w:rsid w:val="005140E8"/>
    <w:rsid w:val="005145F4"/>
    <w:rsid w:val="0051526E"/>
    <w:rsid w:val="00520FEB"/>
    <w:rsid w:val="00521959"/>
    <w:rsid w:val="00521DCC"/>
    <w:rsid w:val="005225FC"/>
    <w:rsid w:val="00523973"/>
    <w:rsid w:val="00523B0A"/>
    <w:rsid w:val="005247FE"/>
    <w:rsid w:val="005249C0"/>
    <w:rsid w:val="0052681F"/>
    <w:rsid w:val="0052695A"/>
    <w:rsid w:val="00526A66"/>
    <w:rsid w:val="00526C3C"/>
    <w:rsid w:val="00526E01"/>
    <w:rsid w:val="00527922"/>
    <w:rsid w:val="00530BE8"/>
    <w:rsid w:val="00530CF1"/>
    <w:rsid w:val="0053123F"/>
    <w:rsid w:val="00531704"/>
    <w:rsid w:val="00531CB3"/>
    <w:rsid w:val="0053220D"/>
    <w:rsid w:val="0053311C"/>
    <w:rsid w:val="00533ED1"/>
    <w:rsid w:val="005345A3"/>
    <w:rsid w:val="00535911"/>
    <w:rsid w:val="00536762"/>
    <w:rsid w:val="00536836"/>
    <w:rsid w:val="00536E69"/>
    <w:rsid w:val="005374AD"/>
    <w:rsid w:val="00537FEF"/>
    <w:rsid w:val="00540532"/>
    <w:rsid w:val="00540858"/>
    <w:rsid w:val="005411E6"/>
    <w:rsid w:val="00541AF6"/>
    <w:rsid w:val="00542BBC"/>
    <w:rsid w:val="00544150"/>
    <w:rsid w:val="00544237"/>
    <w:rsid w:val="00544DDC"/>
    <w:rsid w:val="0054533B"/>
    <w:rsid w:val="0054538D"/>
    <w:rsid w:val="0054568A"/>
    <w:rsid w:val="00546F09"/>
    <w:rsid w:val="00547041"/>
    <w:rsid w:val="005472C1"/>
    <w:rsid w:val="00550694"/>
    <w:rsid w:val="00550ED4"/>
    <w:rsid w:val="0055116D"/>
    <w:rsid w:val="005514D3"/>
    <w:rsid w:val="00551635"/>
    <w:rsid w:val="005516EC"/>
    <w:rsid w:val="005516F0"/>
    <w:rsid w:val="00551B3D"/>
    <w:rsid w:val="00552082"/>
    <w:rsid w:val="00553781"/>
    <w:rsid w:val="00553829"/>
    <w:rsid w:val="005538E4"/>
    <w:rsid w:val="00553A38"/>
    <w:rsid w:val="00554188"/>
    <w:rsid w:val="00554846"/>
    <w:rsid w:val="00554E83"/>
    <w:rsid w:val="00554E8D"/>
    <w:rsid w:val="00556484"/>
    <w:rsid w:val="00556E70"/>
    <w:rsid w:val="00557E13"/>
    <w:rsid w:val="00561578"/>
    <w:rsid w:val="00561D19"/>
    <w:rsid w:val="0056291A"/>
    <w:rsid w:val="0056308F"/>
    <w:rsid w:val="00563FB8"/>
    <w:rsid w:val="00564430"/>
    <w:rsid w:val="00564900"/>
    <w:rsid w:val="00565002"/>
    <w:rsid w:val="00565504"/>
    <w:rsid w:val="005655E4"/>
    <w:rsid w:val="005658C5"/>
    <w:rsid w:val="00566D55"/>
    <w:rsid w:val="0057146A"/>
    <w:rsid w:val="005714BF"/>
    <w:rsid w:val="00571862"/>
    <w:rsid w:val="00571A48"/>
    <w:rsid w:val="00572381"/>
    <w:rsid w:val="0057361A"/>
    <w:rsid w:val="00573DD8"/>
    <w:rsid w:val="00574020"/>
    <w:rsid w:val="00574CEA"/>
    <w:rsid w:val="005757BA"/>
    <w:rsid w:val="00576206"/>
    <w:rsid w:val="00576A8B"/>
    <w:rsid w:val="005770DD"/>
    <w:rsid w:val="0057798D"/>
    <w:rsid w:val="00580667"/>
    <w:rsid w:val="0058073B"/>
    <w:rsid w:val="00580E76"/>
    <w:rsid w:val="00581B3D"/>
    <w:rsid w:val="00582709"/>
    <w:rsid w:val="00583C1F"/>
    <w:rsid w:val="0058405B"/>
    <w:rsid w:val="00584813"/>
    <w:rsid w:val="00584F32"/>
    <w:rsid w:val="0058529D"/>
    <w:rsid w:val="0058586A"/>
    <w:rsid w:val="00586396"/>
    <w:rsid w:val="0058662A"/>
    <w:rsid w:val="00586AF2"/>
    <w:rsid w:val="00586D2E"/>
    <w:rsid w:val="005873DF"/>
    <w:rsid w:val="00590737"/>
    <w:rsid w:val="00590927"/>
    <w:rsid w:val="0059094C"/>
    <w:rsid w:val="00590A9D"/>
    <w:rsid w:val="00590BAC"/>
    <w:rsid w:val="00592396"/>
    <w:rsid w:val="00592A18"/>
    <w:rsid w:val="00593854"/>
    <w:rsid w:val="00593984"/>
    <w:rsid w:val="00593D1B"/>
    <w:rsid w:val="00594A12"/>
    <w:rsid w:val="00596541"/>
    <w:rsid w:val="00597080"/>
    <w:rsid w:val="005A008F"/>
    <w:rsid w:val="005A1F36"/>
    <w:rsid w:val="005A1F54"/>
    <w:rsid w:val="005A2A8F"/>
    <w:rsid w:val="005A2D1A"/>
    <w:rsid w:val="005A3457"/>
    <w:rsid w:val="005A35DA"/>
    <w:rsid w:val="005A59A7"/>
    <w:rsid w:val="005A5A68"/>
    <w:rsid w:val="005A62BB"/>
    <w:rsid w:val="005A6C90"/>
    <w:rsid w:val="005A6E0B"/>
    <w:rsid w:val="005A74C0"/>
    <w:rsid w:val="005A7F93"/>
    <w:rsid w:val="005B0FA8"/>
    <w:rsid w:val="005B1206"/>
    <w:rsid w:val="005B1378"/>
    <w:rsid w:val="005B186F"/>
    <w:rsid w:val="005B1B12"/>
    <w:rsid w:val="005B2581"/>
    <w:rsid w:val="005B30E2"/>
    <w:rsid w:val="005B3A0A"/>
    <w:rsid w:val="005B3EFB"/>
    <w:rsid w:val="005B4CA6"/>
    <w:rsid w:val="005B5D74"/>
    <w:rsid w:val="005B654C"/>
    <w:rsid w:val="005B6B03"/>
    <w:rsid w:val="005B7688"/>
    <w:rsid w:val="005C0B99"/>
    <w:rsid w:val="005C1126"/>
    <w:rsid w:val="005C173B"/>
    <w:rsid w:val="005C1A8F"/>
    <w:rsid w:val="005C1CDB"/>
    <w:rsid w:val="005C2D01"/>
    <w:rsid w:val="005C3224"/>
    <w:rsid w:val="005C3DC9"/>
    <w:rsid w:val="005C4582"/>
    <w:rsid w:val="005C4698"/>
    <w:rsid w:val="005C5302"/>
    <w:rsid w:val="005C56F7"/>
    <w:rsid w:val="005C5907"/>
    <w:rsid w:val="005C6040"/>
    <w:rsid w:val="005C6100"/>
    <w:rsid w:val="005C6310"/>
    <w:rsid w:val="005C6500"/>
    <w:rsid w:val="005C789C"/>
    <w:rsid w:val="005C7D4B"/>
    <w:rsid w:val="005D01CF"/>
    <w:rsid w:val="005D19D5"/>
    <w:rsid w:val="005D3208"/>
    <w:rsid w:val="005D4E87"/>
    <w:rsid w:val="005D4EAE"/>
    <w:rsid w:val="005D52E9"/>
    <w:rsid w:val="005D5BFD"/>
    <w:rsid w:val="005D5F3B"/>
    <w:rsid w:val="005D6000"/>
    <w:rsid w:val="005D61AC"/>
    <w:rsid w:val="005D64A2"/>
    <w:rsid w:val="005D7C05"/>
    <w:rsid w:val="005E130D"/>
    <w:rsid w:val="005E17E2"/>
    <w:rsid w:val="005E2360"/>
    <w:rsid w:val="005E324F"/>
    <w:rsid w:val="005E3FA1"/>
    <w:rsid w:val="005E3FE4"/>
    <w:rsid w:val="005E41FF"/>
    <w:rsid w:val="005E5B7C"/>
    <w:rsid w:val="005E5DF4"/>
    <w:rsid w:val="005E7FAB"/>
    <w:rsid w:val="005F00F9"/>
    <w:rsid w:val="005F087A"/>
    <w:rsid w:val="005F0932"/>
    <w:rsid w:val="005F0D86"/>
    <w:rsid w:val="005F0FBB"/>
    <w:rsid w:val="005F0FBF"/>
    <w:rsid w:val="005F1AA6"/>
    <w:rsid w:val="005F1B0D"/>
    <w:rsid w:val="005F2CE3"/>
    <w:rsid w:val="005F2F28"/>
    <w:rsid w:val="005F3BF7"/>
    <w:rsid w:val="005F4009"/>
    <w:rsid w:val="005F44D5"/>
    <w:rsid w:val="005F4605"/>
    <w:rsid w:val="005F4610"/>
    <w:rsid w:val="005F46B4"/>
    <w:rsid w:val="005F5266"/>
    <w:rsid w:val="005F5892"/>
    <w:rsid w:val="005F5C35"/>
    <w:rsid w:val="006000E8"/>
    <w:rsid w:val="006002A8"/>
    <w:rsid w:val="006008B3"/>
    <w:rsid w:val="0060091E"/>
    <w:rsid w:val="00600A16"/>
    <w:rsid w:val="00601DE9"/>
    <w:rsid w:val="00602207"/>
    <w:rsid w:val="00602E0F"/>
    <w:rsid w:val="0060372C"/>
    <w:rsid w:val="006041EE"/>
    <w:rsid w:val="0060531C"/>
    <w:rsid w:val="00605C2B"/>
    <w:rsid w:val="00605D78"/>
    <w:rsid w:val="006066D6"/>
    <w:rsid w:val="00610342"/>
    <w:rsid w:val="006105D9"/>
    <w:rsid w:val="00611759"/>
    <w:rsid w:val="00611DAD"/>
    <w:rsid w:val="006120AC"/>
    <w:rsid w:val="00612E40"/>
    <w:rsid w:val="00613712"/>
    <w:rsid w:val="00613E17"/>
    <w:rsid w:val="0061414A"/>
    <w:rsid w:val="0061421B"/>
    <w:rsid w:val="00614CEA"/>
    <w:rsid w:val="00615A9C"/>
    <w:rsid w:val="006168DF"/>
    <w:rsid w:val="00617EEC"/>
    <w:rsid w:val="00622095"/>
    <w:rsid w:val="00622331"/>
    <w:rsid w:val="00623191"/>
    <w:rsid w:val="006243FE"/>
    <w:rsid w:val="00624B1C"/>
    <w:rsid w:val="00625311"/>
    <w:rsid w:val="00625CCD"/>
    <w:rsid w:val="00625DF0"/>
    <w:rsid w:val="006261C7"/>
    <w:rsid w:val="006266EE"/>
    <w:rsid w:val="00627810"/>
    <w:rsid w:val="006278F7"/>
    <w:rsid w:val="00627B7B"/>
    <w:rsid w:val="00630677"/>
    <w:rsid w:val="00631DC4"/>
    <w:rsid w:val="00632809"/>
    <w:rsid w:val="00632E56"/>
    <w:rsid w:val="006333D3"/>
    <w:rsid w:val="00633C78"/>
    <w:rsid w:val="0063408D"/>
    <w:rsid w:val="0063410D"/>
    <w:rsid w:val="00634696"/>
    <w:rsid w:val="006346FD"/>
    <w:rsid w:val="006351B5"/>
    <w:rsid w:val="00635240"/>
    <w:rsid w:val="006355FF"/>
    <w:rsid w:val="00635F79"/>
    <w:rsid w:val="00636CB3"/>
    <w:rsid w:val="0063788A"/>
    <w:rsid w:val="00637C8B"/>
    <w:rsid w:val="00640606"/>
    <w:rsid w:val="006407A0"/>
    <w:rsid w:val="00640B35"/>
    <w:rsid w:val="00641021"/>
    <w:rsid w:val="006423A1"/>
    <w:rsid w:val="006431F5"/>
    <w:rsid w:val="0064358B"/>
    <w:rsid w:val="00643F6E"/>
    <w:rsid w:val="00644384"/>
    <w:rsid w:val="00644838"/>
    <w:rsid w:val="00644846"/>
    <w:rsid w:val="00644BEA"/>
    <w:rsid w:val="00644DBD"/>
    <w:rsid w:val="00645452"/>
    <w:rsid w:val="00645735"/>
    <w:rsid w:val="00645FB1"/>
    <w:rsid w:val="00646CFB"/>
    <w:rsid w:val="006470F2"/>
    <w:rsid w:val="00647EF9"/>
    <w:rsid w:val="006500C4"/>
    <w:rsid w:val="00650391"/>
    <w:rsid w:val="00651C1E"/>
    <w:rsid w:val="00651F91"/>
    <w:rsid w:val="00652B8B"/>
    <w:rsid w:val="00653647"/>
    <w:rsid w:val="00653AB2"/>
    <w:rsid w:val="00653CFC"/>
    <w:rsid w:val="00654231"/>
    <w:rsid w:val="00654BE5"/>
    <w:rsid w:val="00654F54"/>
    <w:rsid w:val="0065545C"/>
    <w:rsid w:val="00656FE6"/>
    <w:rsid w:val="00657B16"/>
    <w:rsid w:val="00657C80"/>
    <w:rsid w:val="006602B2"/>
    <w:rsid w:val="00662476"/>
    <w:rsid w:val="00662C85"/>
    <w:rsid w:val="006633BB"/>
    <w:rsid w:val="006634C7"/>
    <w:rsid w:val="006638B8"/>
    <w:rsid w:val="0066394A"/>
    <w:rsid w:val="00664029"/>
    <w:rsid w:val="006658E7"/>
    <w:rsid w:val="00665ACB"/>
    <w:rsid w:val="00665C06"/>
    <w:rsid w:val="00665ED8"/>
    <w:rsid w:val="006661AD"/>
    <w:rsid w:val="00666407"/>
    <w:rsid w:val="00666CFB"/>
    <w:rsid w:val="00666F19"/>
    <w:rsid w:val="0066720B"/>
    <w:rsid w:val="00670FF3"/>
    <w:rsid w:val="006715A6"/>
    <w:rsid w:val="006717F2"/>
    <w:rsid w:val="00671D91"/>
    <w:rsid w:val="00671E9B"/>
    <w:rsid w:val="00673E63"/>
    <w:rsid w:val="00673F1F"/>
    <w:rsid w:val="00674378"/>
    <w:rsid w:val="00674A52"/>
    <w:rsid w:val="00674D6C"/>
    <w:rsid w:val="00674ED4"/>
    <w:rsid w:val="00675899"/>
    <w:rsid w:val="006774A8"/>
    <w:rsid w:val="00680E57"/>
    <w:rsid w:val="0068233D"/>
    <w:rsid w:val="00682AC4"/>
    <w:rsid w:val="00682D48"/>
    <w:rsid w:val="006833E0"/>
    <w:rsid w:val="006833F4"/>
    <w:rsid w:val="00684AEE"/>
    <w:rsid w:val="00684BBC"/>
    <w:rsid w:val="00684D93"/>
    <w:rsid w:val="006850AB"/>
    <w:rsid w:val="00685407"/>
    <w:rsid w:val="006860C1"/>
    <w:rsid w:val="006873D3"/>
    <w:rsid w:val="00687420"/>
    <w:rsid w:val="0068744D"/>
    <w:rsid w:val="00687A4C"/>
    <w:rsid w:val="00690314"/>
    <w:rsid w:val="00691388"/>
    <w:rsid w:val="006924E1"/>
    <w:rsid w:val="00692BAB"/>
    <w:rsid w:val="00693062"/>
    <w:rsid w:val="00693786"/>
    <w:rsid w:val="00694B44"/>
    <w:rsid w:val="006950D3"/>
    <w:rsid w:val="00696410"/>
    <w:rsid w:val="00696C4D"/>
    <w:rsid w:val="0069779F"/>
    <w:rsid w:val="006A0875"/>
    <w:rsid w:val="006A0C8D"/>
    <w:rsid w:val="006A1501"/>
    <w:rsid w:val="006A19FE"/>
    <w:rsid w:val="006A1A05"/>
    <w:rsid w:val="006A1D29"/>
    <w:rsid w:val="006A2443"/>
    <w:rsid w:val="006A2A85"/>
    <w:rsid w:val="006A2D17"/>
    <w:rsid w:val="006A3C1D"/>
    <w:rsid w:val="006A4545"/>
    <w:rsid w:val="006A47C9"/>
    <w:rsid w:val="006A57E8"/>
    <w:rsid w:val="006A5A0A"/>
    <w:rsid w:val="006A5CE5"/>
    <w:rsid w:val="006A7AF5"/>
    <w:rsid w:val="006B1601"/>
    <w:rsid w:val="006B16B8"/>
    <w:rsid w:val="006B183A"/>
    <w:rsid w:val="006B188C"/>
    <w:rsid w:val="006B268E"/>
    <w:rsid w:val="006B277D"/>
    <w:rsid w:val="006B31D5"/>
    <w:rsid w:val="006B455E"/>
    <w:rsid w:val="006B4776"/>
    <w:rsid w:val="006B555B"/>
    <w:rsid w:val="006B5D5C"/>
    <w:rsid w:val="006B5E8D"/>
    <w:rsid w:val="006B60CF"/>
    <w:rsid w:val="006B6629"/>
    <w:rsid w:val="006B6692"/>
    <w:rsid w:val="006B6973"/>
    <w:rsid w:val="006B6B08"/>
    <w:rsid w:val="006B7822"/>
    <w:rsid w:val="006C07CB"/>
    <w:rsid w:val="006C141E"/>
    <w:rsid w:val="006C39CC"/>
    <w:rsid w:val="006C40FE"/>
    <w:rsid w:val="006C5CE9"/>
    <w:rsid w:val="006C625E"/>
    <w:rsid w:val="006D1515"/>
    <w:rsid w:val="006D1796"/>
    <w:rsid w:val="006D1FE0"/>
    <w:rsid w:val="006D2595"/>
    <w:rsid w:val="006D329D"/>
    <w:rsid w:val="006D36C3"/>
    <w:rsid w:val="006D38C0"/>
    <w:rsid w:val="006D3E15"/>
    <w:rsid w:val="006D4BB2"/>
    <w:rsid w:val="006D4C7F"/>
    <w:rsid w:val="006D5C61"/>
    <w:rsid w:val="006D675D"/>
    <w:rsid w:val="006D740D"/>
    <w:rsid w:val="006D7474"/>
    <w:rsid w:val="006D76C5"/>
    <w:rsid w:val="006D76EE"/>
    <w:rsid w:val="006E03FD"/>
    <w:rsid w:val="006E0816"/>
    <w:rsid w:val="006E0891"/>
    <w:rsid w:val="006E0A53"/>
    <w:rsid w:val="006E2830"/>
    <w:rsid w:val="006E36BB"/>
    <w:rsid w:val="006E3ED7"/>
    <w:rsid w:val="006E45C7"/>
    <w:rsid w:val="006E4D80"/>
    <w:rsid w:val="006E51DD"/>
    <w:rsid w:val="006E55AE"/>
    <w:rsid w:val="006E5CD5"/>
    <w:rsid w:val="006E6988"/>
    <w:rsid w:val="006E753B"/>
    <w:rsid w:val="006E79A4"/>
    <w:rsid w:val="006E7BA8"/>
    <w:rsid w:val="006F05E4"/>
    <w:rsid w:val="006F0A2E"/>
    <w:rsid w:val="006F0B9E"/>
    <w:rsid w:val="006F0C4E"/>
    <w:rsid w:val="006F1081"/>
    <w:rsid w:val="006F2547"/>
    <w:rsid w:val="006F36DD"/>
    <w:rsid w:val="006F4D31"/>
    <w:rsid w:val="006F4E6D"/>
    <w:rsid w:val="006F50A1"/>
    <w:rsid w:val="006F7001"/>
    <w:rsid w:val="006F712B"/>
    <w:rsid w:val="00701048"/>
    <w:rsid w:val="0070127B"/>
    <w:rsid w:val="007014F4"/>
    <w:rsid w:val="00701CCC"/>
    <w:rsid w:val="00701D3E"/>
    <w:rsid w:val="00701DB4"/>
    <w:rsid w:val="00702992"/>
    <w:rsid w:val="00704551"/>
    <w:rsid w:val="007046E8"/>
    <w:rsid w:val="00704704"/>
    <w:rsid w:val="0070523A"/>
    <w:rsid w:val="0070546E"/>
    <w:rsid w:val="00706EE9"/>
    <w:rsid w:val="007076E6"/>
    <w:rsid w:val="007101E4"/>
    <w:rsid w:val="00711F85"/>
    <w:rsid w:val="00712143"/>
    <w:rsid w:val="00712445"/>
    <w:rsid w:val="00712638"/>
    <w:rsid w:val="00712C44"/>
    <w:rsid w:val="00712E1E"/>
    <w:rsid w:val="00713F10"/>
    <w:rsid w:val="007157F1"/>
    <w:rsid w:val="00716140"/>
    <w:rsid w:val="00717CFD"/>
    <w:rsid w:val="007207B2"/>
    <w:rsid w:val="007208E7"/>
    <w:rsid w:val="00720C21"/>
    <w:rsid w:val="00721970"/>
    <w:rsid w:val="00722423"/>
    <w:rsid w:val="0072252F"/>
    <w:rsid w:val="00722AB1"/>
    <w:rsid w:val="00722EFC"/>
    <w:rsid w:val="0072317D"/>
    <w:rsid w:val="00724D27"/>
    <w:rsid w:val="00726324"/>
    <w:rsid w:val="00726958"/>
    <w:rsid w:val="00726BB6"/>
    <w:rsid w:val="007276A1"/>
    <w:rsid w:val="00727ECA"/>
    <w:rsid w:val="0073090D"/>
    <w:rsid w:val="00730C1A"/>
    <w:rsid w:val="00730F9F"/>
    <w:rsid w:val="00731EF3"/>
    <w:rsid w:val="00733938"/>
    <w:rsid w:val="00737029"/>
    <w:rsid w:val="00740257"/>
    <w:rsid w:val="00740C0E"/>
    <w:rsid w:val="00740E5A"/>
    <w:rsid w:val="007417A1"/>
    <w:rsid w:val="00741B50"/>
    <w:rsid w:val="00742AFF"/>
    <w:rsid w:val="00742D5B"/>
    <w:rsid w:val="007434AD"/>
    <w:rsid w:val="007437D6"/>
    <w:rsid w:val="007440A2"/>
    <w:rsid w:val="00745564"/>
    <w:rsid w:val="0074577B"/>
    <w:rsid w:val="007459A1"/>
    <w:rsid w:val="00745C34"/>
    <w:rsid w:val="00745C77"/>
    <w:rsid w:val="00745CC0"/>
    <w:rsid w:val="00746323"/>
    <w:rsid w:val="00747589"/>
    <w:rsid w:val="0074793E"/>
    <w:rsid w:val="00747CEC"/>
    <w:rsid w:val="00747F41"/>
    <w:rsid w:val="00750172"/>
    <w:rsid w:val="00750369"/>
    <w:rsid w:val="00750499"/>
    <w:rsid w:val="00750913"/>
    <w:rsid w:val="00751C42"/>
    <w:rsid w:val="0075241A"/>
    <w:rsid w:val="00752765"/>
    <w:rsid w:val="00753522"/>
    <w:rsid w:val="007541F6"/>
    <w:rsid w:val="00754432"/>
    <w:rsid w:val="007549E6"/>
    <w:rsid w:val="007554C7"/>
    <w:rsid w:val="007557D1"/>
    <w:rsid w:val="00755D98"/>
    <w:rsid w:val="00756871"/>
    <w:rsid w:val="00756B30"/>
    <w:rsid w:val="0075771F"/>
    <w:rsid w:val="00757E3F"/>
    <w:rsid w:val="0076006A"/>
    <w:rsid w:val="007601C9"/>
    <w:rsid w:val="00761406"/>
    <w:rsid w:val="007614E0"/>
    <w:rsid w:val="0076152A"/>
    <w:rsid w:val="00761910"/>
    <w:rsid w:val="007628CD"/>
    <w:rsid w:val="00762D0C"/>
    <w:rsid w:val="00763F58"/>
    <w:rsid w:val="007652A5"/>
    <w:rsid w:val="007657F7"/>
    <w:rsid w:val="0076619C"/>
    <w:rsid w:val="0076673A"/>
    <w:rsid w:val="0076789F"/>
    <w:rsid w:val="007703C5"/>
    <w:rsid w:val="00770651"/>
    <w:rsid w:val="00770687"/>
    <w:rsid w:val="00770964"/>
    <w:rsid w:val="00772D17"/>
    <w:rsid w:val="00774819"/>
    <w:rsid w:val="007751D2"/>
    <w:rsid w:val="00775B15"/>
    <w:rsid w:val="00775B54"/>
    <w:rsid w:val="00775F94"/>
    <w:rsid w:val="00776261"/>
    <w:rsid w:val="0077652E"/>
    <w:rsid w:val="00776C9B"/>
    <w:rsid w:val="0078001A"/>
    <w:rsid w:val="00780CF8"/>
    <w:rsid w:val="00780EA2"/>
    <w:rsid w:val="0078105A"/>
    <w:rsid w:val="00781160"/>
    <w:rsid w:val="0078117F"/>
    <w:rsid w:val="00781219"/>
    <w:rsid w:val="00781936"/>
    <w:rsid w:val="00781EE2"/>
    <w:rsid w:val="00782DCA"/>
    <w:rsid w:val="00783F62"/>
    <w:rsid w:val="0078418D"/>
    <w:rsid w:val="00784692"/>
    <w:rsid w:val="00784C45"/>
    <w:rsid w:val="00784C8F"/>
    <w:rsid w:val="00784CCC"/>
    <w:rsid w:val="00784E6A"/>
    <w:rsid w:val="007855E4"/>
    <w:rsid w:val="007861AE"/>
    <w:rsid w:val="007872B8"/>
    <w:rsid w:val="0078780D"/>
    <w:rsid w:val="007879A0"/>
    <w:rsid w:val="00787A37"/>
    <w:rsid w:val="0079012E"/>
    <w:rsid w:val="00790828"/>
    <w:rsid w:val="00791281"/>
    <w:rsid w:val="007917D7"/>
    <w:rsid w:val="0079225E"/>
    <w:rsid w:val="0079263C"/>
    <w:rsid w:val="00794631"/>
    <w:rsid w:val="00794E28"/>
    <w:rsid w:val="0079505E"/>
    <w:rsid w:val="007961E3"/>
    <w:rsid w:val="00796883"/>
    <w:rsid w:val="0079793D"/>
    <w:rsid w:val="00797A01"/>
    <w:rsid w:val="007A0441"/>
    <w:rsid w:val="007A0889"/>
    <w:rsid w:val="007A0D69"/>
    <w:rsid w:val="007A14AA"/>
    <w:rsid w:val="007A1EC6"/>
    <w:rsid w:val="007A2042"/>
    <w:rsid w:val="007A2648"/>
    <w:rsid w:val="007A2867"/>
    <w:rsid w:val="007A2C23"/>
    <w:rsid w:val="007A2EB3"/>
    <w:rsid w:val="007A32EC"/>
    <w:rsid w:val="007A4ADC"/>
    <w:rsid w:val="007A4C2A"/>
    <w:rsid w:val="007A6457"/>
    <w:rsid w:val="007A669C"/>
    <w:rsid w:val="007A67E2"/>
    <w:rsid w:val="007A69C9"/>
    <w:rsid w:val="007A705B"/>
    <w:rsid w:val="007A74E5"/>
    <w:rsid w:val="007B0173"/>
    <w:rsid w:val="007B04BC"/>
    <w:rsid w:val="007B21F4"/>
    <w:rsid w:val="007B238B"/>
    <w:rsid w:val="007B252E"/>
    <w:rsid w:val="007B2FB1"/>
    <w:rsid w:val="007B334F"/>
    <w:rsid w:val="007B39AB"/>
    <w:rsid w:val="007B3A15"/>
    <w:rsid w:val="007B3B1E"/>
    <w:rsid w:val="007B4F45"/>
    <w:rsid w:val="007B5400"/>
    <w:rsid w:val="007B5E0D"/>
    <w:rsid w:val="007B6351"/>
    <w:rsid w:val="007B6903"/>
    <w:rsid w:val="007B6DC3"/>
    <w:rsid w:val="007B7FF8"/>
    <w:rsid w:val="007C0790"/>
    <w:rsid w:val="007C195B"/>
    <w:rsid w:val="007C2D7E"/>
    <w:rsid w:val="007C663A"/>
    <w:rsid w:val="007C6846"/>
    <w:rsid w:val="007C6B43"/>
    <w:rsid w:val="007C7C81"/>
    <w:rsid w:val="007D1BEA"/>
    <w:rsid w:val="007D27EA"/>
    <w:rsid w:val="007D2DC7"/>
    <w:rsid w:val="007D4F63"/>
    <w:rsid w:val="007D5887"/>
    <w:rsid w:val="007D664A"/>
    <w:rsid w:val="007D6BD0"/>
    <w:rsid w:val="007D7702"/>
    <w:rsid w:val="007D79E9"/>
    <w:rsid w:val="007D7E5A"/>
    <w:rsid w:val="007E001D"/>
    <w:rsid w:val="007E01CB"/>
    <w:rsid w:val="007E1D32"/>
    <w:rsid w:val="007E2769"/>
    <w:rsid w:val="007E32A4"/>
    <w:rsid w:val="007E32AB"/>
    <w:rsid w:val="007E4059"/>
    <w:rsid w:val="007E6338"/>
    <w:rsid w:val="007E6E07"/>
    <w:rsid w:val="007E75E6"/>
    <w:rsid w:val="007E7786"/>
    <w:rsid w:val="007E7835"/>
    <w:rsid w:val="007E7E33"/>
    <w:rsid w:val="007F0604"/>
    <w:rsid w:val="007F144B"/>
    <w:rsid w:val="007F1850"/>
    <w:rsid w:val="007F27A6"/>
    <w:rsid w:val="007F2C41"/>
    <w:rsid w:val="007F3442"/>
    <w:rsid w:val="007F3ECC"/>
    <w:rsid w:val="007F40E1"/>
    <w:rsid w:val="007F4CD0"/>
    <w:rsid w:val="007F4E8A"/>
    <w:rsid w:val="007F6B0C"/>
    <w:rsid w:val="007F71F0"/>
    <w:rsid w:val="007F7262"/>
    <w:rsid w:val="007F7C7B"/>
    <w:rsid w:val="007F7D75"/>
    <w:rsid w:val="007F7F0C"/>
    <w:rsid w:val="00800C27"/>
    <w:rsid w:val="00801EDB"/>
    <w:rsid w:val="00802CD1"/>
    <w:rsid w:val="00803068"/>
    <w:rsid w:val="008046DA"/>
    <w:rsid w:val="00805839"/>
    <w:rsid w:val="00806642"/>
    <w:rsid w:val="008071A1"/>
    <w:rsid w:val="00807A9E"/>
    <w:rsid w:val="0081072D"/>
    <w:rsid w:val="00811087"/>
    <w:rsid w:val="008110B4"/>
    <w:rsid w:val="00811722"/>
    <w:rsid w:val="008129C8"/>
    <w:rsid w:val="008133A7"/>
    <w:rsid w:val="0081382C"/>
    <w:rsid w:val="00813B1F"/>
    <w:rsid w:val="00814228"/>
    <w:rsid w:val="00814671"/>
    <w:rsid w:val="0081475D"/>
    <w:rsid w:val="008149D1"/>
    <w:rsid w:val="00814FBE"/>
    <w:rsid w:val="00815664"/>
    <w:rsid w:val="00815DED"/>
    <w:rsid w:val="00815F51"/>
    <w:rsid w:val="0081664E"/>
    <w:rsid w:val="00816CD2"/>
    <w:rsid w:val="00817205"/>
    <w:rsid w:val="00817295"/>
    <w:rsid w:val="008175A5"/>
    <w:rsid w:val="008175C8"/>
    <w:rsid w:val="00817B9E"/>
    <w:rsid w:val="00820468"/>
    <w:rsid w:val="00820A55"/>
    <w:rsid w:val="008217E8"/>
    <w:rsid w:val="00821B5B"/>
    <w:rsid w:val="00822282"/>
    <w:rsid w:val="00822930"/>
    <w:rsid w:val="0082311D"/>
    <w:rsid w:val="00826063"/>
    <w:rsid w:val="008262E8"/>
    <w:rsid w:val="0082688E"/>
    <w:rsid w:val="00826966"/>
    <w:rsid w:val="00827A3B"/>
    <w:rsid w:val="00827DA5"/>
    <w:rsid w:val="008300AA"/>
    <w:rsid w:val="008301FB"/>
    <w:rsid w:val="0083117E"/>
    <w:rsid w:val="00831799"/>
    <w:rsid w:val="008325EF"/>
    <w:rsid w:val="00832690"/>
    <w:rsid w:val="00832D7E"/>
    <w:rsid w:val="00832F72"/>
    <w:rsid w:val="00834778"/>
    <w:rsid w:val="00834812"/>
    <w:rsid w:val="008349B2"/>
    <w:rsid w:val="00835163"/>
    <w:rsid w:val="00835333"/>
    <w:rsid w:val="0083541C"/>
    <w:rsid w:val="008355A7"/>
    <w:rsid w:val="0083572A"/>
    <w:rsid w:val="00835A50"/>
    <w:rsid w:val="0083653F"/>
    <w:rsid w:val="008369AD"/>
    <w:rsid w:val="00836A28"/>
    <w:rsid w:val="00836AC6"/>
    <w:rsid w:val="00836EB2"/>
    <w:rsid w:val="00837173"/>
    <w:rsid w:val="00837481"/>
    <w:rsid w:val="008375D6"/>
    <w:rsid w:val="00837825"/>
    <w:rsid w:val="00840365"/>
    <w:rsid w:val="008411D7"/>
    <w:rsid w:val="008412BC"/>
    <w:rsid w:val="0084198F"/>
    <w:rsid w:val="00841A2A"/>
    <w:rsid w:val="0084260F"/>
    <w:rsid w:val="0084284A"/>
    <w:rsid w:val="00842CA6"/>
    <w:rsid w:val="00843AA0"/>
    <w:rsid w:val="0084629A"/>
    <w:rsid w:val="00846A98"/>
    <w:rsid w:val="008470EA"/>
    <w:rsid w:val="0084710C"/>
    <w:rsid w:val="00847D3D"/>
    <w:rsid w:val="00850275"/>
    <w:rsid w:val="00852468"/>
    <w:rsid w:val="00854B93"/>
    <w:rsid w:val="00854C3B"/>
    <w:rsid w:val="00855AB9"/>
    <w:rsid w:val="00855F34"/>
    <w:rsid w:val="008562C6"/>
    <w:rsid w:val="00856794"/>
    <w:rsid w:val="00856C63"/>
    <w:rsid w:val="00856D03"/>
    <w:rsid w:val="00861DF9"/>
    <w:rsid w:val="0086262C"/>
    <w:rsid w:val="0086514A"/>
    <w:rsid w:val="008654D6"/>
    <w:rsid w:val="00865C34"/>
    <w:rsid w:val="0086601D"/>
    <w:rsid w:val="00866174"/>
    <w:rsid w:val="00867426"/>
    <w:rsid w:val="00867F94"/>
    <w:rsid w:val="0087078F"/>
    <w:rsid w:val="00870E07"/>
    <w:rsid w:val="00871A2E"/>
    <w:rsid w:val="0087211D"/>
    <w:rsid w:val="00873259"/>
    <w:rsid w:val="00873421"/>
    <w:rsid w:val="008741E6"/>
    <w:rsid w:val="008742BE"/>
    <w:rsid w:val="0087468A"/>
    <w:rsid w:val="00876873"/>
    <w:rsid w:val="008768D7"/>
    <w:rsid w:val="00877F37"/>
    <w:rsid w:val="008803D8"/>
    <w:rsid w:val="00880CCE"/>
    <w:rsid w:val="00881602"/>
    <w:rsid w:val="00881723"/>
    <w:rsid w:val="00881888"/>
    <w:rsid w:val="00881BA2"/>
    <w:rsid w:val="00882309"/>
    <w:rsid w:val="0088267D"/>
    <w:rsid w:val="00882C0A"/>
    <w:rsid w:val="00883053"/>
    <w:rsid w:val="008832BD"/>
    <w:rsid w:val="00885700"/>
    <w:rsid w:val="00885BE7"/>
    <w:rsid w:val="008867D8"/>
    <w:rsid w:val="00886B4C"/>
    <w:rsid w:val="00887254"/>
    <w:rsid w:val="008901A8"/>
    <w:rsid w:val="00890C42"/>
    <w:rsid w:val="00891B33"/>
    <w:rsid w:val="00891B5B"/>
    <w:rsid w:val="00891E62"/>
    <w:rsid w:val="00892471"/>
    <w:rsid w:val="008932AA"/>
    <w:rsid w:val="00893F16"/>
    <w:rsid w:val="00893F81"/>
    <w:rsid w:val="00894DC6"/>
    <w:rsid w:val="008952C2"/>
    <w:rsid w:val="00896056"/>
    <w:rsid w:val="00896777"/>
    <w:rsid w:val="008A014F"/>
    <w:rsid w:val="008A132E"/>
    <w:rsid w:val="008A1467"/>
    <w:rsid w:val="008A172E"/>
    <w:rsid w:val="008A1D7C"/>
    <w:rsid w:val="008A3999"/>
    <w:rsid w:val="008A5467"/>
    <w:rsid w:val="008A5A5E"/>
    <w:rsid w:val="008A69C5"/>
    <w:rsid w:val="008A7271"/>
    <w:rsid w:val="008B067F"/>
    <w:rsid w:val="008B0741"/>
    <w:rsid w:val="008B080B"/>
    <w:rsid w:val="008B0EC6"/>
    <w:rsid w:val="008B1A66"/>
    <w:rsid w:val="008B27E2"/>
    <w:rsid w:val="008B2852"/>
    <w:rsid w:val="008B2F50"/>
    <w:rsid w:val="008B41BB"/>
    <w:rsid w:val="008B50FA"/>
    <w:rsid w:val="008B6070"/>
    <w:rsid w:val="008B67D9"/>
    <w:rsid w:val="008B69D6"/>
    <w:rsid w:val="008B730E"/>
    <w:rsid w:val="008B7739"/>
    <w:rsid w:val="008B7AC8"/>
    <w:rsid w:val="008B7F49"/>
    <w:rsid w:val="008C1110"/>
    <w:rsid w:val="008C11CB"/>
    <w:rsid w:val="008C156A"/>
    <w:rsid w:val="008C242B"/>
    <w:rsid w:val="008C2587"/>
    <w:rsid w:val="008C27FE"/>
    <w:rsid w:val="008C30BD"/>
    <w:rsid w:val="008C3611"/>
    <w:rsid w:val="008C37A6"/>
    <w:rsid w:val="008C37DD"/>
    <w:rsid w:val="008C3DED"/>
    <w:rsid w:val="008C4C48"/>
    <w:rsid w:val="008C4CC5"/>
    <w:rsid w:val="008C5012"/>
    <w:rsid w:val="008C50AD"/>
    <w:rsid w:val="008C54F8"/>
    <w:rsid w:val="008C5AE2"/>
    <w:rsid w:val="008C5F8F"/>
    <w:rsid w:val="008C6821"/>
    <w:rsid w:val="008D1B53"/>
    <w:rsid w:val="008D1B89"/>
    <w:rsid w:val="008D1F14"/>
    <w:rsid w:val="008D204B"/>
    <w:rsid w:val="008D20B8"/>
    <w:rsid w:val="008D21BA"/>
    <w:rsid w:val="008D294D"/>
    <w:rsid w:val="008D3417"/>
    <w:rsid w:val="008D3D02"/>
    <w:rsid w:val="008D5658"/>
    <w:rsid w:val="008D7405"/>
    <w:rsid w:val="008D78E8"/>
    <w:rsid w:val="008D7950"/>
    <w:rsid w:val="008E05CB"/>
    <w:rsid w:val="008E0FA6"/>
    <w:rsid w:val="008E10F7"/>
    <w:rsid w:val="008E1700"/>
    <w:rsid w:val="008E1DE3"/>
    <w:rsid w:val="008E22C5"/>
    <w:rsid w:val="008E2501"/>
    <w:rsid w:val="008E279B"/>
    <w:rsid w:val="008E2DAB"/>
    <w:rsid w:val="008E4F24"/>
    <w:rsid w:val="008E56D8"/>
    <w:rsid w:val="008E5F4D"/>
    <w:rsid w:val="008E7180"/>
    <w:rsid w:val="008F00E2"/>
    <w:rsid w:val="008F04A7"/>
    <w:rsid w:val="008F0AB6"/>
    <w:rsid w:val="008F1541"/>
    <w:rsid w:val="008F1CA7"/>
    <w:rsid w:val="008F22E7"/>
    <w:rsid w:val="008F2999"/>
    <w:rsid w:val="008F2A06"/>
    <w:rsid w:val="008F2DC8"/>
    <w:rsid w:val="008F3A9E"/>
    <w:rsid w:val="008F3AA2"/>
    <w:rsid w:val="008F3F4E"/>
    <w:rsid w:val="008F481A"/>
    <w:rsid w:val="008F4FE9"/>
    <w:rsid w:val="008F5C2B"/>
    <w:rsid w:val="008F6250"/>
    <w:rsid w:val="008F6E1D"/>
    <w:rsid w:val="008F6F2F"/>
    <w:rsid w:val="008F744A"/>
    <w:rsid w:val="009010A0"/>
    <w:rsid w:val="00901A57"/>
    <w:rsid w:val="00901E60"/>
    <w:rsid w:val="009027B7"/>
    <w:rsid w:val="00902932"/>
    <w:rsid w:val="00903129"/>
    <w:rsid w:val="00903189"/>
    <w:rsid w:val="009052CE"/>
    <w:rsid w:val="00906D6D"/>
    <w:rsid w:val="009070A4"/>
    <w:rsid w:val="0090764F"/>
    <w:rsid w:val="009100C1"/>
    <w:rsid w:val="00910980"/>
    <w:rsid w:val="00910D0C"/>
    <w:rsid w:val="0091143E"/>
    <w:rsid w:val="009125D4"/>
    <w:rsid w:val="0091291F"/>
    <w:rsid w:val="00913926"/>
    <w:rsid w:val="00915791"/>
    <w:rsid w:val="009167D2"/>
    <w:rsid w:val="00920BCA"/>
    <w:rsid w:val="00920C36"/>
    <w:rsid w:val="00920DFE"/>
    <w:rsid w:val="0092349E"/>
    <w:rsid w:val="00923CA5"/>
    <w:rsid w:val="00923D6B"/>
    <w:rsid w:val="00926542"/>
    <w:rsid w:val="00926757"/>
    <w:rsid w:val="00926DB7"/>
    <w:rsid w:val="00926F76"/>
    <w:rsid w:val="0093163D"/>
    <w:rsid w:val="00931B49"/>
    <w:rsid w:val="00932E01"/>
    <w:rsid w:val="00934269"/>
    <w:rsid w:val="00934739"/>
    <w:rsid w:val="00934A2F"/>
    <w:rsid w:val="00934D1B"/>
    <w:rsid w:val="009352F8"/>
    <w:rsid w:val="009354CA"/>
    <w:rsid w:val="00935B0A"/>
    <w:rsid w:val="00936705"/>
    <w:rsid w:val="00937858"/>
    <w:rsid w:val="00937D86"/>
    <w:rsid w:val="00941A6F"/>
    <w:rsid w:val="0094273D"/>
    <w:rsid w:val="009427D7"/>
    <w:rsid w:val="00942FE7"/>
    <w:rsid w:val="009437F2"/>
    <w:rsid w:val="009438C2"/>
    <w:rsid w:val="0094397A"/>
    <w:rsid w:val="00943ECD"/>
    <w:rsid w:val="009442BF"/>
    <w:rsid w:val="00944364"/>
    <w:rsid w:val="00944830"/>
    <w:rsid w:val="009449C7"/>
    <w:rsid w:val="009454E7"/>
    <w:rsid w:val="00946152"/>
    <w:rsid w:val="0094676B"/>
    <w:rsid w:val="00946FE4"/>
    <w:rsid w:val="00947109"/>
    <w:rsid w:val="0095051E"/>
    <w:rsid w:val="009518D6"/>
    <w:rsid w:val="009529E9"/>
    <w:rsid w:val="00952C06"/>
    <w:rsid w:val="00953207"/>
    <w:rsid w:val="00953254"/>
    <w:rsid w:val="00953CE5"/>
    <w:rsid w:val="00954444"/>
    <w:rsid w:val="00954A7E"/>
    <w:rsid w:val="009557AB"/>
    <w:rsid w:val="00955ED2"/>
    <w:rsid w:val="00955F32"/>
    <w:rsid w:val="00956CD8"/>
    <w:rsid w:val="009575F2"/>
    <w:rsid w:val="009604B2"/>
    <w:rsid w:val="009611B2"/>
    <w:rsid w:val="00961F01"/>
    <w:rsid w:val="0096213E"/>
    <w:rsid w:val="00962FC9"/>
    <w:rsid w:val="00963227"/>
    <w:rsid w:val="00963860"/>
    <w:rsid w:val="009639EC"/>
    <w:rsid w:val="00963A5B"/>
    <w:rsid w:val="00963C10"/>
    <w:rsid w:val="009640A7"/>
    <w:rsid w:val="00965209"/>
    <w:rsid w:val="00966B99"/>
    <w:rsid w:val="00967622"/>
    <w:rsid w:val="0096785A"/>
    <w:rsid w:val="00967C36"/>
    <w:rsid w:val="0097013B"/>
    <w:rsid w:val="00970994"/>
    <w:rsid w:val="00970B67"/>
    <w:rsid w:val="00970E6B"/>
    <w:rsid w:val="0097186E"/>
    <w:rsid w:val="0097196B"/>
    <w:rsid w:val="00971B61"/>
    <w:rsid w:val="00973B3B"/>
    <w:rsid w:val="00973E92"/>
    <w:rsid w:val="00975967"/>
    <w:rsid w:val="00975B94"/>
    <w:rsid w:val="0097671C"/>
    <w:rsid w:val="009770D7"/>
    <w:rsid w:val="0097768E"/>
    <w:rsid w:val="009776CD"/>
    <w:rsid w:val="0097794D"/>
    <w:rsid w:val="00977EAD"/>
    <w:rsid w:val="00977F0B"/>
    <w:rsid w:val="00977F17"/>
    <w:rsid w:val="00980E2D"/>
    <w:rsid w:val="0098246C"/>
    <w:rsid w:val="00982606"/>
    <w:rsid w:val="009842A7"/>
    <w:rsid w:val="009842DF"/>
    <w:rsid w:val="009844BE"/>
    <w:rsid w:val="009856E0"/>
    <w:rsid w:val="00985EA7"/>
    <w:rsid w:val="0098628D"/>
    <w:rsid w:val="00986B7E"/>
    <w:rsid w:val="0098797B"/>
    <w:rsid w:val="00987E5F"/>
    <w:rsid w:val="009904FF"/>
    <w:rsid w:val="009918F5"/>
    <w:rsid w:val="009926DD"/>
    <w:rsid w:val="009934B4"/>
    <w:rsid w:val="009935B5"/>
    <w:rsid w:val="00993C98"/>
    <w:rsid w:val="00994A1B"/>
    <w:rsid w:val="00995D85"/>
    <w:rsid w:val="00996422"/>
    <w:rsid w:val="009967C2"/>
    <w:rsid w:val="00996F1F"/>
    <w:rsid w:val="0099723A"/>
    <w:rsid w:val="00997792"/>
    <w:rsid w:val="009979F3"/>
    <w:rsid w:val="009A0994"/>
    <w:rsid w:val="009A0CB7"/>
    <w:rsid w:val="009A10ED"/>
    <w:rsid w:val="009A1600"/>
    <w:rsid w:val="009A1BF5"/>
    <w:rsid w:val="009A1C78"/>
    <w:rsid w:val="009A24AE"/>
    <w:rsid w:val="009A29AA"/>
    <w:rsid w:val="009A2F9E"/>
    <w:rsid w:val="009A4BCB"/>
    <w:rsid w:val="009A54E5"/>
    <w:rsid w:val="009A5BF0"/>
    <w:rsid w:val="009A676F"/>
    <w:rsid w:val="009A68FA"/>
    <w:rsid w:val="009A6F44"/>
    <w:rsid w:val="009A7591"/>
    <w:rsid w:val="009B054A"/>
    <w:rsid w:val="009B154D"/>
    <w:rsid w:val="009B1DB2"/>
    <w:rsid w:val="009B2292"/>
    <w:rsid w:val="009B2569"/>
    <w:rsid w:val="009B2C52"/>
    <w:rsid w:val="009B34EF"/>
    <w:rsid w:val="009B3D40"/>
    <w:rsid w:val="009B45BD"/>
    <w:rsid w:val="009B46B9"/>
    <w:rsid w:val="009B4944"/>
    <w:rsid w:val="009B4D54"/>
    <w:rsid w:val="009B5C0F"/>
    <w:rsid w:val="009B5FC9"/>
    <w:rsid w:val="009B67E5"/>
    <w:rsid w:val="009B70D2"/>
    <w:rsid w:val="009B7426"/>
    <w:rsid w:val="009B7CF6"/>
    <w:rsid w:val="009C08FF"/>
    <w:rsid w:val="009C0AB0"/>
    <w:rsid w:val="009C1849"/>
    <w:rsid w:val="009C1ED9"/>
    <w:rsid w:val="009C4B32"/>
    <w:rsid w:val="009C4D3F"/>
    <w:rsid w:val="009C53F2"/>
    <w:rsid w:val="009C584F"/>
    <w:rsid w:val="009C5AC8"/>
    <w:rsid w:val="009C5AE1"/>
    <w:rsid w:val="009C61A1"/>
    <w:rsid w:val="009C61B3"/>
    <w:rsid w:val="009C6BCD"/>
    <w:rsid w:val="009C6ED4"/>
    <w:rsid w:val="009C7798"/>
    <w:rsid w:val="009C78A3"/>
    <w:rsid w:val="009C7F64"/>
    <w:rsid w:val="009D0032"/>
    <w:rsid w:val="009D0AB5"/>
    <w:rsid w:val="009D0BC9"/>
    <w:rsid w:val="009D151A"/>
    <w:rsid w:val="009D18BC"/>
    <w:rsid w:val="009D2D11"/>
    <w:rsid w:val="009D328E"/>
    <w:rsid w:val="009D3403"/>
    <w:rsid w:val="009D3A57"/>
    <w:rsid w:val="009D4B8E"/>
    <w:rsid w:val="009D5170"/>
    <w:rsid w:val="009D57BE"/>
    <w:rsid w:val="009D5C01"/>
    <w:rsid w:val="009D5F3C"/>
    <w:rsid w:val="009D69EB"/>
    <w:rsid w:val="009D6BE8"/>
    <w:rsid w:val="009E0A24"/>
    <w:rsid w:val="009E0CAA"/>
    <w:rsid w:val="009E11E4"/>
    <w:rsid w:val="009E1628"/>
    <w:rsid w:val="009E2700"/>
    <w:rsid w:val="009E2A58"/>
    <w:rsid w:val="009E2AF0"/>
    <w:rsid w:val="009E3129"/>
    <w:rsid w:val="009E3131"/>
    <w:rsid w:val="009E33CC"/>
    <w:rsid w:val="009E38CD"/>
    <w:rsid w:val="009E3A27"/>
    <w:rsid w:val="009E478A"/>
    <w:rsid w:val="009E4806"/>
    <w:rsid w:val="009E55AF"/>
    <w:rsid w:val="009E5906"/>
    <w:rsid w:val="009E5CE5"/>
    <w:rsid w:val="009E5F58"/>
    <w:rsid w:val="009E6D7F"/>
    <w:rsid w:val="009E7D98"/>
    <w:rsid w:val="009F0048"/>
    <w:rsid w:val="009F0313"/>
    <w:rsid w:val="009F0CFE"/>
    <w:rsid w:val="009F2E76"/>
    <w:rsid w:val="009F3056"/>
    <w:rsid w:val="009F3721"/>
    <w:rsid w:val="009F3A38"/>
    <w:rsid w:val="009F4336"/>
    <w:rsid w:val="009F43B7"/>
    <w:rsid w:val="009F47D4"/>
    <w:rsid w:val="009F4E5A"/>
    <w:rsid w:val="009F5383"/>
    <w:rsid w:val="009F5FC8"/>
    <w:rsid w:val="009F60BA"/>
    <w:rsid w:val="00A00C51"/>
    <w:rsid w:val="00A019B6"/>
    <w:rsid w:val="00A023BF"/>
    <w:rsid w:val="00A026C5"/>
    <w:rsid w:val="00A033AE"/>
    <w:rsid w:val="00A03893"/>
    <w:rsid w:val="00A044AE"/>
    <w:rsid w:val="00A04CCB"/>
    <w:rsid w:val="00A05CBF"/>
    <w:rsid w:val="00A064F6"/>
    <w:rsid w:val="00A06707"/>
    <w:rsid w:val="00A07132"/>
    <w:rsid w:val="00A07932"/>
    <w:rsid w:val="00A07EAE"/>
    <w:rsid w:val="00A1020B"/>
    <w:rsid w:val="00A11BC9"/>
    <w:rsid w:val="00A122E5"/>
    <w:rsid w:val="00A12501"/>
    <w:rsid w:val="00A12F22"/>
    <w:rsid w:val="00A131BC"/>
    <w:rsid w:val="00A1350F"/>
    <w:rsid w:val="00A14FCC"/>
    <w:rsid w:val="00A157F6"/>
    <w:rsid w:val="00A15A8A"/>
    <w:rsid w:val="00A16826"/>
    <w:rsid w:val="00A16B6C"/>
    <w:rsid w:val="00A16D2E"/>
    <w:rsid w:val="00A17B82"/>
    <w:rsid w:val="00A20A95"/>
    <w:rsid w:val="00A20B29"/>
    <w:rsid w:val="00A20E21"/>
    <w:rsid w:val="00A20F57"/>
    <w:rsid w:val="00A211CF"/>
    <w:rsid w:val="00A21F00"/>
    <w:rsid w:val="00A23470"/>
    <w:rsid w:val="00A23831"/>
    <w:rsid w:val="00A23DAD"/>
    <w:rsid w:val="00A245C4"/>
    <w:rsid w:val="00A249DB"/>
    <w:rsid w:val="00A24B84"/>
    <w:rsid w:val="00A24BAC"/>
    <w:rsid w:val="00A25909"/>
    <w:rsid w:val="00A25FA5"/>
    <w:rsid w:val="00A279E6"/>
    <w:rsid w:val="00A27B3B"/>
    <w:rsid w:val="00A3227D"/>
    <w:rsid w:val="00A3282A"/>
    <w:rsid w:val="00A33106"/>
    <w:rsid w:val="00A33922"/>
    <w:rsid w:val="00A3495C"/>
    <w:rsid w:val="00A34971"/>
    <w:rsid w:val="00A355CF"/>
    <w:rsid w:val="00A356BF"/>
    <w:rsid w:val="00A35B40"/>
    <w:rsid w:val="00A361DF"/>
    <w:rsid w:val="00A3726E"/>
    <w:rsid w:val="00A372E0"/>
    <w:rsid w:val="00A37654"/>
    <w:rsid w:val="00A403C2"/>
    <w:rsid w:val="00A41300"/>
    <w:rsid w:val="00A426C9"/>
    <w:rsid w:val="00A4291E"/>
    <w:rsid w:val="00A43652"/>
    <w:rsid w:val="00A43E39"/>
    <w:rsid w:val="00A43E4D"/>
    <w:rsid w:val="00A43F5E"/>
    <w:rsid w:val="00A4424C"/>
    <w:rsid w:val="00A44E91"/>
    <w:rsid w:val="00A45C07"/>
    <w:rsid w:val="00A46812"/>
    <w:rsid w:val="00A4699A"/>
    <w:rsid w:val="00A47923"/>
    <w:rsid w:val="00A47B8C"/>
    <w:rsid w:val="00A507B1"/>
    <w:rsid w:val="00A50C47"/>
    <w:rsid w:val="00A51BC6"/>
    <w:rsid w:val="00A51C3B"/>
    <w:rsid w:val="00A52568"/>
    <w:rsid w:val="00A5296B"/>
    <w:rsid w:val="00A53232"/>
    <w:rsid w:val="00A533AC"/>
    <w:rsid w:val="00A5391E"/>
    <w:rsid w:val="00A54288"/>
    <w:rsid w:val="00A544CB"/>
    <w:rsid w:val="00A5513F"/>
    <w:rsid w:val="00A554B9"/>
    <w:rsid w:val="00A55C98"/>
    <w:rsid w:val="00A56AF0"/>
    <w:rsid w:val="00A56E99"/>
    <w:rsid w:val="00A60274"/>
    <w:rsid w:val="00A60727"/>
    <w:rsid w:val="00A615E1"/>
    <w:rsid w:val="00A620D8"/>
    <w:rsid w:val="00A63C0A"/>
    <w:rsid w:val="00A63F3E"/>
    <w:rsid w:val="00A648E8"/>
    <w:rsid w:val="00A67065"/>
    <w:rsid w:val="00A67941"/>
    <w:rsid w:val="00A67AB5"/>
    <w:rsid w:val="00A67DF4"/>
    <w:rsid w:val="00A67E46"/>
    <w:rsid w:val="00A70562"/>
    <w:rsid w:val="00A717BF"/>
    <w:rsid w:val="00A729EB"/>
    <w:rsid w:val="00A74D37"/>
    <w:rsid w:val="00A7504E"/>
    <w:rsid w:val="00A75F04"/>
    <w:rsid w:val="00A765C1"/>
    <w:rsid w:val="00A76E55"/>
    <w:rsid w:val="00A76E71"/>
    <w:rsid w:val="00A7798E"/>
    <w:rsid w:val="00A77B55"/>
    <w:rsid w:val="00A77F43"/>
    <w:rsid w:val="00A809E0"/>
    <w:rsid w:val="00A80EE5"/>
    <w:rsid w:val="00A81756"/>
    <w:rsid w:val="00A82461"/>
    <w:rsid w:val="00A827C1"/>
    <w:rsid w:val="00A82A52"/>
    <w:rsid w:val="00A8384C"/>
    <w:rsid w:val="00A85CB6"/>
    <w:rsid w:val="00A868EB"/>
    <w:rsid w:val="00A86C3C"/>
    <w:rsid w:val="00A87217"/>
    <w:rsid w:val="00A87606"/>
    <w:rsid w:val="00A90613"/>
    <w:rsid w:val="00A91DEF"/>
    <w:rsid w:val="00A938E4"/>
    <w:rsid w:val="00A95073"/>
    <w:rsid w:val="00A9594F"/>
    <w:rsid w:val="00A961CC"/>
    <w:rsid w:val="00A963B3"/>
    <w:rsid w:val="00A96B1E"/>
    <w:rsid w:val="00A96CA4"/>
    <w:rsid w:val="00A9753B"/>
    <w:rsid w:val="00AA0024"/>
    <w:rsid w:val="00AA00B8"/>
    <w:rsid w:val="00AA0D18"/>
    <w:rsid w:val="00AA2381"/>
    <w:rsid w:val="00AA28EB"/>
    <w:rsid w:val="00AA2C92"/>
    <w:rsid w:val="00AA34E7"/>
    <w:rsid w:val="00AA34FF"/>
    <w:rsid w:val="00AA37F1"/>
    <w:rsid w:val="00AA43BB"/>
    <w:rsid w:val="00AA498F"/>
    <w:rsid w:val="00AA5292"/>
    <w:rsid w:val="00AA6F6E"/>
    <w:rsid w:val="00AA72E5"/>
    <w:rsid w:val="00AA7B01"/>
    <w:rsid w:val="00AA7B51"/>
    <w:rsid w:val="00AB1010"/>
    <w:rsid w:val="00AB1627"/>
    <w:rsid w:val="00AB1C91"/>
    <w:rsid w:val="00AB273F"/>
    <w:rsid w:val="00AB3616"/>
    <w:rsid w:val="00AB3688"/>
    <w:rsid w:val="00AB3B5F"/>
    <w:rsid w:val="00AB4F89"/>
    <w:rsid w:val="00AB56CF"/>
    <w:rsid w:val="00AB58F1"/>
    <w:rsid w:val="00AB5BE4"/>
    <w:rsid w:val="00AB63C2"/>
    <w:rsid w:val="00AC0674"/>
    <w:rsid w:val="00AC0DD7"/>
    <w:rsid w:val="00AC3D0D"/>
    <w:rsid w:val="00AC3D21"/>
    <w:rsid w:val="00AC468E"/>
    <w:rsid w:val="00AC5396"/>
    <w:rsid w:val="00AC7119"/>
    <w:rsid w:val="00AC71E9"/>
    <w:rsid w:val="00AC7C39"/>
    <w:rsid w:val="00AC7C62"/>
    <w:rsid w:val="00AD18BA"/>
    <w:rsid w:val="00AD1A47"/>
    <w:rsid w:val="00AD1A56"/>
    <w:rsid w:val="00AD1A82"/>
    <w:rsid w:val="00AD1F24"/>
    <w:rsid w:val="00AD28D1"/>
    <w:rsid w:val="00AD42B7"/>
    <w:rsid w:val="00AD42C6"/>
    <w:rsid w:val="00AD57CE"/>
    <w:rsid w:val="00AD6C66"/>
    <w:rsid w:val="00AD7120"/>
    <w:rsid w:val="00AD7330"/>
    <w:rsid w:val="00AD748C"/>
    <w:rsid w:val="00AD7E84"/>
    <w:rsid w:val="00AE011B"/>
    <w:rsid w:val="00AE0E43"/>
    <w:rsid w:val="00AE1610"/>
    <w:rsid w:val="00AE325E"/>
    <w:rsid w:val="00AE3764"/>
    <w:rsid w:val="00AE389C"/>
    <w:rsid w:val="00AE3B15"/>
    <w:rsid w:val="00AE5397"/>
    <w:rsid w:val="00AE5AFA"/>
    <w:rsid w:val="00AE5B39"/>
    <w:rsid w:val="00AE6264"/>
    <w:rsid w:val="00AE6659"/>
    <w:rsid w:val="00AE7C11"/>
    <w:rsid w:val="00AF008D"/>
    <w:rsid w:val="00AF14EA"/>
    <w:rsid w:val="00AF1A76"/>
    <w:rsid w:val="00AF2D84"/>
    <w:rsid w:val="00AF323E"/>
    <w:rsid w:val="00AF3F9F"/>
    <w:rsid w:val="00AF4037"/>
    <w:rsid w:val="00AF4AC2"/>
    <w:rsid w:val="00AF50E6"/>
    <w:rsid w:val="00AF5D27"/>
    <w:rsid w:val="00AF5EB1"/>
    <w:rsid w:val="00AF6F4E"/>
    <w:rsid w:val="00AF7397"/>
    <w:rsid w:val="00AF763E"/>
    <w:rsid w:val="00B002D1"/>
    <w:rsid w:val="00B0088A"/>
    <w:rsid w:val="00B020A3"/>
    <w:rsid w:val="00B02642"/>
    <w:rsid w:val="00B0274B"/>
    <w:rsid w:val="00B033E0"/>
    <w:rsid w:val="00B04512"/>
    <w:rsid w:val="00B04DC9"/>
    <w:rsid w:val="00B05270"/>
    <w:rsid w:val="00B057FF"/>
    <w:rsid w:val="00B0687D"/>
    <w:rsid w:val="00B07061"/>
    <w:rsid w:val="00B070C7"/>
    <w:rsid w:val="00B07171"/>
    <w:rsid w:val="00B07495"/>
    <w:rsid w:val="00B07C5D"/>
    <w:rsid w:val="00B07D60"/>
    <w:rsid w:val="00B102C1"/>
    <w:rsid w:val="00B105BB"/>
    <w:rsid w:val="00B108AB"/>
    <w:rsid w:val="00B11C7B"/>
    <w:rsid w:val="00B12739"/>
    <w:rsid w:val="00B1290C"/>
    <w:rsid w:val="00B12FD4"/>
    <w:rsid w:val="00B13129"/>
    <w:rsid w:val="00B13A6F"/>
    <w:rsid w:val="00B13F38"/>
    <w:rsid w:val="00B14BEE"/>
    <w:rsid w:val="00B154C1"/>
    <w:rsid w:val="00B16E18"/>
    <w:rsid w:val="00B1760C"/>
    <w:rsid w:val="00B17B84"/>
    <w:rsid w:val="00B17CB7"/>
    <w:rsid w:val="00B20728"/>
    <w:rsid w:val="00B20874"/>
    <w:rsid w:val="00B211D2"/>
    <w:rsid w:val="00B2262F"/>
    <w:rsid w:val="00B24269"/>
    <w:rsid w:val="00B24DAA"/>
    <w:rsid w:val="00B25CB4"/>
    <w:rsid w:val="00B25D7B"/>
    <w:rsid w:val="00B26B86"/>
    <w:rsid w:val="00B27565"/>
    <w:rsid w:val="00B303BC"/>
    <w:rsid w:val="00B30ADA"/>
    <w:rsid w:val="00B31571"/>
    <w:rsid w:val="00B31E4F"/>
    <w:rsid w:val="00B3226A"/>
    <w:rsid w:val="00B33515"/>
    <w:rsid w:val="00B33AAC"/>
    <w:rsid w:val="00B33F44"/>
    <w:rsid w:val="00B34256"/>
    <w:rsid w:val="00B34C94"/>
    <w:rsid w:val="00B35325"/>
    <w:rsid w:val="00B35979"/>
    <w:rsid w:val="00B36E4A"/>
    <w:rsid w:val="00B37B0A"/>
    <w:rsid w:val="00B37F7B"/>
    <w:rsid w:val="00B408FB"/>
    <w:rsid w:val="00B40A31"/>
    <w:rsid w:val="00B433CF"/>
    <w:rsid w:val="00B43EF3"/>
    <w:rsid w:val="00B43F69"/>
    <w:rsid w:val="00B44030"/>
    <w:rsid w:val="00B447F3"/>
    <w:rsid w:val="00B45E83"/>
    <w:rsid w:val="00B45F61"/>
    <w:rsid w:val="00B461C9"/>
    <w:rsid w:val="00B46460"/>
    <w:rsid w:val="00B4723D"/>
    <w:rsid w:val="00B50481"/>
    <w:rsid w:val="00B505E4"/>
    <w:rsid w:val="00B50CCB"/>
    <w:rsid w:val="00B515F0"/>
    <w:rsid w:val="00B52E55"/>
    <w:rsid w:val="00B532DC"/>
    <w:rsid w:val="00B5357D"/>
    <w:rsid w:val="00B5441F"/>
    <w:rsid w:val="00B54C11"/>
    <w:rsid w:val="00B54D0E"/>
    <w:rsid w:val="00B55253"/>
    <w:rsid w:val="00B56F67"/>
    <w:rsid w:val="00B5753A"/>
    <w:rsid w:val="00B57964"/>
    <w:rsid w:val="00B604BB"/>
    <w:rsid w:val="00B6102E"/>
    <w:rsid w:val="00B61B78"/>
    <w:rsid w:val="00B6290D"/>
    <w:rsid w:val="00B6423D"/>
    <w:rsid w:val="00B66ED6"/>
    <w:rsid w:val="00B6707C"/>
    <w:rsid w:val="00B6755C"/>
    <w:rsid w:val="00B675D1"/>
    <w:rsid w:val="00B67A6F"/>
    <w:rsid w:val="00B70C73"/>
    <w:rsid w:val="00B70F52"/>
    <w:rsid w:val="00B71509"/>
    <w:rsid w:val="00B717EE"/>
    <w:rsid w:val="00B7180C"/>
    <w:rsid w:val="00B71FAF"/>
    <w:rsid w:val="00B72176"/>
    <w:rsid w:val="00B725ED"/>
    <w:rsid w:val="00B72A73"/>
    <w:rsid w:val="00B73B9E"/>
    <w:rsid w:val="00B73D17"/>
    <w:rsid w:val="00B74565"/>
    <w:rsid w:val="00B74757"/>
    <w:rsid w:val="00B74AA9"/>
    <w:rsid w:val="00B767F6"/>
    <w:rsid w:val="00B77E52"/>
    <w:rsid w:val="00B8002F"/>
    <w:rsid w:val="00B80915"/>
    <w:rsid w:val="00B81E5E"/>
    <w:rsid w:val="00B82264"/>
    <w:rsid w:val="00B82CC7"/>
    <w:rsid w:val="00B82D3C"/>
    <w:rsid w:val="00B83916"/>
    <w:rsid w:val="00B84782"/>
    <w:rsid w:val="00B85CA4"/>
    <w:rsid w:val="00B86A05"/>
    <w:rsid w:val="00B900F1"/>
    <w:rsid w:val="00B90A71"/>
    <w:rsid w:val="00B91391"/>
    <w:rsid w:val="00B91E6B"/>
    <w:rsid w:val="00B93F35"/>
    <w:rsid w:val="00B94666"/>
    <w:rsid w:val="00B946B5"/>
    <w:rsid w:val="00B94F40"/>
    <w:rsid w:val="00B951FB"/>
    <w:rsid w:val="00B96064"/>
    <w:rsid w:val="00B9612C"/>
    <w:rsid w:val="00B96790"/>
    <w:rsid w:val="00B96B7E"/>
    <w:rsid w:val="00B970E2"/>
    <w:rsid w:val="00B9714E"/>
    <w:rsid w:val="00B9775B"/>
    <w:rsid w:val="00B97BAF"/>
    <w:rsid w:val="00BA115A"/>
    <w:rsid w:val="00BA133A"/>
    <w:rsid w:val="00BA19CC"/>
    <w:rsid w:val="00BA2BB3"/>
    <w:rsid w:val="00BA2BCA"/>
    <w:rsid w:val="00BA4559"/>
    <w:rsid w:val="00BA4889"/>
    <w:rsid w:val="00BA5329"/>
    <w:rsid w:val="00BA58F5"/>
    <w:rsid w:val="00BA5C06"/>
    <w:rsid w:val="00BA6BE1"/>
    <w:rsid w:val="00BA7BB4"/>
    <w:rsid w:val="00BB0557"/>
    <w:rsid w:val="00BB0BC5"/>
    <w:rsid w:val="00BB22BA"/>
    <w:rsid w:val="00BB2EEB"/>
    <w:rsid w:val="00BB31FE"/>
    <w:rsid w:val="00BB3C0B"/>
    <w:rsid w:val="00BB40C4"/>
    <w:rsid w:val="00BB5033"/>
    <w:rsid w:val="00BB5826"/>
    <w:rsid w:val="00BB5EDB"/>
    <w:rsid w:val="00BB680C"/>
    <w:rsid w:val="00BB6E7C"/>
    <w:rsid w:val="00BB726A"/>
    <w:rsid w:val="00BB735F"/>
    <w:rsid w:val="00BB769A"/>
    <w:rsid w:val="00BC13E5"/>
    <w:rsid w:val="00BC281E"/>
    <w:rsid w:val="00BC29FE"/>
    <w:rsid w:val="00BC32DA"/>
    <w:rsid w:val="00BC340E"/>
    <w:rsid w:val="00BC36E2"/>
    <w:rsid w:val="00BC3AA4"/>
    <w:rsid w:val="00BC7CA6"/>
    <w:rsid w:val="00BD0494"/>
    <w:rsid w:val="00BD100B"/>
    <w:rsid w:val="00BD1069"/>
    <w:rsid w:val="00BD1698"/>
    <w:rsid w:val="00BD1862"/>
    <w:rsid w:val="00BD3CD7"/>
    <w:rsid w:val="00BD5F60"/>
    <w:rsid w:val="00BD682A"/>
    <w:rsid w:val="00BD6DCC"/>
    <w:rsid w:val="00BD7C41"/>
    <w:rsid w:val="00BE0322"/>
    <w:rsid w:val="00BE08C8"/>
    <w:rsid w:val="00BE18D1"/>
    <w:rsid w:val="00BE1F19"/>
    <w:rsid w:val="00BE200D"/>
    <w:rsid w:val="00BE21B4"/>
    <w:rsid w:val="00BE25E1"/>
    <w:rsid w:val="00BE2B62"/>
    <w:rsid w:val="00BE3ECE"/>
    <w:rsid w:val="00BE41F0"/>
    <w:rsid w:val="00BE5AD0"/>
    <w:rsid w:val="00BE5DF3"/>
    <w:rsid w:val="00BE619C"/>
    <w:rsid w:val="00BE6B4C"/>
    <w:rsid w:val="00BE6C76"/>
    <w:rsid w:val="00BE6D82"/>
    <w:rsid w:val="00BE6F2D"/>
    <w:rsid w:val="00BE74E7"/>
    <w:rsid w:val="00BE7D0B"/>
    <w:rsid w:val="00BF0337"/>
    <w:rsid w:val="00BF07AA"/>
    <w:rsid w:val="00BF2315"/>
    <w:rsid w:val="00BF2FA0"/>
    <w:rsid w:val="00BF4E83"/>
    <w:rsid w:val="00BF50F3"/>
    <w:rsid w:val="00BF63ED"/>
    <w:rsid w:val="00BF7228"/>
    <w:rsid w:val="00C0065C"/>
    <w:rsid w:val="00C02237"/>
    <w:rsid w:val="00C027CC"/>
    <w:rsid w:val="00C033B0"/>
    <w:rsid w:val="00C0354A"/>
    <w:rsid w:val="00C0741D"/>
    <w:rsid w:val="00C106D1"/>
    <w:rsid w:val="00C11E0C"/>
    <w:rsid w:val="00C126D8"/>
    <w:rsid w:val="00C12A7C"/>
    <w:rsid w:val="00C13B19"/>
    <w:rsid w:val="00C14A3A"/>
    <w:rsid w:val="00C14E96"/>
    <w:rsid w:val="00C1505D"/>
    <w:rsid w:val="00C1510D"/>
    <w:rsid w:val="00C15CD8"/>
    <w:rsid w:val="00C20259"/>
    <w:rsid w:val="00C203C9"/>
    <w:rsid w:val="00C20FEA"/>
    <w:rsid w:val="00C226ED"/>
    <w:rsid w:val="00C238D2"/>
    <w:rsid w:val="00C2444F"/>
    <w:rsid w:val="00C24644"/>
    <w:rsid w:val="00C247BB"/>
    <w:rsid w:val="00C24BE2"/>
    <w:rsid w:val="00C25727"/>
    <w:rsid w:val="00C25B5B"/>
    <w:rsid w:val="00C2749A"/>
    <w:rsid w:val="00C275C8"/>
    <w:rsid w:val="00C318CB"/>
    <w:rsid w:val="00C33C3D"/>
    <w:rsid w:val="00C340C4"/>
    <w:rsid w:val="00C356A5"/>
    <w:rsid w:val="00C3599C"/>
    <w:rsid w:val="00C35A26"/>
    <w:rsid w:val="00C373C1"/>
    <w:rsid w:val="00C37666"/>
    <w:rsid w:val="00C411F0"/>
    <w:rsid w:val="00C416F0"/>
    <w:rsid w:val="00C41BFC"/>
    <w:rsid w:val="00C41E7D"/>
    <w:rsid w:val="00C42D56"/>
    <w:rsid w:val="00C4334F"/>
    <w:rsid w:val="00C4427A"/>
    <w:rsid w:val="00C457A7"/>
    <w:rsid w:val="00C46FDE"/>
    <w:rsid w:val="00C474FD"/>
    <w:rsid w:val="00C474FF"/>
    <w:rsid w:val="00C5013D"/>
    <w:rsid w:val="00C501F6"/>
    <w:rsid w:val="00C5138C"/>
    <w:rsid w:val="00C52DCC"/>
    <w:rsid w:val="00C531BB"/>
    <w:rsid w:val="00C531ED"/>
    <w:rsid w:val="00C5470F"/>
    <w:rsid w:val="00C5503C"/>
    <w:rsid w:val="00C5568C"/>
    <w:rsid w:val="00C57712"/>
    <w:rsid w:val="00C60193"/>
    <w:rsid w:val="00C606FF"/>
    <w:rsid w:val="00C6196B"/>
    <w:rsid w:val="00C62731"/>
    <w:rsid w:val="00C632A1"/>
    <w:rsid w:val="00C647E3"/>
    <w:rsid w:val="00C64943"/>
    <w:rsid w:val="00C64D4D"/>
    <w:rsid w:val="00C65C6A"/>
    <w:rsid w:val="00C67359"/>
    <w:rsid w:val="00C702CF"/>
    <w:rsid w:val="00C70401"/>
    <w:rsid w:val="00C71B27"/>
    <w:rsid w:val="00C71DF7"/>
    <w:rsid w:val="00C7254F"/>
    <w:rsid w:val="00C75240"/>
    <w:rsid w:val="00C76495"/>
    <w:rsid w:val="00C777E2"/>
    <w:rsid w:val="00C77BB7"/>
    <w:rsid w:val="00C77F82"/>
    <w:rsid w:val="00C80AAC"/>
    <w:rsid w:val="00C81048"/>
    <w:rsid w:val="00C8105F"/>
    <w:rsid w:val="00C812F8"/>
    <w:rsid w:val="00C813B8"/>
    <w:rsid w:val="00C81ACB"/>
    <w:rsid w:val="00C81CE3"/>
    <w:rsid w:val="00C81EE8"/>
    <w:rsid w:val="00C83DAE"/>
    <w:rsid w:val="00C84FD8"/>
    <w:rsid w:val="00C854D6"/>
    <w:rsid w:val="00C858AE"/>
    <w:rsid w:val="00C859E0"/>
    <w:rsid w:val="00C8691C"/>
    <w:rsid w:val="00C876D6"/>
    <w:rsid w:val="00C87EE2"/>
    <w:rsid w:val="00C90126"/>
    <w:rsid w:val="00C903A4"/>
    <w:rsid w:val="00C93B56"/>
    <w:rsid w:val="00C93BE7"/>
    <w:rsid w:val="00C93DEC"/>
    <w:rsid w:val="00C93F50"/>
    <w:rsid w:val="00C9440B"/>
    <w:rsid w:val="00C94DFD"/>
    <w:rsid w:val="00C952B2"/>
    <w:rsid w:val="00C96164"/>
    <w:rsid w:val="00C963D4"/>
    <w:rsid w:val="00C964F4"/>
    <w:rsid w:val="00C96F33"/>
    <w:rsid w:val="00C972AC"/>
    <w:rsid w:val="00C97C31"/>
    <w:rsid w:val="00CA0BFC"/>
    <w:rsid w:val="00CA0D12"/>
    <w:rsid w:val="00CA0D41"/>
    <w:rsid w:val="00CA10CB"/>
    <w:rsid w:val="00CA1103"/>
    <w:rsid w:val="00CA14A9"/>
    <w:rsid w:val="00CA2560"/>
    <w:rsid w:val="00CA3078"/>
    <w:rsid w:val="00CA3494"/>
    <w:rsid w:val="00CA351C"/>
    <w:rsid w:val="00CA3D06"/>
    <w:rsid w:val="00CA4203"/>
    <w:rsid w:val="00CA45AD"/>
    <w:rsid w:val="00CA4EB7"/>
    <w:rsid w:val="00CA504F"/>
    <w:rsid w:val="00CA5471"/>
    <w:rsid w:val="00CA577C"/>
    <w:rsid w:val="00CA5F97"/>
    <w:rsid w:val="00CA6908"/>
    <w:rsid w:val="00CA7A8F"/>
    <w:rsid w:val="00CA7B21"/>
    <w:rsid w:val="00CB0072"/>
    <w:rsid w:val="00CB0A8F"/>
    <w:rsid w:val="00CB2108"/>
    <w:rsid w:val="00CB25FE"/>
    <w:rsid w:val="00CB330F"/>
    <w:rsid w:val="00CB3FB6"/>
    <w:rsid w:val="00CB3FFD"/>
    <w:rsid w:val="00CB42F5"/>
    <w:rsid w:val="00CB4402"/>
    <w:rsid w:val="00CB4479"/>
    <w:rsid w:val="00CB4F7A"/>
    <w:rsid w:val="00CB74CD"/>
    <w:rsid w:val="00CB7DEB"/>
    <w:rsid w:val="00CC0ED4"/>
    <w:rsid w:val="00CC0FC5"/>
    <w:rsid w:val="00CC21E0"/>
    <w:rsid w:val="00CC22B1"/>
    <w:rsid w:val="00CC23EE"/>
    <w:rsid w:val="00CC2876"/>
    <w:rsid w:val="00CC2A60"/>
    <w:rsid w:val="00CC2CAE"/>
    <w:rsid w:val="00CC3284"/>
    <w:rsid w:val="00CC5906"/>
    <w:rsid w:val="00CC59D4"/>
    <w:rsid w:val="00CC5D03"/>
    <w:rsid w:val="00CC76B4"/>
    <w:rsid w:val="00CC794A"/>
    <w:rsid w:val="00CC7A8D"/>
    <w:rsid w:val="00CD0412"/>
    <w:rsid w:val="00CD05B4"/>
    <w:rsid w:val="00CD060A"/>
    <w:rsid w:val="00CD1432"/>
    <w:rsid w:val="00CD1AED"/>
    <w:rsid w:val="00CD2040"/>
    <w:rsid w:val="00CD306C"/>
    <w:rsid w:val="00CD35CD"/>
    <w:rsid w:val="00CD37DF"/>
    <w:rsid w:val="00CD39EE"/>
    <w:rsid w:val="00CD3DDE"/>
    <w:rsid w:val="00CD5719"/>
    <w:rsid w:val="00CD6105"/>
    <w:rsid w:val="00CD6649"/>
    <w:rsid w:val="00CE2B6B"/>
    <w:rsid w:val="00CE417C"/>
    <w:rsid w:val="00CE4221"/>
    <w:rsid w:val="00CE5970"/>
    <w:rsid w:val="00CE59C1"/>
    <w:rsid w:val="00CE648E"/>
    <w:rsid w:val="00CE696A"/>
    <w:rsid w:val="00CE6C3D"/>
    <w:rsid w:val="00CE6C89"/>
    <w:rsid w:val="00CE6E6C"/>
    <w:rsid w:val="00CE732C"/>
    <w:rsid w:val="00CE73E0"/>
    <w:rsid w:val="00CF04D8"/>
    <w:rsid w:val="00CF0508"/>
    <w:rsid w:val="00CF0D50"/>
    <w:rsid w:val="00CF1031"/>
    <w:rsid w:val="00CF1062"/>
    <w:rsid w:val="00CF12D7"/>
    <w:rsid w:val="00CF13DF"/>
    <w:rsid w:val="00CF17EC"/>
    <w:rsid w:val="00CF1FA9"/>
    <w:rsid w:val="00CF2042"/>
    <w:rsid w:val="00CF2BBE"/>
    <w:rsid w:val="00CF3852"/>
    <w:rsid w:val="00CF3E03"/>
    <w:rsid w:val="00CF40B4"/>
    <w:rsid w:val="00CF4705"/>
    <w:rsid w:val="00CF4906"/>
    <w:rsid w:val="00CF4CA5"/>
    <w:rsid w:val="00CF5B19"/>
    <w:rsid w:val="00CF6D1A"/>
    <w:rsid w:val="00CF72DB"/>
    <w:rsid w:val="00CF7503"/>
    <w:rsid w:val="00CF7B69"/>
    <w:rsid w:val="00D0071E"/>
    <w:rsid w:val="00D01067"/>
    <w:rsid w:val="00D01EB6"/>
    <w:rsid w:val="00D01F97"/>
    <w:rsid w:val="00D0224B"/>
    <w:rsid w:val="00D0242D"/>
    <w:rsid w:val="00D02706"/>
    <w:rsid w:val="00D029A8"/>
    <w:rsid w:val="00D02B4F"/>
    <w:rsid w:val="00D046A3"/>
    <w:rsid w:val="00D046CC"/>
    <w:rsid w:val="00D054E8"/>
    <w:rsid w:val="00D05CBD"/>
    <w:rsid w:val="00D05D2A"/>
    <w:rsid w:val="00D062AE"/>
    <w:rsid w:val="00D06FA3"/>
    <w:rsid w:val="00D0762D"/>
    <w:rsid w:val="00D10DEA"/>
    <w:rsid w:val="00D116E6"/>
    <w:rsid w:val="00D141CE"/>
    <w:rsid w:val="00D14515"/>
    <w:rsid w:val="00D14B16"/>
    <w:rsid w:val="00D152E3"/>
    <w:rsid w:val="00D15C10"/>
    <w:rsid w:val="00D15DAE"/>
    <w:rsid w:val="00D16119"/>
    <w:rsid w:val="00D16945"/>
    <w:rsid w:val="00D16C12"/>
    <w:rsid w:val="00D17824"/>
    <w:rsid w:val="00D17B24"/>
    <w:rsid w:val="00D17F01"/>
    <w:rsid w:val="00D204C8"/>
    <w:rsid w:val="00D20A42"/>
    <w:rsid w:val="00D218BD"/>
    <w:rsid w:val="00D22613"/>
    <w:rsid w:val="00D23574"/>
    <w:rsid w:val="00D2415A"/>
    <w:rsid w:val="00D242C1"/>
    <w:rsid w:val="00D246F6"/>
    <w:rsid w:val="00D24E4A"/>
    <w:rsid w:val="00D24F27"/>
    <w:rsid w:val="00D25A36"/>
    <w:rsid w:val="00D26864"/>
    <w:rsid w:val="00D26C8E"/>
    <w:rsid w:val="00D304E6"/>
    <w:rsid w:val="00D30705"/>
    <w:rsid w:val="00D309A1"/>
    <w:rsid w:val="00D32378"/>
    <w:rsid w:val="00D32387"/>
    <w:rsid w:val="00D32D3E"/>
    <w:rsid w:val="00D335EE"/>
    <w:rsid w:val="00D3377F"/>
    <w:rsid w:val="00D33B1B"/>
    <w:rsid w:val="00D349AA"/>
    <w:rsid w:val="00D36C63"/>
    <w:rsid w:val="00D40C18"/>
    <w:rsid w:val="00D4114C"/>
    <w:rsid w:val="00D41C20"/>
    <w:rsid w:val="00D4213E"/>
    <w:rsid w:val="00D42B0B"/>
    <w:rsid w:val="00D42DB9"/>
    <w:rsid w:val="00D4424B"/>
    <w:rsid w:val="00D44C4A"/>
    <w:rsid w:val="00D45113"/>
    <w:rsid w:val="00D46139"/>
    <w:rsid w:val="00D46BE7"/>
    <w:rsid w:val="00D472EE"/>
    <w:rsid w:val="00D47CD5"/>
    <w:rsid w:val="00D47E6F"/>
    <w:rsid w:val="00D5038D"/>
    <w:rsid w:val="00D50943"/>
    <w:rsid w:val="00D50E8A"/>
    <w:rsid w:val="00D51357"/>
    <w:rsid w:val="00D51D2A"/>
    <w:rsid w:val="00D51F9D"/>
    <w:rsid w:val="00D5284A"/>
    <w:rsid w:val="00D52D41"/>
    <w:rsid w:val="00D53AF3"/>
    <w:rsid w:val="00D53CDF"/>
    <w:rsid w:val="00D54BF5"/>
    <w:rsid w:val="00D569BB"/>
    <w:rsid w:val="00D57432"/>
    <w:rsid w:val="00D60E21"/>
    <w:rsid w:val="00D612C9"/>
    <w:rsid w:val="00D6259E"/>
    <w:rsid w:val="00D63480"/>
    <w:rsid w:val="00D63744"/>
    <w:rsid w:val="00D63B77"/>
    <w:rsid w:val="00D6647B"/>
    <w:rsid w:val="00D668B8"/>
    <w:rsid w:val="00D66AA1"/>
    <w:rsid w:val="00D67627"/>
    <w:rsid w:val="00D67EF5"/>
    <w:rsid w:val="00D71917"/>
    <w:rsid w:val="00D73314"/>
    <w:rsid w:val="00D7385C"/>
    <w:rsid w:val="00D7431B"/>
    <w:rsid w:val="00D746FC"/>
    <w:rsid w:val="00D748C0"/>
    <w:rsid w:val="00D74ACF"/>
    <w:rsid w:val="00D74C6E"/>
    <w:rsid w:val="00D750C5"/>
    <w:rsid w:val="00D757EA"/>
    <w:rsid w:val="00D761DC"/>
    <w:rsid w:val="00D76F77"/>
    <w:rsid w:val="00D7744E"/>
    <w:rsid w:val="00D77EB0"/>
    <w:rsid w:val="00D80A00"/>
    <w:rsid w:val="00D80BA7"/>
    <w:rsid w:val="00D82322"/>
    <w:rsid w:val="00D82364"/>
    <w:rsid w:val="00D843A3"/>
    <w:rsid w:val="00D84B1F"/>
    <w:rsid w:val="00D84CBA"/>
    <w:rsid w:val="00D84D66"/>
    <w:rsid w:val="00D85701"/>
    <w:rsid w:val="00D859AA"/>
    <w:rsid w:val="00D85CCB"/>
    <w:rsid w:val="00D87190"/>
    <w:rsid w:val="00D87836"/>
    <w:rsid w:val="00D87BF1"/>
    <w:rsid w:val="00D87F84"/>
    <w:rsid w:val="00D902AB"/>
    <w:rsid w:val="00D9040A"/>
    <w:rsid w:val="00D90D86"/>
    <w:rsid w:val="00D90EEB"/>
    <w:rsid w:val="00D90FB4"/>
    <w:rsid w:val="00D91389"/>
    <w:rsid w:val="00D91867"/>
    <w:rsid w:val="00D92255"/>
    <w:rsid w:val="00D92524"/>
    <w:rsid w:val="00D92A98"/>
    <w:rsid w:val="00D940F3"/>
    <w:rsid w:val="00D94BFF"/>
    <w:rsid w:val="00D95011"/>
    <w:rsid w:val="00D97106"/>
    <w:rsid w:val="00D977D0"/>
    <w:rsid w:val="00DA0066"/>
    <w:rsid w:val="00DA0375"/>
    <w:rsid w:val="00DA0B01"/>
    <w:rsid w:val="00DA12ED"/>
    <w:rsid w:val="00DA1696"/>
    <w:rsid w:val="00DA1D2C"/>
    <w:rsid w:val="00DA2F2E"/>
    <w:rsid w:val="00DA3FC8"/>
    <w:rsid w:val="00DA4A7D"/>
    <w:rsid w:val="00DA4CCB"/>
    <w:rsid w:val="00DA5B6E"/>
    <w:rsid w:val="00DA66FE"/>
    <w:rsid w:val="00DA694B"/>
    <w:rsid w:val="00DA6F29"/>
    <w:rsid w:val="00DA7C77"/>
    <w:rsid w:val="00DA7EDC"/>
    <w:rsid w:val="00DB0728"/>
    <w:rsid w:val="00DB1086"/>
    <w:rsid w:val="00DB14A6"/>
    <w:rsid w:val="00DB151E"/>
    <w:rsid w:val="00DB2266"/>
    <w:rsid w:val="00DB27BD"/>
    <w:rsid w:val="00DB288D"/>
    <w:rsid w:val="00DB2896"/>
    <w:rsid w:val="00DB362F"/>
    <w:rsid w:val="00DB3AC6"/>
    <w:rsid w:val="00DB401B"/>
    <w:rsid w:val="00DB40C9"/>
    <w:rsid w:val="00DB43B4"/>
    <w:rsid w:val="00DB48E1"/>
    <w:rsid w:val="00DB4DD5"/>
    <w:rsid w:val="00DB5002"/>
    <w:rsid w:val="00DB577D"/>
    <w:rsid w:val="00DB6EA0"/>
    <w:rsid w:val="00DB7683"/>
    <w:rsid w:val="00DC0059"/>
    <w:rsid w:val="00DC07D4"/>
    <w:rsid w:val="00DC0C17"/>
    <w:rsid w:val="00DC12CF"/>
    <w:rsid w:val="00DC19BC"/>
    <w:rsid w:val="00DC4B5D"/>
    <w:rsid w:val="00DC50B1"/>
    <w:rsid w:val="00DC56DB"/>
    <w:rsid w:val="00DC5CF3"/>
    <w:rsid w:val="00DC695D"/>
    <w:rsid w:val="00DD084B"/>
    <w:rsid w:val="00DD0B91"/>
    <w:rsid w:val="00DD0F13"/>
    <w:rsid w:val="00DD1148"/>
    <w:rsid w:val="00DD2450"/>
    <w:rsid w:val="00DD252D"/>
    <w:rsid w:val="00DD2CE2"/>
    <w:rsid w:val="00DD2E82"/>
    <w:rsid w:val="00DD31A3"/>
    <w:rsid w:val="00DD48CB"/>
    <w:rsid w:val="00DD4A0F"/>
    <w:rsid w:val="00DD52D2"/>
    <w:rsid w:val="00DD5B3A"/>
    <w:rsid w:val="00DD5C12"/>
    <w:rsid w:val="00DD5DD6"/>
    <w:rsid w:val="00DD5FD5"/>
    <w:rsid w:val="00DD7CCA"/>
    <w:rsid w:val="00DE0B15"/>
    <w:rsid w:val="00DE0F56"/>
    <w:rsid w:val="00DE1364"/>
    <w:rsid w:val="00DE27AA"/>
    <w:rsid w:val="00DE34EE"/>
    <w:rsid w:val="00DE37AB"/>
    <w:rsid w:val="00DE3CD9"/>
    <w:rsid w:val="00DE4148"/>
    <w:rsid w:val="00DE4AC8"/>
    <w:rsid w:val="00DE4F9D"/>
    <w:rsid w:val="00DE7535"/>
    <w:rsid w:val="00DE75F9"/>
    <w:rsid w:val="00DE7D60"/>
    <w:rsid w:val="00DF3174"/>
    <w:rsid w:val="00DF3B60"/>
    <w:rsid w:val="00DF46F5"/>
    <w:rsid w:val="00DF4E3A"/>
    <w:rsid w:val="00DF53E6"/>
    <w:rsid w:val="00DF771D"/>
    <w:rsid w:val="00E003B2"/>
    <w:rsid w:val="00E02504"/>
    <w:rsid w:val="00E02FCA"/>
    <w:rsid w:val="00E03A25"/>
    <w:rsid w:val="00E03C40"/>
    <w:rsid w:val="00E04438"/>
    <w:rsid w:val="00E04CF5"/>
    <w:rsid w:val="00E07289"/>
    <w:rsid w:val="00E076DA"/>
    <w:rsid w:val="00E07EDC"/>
    <w:rsid w:val="00E10525"/>
    <w:rsid w:val="00E107A6"/>
    <w:rsid w:val="00E10C47"/>
    <w:rsid w:val="00E110D9"/>
    <w:rsid w:val="00E1111D"/>
    <w:rsid w:val="00E115A2"/>
    <w:rsid w:val="00E12313"/>
    <w:rsid w:val="00E1386C"/>
    <w:rsid w:val="00E1401C"/>
    <w:rsid w:val="00E14729"/>
    <w:rsid w:val="00E15530"/>
    <w:rsid w:val="00E15A68"/>
    <w:rsid w:val="00E15BA9"/>
    <w:rsid w:val="00E169CB"/>
    <w:rsid w:val="00E17495"/>
    <w:rsid w:val="00E177B2"/>
    <w:rsid w:val="00E203E9"/>
    <w:rsid w:val="00E2120C"/>
    <w:rsid w:val="00E22078"/>
    <w:rsid w:val="00E2390A"/>
    <w:rsid w:val="00E23D5D"/>
    <w:rsid w:val="00E23F25"/>
    <w:rsid w:val="00E242EC"/>
    <w:rsid w:val="00E242FF"/>
    <w:rsid w:val="00E2433B"/>
    <w:rsid w:val="00E2441E"/>
    <w:rsid w:val="00E24429"/>
    <w:rsid w:val="00E2477E"/>
    <w:rsid w:val="00E257E0"/>
    <w:rsid w:val="00E25C81"/>
    <w:rsid w:val="00E26C4A"/>
    <w:rsid w:val="00E273CC"/>
    <w:rsid w:val="00E27651"/>
    <w:rsid w:val="00E30B11"/>
    <w:rsid w:val="00E31E8B"/>
    <w:rsid w:val="00E31F41"/>
    <w:rsid w:val="00E3266C"/>
    <w:rsid w:val="00E328AA"/>
    <w:rsid w:val="00E33C69"/>
    <w:rsid w:val="00E34CC2"/>
    <w:rsid w:val="00E354BD"/>
    <w:rsid w:val="00E35D3B"/>
    <w:rsid w:val="00E35EAC"/>
    <w:rsid w:val="00E36255"/>
    <w:rsid w:val="00E3636F"/>
    <w:rsid w:val="00E37D8B"/>
    <w:rsid w:val="00E4028D"/>
    <w:rsid w:val="00E40603"/>
    <w:rsid w:val="00E41272"/>
    <w:rsid w:val="00E413F5"/>
    <w:rsid w:val="00E41C9F"/>
    <w:rsid w:val="00E42783"/>
    <w:rsid w:val="00E427B9"/>
    <w:rsid w:val="00E43792"/>
    <w:rsid w:val="00E43C9D"/>
    <w:rsid w:val="00E44715"/>
    <w:rsid w:val="00E44918"/>
    <w:rsid w:val="00E45022"/>
    <w:rsid w:val="00E45099"/>
    <w:rsid w:val="00E450F5"/>
    <w:rsid w:val="00E452C8"/>
    <w:rsid w:val="00E45E10"/>
    <w:rsid w:val="00E47356"/>
    <w:rsid w:val="00E47542"/>
    <w:rsid w:val="00E47ADB"/>
    <w:rsid w:val="00E501A4"/>
    <w:rsid w:val="00E5064C"/>
    <w:rsid w:val="00E51321"/>
    <w:rsid w:val="00E54361"/>
    <w:rsid w:val="00E54CA5"/>
    <w:rsid w:val="00E54FA5"/>
    <w:rsid w:val="00E55657"/>
    <w:rsid w:val="00E55C8E"/>
    <w:rsid w:val="00E55F42"/>
    <w:rsid w:val="00E566ED"/>
    <w:rsid w:val="00E56C4D"/>
    <w:rsid w:val="00E5715B"/>
    <w:rsid w:val="00E579C6"/>
    <w:rsid w:val="00E60868"/>
    <w:rsid w:val="00E60F3C"/>
    <w:rsid w:val="00E61458"/>
    <w:rsid w:val="00E616B1"/>
    <w:rsid w:val="00E61E3B"/>
    <w:rsid w:val="00E6266F"/>
    <w:rsid w:val="00E6305D"/>
    <w:rsid w:val="00E63504"/>
    <w:rsid w:val="00E63605"/>
    <w:rsid w:val="00E63F46"/>
    <w:rsid w:val="00E6468C"/>
    <w:rsid w:val="00E65D9E"/>
    <w:rsid w:val="00E67E11"/>
    <w:rsid w:val="00E7028E"/>
    <w:rsid w:val="00E71BF1"/>
    <w:rsid w:val="00E72B2C"/>
    <w:rsid w:val="00E72DC6"/>
    <w:rsid w:val="00E730EB"/>
    <w:rsid w:val="00E73B82"/>
    <w:rsid w:val="00E73E4A"/>
    <w:rsid w:val="00E74D94"/>
    <w:rsid w:val="00E758DF"/>
    <w:rsid w:val="00E758FB"/>
    <w:rsid w:val="00E75D80"/>
    <w:rsid w:val="00E77BDB"/>
    <w:rsid w:val="00E8072A"/>
    <w:rsid w:val="00E80738"/>
    <w:rsid w:val="00E80A95"/>
    <w:rsid w:val="00E80C42"/>
    <w:rsid w:val="00E81158"/>
    <w:rsid w:val="00E81575"/>
    <w:rsid w:val="00E81F58"/>
    <w:rsid w:val="00E82505"/>
    <w:rsid w:val="00E82E14"/>
    <w:rsid w:val="00E838C1"/>
    <w:rsid w:val="00E83D6A"/>
    <w:rsid w:val="00E85645"/>
    <w:rsid w:val="00E86CB6"/>
    <w:rsid w:val="00E86ED2"/>
    <w:rsid w:val="00E86FDB"/>
    <w:rsid w:val="00E8730E"/>
    <w:rsid w:val="00E8799F"/>
    <w:rsid w:val="00E879F2"/>
    <w:rsid w:val="00E9199C"/>
    <w:rsid w:val="00E9236D"/>
    <w:rsid w:val="00E9275D"/>
    <w:rsid w:val="00E92ED2"/>
    <w:rsid w:val="00E93016"/>
    <w:rsid w:val="00E9337E"/>
    <w:rsid w:val="00E93631"/>
    <w:rsid w:val="00E9467E"/>
    <w:rsid w:val="00E94AF9"/>
    <w:rsid w:val="00E94B14"/>
    <w:rsid w:val="00E94E02"/>
    <w:rsid w:val="00E9542E"/>
    <w:rsid w:val="00E956E6"/>
    <w:rsid w:val="00E95C68"/>
    <w:rsid w:val="00E96023"/>
    <w:rsid w:val="00E9617F"/>
    <w:rsid w:val="00E967E0"/>
    <w:rsid w:val="00E96EF8"/>
    <w:rsid w:val="00EA0982"/>
    <w:rsid w:val="00EA1199"/>
    <w:rsid w:val="00EA25AD"/>
    <w:rsid w:val="00EA2818"/>
    <w:rsid w:val="00EA2A77"/>
    <w:rsid w:val="00EA2BC6"/>
    <w:rsid w:val="00EA393D"/>
    <w:rsid w:val="00EA44F5"/>
    <w:rsid w:val="00EA492E"/>
    <w:rsid w:val="00EA56A7"/>
    <w:rsid w:val="00EA5774"/>
    <w:rsid w:val="00EA5B80"/>
    <w:rsid w:val="00EA5D18"/>
    <w:rsid w:val="00EA70A6"/>
    <w:rsid w:val="00EB0948"/>
    <w:rsid w:val="00EB0E19"/>
    <w:rsid w:val="00EB147D"/>
    <w:rsid w:val="00EB24D4"/>
    <w:rsid w:val="00EB2A6D"/>
    <w:rsid w:val="00EB3024"/>
    <w:rsid w:val="00EB322B"/>
    <w:rsid w:val="00EB3493"/>
    <w:rsid w:val="00EB608E"/>
    <w:rsid w:val="00EB6111"/>
    <w:rsid w:val="00EB657E"/>
    <w:rsid w:val="00EB7FE3"/>
    <w:rsid w:val="00EC0225"/>
    <w:rsid w:val="00EC126B"/>
    <w:rsid w:val="00EC1519"/>
    <w:rsid w:val="00EC3106"/>
    <w:rsid w:val="00EC3497"/>
    <w:rsid w:val="00EC367F"/>
    <w:rsid w:val="00EC3945"/>
    <w:rsid w:val="00EC4178"/>
    <w:rsid w:val="00EC46B3"/>
    <w:rsid w:val="00EC5B49"/>
    <w:rsid w:val="00EC6990"/>
    <w:rsid w:val="00EC6B28"/>
    <w:rsid w:val="00EC729C"/>
    <w:rsid w:val="00EC7C57"/>
    <w:rsid w:val="00ED079E"/>
    <w:rsid w:val="00ED0C1C"/>
    <w:rsid w:val="00ED13B1"/>
    <w:rsid w:val="00ED1D83"/>
    <w:rsid w:val="00ED1F8F"/>
    <w:rsid w:val="00ED2CAD"/>
    <w:rsid w:val="00ED2FD2"/>
    <w:rsid w:val="00ED3A33"/>
    <w:rsid w:val="00ED403E"/>
    <w:rsid w:val="00ED4C83"/>
    <w:rsid w:val="00ED537A"/>
    <w:rsid w:val="00ED54BC"/>
    <w:rsid w:val="00ED6A7F"/>
    <w:rsid w:val="00ED7A3B"/>
    <w:rsid w:val="00ED7F28"/>
    <w:rsid w:val="00EE00F0"/>
    <w:rsid w:val="00EE03D5"/>
    <w:rsid w:val="00EE05E0"/>
    <w:rsid w:val="00EE1067"/>
    <w:rsid w:val="00EE23FA"/>
    <w:rsid w:val="00EE26E0"/>
    <w:rsid w:val="00EE3102"/>
    <w:rsid w:val="00EE31CF"/>
    <w:rsid w:val="00EE4947"/>
    <w:rsid w:val="00EE4D9E"/>
    <w:rsid w:val="00EE5BC4"/>
    <w:rsid w:val="00EE6016"/>
    <w:rsid w:val="00EE6424"/>
    <w:rsid w:val="00EE66D7"/>
    <w:rsid w:val="00EE7AFD"/>
    <w:rsid w:val="00EF0AFD"/>
    <w:rsid w:val="00EF0D1D"/>
    <w:rsid w:val="00EF20CC"/>
    <w:rsid w:val="00EF2168"/>
    <w:rsid w:val="00EF2511"/>
    <w:rsid w:val="00EF28B0"/>
    <w:rsid w:val="00EF34E3"/>
    <w:rsid w:val="00EF3B60"/>
    <w:rsid w:val="00EF4284"/>
    <w:rsid w:val="00EF4A53"/>
    <w:rsid w:val="00EF4D89"/>
    <w:rsid w:val="00EF6021"/>
    <w:rsid w:val="00EF67B0"/>
    <w:rsid w:val="00EF6F88"/>
    <w:rsid w:val="00EF7CBE"/>
    <w:rsid w:val="00EF7F31"/>
    <w:rsid w:val="00F007D8"/>
    <w:rsid w:val="00F008D2"/>
    <w:rsid w:val="00F00B06"/>
    <w:rsid w:val="00F0125E"/>
    <w:rsid w:val="00F028A2"/>
    <w:rsid w:val="00F02A64"/>
    <w:rsid w:val="00F02C59"/>
    <w:rsid w:val="00F035C8"/>
    <w:rsid w:val="00F038BC"/>
    <w:rsid w:val="00F03EC7"/>
    <w:rsid w:val="00F04160"/>
    <w:rsid w:val="00F055A3"/>
    <w:rsid w:val="00F05ED5"/>
    <w:rsid w:val="00F0664F"/>
    <w:rsid w:val="00F06A61"/>
    <w:rsid w:val="00F06B24"/>
    <w:rsid w:val="00F07A2E"/>
    <w:rsid w:val="00F100E1"/>
    <w:rsid w:val="00F10AEE"/>
    <w:rsid w:val="00F11232"/>
    <w:rsid w:val="00F11C80"/>
    <w:rsid w:val="00F122EE"/>
    <w:rsid w:val="00F12506"/>
    <w:rsid w:val="00F1297D"/>
    <w:rsid w:val="00F140B8"/>
    <w:rsid w:val="00F155F5"/>
    <w:rsid w:val="00F162B7"/>
    <w:rsid w:val="00F20279"/>
    <w:rsid w:val="00F2045A"/>
    <w:rsid w:val="00F224C1"/>
    <w:rsid w:val="00F22660"/>
    <w:rsid w:val="00F22A67"/>
    <w:rsid w:val="00F23416"/>
    <w:rsid w:val="00F24DF5"/>
    <w:rsid w:val="00F26692"/>
    <w:rsid w:val="00F266F2"/>
    <w:rsid w:val="00F27519"/>
    <w:rsid w:val="00F27E85"/>
    <w:rsid w:val="00F30B66"/>
    <w:rsid w:val="00F32641"/>
    <w:rsid w:val="00F32A8A"/>
    <w:rsid w:val="00F33122"/>
    <w:rsid w:val="00F34C85"/>
    <w:rsid w:val="00F34E8F"/>
    <w:rsid w:val="00F3501D"/>
    <w:rsid w:val="00F35E30"/>
    <w:rsid w:val="00F36742"/>
    <w:rsid w:val="00F368AA"/>
    <w:rsid w:val="00F36908"/>
    <w:rsid w:val="00F36B69"/>
    <w:rsid w:val="00F36C0F"/>
    <w:rsid w:val="00F37166"/>
    <w:rsid w:val="00F40FD8"/>
    <w:rsid w:val="00F41568"/>
    <w:rsid w:val="00F42E91"/>
    <w:rsid w:val="00F445DB"/>
    <w:rsid w:val="00F44634"/>
    <w:rsid w:val="00F451AF"/>
    <w:rsid w:val="00F45403"/>
    <w:rsid w:val="00F46995"/>
    <w:rsid w:val="00F47223"/>
    <w:rsid w:val="00F4742C"/>
    <w:rsid w:val="00F475E2"/>
    <w:rsid w:val="00F513ED"/>
    <w:rsid w:val="00F520D8"/>
    <w:rsid w:val="00F52354"/>
    <w:rsid w:val="00F526AA"/>
    <w:rsid w:val="00F538DB"/>
    <w:rsid w:val="00F53B97"/>
    <w:rsid w:val="00F54221"/>
    <w:rsid w:val="00F543EE"/>
    <w:rsid w:val="00F5579B"/>
    <w:rsid w:val="00F573DF"/>
    <w:rsid w:val="00F60DA6"/>
    <w:rsid w:val="00F611F4"/>
    <w:rsid w:val="00F61E3F"/>
    <w:rsid w:val="00F6310B"/>
    <w:rsid w:val="00F634B7"/>
    <w:rsid w:val="00F63741"/>
    <w:rsid w:val="00F6430C"/>
    <w:rsid w:val="00F656DB"/>
    <w:rsid w:val="00F65BBD"/>
    <w:rsid w:val="00F65D4F"/>
    <w:rsid w:val="00F6653E"/>
    <w:rsid w:val="00F665D1"/>
    <w:rsid w:val="00F67E30"/>
    <w:rsid w:val="00F70D17"/>
    <w:rsid w:val="00F7125C"/>
    <w:rsid w:val="00F71BBA"/>
    <w:rsid w:val="00F72E43"/>
    <w:rsid w:val="00F738E6"/>
    <w:rsid w:val="00F749F2"/>
    <w:rsid w:val="00F74EE8"/>
    <w:rsid w:val="00F75A96"/>
    <w:rsid w:val="00F75AA3"/>
    <w:rsid w:val="00F7670B"/>
    <w:rsid w:val="00F76DBA"/>
    <w:rsid w:val="00F76E8E"/>
    <w:rsid w:val="00F77891"/>
    <w:rsid w:val="00F77F71"/>
    <w:rsid w:val="00F8051D"/>
    <w:rsid w:val="00F818DD"/>
    <w:rsid w:val="00F81AE4"/>
    <w:rsid w:val="00F82AA2"/>
    <w:rsid w:val="00F833D2"/>
    <w:rsid w:val="00F8520E"/>
    <w:rsid w:val="00F867D5"/>
    <w:rsid w:val="00F876A6"/>
    <w:rsid w:val="00F90A3E"/>
    <w:rsid w:val="00F91AB4"/>
    <w:rsid w:val="00F91BDC"/>
    <w:rsid w:val="00F92945"/>
    <w:rsid w:val="00F93055"/>
    <w:rsid w:val="00F94981"/>
    <w:rsid w:val="00F94A18"/>
    <w:rsid w:val="00F95452"/>
    <w:rsid w:val="00F96358"/>
    <w:rsid w:val="00F96FF4"/>
    <w:rsid w:val="00F9722F"/>
    <w:rsid w:val="00F97CA2"/>
    <w:rsid w:val="00F97F20"/>
    <w:rsid w:val="00F97F49"/>
    <w:rsid w:val="00FA079D"/>
    <w:rsid w:val="00FA0B68"/>
    <w:rsid w:val="00FA1E13"/>
    <w:rsid w:val="00FA2969"/>
    <w:rsid w:val="00FA3821"/>
    <w:rsid w:val="00FA4145"/>
    <w:rsid w:val="00FA4EB6"/>
    <w:rsid w:val="00FA5222"/>
    <w:rsid w:val="00FA5CFD"/>
    <w:rsid w:val="00FA66CD"/>
    <w:rsid w:val="00FB07F9"/>
    <w:rsid w:val="00FB0CE4"/>
    <w:rsid w:val="00FB2337"/>
    <w:rsid w:val="00FB2790"/>
    <w:rsid w:val="00FB283B"/>
    <w:rsid w:val="00FB2870"/>
    <w:rsid w:val="00FB3DA8"/>
    <w:rsid w:val="00FB447D"/>
    <w:rsid w:val="00FB53C6"/>
    <w:rsid w:val="00FB7FE1"/>
    <w:rsid w:val="00FC0429"/>
    <w:rsid w:val="00FC04B8"/>
    <w:rsid w:val="00FC0B05"/>
    <w:rsid w:val="00FC1C7A"/>
    <w:rsid w:val="00FC2AB8"/>
    <w:rsid w:val="00FC450F"/>
    <w:rsid w:val="00FC486B"/>
    <w:rsid w:val="00FC548F"/>
    <w:rsid w:val="00FC5496"/>
    <w:rsid w:val="00FC55EC"/>
    <w:rsid w:val="00FC6962"/>
    <w:rsid w:val="00FC6A3F"/>
    <w:rsid w:val="00FC6A54"/>
    <w:rsid w:val="00FD0C35"/>
    <w:rsid w:val="00FD0CC4"/>
    <w:rsid w:val="00FD1096"/>
    <w:rsid w:val="00FD2417"/>
    <w:rsid w:val="00FD2791"/>
    <w:rsid w:val="00FD28DC"/>
    <w:rsid w:val="00FD3438"/>
    <w:rsid w:val="00FD3F0C"/>
    <w:rsid w:val="00FD4B00"/>
    <w:rsid w:val="00FD72A7"/>
    <w:rsid w:val="00FD7925"/>
    <w:rsid w:val="00FE0263"/>
    <w:rsid w:val="00FE0871"/>
    <w:rsid w:val="00FE139D"/>
    <w:rsid w:val="00FE1853"/>
    <w:rsid w:val="00FE2D7A"/>
    <w:rsid w:val="00FE301E"/>
    <w:rsid w:val="00FE32AB"/>
    <w:rsid w:val="00FE3427"/>
    <w:rsid w:val="00FE3946"/>
    <w:rsid w:val="00FE3BA8"/>
    <w:rsid w:val="00FE3BF8"/>
    <w:rsid w:val="00FE51EB"/>
    <w:rsid w:val="00FE561B"/>
    <w:rsid w:val="00FE62E9"/>
    <w:rsid w:val="00FE6BB2"/>
    <w:rsid w:val="00FE6FBF"/>
    <w:rsid w:val="00FE7538"/>
    <w:rsid w:val="00FE7777"/>
    <w:rsid w:val="00FE777C"/>
    <w:rsid w:val="00FE79CC"/>
    <w:rsid w:val="00FF1503"/>
    <w:rsid w:val="00FF2AFD"/>
    <w:rsid w:val="00FF2D69"/>
    <w:rsid w:val="00FF36C5"/>
    <w:rsid w:val="00FF3F46"/>
    <w:rsid w:val="00FF4BFC"/>
    <w:rsid w:val="00FF4C97"/>
    <w:rsid w:val="00FF4F60"/>
    <w:rsid w:val="00FF4F8B"/>
    <w:rsid w:val="00FF5C59"/>
    <w:rsid w:val="00FF63BC"/>
    <w:rsid w:val="00FF656C"/>
    <w:rsid w:val="00FF6B3E"/>
    <w:rsid w:val="00FF7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A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qFormat="1"/>
    <w:lsdException w:name="Emphasis" w:lock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6F1F"/>
    <w:pPr>
      <w:spacing w:before="160" w:after="80" w:line="336" w:lineRule="auto"/>
    </w:pPr>
    <w:rPr>
      <w:rFonts w:ascii="Verdana" w:hAnsi="Verdana"/>
      <w:szCs w:val="24"/>
    </w:rPr>
  </w:style>
  <w:style w:type="paragraph" w:styleId="Heading1">
    <w:name w:val="heading 1"/>
    <w:basedOn w:val="Normal"/>
    <w:next w:val="Normal"/>
    <w:link w:val="Heading1Char"/>
    <w:qFormat/>
    <w:rsid w:val="00996F1F"/>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996F1F"/>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996F1F"/>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996F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6F1F"/>
  </w:style>
  <w:style w:type="paragraph" w:styleId="BalloonText">
    <w:name w:val="Balloon Text"/>
    <w:basedOn w:val="Normal"/>
    <w:link w:val="BalloonTextChar"/>
    <w:semiHidden/>
    <w:rsid w:val="004A1954"/>
    <w:rPr>
      <w:rFonts w:ascii="Tahoma" w:hAnsi="Tahoma" w:cs="Tahoma"/>
      <w:sz w:val="16"/>
      <w:szCs w:val="16"/>
    </w:rPr>
  </w:style>
  <w:style w:type="character" w:customStyle="1" w:styleId="BalloonTextChar">
    <w:name w:val="Balloon Text Char"/>
    <w:basedOn w:val="DefaultParagraphFont"/>
    <w:link w:val="BalloonText"/>
    <w:semiHidden/>
    <w:rsid w:val="004A1954"/>
    <w:rPr>
      <w:rFonts w:ascii="Tahoma" w:hAnsi="Tahoma" w:cs="Tahoma"/>
      <w:sz w:val="16"/>
      <w:szCs w:val="16"/>
    </w:rPr>
  </w:style>
  <w:style w:type="character" w:styleId="CommentReference">
    <w:name w:val="annotation reference"/>
    <w:semiHidden/>
    <w:rsid w:val="004A1954"/>
    <w:rPr>
      <w:rFonts w:cs="Times New Roman"/>
      <w:sz w:val="16"/>
      <w:szCs w:val="16"/>
    </w:rPr>
  </w:style>
  <w:style w:type="paragraph" w:styleId="CommentText">
    <w:name w:val="annotation text"/>
    <w:basedOn w:val="Normal"/>
    <w:link w:val="CommentTextChar"/>
    <w:semiHidden/>
    <w:rsid w:val="004A1954"/>
  </w:style>
  <w:style w:type="character" w:customStyle="1" w:styleId="CommentTextChar">
    <w:name w:val="Comment Text Char"/>
    <w:basedOn w:val="DefaultParagraphFont"/>
    <w:link w:val="CommentText"/>
    <w:semiHidden/>
    <w:rsid w:val="004A1954"/>
    <w:rPr>
      <w:rFonts w:ascii="Verdana" w:hAnsi="Verdana"/>
      <w:szCs w:val="24"/>
    </w:rPr>
  </w:style>
  <w:style w:type="paragraph" w:styleId="CommentSubject">
    <w:name w:val="annotation subject"/>
    <w:basedOn w:val="CommentText"/>
    <w:next w:val="CommentText"/>
    <w:link w:val="CommentSubjectChar"/>
    <w:semiHidden/>
    <w:rsid w:val="004A1954"/>
    <w:rPr>
      <w:b/>
      <w:bCs/>
    </w:rPr>
  </w:style>
  <w:style w:type="character" w:customStyle="1" w:styleId="CommentSubjectChar">
    <w:name w:val="Comment Subject Char"/>
    <w:basedOn w:val="CommentTextChar"/>
    <w:link w:val="CommentSubject"/>
    <w:semiHidden/>
    <w:rsid w:val="004A1954"/>
    <w:rPr>
      <w:rFonts w:ascii="Verdana" w:hAnsi="Verdana"/>
      <w:b/>
      <w:bCs/>
      <w:szCs w:val="24"/>
    </w:rPr>
  </w:style>
  <w:style w:type="character" w:styleId="FollowedHyperlink">
    <w:name w:val="FollowedHyperlink"/>
    <w:rsid w:val="00996F1F"/>
    <w:rPr>
      <w:color w:val="800080"/>
      <w:u w:val="single"/>
    </w:rPr>
  </w:style>
  <w:style w:type="paragraph" w:styleId="Footer">
    <w:name w:val="footer"/>
    <w:basedOn w:val="Normal"/>
    <w:link w:val="FooterChar"/>
    <w:rsid w:val="00996F1F"/>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B1760C"/>
    <w:rPr>
      <w:rFonts w:ascii="Verdana" w:hAnsi="Verdana"/>
      <w:sz w:val="16"/>
      <w:szCs w:val="24"/>
    </w:rPr>
  </w:style>
  <w:style w:type="paragraph" w:styleId="Header">
    <w:name w:val="header"/>
    <w:basedOn w:val="Normal"/>
    <w:link w:val="HeaderChar"/>
    <w:rsid w:val="00996F1F"/>
    <w:pPr>
      <w:tabs>
        <w:tab w:val="left" w:pos="5040"/>
        <w:tab w:val="left" w:pos="9720"/>
      </w:tabs>
    </w:pPr>
    <w:rPr>
      <w:sz w:val="16"/>
    </w:rPr>
  </w:style>
  <w:style w:type="character" w:customStyle="1" w:styleId="HeaderChar">
    <w:name w:val="Header Char"/>
    <w:basedOn w:val="DefaultParagraphFont"/>
    <w:link w:val="Header"/>
    <w:rsid w:val="004A1954"/>
    <w:rPr>
      <w:rFonts w:ascii="Verdana" w:hAnsi="Verdana"/>
      <w:sz w:val="16"/>
      <w:szCs w:val="24"/>
    </w:rPr>
  </w:style>
  <w:style w:type="character" w:styleId="Hyperlink">
    <w:name w:val="Hyperlink"/>
    <w:uiPriority w:val="99"/>
    <w:locked/>
    <w:rsid w:val="00996F1F"/>
    <w:rPr>
      <w:color w:val="0000FF"/>
      <w:u w:val="single"/>
    </w:rPr>
  </w:style>
  <w:style w:type="paragraph" w:styleId="ListBullet">
    <w:name w:val="List Bullet"/>
    <w:basedOn w:val="Normal"/>
    <w:rsid w:val="004A1954"/>
    <w:pPr>
      <w:numPr>
        <w:numId w:val="2"/>
      </w:numPr>
    </w:pPr>
  </w:style>
  <w:style w:type="paragraph" w:styleId="ListParagraph">
    <w:name w:val="List Paragraph"/>
    <w:basedOn w:val="Normal"/>
    <w:uiPriority w:val="34"/>
    <w:qFormat/>
    <w:rsid w:val="00996F1F"/>
    <w:pPr>
      <w:ind w:left="720"/>
    </w:pPr>
  </w:style>
  <w:style w:type="paragraph" w:styleId="NormalWeb">
    <w:name w:val="Normal (Web)"/>
    <w:basedOn w:val="Normal"/>
    <w:rsid w:val="004A1954"/>
    <w:pPr>
      <w:spacing w:before="100" w:beforeAutospacing="1" w:after="100" w:afterAutospacing="1"/>
    </w:pPr>
    <w:rPr>
      <w:sz w:val="24"/>
    </w:rPr>
  </w:style>
  <w:style w:type="paragraph" w:customStyle="1" w:styleId="Outlinenumbering">
    <w:name w:val="Outline numbering"/>
    <w:basedOn w:val="Normal"/>
    <w:rsid w:val="00996F1F"/>
    <w:pPr>
      <w:numPr>
        <w:numId w:val="1"/>
      </w:numPr>
      <w:tabs>
        <w:tab w:val="clear" w:pos="360"/>
        <w:tab w:val="num" w:pos="720"/>
      </w:tabs>
      <w:ind w:left="720"/>
    </w:pPr>
    <w:rPr>
      <w:szCs w:val="20"/>
    </w:rPr>
  </w:style>
  <w:style w:type="character" w:styleId="PageNumber">
    <w:name w:val="page number"/>
    <w:basedOn w:val="DefaultParagraphFont"/>
    <w:rsid w:val="00996F1F"/>
  </w:style>
  <w:style w:type="paragraph" w:customStyle="1" w:styleId="Section">
    <w:name w:val="Section"/>
    <w:basedOn w:val="Normal"/>
    <w:rsid w:val="004A1954"/>
    <w:rPr>
      <w:b/>
      <w:sz w:val="36"/>
    </w:rPr>
  </w:style>
  <w:style w:type="character" w:styleId="Strong">
    <w:name w:val="Strong"/>
    <w:qFormat/>
    <w:locked/>
    <w:rsid w:val="004A1954"/>
    <w:rPr>
      <w:rFonts w:cs="Times New Roman"/>
      <w:b/>
      <w:bCs/>
    </w:rPr>
  </w:style>
  <w:style w:type="table" w:styleId="TableGrid">
    <w:name w:val="Table Grid"/>
    <w:basedOn w:val="TableNormal"/>
    <w:uiPriority w:val="59"/>
    <w:locked/>
    <w:rsid w:val="004A19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Heading3"/>
    <w:next w:val="Normal"/>
    <w:rsid w:val="004A1954"/>
    <w:pPr>
      <w:keepNext w:val="0"/>
      <w:autoSpaceDE/>
      <w:autoSpaceDN/>
      <w:adjustRightInd/>
      <w:spacing w:before="300" w:line="240" w:lineRule="exact"/>
      <w:outlineLvl w:val="9"/>
    </w:pPr>
    <w:rPr>
      <w:bCs w:val="0"/>
      <w:szCs w:val="20"/>
    </w:rPr>
  </w:style>
  <w:style w:type="paragraph" w:customStyle="1" w:styleId="TableText">
    <w:name w:val="Table Text"/>
    <w:basedOn w:val="Normal"/>
    <w:rsid w:val="004A1954"/>
  </w:style>
  <w:style w:type="paragraph" w:styleId="TOC1">
    <w:name w:val="toc 1"/>
    <w:basedOn w:val="Normal"/>
    <w:next w:val="Normal"/>
    <w:autoRedefine/>
    <w:uiPriority w:val="39"/>
    <w:unhideWhenUsed/>
    <w:locked/>
    <w:rsid w:val="00996F1F"/>
    <w:pPr>
      <w:spacing w:after="100" w:line="240" w:lineRule="auto"/>
    </w:pPr>
  </w:style>
  <w:style w:type="paragraph" w:styleId="TOC2">
    <w:name w:val="toc 2"/>
    <w:basedOn w:val="Normal"/>
    <w:next w:val="Normal"/>
    <w:autoRedefine/>
    <w:uiPriority w:val="39"/>
    <w:unhideWhenUsed/>
    <w:locked/>
    <w:rsid w:val="00996F1F"/>
    <w:pPr>
      <w:spacing w:after="100" w:line="240" w:lineRule="auto"/>
      <w:ind w:left="202"/>
    </w:pPr>
  </w:style>
  <w:style w:type="paragraph" w:styleId="TOCHeading">
    <w:name w:val="TOC Heading"/>
    <w:basedOn w:val="Heading1"/>
    <w:next w:val="Normal"/>
    <w:uiPriority w:val="39"/>
    <w:unhideWhenUsed/>
    <w:qFormat/>
    <w:rsid w:val="00996F1F"/>
    <w:pPr>
      <w:keepLines/>
      <w:spacing w:after="0" w:line="259" w:lineRule="auto"/>
      <w:outlineLvl w:val="9"/>
    </w:pPr>
    <w:rPr>
      <w:rFonts w:eastAsiaTheme="majorEastAsia" w:cstheme="majorBidi"/>
      <w:kern w:val="0"/>
      <w:sz w:val="24"/>
      <w:szCs w:val="32"/>
    </w:rPr>
  </w:style>
  <w:style w:type="character" w:customStyle="1" w:styleId="Heading1Char">
    <w:name w:val="Heading 1 Char"/>
    <w:link w:val="Heading1"/>
    <w:rsid w:val="004A1954"/>
    <w:rPr>
      <w:rFonts w:ascii="Arial" w:eastAsia="Arial Unicode MS" w:hAnsi="Arial"/>
      <w:b/>
      <w:kern w:val="28"/>
      <w:sz w:val="28"/>
    </w:rPr>
  </w:style>
  <w:style w:type="character" w:customStyle="1" w:styleId="Heading2Char">
    <w:name w:val="Heading 2 Char"/>
    <w:link w:val="Heading2"/>
    <w:rsid w:val="00D82322"/>
    <w:rPr>
      <w:rFonts w:ascii="Arial" w:hAnsi="Arial" w:cs="Arial"/>
      <w:b/>
      <w:bCs/>
      <w:iCs/>
      <w:sz w:val="24"/>
      <w:szCs w:val="28"/>
    </w:rPr>
  </w:style>
  <w:style w:type="character" w:customStyle="1" w:styleId="apple-converted-space">
    <w:name w:val="apple-converted-space"/>
    <w:basedOn w:val="DefaultParagraphFont"/>
    <w:rsid w:val="00474ED8"/>
  </w:style>
  <w:style w:type="character" w:customStyle="1" w:styleId="isbn">
    <w:name w:val="isbn"/>
    <w:basedOn w:val="DefaultParagraphFont"/>
    <w:rsid w:val="004D4CDE"/>
  </w:style>
  <w:style w:type="paragraph" w:customStyle="1" w:styleId="NumberedHeading2">
    <w:name w:val="Numbered Heading 2"/>
    <w:basedOn w:val="Normal"/>
    <w:rsid w:val="00996F1F"/>
    <w:pPr>
      <w:numPr>
        <w:numId w:val="3"/>
      </w:numPr>
    </w:pPr>
  </w:style>
  <w:style w:type="character" w:customStyle="1" w:styleId="Heading3Char">
    <w:name w:val="Heading 3 Char"/>
    <w:basedOn w:val="DefaultParagraphFont"/>
    <w:link w:val="Heading3"/>
    <w:rsid w:val="00016FB1"/>
    <w:rPr>
      <w:rFonts w:ascii="Arial" w:hAnsi="Arial"/>
      <w:b/>
      <w:bCs/>
      <w:sz w:val="22"/>
      <w:szCs w:val="24"/>
    </w:rPr>
  </w:style>
  <w:style w:type="paragraph" w:styleId="TOC3">
    <w:name w:val="toc 3"/>
    <w:basedOn w:val="Normal"/>
    <w:next w:val="Normal"/>
    <w:autoRedefine/>
    <w:uiPriority w:val="39"/>
    <w:unhideWhenUsed/>
    <w:locked/>
    <w:rsid w:val="00996F1F"/>
    <w:pPr>
      <w:spacing w:after="100" w:line="240" w:lineRule="auto"/>
      <w:ind w:left="403"/>
    </w:pPr>
  </w:style>
  <w:style w:type="character" w:styleId="UnresolvedMention">
    <w:name w:val="Unresolved Mention"/>
    <w:basedOn w:val="DefaultParagraphFont"/>
    <w:uiPriority w:val="99"/>
    <w:semiHidden/>
    <w:unhideWhenUsed/>
    <w:rsid w:val="002F5472"/>
    <w:rPr>
      <w:color w:val="605E5C"/>
      <w:shd w:val="clear" w:color="auto" w:fill="E1DFDD"/>
    </w:rPr>
  </w:style>
  <w:style w:type="paragraph" w:customStyle="1" w:styleId="Code">
    <w:name w:val="Code"/>
    <w:basedOn w:val="Normal"/>
    <w:qFormat/>
    <w:rsid w:val="00996F1F"/>
    <w:pPr>
      <w:spacing w:before="80" w:line="240" w:lineRule="auto"/>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sChild>
    </w:div>
    <w:div w:id="17">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27417853">
      <w:bodyDiv w:val="1"/>
      <w:marLeft w:val="0"/>
      <w:marRight w:val="0"/>
      <w:marTop w:val="0"/>
      <w:marBottom w:val="0"/>
      <w:divBdr>
        <w:top w:val="none" w:sz="0" w:space="0" w:color="auto"/>
        <w:left w:val="none" w:sz="0" w:space="0" w:color="auto"/>
        <w:bottom w:val="none" w:sz="0" w:space="0" w:color="auto"/>
        <w:right w:val="none" w:sz="0" w:space="0" w:color="auto"/>
      </w:divBdr>
    </w:div>
    <w:div w:id="115757211">
      <w:bodyDiv w:val="1"/>
      <w:marLeft w:val="0"/>
      <w:marRight w:val="0"/>
      <w:marTop w:val="0"/>
      <w:marBottom w:val="0"/>
      <w:divBdr>
        <w:top w:val="none" w:sz="0" w:space="0" w:color="auto"/>
        <w:left w:val="none" w:sz="0" w:space="0" w:color="auto"/>
        <w:bottom w:val="none" w:sz="0" w:space="0" w:color="auto"/>
        <w:right w:val="none" w:sz="0" w:space="0" w:color="auto"/>
      </w:divBdr>
    </w:div>
    <w:div w:id="121726772">
      <w:bodyDiv w:val="1"/>
      <w:marLeft w:val="0"/>
      <w:marRight w:val="0"/>
      <w:marTop w:val="0"/>
      <w:marBottom w:val="0"/>
      <w:divBdr>
        <w:top w:val="none" w:sz="0" w:space="0" w:color="auto"/>
        <w:left w:val="none" w:sz="0" w:space="0" w:color="auto"/>
        <w:bottom w:val="none" w:sz="0" w:space="0" w:color="auto"/>
        <w:right w:val="none" w:sz="0" w:space="0" w:color="auto"/>
      </w:divBdr>
    </w:div>
    <w:div w:id="122768690">
      <w:bodyDiv w:val="1"/>
      <w:marLeft w:val="0"/>
      <w:marRight w:val="0"/>
      <w:marTop w:val="0"/>
      <w:marBottom w:val="0"/>
      <w:divBdr>
        <w:top w:val="none" w:sz="0" w:space="0" w:color="auto"/>
        <w:left w:val="none" w:sz="0" w:space="0" w:color="auto"/>
        <w:bottom w:val="none" w:sz="0" w:space="0" w:color="auto"/>
        <w:right w:val="none" w:sz="0" w:space="0" w:color="auto"/>
      </w:divBdr>
    </w:div>
    <w:div w:id="140973175">
      <w:bodyDiv w:val="1"/>
      <w:marLeft w:val="0"/>
      <w:marRight w:val="0"/>
      <w:marTop w:val="0"/>
      <w:marBottom w:val="0"/>
      <w:divBdr>
        <w:top w:val="none" w:sz="0" w:space="0" w:color="auto"/>
        <w:left w:val="none" w:sz="0" w:space="0" w:color="auto"/>
        <w:bottom w:val="none" w:sz="0" w:space="0" w:color="auto"/>
        <w:right w:val="none" w:sz="0" w:space="0" w:color="auto"/>
      </w:divBdr>
    </w:div>
    <w:div w:id="211885797">
      <w:bodyDiv w:val="1"/>
      <w:marLeft w:val="0"/>
      <w:marRight w:val="0"/>
      <w:marTop w:val="0"/>
      <w:marBottom w:val="0"/>
      <w:divBdr>
        <w:top w:val="none" w:sz="0" w:space="0" w:color="auto"/>
        <w:left w:val="none" w:sz="0" w:space="0" w:color="auto"/>
        <w:bottom w:val="none" w:sz="0" w:space="0" w:color="auto"/>
        <w:right w:val="none" w:sz="0" w:space="0" w:color="auto"/>
      </w:divBdr>
    </w:div>
    <w:div w:id="236673474">
      <w:bodyDiv w:val="1"/>
      <w:marLeft w:val="0"/>
      <w:marRight w:val="0"/>
      <w:marTop w:val="0"/>
      <w:marBottom w:val="0"/>
      <w:divBdr>
        <w:top w:val="none" w:sz="0" w:space="0" w:color="auto"/>
        <w:left w:val="none" w:sz="0" w:space="0" w:color="auto"/>
        <w:bottom w:val="none" w:sz="0" w:space="0" w:color="auto"/>
        <w:right w:val="none" w:sz="0" w:space="0" w:color="auto"/>
      </w:divBdr>
    </w:div>
    <w:div w:id="251160350">
      <w:bodyDiv w:val="1"/>
      <w:marLeft w:val="0"/>
      <w:marRight w:val="0"/>
      <w:marTop w:val="0"/>
      <w:marBottom w:val="0"/>
      <w:divBdr>
        <w:top w:val="none" w:sz="0" w:space="0" w:color="auto"/>
        <w:left w:val="none" w:sz="0" w:space="0" w:color="auto"/>
        <w:bottom w:val="none" w:sz="0" w:space="0" w:color="auto"/>
        <w:right w:val="none" w:sz="0" w:space="0" w:color="auto"/>
      </w:divBdr>
    </w:div>
    <w:div w:id="261037200">
      <w:bodyDiv w:val="1"/>
      <w:marLeft w:val="0"/>
      <w:marRight w:val="0"/>
      <w:marTop w:val="0"/>
      <w:marBottom w:val="0"/>
      <w:divBdr>
        <w:top w:val="none" w:sz="0" w:space="0" w:color="auto"/>
        <w:left w:val="none" w:sz="0" w:space="0" w:color="auto"/>
        <w:bottom w:val="none" w:sz="0" w:space="0" w:color="auto"/>
        <w:right w:val="none" w:sz="0" w:space="0" w:color="auto"/>
      </w:divBdr>
    </w:div>
    <w:div w:id="289358448">
      <w:bodyDiv w:val="1"/>
      <w:marLeft w:val="0"/>
      <w:marRight w:val="0"/>
      <w:marTop w:val="0"/>
      <w:marBottom w:val="0"/>
      <w:divBdr>
        <w:top w:val="none" w:sz="0" w:space="0" w:color="auto"/>
        <w:left w:val="none" w:sz="0" w:space="0" w:color="auto"/>
        <w:bottom w:val="none" w:sz="0" w:space="0" w:color="auto"/>
        <w:right w:val="none" w:sz="0" w:space="0" w:color="auto"/>
      </w:divBdr>
    </w:div>
    <w:div w:id="338627016">
      <w:bodyDiv w:val="1"/>
      <w:marLeft w:val="0"/>
      <w:marRight w:val="0"/>
      <w:marTop w:val="0"/>
      <w:marBottom w:val="0"/>
      <w:divBdr>
        <w:top w:val="none" w:sz="0" w:space="0" w:color="auto"/>
        <w:left w:val="none" w:sz="0" w:space="0" w:color="auto"/>
        <w:bottom w:val="none" w:sz="0" w:space="0" w:color="auto"/>
        <w:right w:val="none" w:sz="0" w:space="0" w:color="auto"/>
      </w:divBdr>
    </w:div>
    <w:div w:id="339892969">
      <w:bodyDiv w:val="1"/>
      <w:marLeft w:val="0"/>
      <w:marRight w:val="0"/>
      <w:marTop w:val="0"/>
      <w:marBottom w:val="0"/>
      <w:divBdr>
        <w:top w:val="none" w:sz="0" w:space="0" w:color="auto"/>
        <w:left w:val="none" w:sz="0" w:space="0" w:color="auto"/>
        <w:bottom w:val="none" w:sz="0" w:space="0" w:color="auto"/>
        <w:right w:val="none" w:sz="0" w:space="0" w:color="auto"/>
      </w:divBdr>
    </w:div>
    <w:div w:id="445544850">
      <w:bodyDiv w:val="1"/>
      <w:marLeft w:val="0"/>
      <w:marRight w:val="0"/>
      <w:marTop w:val="0"/>
      <w:marBottom w:val="0"/>
      <w:divBdr>
        <w:top w:val="none" w:sz="0" w:space="0" w:color="auto"/>
        <w:left w:val="none" w:sz="0" w:space="0" w:color="auto"/>
        <w:bottom w:val="none" w:sz="0" w:space="0" w:color="auto"/>
        <w:right w:val="none" w:sz="0" w:space="0" w:color="auto"/>
      </w:divBdr>
    </w:div>
    <w:div w:id="459228436">
      <w:bodyDiv w:val="1"/>
      <w:marLeft w:val="0"/>
      <w:marRight w:val="0"/>
      <w:marTop w:val="0"/>
      <w:marBottom w:val="0"/>
      <w:divBdr>
        <w:top w:val="none" w:sz="0" w:space="0" w:color="auto"/>
        <w:left w:val="none" w:sz="0" w:space="0" w:color="auto"/>
        <w:bottom w:val="none" w:sz="0" w:space="0" w:color="auto"/>
        <w:right w:val="none" w:sz="0" w:space="0" w:color="auto"/>
      </w:divBdr>
    </w:div>
    <w:div w:id="508061559">
      <w:bodyDiv w:val="1"/>
      <w:marLeft w:val="0"/>
      <w:marRight w:val="0"/>
      <w:marTop w:val="0"/>
      <w:marBottom w:val="0"/>
      <w:divBdr>
        <w:top w:val="none" w:sz="0" w:space="0" w:color="auto"/>
        <w:left w:val="none" w:sz="0" w:space="0" w:color="auto"/>
        <w:bottom w:val="none" w:sz="0" w:space="0" w:color="auto"/>
        <w:right w:val="none" w:sz="0" w:space="0" w:color="auto"/>
      </w:divBdr>
    </w:div>
    <w:div w:id="565184616">
      <w:bodyDiv w:val="1"/>
      <w:marLeft w:val="0"/>
      <w:marRight w:val="0"/>
      <w:marTop w:val="0"/>
      <w:marBottom w:val="0"/>
      <w:divBdr>
        <w:top w:val="none" w:sz="0" w:space="0" w:color="auto"/>
        <w:left w:val="none" w:sz="0" w:space="0" w:color="auto"/>
        <w:bottom w:val="none" w:sz="0" w:space="0" w:color="auto"/>
        <w:right w:val="none" w:sz="0" w:space="0" w:color="auto"/>
      </w:divBdr>
    </w:div>
    <w:div w:id="623538646">
      <w:bodyDiv w:val="1"/>
      <w:marLeft w:val="0"/>
      <w:marRight w:val="0"/>
      <w:marTop w:val="0"/>
      <w:marBottom w:val="0"/>
      <w:divBdr>
        <w:top w:val="none" w:sz="0" w:space="0" w:color="auto"/>
        <w:left w:val="none" w:sz="0" w:space="0" w:color="auto"/>
        <w:bottom w:val="none" w:sz="0" w:space="0" w:color="auto"/>
        <w:right w:val="none" w:sz="0" w:space="0" w:color="auto"/>
      </w:divBdr>
    </w:div>
    <w:div w:id="666595512">
      <w:bodyDiv w:val="1"/>
      <w:marLeft w:val="0"/>
      <w:marRight w:val="0"/>
      <w:marTop w:val="0"/>
      <w:marBottom w:val="0"/>
      <w:divBdr>
        <w:top w:val="none" w:sz="0" w:space="0" w:color="auto"/>
        <w:left w:val="none" w:sz="0" w:space="0" w:color="auto"/>
        <w:bottom w:val="none" w:sz="0" w:space="0" w:color="auto"/>
        <w:right w:val="none" w:sz="0" w:space="0" w:color="auto"/>
      </w:divBdr>
    </w:div>
    <w:div w:id="694962493">
      <w:bodyDiv w:val="1"/>
      <w:marLeft w:val="0"/>
      <w:marRight w:val="0"/>
      <w:marTop w:val="0"/>
      <w:marBottom w:val="0"/>
      <w:divBdr>
        <w:top w:val="none" w:sz="0" w:space="0" w:color="auto"/>
        <w:left w:val="none" w:sz="0" w:space="0" w:color="auto"/>
        <w:bottom w:val="none" w:sz="0" w:space="0" w:color="auto"/>
        <w:right w:val="none" w:sz="0" w:space="0" w:color="auto"/>
      </w:divBdr>
    </w:div>
    <w:div w:id="727264534">
      <w:bodyDiv w:val="1"/>
      <w:marLeft w:val="0"/>
      <w:marRight w:val="0"/>
      <w:marTop w:val="0"/>
      <w:marBottom w:val="0"/>
      <w:divBdr>
        <w:top w:val="none" w:sz="0" w:space="0" w:color="auto"/>
        <w:left w:val="none" w:sz="0" w:space="0" w:color="auto"/>
        <w:bottom w:val="none" w:sz="0" w:space="0" w:color="auto"/>
        <w:right w:val="none" w:sz="0" w:space="0" w:color="auto"/>
      </w:divBdr>
    </w:div>
    <w:div w:id="736244612">
      <w:bodyDiv w:val="1"/>
      <w:marLeft w:val="0"/>
      <w:marRight w:val="0"/>
      <w:marTop w:val="0"/>
      <w:marBottom w:val="0"/>
      <w:divBdr>
        <w:top w:val="none" w:sz="0" w:space="0" w:color="auto"/>
        <w:left w:val="none" w:sz="0" w:space="0" w:color="auto"/>
        <w:bottom w:val="none" w:sz="0" w:space="0" w:color="auto"/>
        <w:right w:val="none" w:sz="0" w:space="0" w:color="auto"/>
      </w:divBdr>
    </w:div>
    <w:div w:id="752436050">
      <w:bodyDiv w:val="1"/>
      <w:marLeft w:val="0"/>
      <w:marRight w:val="0"/>
      <w:marTop w:val="0"/>
      <w:marBottom w:val="0"/>
      <w:divBdr>
        <w:top w:val="none" w:sz="0" w:space="0" w:color="auto"/>
        <w:left w:val="none" w:sz="0" w:space="0" w:color="auto"/>
        <w:bottom w:val="none" w:sz="0" w:space="0" w:color="auto"/>
        <w:right w:val="none" w:sz="0" w:space="0" w:color="auto"/>
      </w:divBdr>
    </w:div>
    <w:div w:id="786117946">
      <w:bodyDiv w:val="1"/>
      <w:marLeft w:val="0"/>
      <w:marRight w:val="0"/>
      <w:marTop w:val="0"/>
      <w:marBottom w:val="0"/>
      <w:divBdr>
        <w:top w:val="none" w:sz="0" w:space="0" w:color="auto"/>
        <w:left w:val="none" w:sz="0" w:space="0" w:color="auto"/>
        <w:bottom w:val="none" w:sz="0" w:space="0" w:color="auto"/>
        <w:right w:val="none" w:sz="0" w:space="0" w:color="auto"/>
      </w:divBdr>
    </w:div>
    <w:div w:id="787091562">
      <w:bodyDiv w:val="1"/>
      <w:marLeft w:val="0"/>
      <w:marRight w:val="0"/>
      <w:marTop w:val="0"/>
      <w:marBottom w:val="0"/>
      <w:divBdr>
        <w:top w:val="none" w:sz="0" w:space="0" w:color="auto"/>
        <w:left w:val="none" w:sz="0" w:space="0" w:color="auto"/>
        <w:bottom w:val="none" w:sz="0" w:space="0" w:color="auto"/>
        <w:right w:val="none" w:sz="0" w:space="0" w:color="auto"/>
      </w:divBdr>
    </w:div>
    <w:div w:id="820543124">
      <w:bodyDiv w:val="1"/>
      <w:marLeft w:val="0"/>
      <w:marRight w:val="0"/>
      <w:marTop w:val="0"/>
      <w:marBottom w:val="0"/>
      <w:divBdr>
        <w:top w:val="none" w:sz="0" w:space="0" w:color="auto"/>
        <w:left w:val="none" w:sz="0" w:space="0" w:color="auto"/>
        <w:bottom w:val="none" w:sz="0" w:space="0" w:color="auto"/>
        <w:right w:val="none" w:sz="0" w:space="0" w:color="auto"/>
      </w:divBdr>
    </w:div>
    <w:div w:id="821391629">
      <w:bodyDiv w:val="1"/>
      <w:marLeft w:val="0"/>
      <w:marRight w:val="0"/>
      <w:marTop w:val="0"/>
      <w:marBottom w:val="0"/>
      <w:divBdr>
        <w:top w:val="none" w:sz="0" w:space="0" w:color="auto"/>
        <w:left w:val="none" w:sz="0" w:space="0" w:color="auto"/>
        <w:bottom w:val="none" w:sz="0" w:space="0" w:color="auto"/>
        <w:right w:val="none" w:sz="0" w:space="0" w:color="auto"/>
      </w:divBdr>
    </w:div>
    <w:div w:id="925960702">
      <w:bodyDiv w:val="1"/>
      <w:marLeft w:val="0"/>
      <w:marRight w:val="0"/>
      <w:marTop w:val="0"/>
      <w:marBottom w:val="0"/>
      <w:divBdr>
        <w:top w:val="none" w:sz="0" w:space="0" w:color="auto"/>
        <w:left w:val="none" w:sz="0" w:space="0" w:color="auto"/>
        <w:bottom w:val="none" w:sz="0" w:space="0" w:color="auto"/>
        <w:right w:val="none" w:sz="0" w:space="0" w:color="auto"/>
      </w:divBdr>
    </w:div>
    <w:div w:id="927541148">
      <w:bodyDiv w:val="1"/>
      <w:marLeft w:val="0"/>
      <w:marRight w:val="0"/>
      <w:marTop w:val="0"/>
      <w:marBottom w:val="0"/>
      <w:divBdr>
        <w:top w:val="none" w:sz="0" w:space="0" w:color="auto"/>
        <w:left w:val="none" w:sz="0" w:space="0" w:color="auto"/>
        <w:bottom w:val="none" w:sz="0" w:space="0" w:color="auto"/>
        <w:right w:val="none" w:sz="0" w:space="0" w:color="auto"/>
      </w:divBdr>
    </w:div>
    <w:div w:id="939332979">
      <w:bodyDiv w:val="1"/>
      <w:marLeft w:val="0"/>
      <w:marRight w:val="0"/>
      <w:marTop w:val="0"/>
      <w:marBottom w:val="0"/>
      <w:divBdr>
        <w:top w:val="none" w:sz="0" w:space="0" w:color="auto"/>
        <w:left w:val="none" w:sz="0" w:space="0" w:color="auto"/>
        <w:bottom w:val="none" w:sz="0" w:space="0" w:color="auto"/>
        <w:right w:val="none" w:sz="0" w:space="0" w:color="auto"/>
      </w:divBdr>
    </w:div>
    <w:div w:id="994384083">
      <w:bodyDiv w:val="1"/>
      <w:marLeft w:val="0"/>
      <w:marRight w:val="0"/>
      <w:marTop w:val="0"/>
      <w:marBottom w:val="0"/>
      <w:divBdr>
        <w:top w:val="none" w:sz="0" w:space="0" w:color="auto"/>
        <w:left w:val="none" w:sz="0" w:space="0" w:color="auto"/>
        <w:bottom w:val="none" w:sz="0" w:space="0" w:color="auto"/>
        <w:right w:val="none" w:sz="0" w:space="0" w:color="auto"/>
      </w:divBdr>
    </w:div>
    <w:div w:id="1036154336">
      <w:bodyDiv w:val="1"/>
      <w:marLeft w:val="0"/>
      <w:marRight w:val="0"/>
      <w:marTop w:val="0"/>
      <w:marBottom w:val="0"/>
      <w:divBdr>
        <w:top w:val="none" w:sz="0" w:space="0" w:color="auto"/>
        <w:left w:val="none" w:sz="0" w:space="0" w:color="auto"/>
        <w:bottom w:val="none" w:sz="0" w:space="0" w:color="auto"/>
        <w:right w:val="none" w:sz="0" w:space="0" w:color="auto"/>
      </w:divBdr>
    </w:div>
    <w:div w:id="1036589905">
      <w:bodyDiv w:val="1"/>
      <w:marLeft w:val="0"/>
      <w:marRight w:val="0"/>
      <w:marTop w:val="0"/>
      <w:marBottom w:val="0"/>
      <w:divBdr>
        <w:top w:val="none" w:sz="0" w:space="0" w:color="auto"/>
        <w:left w:val="none" w:sz="0" w:space="0" w:color="auto"/>
        <w:bottom w:val="none" w:sz="0" w:space="0" w:color="auto"/>
        <w:right w:val="none" w:sz="0" w:space="0" w:color="auto"/>
      </w:divBdr>
    </w:div>
    <w:div w:id="1083600572">
      <w:bodyDiv w:val="1"/>
      <w:marLeft w:val="0"/>
      <w:marRight w:val="0"/>
      <w:marTop w:val="0"/>
      <w:marBottom w:val="0"/>
      <w:divBdr>
        <w:top w:val="none" w:sz="0" w:space="0" w:color="auto"/>
        <w:left w:val="none" w:sz="0" w:space="0" w:color="auto"/>
        <w:bottom w:val="none" w:sz="0" w:space="0" w:color="auto"/>
        <w:right w:val="none" w:sz="0" w:space="0" w:color="auto"/>
      </w:divBdr>
    </w:div>
    <w:div w:id="1136215252">
      <w:bodyDiv w:val="1"/>
      <w:marLeft w:val="0"/>
      <w:marRight w:val="0"/>
      <w:marTop w:val="0"/>
      <w:marBottom w:val="0"/>
      <w:divBdr>
        <w:top w:val="none" w:sz="0" w:space="0" w:color="auto"/>
        <w:left w:val="none" w:sz="0" w:space="0" w:color="auto"/>
        <w:bottom w:val="none" w:sz="0" w:space="0" w:color="auto"/>
        <w:right w:val="none" w:sz="0" w:space="0" w:color="auto"/>
      </w:divBdr>
    </w:div>
    <w:div w:id="1170877546">
      <w:bodyDiv w:val="1"/>
      <w:marLeft w:val="0"/>
      <w:marRight w:val="0"/>
      <w:marTop w:val="0"/>
      <w:marBottom w:val="0"/>
      <w:divBdr>
        <w:top w:val="none" w:sz="0" w:space="0" w:color="auto"/>
        <w:left w:val="none" w:sz="0" w:space="0" w:color="auto"/>
        <w:bottom w:val="none" w:sz="0" w:space="0" w:color="auto"/>
        <w:right w:val="none" w:sz="0" w:space="0" w:color="auto"/>
      </w:divBdr>
    </w:div>
    <w:div w:id="1178010201">
      <w:bodyDiv w:val="1"/>
      <w:marLeft w:val="0"/>
      <w:marRight w:val="0"/>
      <w:marTop w:val="0"/>
      <w:marBottom w:val="0"/>
      <w:divBdr>
        <w:top w:val="none" w:sz="0" w:space="0" w:color="auto"/>
        <w:left w:val="none" w:sz="0" w:space="0" w:color="auto"/>
        <w:bottom w:val="none" w:sz="0" w:space="0" w:color="auto"/>
        <w:right w:val="none" w:sz="0" w:space="0" w:color="auto"/>
      </w:divBdr>
    </w:div>
    <w:div w:id="1180463860">
      <w:bodyDiv w:val="1"/>
      <w:marLeft w:val="0"/>
      <w:marRight w:val="0"/>
      <w:marTop w:val="0"/>
      <w:marBottom w:val="0"/>
      <w:divBdr>
        <w:top w:val="none" w:sz="0" w:space="0" w:color="auto"/>
        <w:left w:val="none" w:sz="0" w:space="0" w:color="auto"/>
        <w:bottom w:val="none" w:sz="0" w:space="0" w:color="auto"/>
        <w:right w:val="none" w:sz="0" w:space="0" w:color="auto"/>
      </w:divBdr>
    </w:div>
    <w:div w:id="1224680417">
      <w:bodyDiv w:val="1"/>
      <w:marLeft w:val="0"/>
      <w:marRight w:val="0"/>
      <w:marTop w:val="0"/>
      <w:marBottom w:val="0"/>
      <w:divBdr>
        <w:top w:val="none" w:sz="0" w:space="0" w:color="auto"/>
        <w:left w:val="none" w:sz="0" w:space="0" w:color="auto"/>
        <w:bottom w:val="none" w:sz="0" w:space="0" w:color="auto"/>
        <w:right w:val="none" w:sz="0" w:space="0" w:color="auto"/>
      </w:divBdr>
    </w:div>
    <w:div w:id="1308785306">
      <w:bodyDiv w:val="1"/>
      <w:marLeft w:val="0"/>
      <w:marRight w:val="0"/>
      <w:marTop w:val="0"/>
      <w:marBottom w:val="0"/>
      <w:divBdr>
        <w:top w:val="none" w:sz="0" w:space="0" w:color="auto"/>
        <w:left w:val="none" w:sz="0" w:space="0" w:color="auto"/>
        <w:bottom w:val="none" w:sz="0" w:space="0" w:color="auto"/>
        <w:right w:val="none" w:sz="0" w:space="0" w:color="auto"/>
      </w:divBdr>
    </w:div>
    <w:div w:id="1379013009">
      <w:bodyDiv w:val="1"/>
      <w:marLeft w:val="0"/>
      <w:marRight w:val="0"/>
      <w:marTop w:val="0"/>
      <w:marBottom w:val="0"/>
      <w:divBdr>
        <w:top w:val="none" w:sz="0" w:space="0" w:color="auto"/>
        <w:left w:val="none" w:sz="0" w:space="0" w:color="auto"/>
        <w:bottom w:val="none" w:sz="0" w:space="0" w:color="auto"/>
        <w:right w:val="none" w:sz="0" w:space="0" w:color="auto"/>
      </w:divBdr>
    </w:div>
    <w:div w:id="1412891138">
      <w:bodyDiv w:val="1"/>
      <w:marLeft w:val="0"/>
      <w:marRight w:val="0"/>
      <w:marTop w:val="0"/>
      <w:marBottom w:val="0"/>
      <w:divBdr>
        <w:top w:val="none" w:sz="0" w:space="0" w:color="auto"/>
        <w:left w:val="none" w:sz="0" w:space="0" w:color="auto"/>
        <w:bottom w:val="none" w:sz="0" w:space="0" w:color="auto"/>
        <w:right w:val="none" w:sz="0" w:space="0" w:color="auto"/>
      </w:divBdr>
      <w:divsChild>
        <w:div w:id="360008691">
          <w:marLeft w:val="0"/>
          <w:marRight w:val="0"/>
          <w:marTop w:val="0"/>
          <w:marBottom w:val="0"/>
          <w:divBdr>
            <w:top w:val="none" w:sz="0" w:space="0" w:color="auto"/>
            <w:left w:val="none" w:sz="0" w:space="0" w:color="auto"/>
            <w:bottom w:val="none" w:sz="0" w:space="0" w:color="auto"/>
            <w:right w:val="none" w:sz="0" w:space="0" w:color="auto"/>
          </w:divBdr>
        </w:div>
      </w:divsChild>
    </w:div>
    <w:div w:id="1443454667">
      <w:bodyDiv w:val="1"/>
      <w:marLeft w:val="0"/>
      <w:marRight w:val="0"/>
      <w:marTop w:val="0"/>
      <w:marBottom w:val="0"/>
      <w:divBdr>
        <w:top w:val="none" w:sz="0" w:space="0" w:color="auto"/>
        <w:left w:val="none" w:sz="0" w:space="0" w:color="auto"/>
        <w:bottom w:val="none" w:sz="0" w:space="0" w:color="auto"/>
        <w:right w:val="none" w:sz="0" w:space="0" w:color="auto"/>
      </w:divBdr>
    </w:div>
    <w:div w:id="1446651265">
      <w:bodyDiv w:val="1"/>
      <w:marLeft w:val="0"/>
      <w:marRight w:val="0"/>
      <w:marTop w:val="0"/>
      <w:marBottom w:val="0"/>
      <w:divBdr>
        <w:top w:val="none" w:sz="0" w:space="0" w:color="auto"/>
        <w:left w:val="none" w:sz="0" w:space="0" w:color="auto"/>
        <w:bottom w:val="none" w:sz="0" w:space="0" w:color="auto"/>
        <w:right w:val="none" w:sz="0" w:space="0" w:color="auto"/>
      </w:divBdr>
    </w:div>
    <w:div w:id="1513296151">
      <w:bodyDiv w:val="1"/>
      <w:marLeft w:val="0"/>
      <w:marRight w:val="0"/>
      <w:marTop w:val="0"/>
      <w:marBottom w:val="0"/>
      <w:divBdr>
        <w:top w:val="none" w:sz="0" w:space="0" w:color="auto"/>
        <w:left w:val="none" w:sz="0" w:space="0" w:color="auto"/>
        <w:bottom w:val="none" w:sz="0" w:space="0" w:color="auto"/>
        <w:right w:val="none" w:sz="0" w:space="0" w:color="auto"/>
      </w:divBdr>
    </w:div>
    <w:div w:id="1562785638">
      <w:bodyDiv w:val="1"/>
      <w:marLeft w:val="0"/>
      <w:marRight w:val="0"/>
      <w:marTop w:val="0"/>
      <w:marBottom w:val="0"/>
      <w:divBdr>
        <w:top w:val="none" w:sz="0" w:space="0" w:color="auto"/>
        <w:left w:val="none" w:sz="0" w:space="0" w:color="auto"/>
        <w:bottom w:val="none" w:sz="0" w:space="0" w:color="auto"/>
        <w:right w:val="none" w:sz="0" w:space="0" w:color="auto"/>
      </w:divBdr>
    </w:div>
    <w:div w:id="1586912017">
      <w:bodyDiv w:val="1"/>
      <w:marLeft w:val="0"/>
      <w:marRight w:val="0"/>
      <w:marTop w:val="0"/>
      <w:marBottom w:val="0"/>
      <w:divBdr>
        <w:top w:val="none" w:sz="0" w:space="0" w:color="auto"/>
        <w:left w:val="none" w:sz="0" w:space="0" w:color="auto"/>
        <w:bottom w:val="none" w:sz="0" w:space="0" w:color="auto"/>
        <w:right w:val="none" w:sz="0" w:space="0" w:color="auto"/>
      </w:divBdr>
    </w:div>
    <w:div w:id="1614173420">
      <w:bodyDiv w:val="1"/>
      <w:marLeft w:val="0"/>
      <w:marRight w:val="0"/>
      <w:marTop w:val="0"/>
      <w:marBottom w:val="0"/>
      <w:divBdr>
        <w:top w:val="none" w:sz="0" w:space="0" w:color="auto"/>
        <w:left w:val="none" w:sz="0" w:space="0" w:color="auto"/>
        <w:bottom w:val="none" w:sz="0" w:space="0" w:color="auto"/>
        <w:right w:val="none" w:sz="0" w:space="0" w:color="auto"/>
      </w:divBdr>
    </w:div>
    <w:div w:id="1809083205">
      <w:bodyDiv w:val="1"/>
      <w:marLeft w:val="0"/>
      <w:marRight w:val="0"/>
      <w:marTop w:val="0"/>
      <w:marBottom w:val="0"/>
      <w:divBdr>
        <w:top w:val="none" w:sz="0" w:space="0" w:color="auto"/>
        <w:left w:val="none" w:sz="0" w:space="0" w:color="auto"/>
        <w:bottom w:val="none" w:sz="0" w:space="0" w:color="auto"/>
        <w:right w:val="none" w:sz="0" w:space="0" w:color="auto"/>
      </w:divBdr>
    </w:div>
    <w:div w:id="1852061881">
      <w:bodyDiv w:val="1"/>
      <w:marLeft w:val="0"/>
      <w:marRight w:val="0"/>
      <w:marTop w:val="0"/>
      <w:marBottom w:val="0"/>
      <w:divBdr>
        <w:top w:val="none" w:sz="0" w:space="0" w:color="auto"/>
        <w:left w:val="none" w:sz="0" w:space="0" w:color="auto"/>
        <w:bottom w:val="none" w:sz="0" w:space="0" w:color="auto"/>
        <w:right w:val="none" w:sz="0" w:space="0" w:color="auto"/>
      </w:divBdr>
    </w:div>
    <w:div w:id="1877964549">
      <w:bodyDiv w:val="1"/>
      <w:marLeft w:val="0"/>
      <w:marRight w:val="0"/>
      <w:marTop w:val="0"/>
      <w:marBottom w:val="0"/>
      <w:divBdr>
        <w:top w:val="none" w:sz="0" w:space="0" w:color="auto"/>
        <w:left w:val="none" w:sz="0" w:space="0" w:color="auto"/>
        <w:bottom w:val="none" w:sz="0" w:space="0" w:color="auto"/>
        <w:right w:val="none" w:sz="0" w:space="0" w:color="auto"/>
      </w:divBdr>
    </w:div>
    <w:div w:id="1905870976">
      <w:bodyDiv w:val="1"/>
      <w:marLeft w:val="0"/>
      <w:marRight w:val="0"/>
      <w:marTop w:val="0"/>
      <w:marBottom w:val="0"/>
      <w:divBdr>
        <w:top w:val="none" w:sz="0" w:space="0" w:color="auto"/>
        <w:left w:val="none" w:sz="0" w:space="0" w:color="auto"/>
        <w:bottom w:val="none" w:sz="0" w:space="0" w:color="auto"/>
        <w:right w:val="none" w:sz="0" w:space="0" w:color="auto"/>
      </w:divBdr>
    </w:div>
    <w:div w:id="1908879063">
      <w:bodyDiv w:val="1"/>
      <w:marLeft w:val="0"/>
      <w:marRight w:val="0"/>
      <w:marTop w:val="0"/>
      <w:marBottom w:val="0"/>
      <w:divBdr>
        <w:top w:val="none" w:sz="0" w:space="0" w:color="auto"/>
        <w:left w:val="none" w:sz="0" w:space="0" w:color="auto"/>
        <w:bottom w:val="none" w:sz="0" w:space="0" w:color="auto"/>
        <w:right w:val="none" w:sz="0" w:space="0" w:color="auto"/>
      </w:divBdr>
    </w:div>
    <w:div w:id="1950887996">
      <w:bodyDiv w:val="1"/>
      <w:marLeft w:val="0"/>
      <w:marRight w:val="0"/>
      <w:marTop w:val="0"/>
      <w:marBottom w:val="0"/>
      <w:divBdr>
        <w:top w:val="none" w:sz="0" w:space="0" w:color="auto"/>
        <w:left w:val="none" w:sz="0" w:space="0" w:color="auto"/>
        <w:bottom w:val="none" w:sz="0" w:space="0" w:color="auto"/>
        <w:right w:val="none" w:sz="0" w:space="0" w:color="auto"/>
      </w:divBdr>
    </w:div>
    <w:div w:id="1963686684">
      <w:bodyDiv w:val="1"/>
      <w:marLeft w:val="0"/>
      <w:marRight w:val="0"/>
      <w:marTop w:val="0"/>
      <w:marBottom w:val="0"/>
      <w:divBdr>
        <w:top w:val="none" w:sz="0" w:space="0" w:color="auto"/>
        <w:left w:val="none" w:sz="0" w:space="0" w:color="auto"/>
        <w:bottom w:val="none" w:sz="0" w:space="0" w:color="auto"/>
        <w:right w:val="none" w:sz="0" w:space="0" w:color="auto"/>
      </w:divBdr>
    </w:div>
    <w:div w:id="1975325573">
      <w:bodyDiv w:val="1"/>
      <w:marLeft w:val="0"/>
      <w:marRight w:val="0"/>
      <w:marTop w:val="0"/>
      <w:marBottom w:val="0"/>
      <w:divBdr>
        <w:top w:val="none" w:sz="0" w:space="0" w:color="auto"/>
        <w:left w:val="none" w:sz="0" w:space="0" w:color="auto"/>
        <w:bottom w:val="none" w:sz="0" w:space="0" w:color="auto"/>
        <w:right w:val="none" w:sz="0" w:space="0" w:color="auto"/>
      </w:divBdr>
    </w:div>
    <w:div w:id="1984582848">
      <w:bodyDiv w:val="1"/>
      <w:marLeft w:val="0"/>
      <w:marRight w:val="0"/>
      <w:marTop w:val="0"/>
      <w:marBottom w:val="0"/>
      <w:divBdr>
        <w:top w:val="none" w:sz="0" w:space="0" w:color="auto"/>
        <w:left w:val="none" w:sz="0" w:space="0" w:color="auto"/>
        <w:bottom w:val="none" w:sz="0" w:space="0" w:color="auto"/>
        <w:right w:val="none" w:sz="0" w:space="0" w:color="auto"/>
      </w:divBdr>
    </w:div>
    <w:div w:id="2000230842">
      <w:bodyDiv w:val="1"/>
      <w:marLeft w:val="0"/>
      <w:marRight w:val="0"/>
      <w:marTop w:val="0"/>
      <w:marBottom w:val="0"/>
      <w:divBdr>
        <w:top w:val="none" w:sz="0" w:space="0" w:color="auto"/>
        <w:left w:val="none" w:sz="0" w:space="0" w:color="auto"/>
        <w:bottom w:val="none" w:sz="0" w:space="0" w:color="auto"/>
        <w:right w:val="none" w:sz="0" w:space="0" w:color="auto"/>
      </w:divBdr>
    </w:div>
    <w:div w:id="207893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py4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pronck.net/pythonbook"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sa/3.0/us/" TargetMode="External"/><Relationship Id="rId5" Type="http://schemas.openxmlformats.org/officeDocument/2006/relationships/webSettings" Target="webSettings.xml"/><Relationship Id="rId15" Type="http://schemas.openxmlformats.org/officeDocument/2006/relationships/hyperlink" Target="https://cnx.org/contents/lrNEBZVi@32.49:anirhKPl@14/Itse1359-1000-Preface" TargetMode="External"/><Relationship Id="rId10" Type="http://schemas.openxmlformats.org/officeDocument/2006/relationships/hyperlink" Target="http://www.calendly.com/loringw"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loringw@wncc.edu" TargetMode="External"/><Relationship Id="rId14" Type="http://schemas.openxmlformats.org/officeDocument/2006/relationships/hyperlink" Target="https://www.brianheinold.net/python/python_book.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348F3-35EB-4749-BECA-A4C54D934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0</TotalTime>
  <Pages>9</Pages>
  <Words>1419</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IT Technical Support INFO-1240 Class Schedule Fall 2016</vt:lpstr>
    </vt:vector>
  </TitlesOfParts>
  <LinksUpToDate>false</LinksUpToDate>
  <CharactersWithSpaces>10248</CharactersWithSpaces>
  <SharedDoc>false</SharedDoc>
  <HLinks>
    <vt:vector size="42" baseType="variant">
      <vt:variant>
        <vt:i4>5570629</vt:i4>
      </vt:variant>
      <vt:variant>
        <vt:i4>18</vt:i4>
      </vt:variant>
      <vt:variant>
        <vt:i4>0</vt:i4>
      </vt:variant>
      <vt:variant>
        <vt:i4>5</vt:i4>
      </vt:variant>
      <vt:variant>
        <vt:lpwstr>http://www.wncc.net/students/registration/dropping_adding/students/financial_aid</vt:lpwstr>
      </vt:variant>
      <vt:variant>
        <vt:lpwstr/>
      </vt:variant>
      <vt:variant>
        <vt:i4>131099</vt:i4>
      </vt:variant>
      <vt:variant>
        <vt:i4>15</vt:i4>
      </vt:variant>
      <vt:variant>
        <vt:i4>0</vt:i4>
      </vt:variant>
      <vt:variant>
        <vt:i4>5</vt:i4>
      </vt:variant>
      <vt:variant>
        <vt:lpwstr>http://www.wncc.net/students/registration/forms/Drop_Add_Form.pdf</vt:lpwstr>
      </vt:variant>
      <vt:variant>
        <vt:lpwstr/>
      </vt:variant>
      <vt:variant>
        <vt:i4>1114150</vt:i4>
      </vt:variant>
      <vt:variant>
        <vt:i4>12</vt:i4>
      </vt:variant>
      <vt:variant>
        <vt:i4>0</vt:i4>
      </vt:variant>
      <vt:variant>
        <vt:i4>5</vt:i4>
      </vt:variant>
      <vt:variant>
        <vt:lpwstr>http://www.wncc.net/students/registration/dropping_adding</vt:lpwstr>
      </vt:variant>
      <vt:variant>
        <vt:lpwstr/>
      </vt:variant>
      <vt:variant>
        <vt:i4>6684785</vt:i4>
      </vt:variant>
      <vt:variant>
        <vt:i4>9</vt:i4>
      </vt:variant>
      <vt:variant>
        <vt:i4>0</vt:i4>
      </vt:variant>
      <vt:variant>
        <vt:i4>5</vt:i4>
      </vt:variant>
      <vt:variant>
        <vt:lpwstr>http://www.wncc.edu/sites/default/files/WNCC_Transition_Guide_for_Students with Disabilities.pdf</vt:lpwstr>
      </vt:variant>
      <vt:variant>
        <vt:lpwstr/>
      </vt:variant>
      <vt:variant>
        <vt:i4>3080198</vt:i4>
      </vt:variant>
      <vt:variant>
        <vt:i4>6</vt:i4>
      </vt:variant>
      <vt:variant>
        <vt:i4>0</vt:i4>
      </vt:variant>
      <vt:variant>
        <vt:i4>5</vt:i4>
      </vt:variant>
      <vt:variant>
        <vt:lpwstr>mailto:stephens@wncc.edu</vt:lpwstr>
      </vt:variant>
      <vt:variant>
        <vt:lpwstr/>
      </vt:variant>
      <vt:variant>
        <vt:i4>7798832</vt:i4>
      </vt:variant>
      <vt:variant>
        <vt:i4>3</vt:i4>
      </vt:variant>
      <vt:variant>
        <vt:i4>0</vt:i4>
      </vt:variant>
      <vt:variant>
        <vt:i4>5</vt:i4>
      </vt:variant>
      <vt:variant>
        <vt:lpwstr>http://wncc.blackboard.com/</vt:lpwstr>
      </vt:variant>
      <vt:variant>
        <vt:lpwstr/>
      </vt:variant>
      <vt:variant>
        <vt:i4>3014712</vt:i4>
      </vt:variant>
      <vt:variant>
        <vt:i4>0</vt:i4>
      </vt:variant>
      <vt:variant>
        <vt:i4>0</vt:i4>
      </vt:variant>
      <vt:variant>
        <vt:i4>5</vt:i4>
      </vt:variant>
      <vt:variant>
        <vt:lpwstr>http://bookstore.wncc.edu/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Technical Support INFO-1240 Class Schedule Fall 2016</dc:title>
  <dc:creator/>
  <cp:lastModifiedBy/>
  <cp:revision>1</cp:revision>
  <dcterms:created xsi:type="dcterms:W3CDTF">2015-12-09T14:11:00Z</dcterms:created>
  <dcterms:modified xsi:type="dcterms:W3CDTF">2024-06-27T12:37:00Z</dcterms:modified>
</cp:coreProperties>
</file>