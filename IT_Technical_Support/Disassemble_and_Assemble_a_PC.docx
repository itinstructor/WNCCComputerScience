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B79249D" w14:textId="77777777" w:rsidR="009359D1" w:rsidRDefault="0038399D" w:rsidP="00CF7CCE">
      <w:pPr>
        <w:pStyle w:val="Heading1"/>
      </w:pPr>
      <w:r>
        <w:t>D</w:t>
      </w:r>
      <w:r w:rsidR="004B3A08" w:rsidRPr="004B3A08">
        <w:t xml:space="preserve">isassemble </w:t>
      </w:r>
      <w:r>
        <w:t xml:space="preserve">and Assemble </w:t>
      </w:r>
      <w:r w:rsidR="004B3A08" w:rsidRPr="004B3A08">
        <w:t>a PC</w:t>
      </w:r>
    </w:p>
    <w:p w14:paraId="517E7C5E" w14:textId="77777777" w:rsidR="002C7CFA" w:rsidRPr="002C7CFA" w:rsidRDefault="002C7CFA" w:rsidP="00541A53">
      <w:r w:rsidRPr="002C7CFA">
        <w:t xml:space="preserve">Time required: </w:t>
      </w:r>
      <w:r w:rsidR="007A38F9">
        <w:t>1 hour</w:t>
      </w:r>
    </w:p>
    <w:p w14:paraId="7C75FA1C" w14:textId="77777777" w:rsidR="00541A53" w:rsidRPr="00541A53" w:rsidRDefault="00541A53" w:rsidP="00541A53">
      <w:r w:rsidRPr="00541A53">
        <w:rPr>
          <w:b/>
        </w:rPr>
        <w:t>NOTE:</w:t>
      </w:r>
      <w:r>
        <w:t xml:space="preserve"> </w:t>
      </w:r>
      <w:r w:rsidRPr="00541A53">
        <w:t>Availability of a non-working or older computer was specified in the class schedule.</w:t>
      </w:r>
    </w:p>
    <w:p w14:paraId="55090DD0" w14:textId="7E7DC39D" w:rsidR="007B1761" w:rsidRDefault="007B1761" w:rsidP="007B1761">
      <w:r>
        <w:t>A</w:t>
      </w:r>
      <w:r w:rsidR="00364B27">
        <w:t>n</w:t>
      </w:r>
      <w:r>
        <w:t xml:space="preserve"> </w:t>
      </w:r>
      <w:r w:rsidR="00364B27">
        <w:t>IT Support</w:t>
      </w:r>
      <w:r>
        <w:t xml:space="preserve"> </w:t>
      </w:r>
      <w:r w:rsidR="00364B27">
        <w:t>T</w:t>
      </w:r>
      <w:r w:rsidR="008F6C4D">
        <w:t>echnician should</w:t>
      </w:r>
      <w:r>
        <w:t xml:space="preserve"> be comfortable with taking apart a </w:t>
      </w:r>
      <w:r w:rsidR="00364B27">
        <w:t>PC</w:t>
      </w:r>
      <w:r>
        <w:t xml:space="preserve"> and putting it back together.</w:t>
      </w:r>
      <w:r w:rsidR="000E3A50">
        <w:t xml:space="preserve"> They should also be familiar with the parts of a pc.</w:t>
      </w:r>
      <w:r w:rsidR="00427D1F">
        <w:t xml:space="preserve"> Even though laptops are more popular, it is good to start with the basics where it is easy to see and understand all the components.</w:t>
      </w:r>
    </w:p>
    <w:p w14:paraId="5763D853" w14:textId="77777777" w:rsidR="007B1761" w:rsidRDefault="00AB148C" w:rsidP="007B1761">
      <w:r w:rsidRPr="00AB148C">
        <w:rPr>
          <w:b/>
        </w:rPr>
        <w:t>Tools:</w:t>
      </w:r>
      <w:r>
        <w:t xml:space="preserve"> </w:t>
      </w:r>
      <w:r w:rsidR="007B1761">
        <w:t>In most situations, the essential tools you’ll need for the job are an ESD strap, a Phillips-head screwdriver,</w:t>
      </w:r>
      <w:r>
        <w:t xml:space="preserve"> </w:t>
      </w:r>
      <w:r w:rsidR="007B1761">
        <w:t>a flathead screwdriver, paper</w:t>
      </w:r>
      <w:r w:rsidR="00637AE0">
        <w:t xml:space="preserve">, </w:t>
      </w:r>
      <w:r w:rsidR="007B1761">
        <w:t>pen</w:t>
      </w:r>
      <w:r w:rsidR="00637AE0">
        <w:t>, and smartphone/digital camera</w:t>
      </w:r>
      <w:r w:rsidR="007B1761">
        <w:t>.</w:t>
      </w:r>
    </w:p>
    <w:p w14:paraId="2C6EDA58" w14:textId="77777777" w:rsidR="00DC3798" w:rsidRDefault="00DC3798" w:rsidP="007B1761">
      <w:r w:rsidRPr="00E061B0">
        <w:rPr>
          <w:b/>
        </w:rPr>
        <w:t>Note:</w:t>
      </w:r>
      <w:r>
        <w:t xml:space="preserve"> Take a</w:t>
      </w:r>
      <w:r w:rsidR="00D9428F">
        <w:t xml:space="preserve"> photo of the interior of the PC</w:t>
      </w:r>
      <w:r>
        <w:t xml:space="preserve"> before you start, and of various connections and devices as you go. This will help guide you in reassembly. </w:t>
      </w:r>
    </w:p>
    <w:p w14:paraId="33BB34EA" w14:textId="77777777" w:rsidR="00147783" w:rsidRDefault="00F76B41" w:rsidP="002A6E91">
      <w:pPr>
        <w:pStyle w:val="ListParagraph"/>
        <w:numPr>
          <w:ilvl w:val="0"/>
          <w:numId w:val="2"/>
        </w:numPr>
      </w:pPr>
      <w:r>
        <w:t>Fo</w:t>
      </w:r>
      <w:r w:rsidR="00147783">
        <w:t>llow the directions in the book.</w:t>
      </w:r>
    </w:p>
    <w:p w14:paraId="2FE9D1C5" w14:textId="77777777" w:rsidR="00AB148C" w:rsidRDefault="00175A09" w:rsidP="002A6E91">
      <w:pPr>
        <w:pStyle w:val="ListParagraph"/>
        <w:numPr>
          <w:ilvl w:val="0"/>
          <w:numId w:val="2"/>
        </w:numPr>
      </w:pPr>
      <w:r>
        <w:t>U</w:t>
      </w:r>
      <w:r w:rsidR="00D9428F">
        <w:t>sing a lab PC</w:t>
      </w:r>
      <w:r w:rsidR="007B1761">
        <w:t xml:space="preserve"> designated to be disassembled, take a computer apart.</w:t>
      </w:r>
      <w:r w:rsidR="00AB148C">
        <w:t xml:space="preserve"> </w:t>
      </w:r>
      <w:r w:rsidR="007B1761">
        <w:t>It is not necessary to remove the processor</w:t>
      </w:r>
      <w:r w:rsidR="005B4433">
        <w:t>/CPU</w:t>
      </w:r>
      <w:r w:rsidR="007B1761">
        <w:t xml:space="preserve"> from the motherboard</w:t>
      </w:r>
      <w:r w:rsidR="000776F9">
        <w:t>, or the motherboard from the case</w:t>
      </w:r>
      <w:r w:rsidR="005B4433">
        <w:t>.</w:t>
      </w:r>
      <w:r w:rsidR="007B1761">
        <w:t xml:space="preserve"> </w:t>
      </w:r>
      <w:r w:rsidR="00BF2FB0">
        <w:t>If you do, b</w:t>
      </w:r>
      <w:r w:rsidR="007B1761">
        <w:t>e very careful</w:t>
      </w:r>
      <w:r w:rsidR="00AB148C">
        <w:t xml:space="preserve"> </w:t>
      </w:r>
      <w:r w:rsidR="007B1761">
        <w:t xml:space="preserve">to support the motherboard and processor </w:t>
      </w:r>
      <w:r w:rsidR="00304C3B">
        <w:t xml:space="preserve">carefully </w:t>
      </w:r>
      <w:r w:rsidR="007B1761">
        <w:t>as you remove them from the case.</w:t>
      </w:r>
    </w:p>
    <w:p w14:paraId="38214776" w14:textId="77777777" w:rsidR="00821C8E" w:rsidRDefault="00821C8E" w:rsidP="002A6E91">
      <w:pPr>
        <w:pStyle w:val="ListParagraph"/>
        <w:numPr>
          <w:ilvl w:val="0"/>
          <w:numId w:val="2"/>
        </w:numPr>
      </w:pPr>
      <w:r>
        <w:t xml:space="preserve">With </w:t>
      </w:r>
      <w:r w:rsidR="006C12A4">
        <w:t>the PC</w:t>
      </w:r>
      <w:r>
        <w:t xml:space="preserve"> apart, identify all the parts, cables, and connectors for the instructor.</w:t>
      </w:r>
    </w:p>
    <w:p w14:paraId="6FBF4BFC" w14:textId="77777777" w:rsidR="00EA07B8" w:rsidRDefault="00AB148C" w:rsidP="002A6E91">
      <w:pPr>
        <w:pStyle w:val="ListParagraph"/>
        <w:numPr>
          <w:ilvl w:val="0"/>
          <w:numId w:val="2"/>
        </w:numPr>
      </w:pPr>
      <w:r>
        <w:t>R</w:t>
      </w:r>
      <w:r w:rsidR="007B1761">
        <w:t xml:space="preserve">eassemble the system. Don’t replace the </w:t>
      </w:r>
      <w:r w:rsidR="00A67181">
        <w:t>PC</w:t>
      </w:r>
      <w:r w:rsidR="007B1761">
        <w:t xml:space="preserve"> case panel until your instructor has inspected all cable connections. </w:t>
      </w:r>
      <w:r w:rsidR="00197CFA">
        <w:t>T</w:t>
      </w:r>
      <w:r w:rsidR="007B1761">
        <w:t>urn on the computer and verify that all is working</w:t>
      </w:r>
      <w:r w:rsidR="00197CFA">
        <w:t xml:space="preserve"> only if it is a functioning computer</w:t>
      </w:r>
      <w:r w:rsidR="007B1761">
        <w:t>.</w:t>
      </w:r>
    </w:p>
    <w:p w14:paraId="18D305C0" w14:textId="77777777" w:rsidR="00D91902" w:rsidRDefault="00D91902" w:rsidP="00D91902">
      <w:pPr>
        <w:pStyle w:val="Heading2"/>
      </w:pPr>
      <w:r>
        <w:t>Submission</w:t>
      </w:r>
    </w:p>
    <w:p w14:paraId="72904C52" w14:textId="77777777" w:rsidR="00D91902" w:rsidRDefault="00D91902" w:rsidP="00D91902">
      <w:r w:rsidRPr="00352563">
        <w:rPr>
          <w:b/>
        </w:rPr>
        <w:t>In Class:</w:t>
      </w:r>
      <w:r>
        <w:t xml:space="preserve"> The instructor or proctor will watch, monitor your progress, and grade this lab.</w:t>
      </w:r>
    </w:p>
    <w:p w14:paraId="24CCE11F" w14:textId="77777777" w:rsidR="00E3686A" w:rsidRDefault="00D91902" w:rsidP="00D91902">
      <w:r w:rsidRPr="00352563">
        <w:rPr>
          <w:b/>
        </w:rPr>
        <w:t>Online</w:t>
      </w:r>
      <w:r w:rsidR="00A969D5">
        <w:rPr>
          <w:b/>
        </w:rPr>
        <w:t xml:space="preserve"> Photo Submission</w:t>
      </w:r>
      <w:r w:rsidRPr="00352563">
        <w:rPr>
          <w:b/>
        </w:rPr>
        <w:t>:</w:t>
      </w:r>
      <w:r>
        <w:t xml:space="preserve"> You will need to obtain or borrow a PC that you can take apart without </w:t>
      </w:r>
      <w:r w:rsidR="009D779F">
        <w:t xml:space="preserve">fear of </w:t>
      </w:r>
      <w:r>
        <w:t xml:space="preserve">damaging it. </w:t>
      </w:r>
      <w:r w:rsidR="001B0612">
        <w:t xml:space="preserve">You should be able </w:t>
      </w:r>
      <w:r>
        <w:t>to obtain or borrow an older or non-working PC from a friend, family member, Craig’s List, or a pc repair shop.</w:t>
      </w:r>
    </w:p>
    <w:p w14:paraId="62E53B80" w14:textId="77777777" w:rsidR="00E3686A" w:rsidRDefault="00052687" w:rsidP="00E3686A">
      <w:pPr>
        <w:pStyle w:val="ListParagraph"/>
        <w:numPr>
          <w:ilvl w:val="0"/>
          <w:numId w:val="6"/>
        </w:numPr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11C9B040" wp14:editId="017B5541">
            <wp:simplePos x="0" y="0"/>
            <wp:positionH relativeFrom="margin">
              <wp:align>right</wp:align>
            </wp:positionH>
            <wp:positionV relativeFrom="paragraph">
              <wp:posOffset>44450</wp:posOffset>
            </wp:positionV>
            <wp:extent cx="2349500" cy="1513840"/>
            <wp:effectExtent l="0" t="0" r="0" b="0"/>
            <wp:wrapSquare wrapText="bothSides"/>
            <wp:docPr id="1" name="Picture 1" title="Compress pictures dialog bo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49500" cy="1513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686A">
        <w:t>I</w:t>
      </w:r>
      <w:r w:rsidR="00D91902">
        <w:t xml:space="preserve">nsert digital photos </w:t>
      </w:r>
      <w:r w:rsidR="00885B1A">
        <w:t xml:space="preserve">or a youTube </w:t>
      </w:r>
      <w:r w:rsidR="00CD6FA5">
        <w:t xml:space="preserve">video </w:t>
      </w:r>
      <w:r w:rsidR="00885B1A">
        <w:t xml:space="preserve">of </w:t>
      </w:r>
      <w:r w:rsidR="00D91902">
        <w:t>the steps in the outline of yo</w:t>
      </w:r>
      <w:r w:rsidR="00B21C11">
        <w:t>ur process and insert in</w:t>
      </w:r>
      <w:r w:rsidR="00D91902">
        <w:t xml:space="preserve"> this document.</w:t>
      </w:r>
    </w:p>
    <w:p w14:paraId="0F288428" w14:textId="77777777" w:rsidR="00E3686A" w:rsidRDefault="00BB3BD4" w:rsidP="00E3686A">
      <w:pPr>
        <w:pStyle w:val="ListParagraph"/>
        <w:numPr>
          <w:ilvl w:val="0"/>
          <w:numId w:val="6"/>
        </w:numPr>
      </w:pPr>
      <w:r>
        <w:t xml:space="preserve">Use </w:t>
      </w:r>
      <w:r w:rsidR="00E3686A">
        <w:t>Word Shapes and Text Boxes to label the power supply, DVD drive, memory, CPU and cooler, and any expansion cards.</w:t>
      </w:r>
    </w:p>
    <w:p w14:paraId="2062A02A" w14:textId="77777777" w:rsidR="00B25AD6" w:rsidRDefault="00B25AD6" w:rsidP="00B25AD6">
      <w:pPr>
        <w:pStyle w:val="ListParagraph"/>
        <w:numPr>
          <w:ilvl w:val="0"/>
          <w:numId w:val="6"/>
        </w:numPr>
      </w:pPr>
      <w:r>
        <w:t>On the Insert tab, click Shapes.</w:t>
      </w:r>
    </w:p>
    <w:p w14:paraId="02A7367D" w14:textId="77777777" w:rsidR="00B25AD6" w:rsidRDefault="00B25AD6" w:rsidP="00B25AD6">
      <w:pPr>
        <w:pStyle w:val="ListParagraph"/>
        <w:numPr>
          <w:ilvl w:val="0"/>
          <w:numId w:val="6"/>
        </w:numPr>
      </w:pPr>
      <w:r>
        <w:t>Click the shape you want, click anywhere in the workspace, and then drag to place the shape. To create a perfect square or circle (or constrain the dimensions of other shapes), press and hold Shift while you drag.</w:t>
      </w:r>
    </w:p>
    <w:p w14:paraId="63E21AF8" w14:textId="77777777" w:rsidR="00B25AD6" w:rsidRDefault="00D85338" w:rsidP="00B25AD6">
      <w:pPr>
        <w:pStyle w:val="ListParagraph"/>
        <w:numPr>
          <w:ilvl w:val="0"/>
          <w:numId w:val="6"/>
        </w:numPr>
      </w:pPr>
      <w:r>
        <w:t>You can type into a shape or add a text box.</w:t>
      </w:r>
    </w:p>
    <w:p w14:paraId="743199D3" w14:textId="77777777" w:rsidR="00E3686A" w:rsidRDefault="00726B14" w:rsidP="00E3686A">
      <w:pPr>
        <w:pStyle w:val="ListParagraph"/>
        <w:numPr>
          <w:ilvl w:val="0"/>
          <w:numId w:val="6"/>
        </w:numPr>
      </w:pPr>
      <w:r>
        <w:t>After you have completed the lab, c</w:t>
      </w:r>
      <w:r w:rsidR="00BE06C6">
        <w:t>lick on one of the inserted phot</w:t>
      </w:r>
      <w:r>
        <w:t>o</w:t>
      </w:r>
      <w:r w:rsidR="00BE06C6">
        <w:t xml:space="preserve">s. </w:t>
      </w:r>
      <w:r w:rsidR="00E3686A">
        <w:t>Use the Picture Tools Format tab, Compress Pictures button to compress the pictures</w:t>
      </w:r>
      <w:r w:rsidR="00E01B9D">
        <w:t xml:space="preserve"> using the pictured settings</w:t>
      </w:r>
      <w:r w:rsidR="00E3686A">
        <w:t>.</w:t>
      </w:r>
      <w:r w:rsidR="00E01B9D" w:rsidRPr="00E01B9D">
        <w:rPr>
          <w:noProof/>
        </w:rPr>
        <w:t xml:space="preserve"> </w:t>
      </w:r>
    </w:p>
    <w:p w14:paraId="2DE71C8E" w14:textId="77777777" w:rsidR="00D91902" w:rsidRPr="003168F8" w:rsidRDefault="00D91902" w:rsidP="00E3686A">
      <w:pPr>
        <w:pStyle w:val="ListParagraph"/>
        <w:numPr>
          <w:ilvl w:val="0"/>
          <w:numId w:val="6"/>
        </w:numPr>
      </w:pPr>
      <w:r>
        <w:t>Attach this document to the assignment.</w:t>
      </w:r>
    </w:p>
    <w:p w14:paraId="163F3274" w14:textId="77777777" w:rsidR="00997048" w:rsidRPr="00997048" w:rsidRDefault="00941C85" w:rsidP="00D91902">
      <w:r>
        <w:rPr>
          <w:b/>
        </w:rPr>
        <w:t>Online Video Submission:</w:t>
      </w:r>
      <w:r w:rsidR="00997048">
        <w:rPr>
          <w:b/>
        </w:rPr>
        <w:t xml:space="preserve"> </w:t>
      </w:r>
      <w:r w:rsidR="00997048">
        <w:t xml:space="preserve">You can record and post a </w:t>
      </w:r>
      <w:r w:rsidR="00F14EF6">
        <w:t>YouTube</w:t>
      </w:r>
      <w:r w:rsidR="00997048">
        <w:t xml:space="preserve"> video of your process. Include the URL of the video in your assignment submission.</w:t>
      </w:r>
    </w:p>
    <w:p w14:paraId="117F4ED4" w14:textId="77777777" w:rsidR="00D91902" w:rsidRPr="003168F8" w:rsidRDefault="00D91902" w:rsidP="00D91902">
      <w:r w:rsidRPr="00352563">
        <w:rPr>
          <w:b/>
        </w:rPr>
        <w:t>WARNING:</w:t>
      </w:r>
      <w:r w:rsidR="00920D48">
        <w:t xml:space="preserve"> Don’t do this project on a </w:t>
      </w:r>
      <w:r>
        <w:t>production PC!</w:t>
      </w:r>
    </w:p>
    <w:p w14:paraId="5BFFE7D1" w14:textId="77777777" w:rsidR="00C053AB" w:rsidRDefault="00F76B41" w:rsidP="00021B92">
      <w:pPr>
        <w:pStyle w:val="Heading1"/>
      </w:pPr>
      <w:r>
        <w:t>PC Disassembly Outline</w:t>
      </w:r>
    </w:p>
    <w:p w14:paraId="036D1DBD" w14:textId="77777777" w:rsidR="00727DC6" w:rsidRDefault="00727DC6" w:rsidP="00376D69">
      <w:r w:rsidRPr="00376D69">
        <w:rPr>
          <w:b/>
        </w:rPr>
        <w:t>NOTE:</w:t>
      </w:r>
      <w:r w:rsidR="00376D69">
        <w:t xml:space="preserve"> For specific directions</w:t>
      </w:r>
      <w:r>
        <w:t xml:space="preserve">, use the instructions in the book. In some </w:t>
      </w:r>
      <w:r w:rsidR="00FF268F">
        <w:t>places,</w:t>
      </w:r>
      <w:r>
        <w:t xml:space="preserve"> I have changed the order of disassembly and assembly.</w:t>
      </w:r>
    </w:p>
    <w:p w14:paraId="0C1A82DA" w14:textId="77777777" w:rsidR="00F76B41" w:rsidRDefault="00F76B41" w:rsidP="00F76B41">
      <w:pPr>
        <w:pStyle w:val="ListParagraph"/>
        <w:numPr>
          <w:ilvl w:val="0"/>
          <w:numId w:val="5"/>
        </w:numPr>
      </w:pPr>
      <w:r>
        <w:t>Plan and organize your work.</w:t>
      </w:r>
    </w:p>
    <w:p w14:paraId="701A9898" w14:textId="77777777" w:rsidR="00F76B41" w:rsidRDefault="00F76B41" w:rsidP="00F76B41">
      <w:pPr>
        <w:pStyle w:val="ListParagraph"/>
        <w:numPr>
          <w:ilvl w:val="0"/>
          <w:numId w:val="5"/>
        </w:numPr>
      </w:pPr>
      <w:r>
        <w:t>Backup important data (if this is a customer computer)</w:t>
      </w:r>
      <w:r w:rsidR="00926884">
        <w:t>.</w:t>
      </w:r>
    </w:p>
    <w:p w14:paraId="475CF049" w14:textId="77777777" w:rsidR="00F76B41" w:rsidRDefault="00F76B41" w:rsidP="00F76B41">
      <w:pPr>
        <w:pStyle w:val="ListParagraph"/>
        <w:numPr>
          <w:ilvl w:val="0"/>
          <w:numId w:val="5"/>
        </w:numPr>
      </w:pPr>
      <w:r>
        <w:t>Power down and unplug system.</w:t>
      </w:r>
      <w:r w:rsidR="008217B5">
        <w:t xml:space="preserve"> Disconnect any cables from the PC</w:t>
      </w:r>
      <w:r w:rsidR="004246CC">
        <w:t>.</w:t>
      </w:r>
    </w:p>
    <w:p w14:paraId="537AFE1B" w14:textId="77777777" w:rsidR="00F76B41" w:rsidRDefault="00F76B41" w:rsidP="00F76B41">
      <w:pPr>
        <w:pStyle w:val="ListParagraph"/>
        <w:numPr>
          <w:ilvl w:val="0"/>
          <w:numId w:val="5"/>
        </w:numPr>
      </w:pPr>
      <w:r>
        <w:t>Press and hold the power button for a moment to drain the capacitors in the power supply.</w:t>
      </w:r>
    </w:p>
    <w:p w14:paraId="307326A1" w14:textId="77777777" w:rsidR="00F76B41" w:rsidRDefault="00F76B41" w:rsidP="00741D68">
      <w:pPr>
        <w:pStyle w:val="ListParagraph"/>
        <w:numPr>
          <w:ilvl w:val="0"/>
          <w:numId w:val="5"/>
        </w:numPr>
      </w:pPr>
      <w:r>
        <w:t>Open the case cover.</w:t>
      </w:r>
      <w:r w:rsidR="00384574">
        <w:t xml:space="preserve"> </w:t>
      </w:r>
      <w:r w:rsidR="00384574">
        <w:br/>
      </w:r>
      <w:r w:rsidR="006B78A6">
        <w:t xml:space="preserve">Insert a </w:t>
      </w:r>
      <w:r w:rsidR="001B4612">
        <w:t xml:space="preserve">photo of the </w:t>
      </w:r>
      <w:r w:rsidR="00727DC6">
        <w:t>inside of the case. This photo will guide you</w:t>
      </w:r>
      <w:r w:rsidR="001B4612">
        <w:t xml:space="preserve"> in the reassembly if your notes or drawing doesn’t make sense.</w:t>
      </w:r>
    </w:p>
    <w:p w14:paraId="4C9DB9A4" w14:textId="77777777" w:rsidR="0018610E" w:rsidRDefault="0018610E" w:rsidP="00F76B41">
      <w:pPr>
        <w:pStyle w:val="ListParagraph"/>
        <w:numPr>
          <w:ilvl w:val="0"/>
          <w:numId w:val="5"/>
        </w:numPr>
      </w:pPr>
      <w:r>
        <w:lastRenderedPageBreak/>
        <w:t>Clip your static strap to the side of the case and wrap the other end around your wrist.</w:t>
      </w:r>
    </w:p>
    <w:p w14:paraId="59E7A989" w14:textId="77777777" w:rsidR="00F76B41" w:rsidRDefault="00F76B41" w:rsidP="00F76B41">
      <w:pPr>
        <w:pStyle w:val="ListParagraph"/>
        <w:numPr>
          <w:ilvl w:val="0"/>
          <w:numId w:val="5"/>
        </w:numPr>
      </w:pPr>
      <w:r>
        <w:t>Remove</w:t>
      </w:r>
      <w:r w:rsidR="00116D41">
        <w:t xml:space="preserve"> the</w:t>
      </w:r>
      <w:r>
        <w:t xml:space="preserve"> expansion cards.</w:t>
      </w:r>
      <w:r w:rsidR="00C009D7">
        <w:br/>
      </w:r>
      <w:r w:rsidR="006B78A6">
        <w:t xml:space="preserve">Insert a </w:t>
      </w:r>
      <w:r w:rsidR="004246CC">
        <w:t>photo after this</w:t>
      </w:r>
      <w:r w:rsidR="00376EA4">
        <w:t xml:space="preserve"> step</w:t>
      </w:r>
      <w:r w:rsidR="006B78A6">
        <w:t>.</w:t>
      </w:r>
    </w:p>
    <w:p w14:paraId="275FC842" w14:textId="77777777" w:rsidR="00495679" w:rsidRDefault="006A7355" w:rsidP="00F76B41">
      <w:pPr>
        <w:pStyle w:val="ListParagraph"/>
        <w:numPr>
          <w:ilvl w:val="0"/>
          <w:numId w:val="5"/>
        </w:numPr>
      </w:pPr>
      <w:r>
        <w:t>Unplug the power supply lines from the motherboard and other locations.</w:t>
      </w:r>
    </w:p>
    <w:p w14:paraId="20925D80" w14:textId="77777777" w:rsidR="008D3F4C" w:rsidRDefault="006A7355" w:rsidP="006A7355">
      <w:pPr>
        <w:pStyle w:val="ListParagraph"/>
        <w:numPr>
          <w:ilvl w:val="1"/>
          <w:numId w:val="5"/>
        </w:numPr>
      </w:pPr>
      <w:r>
        <w:t>Un</w:t>
      </w:r>
      <w:r w:rsidR="00376EA4">
        <w:t>screw the screws from the power supply and remove it from the case.</w:t>
      </w:r>
    </w:p>
    <w:p w14:paraId="2A19C2F4" w14:textId="77777777" w:rsidR="006A7355" w:rsidRDefault="00376EA4" w:rsidP="00CB39FE">
      <w:pPr>
        <w:pStyle w:val="ListParagraph"/>
        <w:numPr>
          <w:ilvl w:val="0"/>
          <w:numId w:val="5"/>
        </w:numPr>
      </w:pPr>
      <w:r>
        <w:t xml:space="preserve">Insert a photo </w:t>
      </w:r>
      <w:r w:rsidR="00AE4190">
        <w:t>of the motherboard</w:t>
      </w:r>
      <w:r>
        <w:t>.</w:t>
      </w:r>
    </w:p>
    <w:p w14:paraId="3958E11C" w14:textId="77777777" w:rsidR="00423634" w:rsidRPr="00F76B41" w:rsidRDefault="00423634" w:rsidP="00423634">
      <w:pPr>
        <w:pStyle w:val="ListParagraph"/>
        <w:numPr>
          <w:ilvl w:val="0"/>
          <w:numId w:val="5"/>
        </w:numPr>
      </w:pPr>
      <w:r>
        <w:t>Unplug the rest of the wires from the motherboard, making a careful note of where they were connected.</w:t>
      </w:r>
    </w:p>
    <w:p w14:paraId="21C0BA2D" w14:textId="77777777" w:rsidR="00376EA4" w:rsidRDefault="008D3F4C" w:rsidP="00376EA4">
      <w:pPr>
        <w:pStyle w:val="ListParagraph"/>
        <w:numPr>
          <w:ilvl w:val="0"/>
          <w:numId w:val="5"/>
        </w:numPr>
      </w:pPr>
      <w:r>
        <w:t xml:space="preserve">Carefully unseat the memory by releasing the little levers on each end of </w:t>
      </w:r>
      <w:r w:rsidR="00993E61">
        <w:t>each</w:t>
      </w:r>
      <w:r>
        <w:t xml:space="preserve"> memory</w:t>
      </w:r>
      <w:r w:rsidR="00993E61">
        <w:t xml:space="preserve"> chip</w:t>
      </w:r>
      <w:r w:rsidR="006624B8">
        <w:t>.</w:t>
      </w:r>
    </w:p>
    <w:p w14:paraId="79B3235D" w14:textId="77777777" w:rsidR="002057B6" w:rsidRDefault="002057B6" w:rsidP="00376EA4">
      <w:pPr>
        <w:pStyle w:val="ListParagraph"/>
        <w:numPr>
          <w:ilvl w:val="0"/>
          <w:numId w:val="5"/>
        </w:numPr>
      </w:pPr>
      <w:r>
        <w:t>Remove the hard drives and the optical drives.</w:t>
      </w:r>
      <w:r w:rsidR="002A1CFD">
        <w:br/>
      </w:r>
      <w:r>
        <w:t>Insert a photo</w:t>
      </w:r>
      <w:r w:rsidR="006C442C">
        <w:t xml:space="preserve"> after this step with the parts showing.</w:t>
      </w:r>
    </w:p>
    <w:p w14:paraId="6860B0E0" w14:textId="77777777" w:rsidR="002057B6" w:rsidRDefault="002057B6" w:rsidP="00021B92">
      <w:pPr>
        <w:pStyle w:val="Heading1"/>
      </w:pPr>
      <w:r>
        <w:t>PC Assembly Outline</w:t>
      </w:r>
    </w:p>
    <w:p w14:paraId="606E7896" w14:textId="77777777" w:rsidR="002057B6" w:rsidRDefault="008217B5" w:rsidP="002057B6">
      <w:r>
        <w:t>Use your notes and your photos to reverse the process. Look in the book for specific instructions.</w:t>
      </w:r>
    </w:p>
    <w:p w14:paraId="0914EBF6" w14:textId="77777777" w:rsidR="008217B5" w:rsidRDefault="008217B5" w:rsidP="002057B6">
      <w:r>
        <w:t>Compare your photos with the assembled pc.</w:t>
      </w:r>
    </w:p>
    <w:p w14:paraId="02ACEB34" w14:textId="77777777" w:rsidR="008217B5" w:rsidRDefault="008217B5" w:rsidP="002057B6">
      <w:r>
        <w:t>Po</w:t>
      </w:r>
      <w:r w:rsidR="009F456F">
        <w:t>wer on the PC when you are done and confirm that it functions</w:t>
      </w:r>
      <w:r w:rsidR="00A30E50">
        <w:t xml:space="preserve"> (If it was functional before you started this lab)</w:t>
      </w:r>
      <w:r w:rsidR="009F456F">
        <w:t>.</w:t>
      </w:r>
    </w:p>
    <w:p w14:paraId="3EC7CB29" w14:textId="77777777" w:rsidR="00DE2E9F" w:rsidRDefault="00DE2E9F" w:rsidP="002057B6">
      <w:r w:rsidRPr="00DE2E9F">
        <w:t>Attach this completed document to the assignment in Blackboard.</w:t>
      </w:r>
    </w:p>
    <w:sectPr w:rsidR="00DE2E9F" w:rsidSect="00021B9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2088D22" w14:textId="77777777" w:rsidR="000312B5" w:rsidRDefault="000312B5" w:rsidP="000312B5">
      <w:pPr>
        <w:spacing w:after="0" w:line="240" w:lineRule="auto"/>
      </w:pPr>
      <w:r>
        <w:separator/>
      </w:r>
    </w:p>
  </w:endnote>
  <w:endnote w:type="continuationSeparator" w:id="0">
    <w:p w14:paraId="763AE9A2" w14:textId="77777777" w:rsidR="000312B5" w:rsidRDefault="000312B5" w:rsidP="000312B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B84D08" w14:textId="77777777" w:rsidR="0001319F" w:rsidRDefault="0001319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2789BC" w14:textId="390EF816" w:rsidR="000312B5" w:rsidRPr="000312B5" w:rsidRDefault="000312B5" w:rsidP="000312B5">
    <w:pPr>
      <w:pStyle w:val="Footer"/>
      <w:tabs>
        <w:tab w:val="right" w:pos="10080"/>
      </w:tabs>
    </w:pPr>
    <w:r>
      <w:t xml:space="preserve">Disassemble </w:t>
    </w:r>
    <w:r w:rsidR="00561A40">
      <w:t xml:space="preserve">and Assemble </w:t>
    </w:r>
    <w:r>
      <w:t>a PC</w:t>
    </w:r>
    <w:r>
      <w:tab/>
      <w:t xml:space="preserve">Page </w:t>
    </w:r>
    <w:r>
      <w:fldChar w:fldCharType="begin"/>
    </w:r>
    <w:r>
      <w:instrText xml:space="preserve"> PAGE </w:instrText>
    </w:r>
    <w:r>
      <w:fldChar w:fldCharType="separate"/>
    </w:r>
    <w:r w:rsidR="00620643">
      <w:rPr>
        <w:noProof/>
      </w:rPr>
      <w:t>2</w:t>
    </w:r>
    <w:r>
      <w:fldChar w:fldCharType="end"/>
    </w:r>
    <w:r>
      <w:t xml:space="preserve"> of </w:t>
    </w:r>
    <w:r w:rsidR="00620643">
      <w:rPr>
        <w:noProof/>
      </w:rPr>
      <w:fldChar w:fldCharType="begin"/>
    </w:r>
    <w:r w:rsidR="00620643">
      <w:rPr>
        <w:noProof/>
      </w:rPr>
      <w:instrText xml:space="preserve"> NUMPAGES </w:instrText>
    </w:r>
    <w:r w:rsidR="00620643">
      <w:rPr>
        <w:noProof/>
      </w:rPr>
      <w:fldChar w:fldCharType="separate"/>
    </w:r>
    <w:r w:rsidR="00620643">
      <w:rPr>
        <w:noProof/>
      </w:rPr>
      <w:t>2</w:t>
    </w:r>
    <w:r w:rsidR="00620643">
      <w:rPr>
        <w:noProof/>
      </w:rPr>
      <w:fldChar w:fldCharType="end"/>
    </w:r>
    <w:r>
      <w:tab/>
      <w:t xml:space="preserve">Revised: </w:t>
    </w:r>
    <w:r w:rsidR="006650D4">
      <w:t>0</w:t>
    </w:r>
    <w:r w:rsidR="0001319F">
      <w:t>5</w:t>
    </w:r>
    <w:r w:rsidR="003526F7">
      <w:t>/</w:t>
    </w:r>
    <w:r w:rsidR="006650D4">
      <w:t>2</w:t>
    </w:r>
    <w:r w:rsidR="0001319F">
      <w:t>5</w:t>
    </w:r>
    <w:r w:rsidR="008E42FD">
      <w:t>/20</w:t>
    </w:r>
    <w:r w:rsidR="0001319F">
      <w:t>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DED524D" w14:textId="77777777" w:rsidR="0001319F" w:rsidRDefault="0001319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3825575" w14:textId="77777777" w:rsidR="000312B5" w:rsidRDefault="000312B5" w:rsidP="000312B5">
      <w:pPr>
        <w:spacing w:after="0" w:line="240" w:lineRule="auto"/>
      </w:pPr>
      <w:r>
        <w:separator/>
      </w:r>
    </w:p>
  </w:footnote>
  <w:footnote w:type="continuationSeparator" w:id="0">
    <w:p w14:paraId="524BA4A0" w14:textId="77777777" w:rsidR="000312B5" w:rsidRDefault="000312B5" w:rsidP="000312B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B3CA2B1" w14:textId="77777777" w:rsidR="0001319F" w:rsidRDefault="0001319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D9D7EC" w14:textId="77777777" w:rsidR="0001319F" w:rsidRDefault="0001319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1790DC" w14:textId="77777777" w:rsidR="0001319F" w:rsidRDefault="000131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904AB7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126D26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16B2578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" w15:restartNumberingAfterBreak="0">
    <w:nsid w:val="18AA66B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193A75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5" w15:restartNumberingAfterBreak="0">
    <w:nsid w:val="1F66373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0E35E7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7" w15:restartNumberingAfterBreak="0">
    <w:nsid w:val="24F63488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25666F6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9" w15:restartNumberingAfterBreak="0">
    <w:nsid w:val="26954B4C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27092B97"/>
    <w:multiLevelType w:val="hybridMultilevel"/>
    <w:tmpl w:val="05F4E14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28CD0B7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2C1F4A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3" w15:restartNumberingAfterBreak="0">
    <w:nsid w:val="2FD37C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4" w15:restartNumberingAfterBreak="0">
    <w:nsid w:val="37114E3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5" w15:restartNumberingAfterBreak="0">
    <w:nsid w:val="3FCA7B8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6" w15:restartNumberingAfterBreak="0">
    <w:nsid w:val="4103484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 w15:restartNumberingAfterBreak="0">
    <w:nsid w:val="45B45C2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8" w15:restartNumberingAfterBreak="0">
    <w:nsid w:val="47DF685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9" w15:restartNumberingAfterBreak="0">
    <w:nsid w:val="480B1EA9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496D27F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1" w15:restartNumberingAfterBreak="0">
    <w:nsid w:val="496F6BD2"/>
    <w:multiLevelType w:val="multilevel"/>
    <w:tmpl w:val="FFE47BFC"/>
    <w:lvl w:ilvl="0">
      <w:start w:val="1"/>
      <w:numFmt w:val="decimal"/>
      <w:pStyle w:val="Outlinenumbering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4A850BBB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4C371070"/>
    <w:multiLevelType w:val="multilevel"/>
    <w:tmpl w:val="E910B2A0"/>
    <w:lvl w:ilvl="0">
      <w:start w:val="1"/>
      <w:numFmt w:val="decimal"/>
      <w:pStyle w:val="NumberedHeading2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4" w15:restartNumberingAfterBreak="0">
    <w:nsid w:val="4C411C4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5" w15:restartNumberingAfterBreak="0">
    <w:nsid w:val="50FE60A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6" w15:restartNumberingAfterBreak="0">
    <w:nsid w:val="571D3BF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7" w15:restartNumberingAfterBreak="0">
    <w:nsid w:val="584A455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8" w15:restartNumberingAfterBreak="0">
    <w:nsid w:val="5CE16E34"/>
    <w:multiLevelType w:val="hybridMultilevel"/>
    <w:tmpl w:val="0B12333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61955D3F"/>
    <w:multiLevelType w:val="hybridMultilevel"/>
    <w:tmpl w:val="1CEE5C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080D0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1" w15:restartNumberingAfterBreak="0">
    <w:nsid w:val="68FB2219"/>
    <w:multiLevelType w:val="hybridMultilevel"/>
    <w:tmpl w:val="98C43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B47B90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3" w15:restartNumberingAfterBreak="0">
    <w:nsid w:val="6FAD1CF3"/>
    <w:multiLevelType w:val="hybridMultilevel"/>
    <w:tmpl w:val="776283D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 w15:restartNumberingAfterBreak="0">
    <w:nsid w:val="7134223A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5" w15:restartNumberingAfterBreak="0">
    <w:nsid w:val="73B4082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6" w15:restartNumberingAfterBreak="0">
    <w:nsid w:val="73C176BD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7" w15:restartNumberingAfterBreak="0">
    <w:nsid w:val="7419358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6A26C8E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9" w15:restartNumberingAfterBreak="0">
    <w:nsid w:val="775B37E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0" w15:restartNumberingAfterBreak="0">
    <w:nsid w:val="7B054AF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1" w15:restartNumberingAfterBreak="0">
    <w:nsid w:val="7BD20891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2" w15:restartNumberingAfterBreak="0">
    <w:nsid w:val="7E624256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3" w15:restartNumberingAfterBreak="0">
    <w:nsid w:val="7ED576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4" w15:restartNumberingAfterBreak="0">
    <w:nsid w:val="7F0F27EC"/>
    <w:multiLevelType w:val="hybridMultilevel"/>
    <w:tmpl w:val="C830748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10"/>
  </w:num>
  <w:num w:numId="2">
    <w:abstractNumId w:val="33"/>
  </w:num>
  <w:num w:numId="3">
    <w:abstractNumId w:val="23"/>
  </w:num>
  <w:num w:numId="4">
    <w:abstractNumId w:val="21"/>
  </w:num>
  <w:num w:numId="5">
    <w:abstractNumId w:val="29"/>
  </w:num>
  <w:num w:numId="6">
    <w:abstractNumId w:val="31"/>
  </w:num>
  <w:num w:numId="7">
    <w:abstractNumId w:val="18"/>
  </w:num>
  <w:num w:numId="8">
    <w:abstractNumId w:val="44"/>
  </w:num>
  <w:num w:numId="9">
    <w:abstractNumId w:val="12"/>
  </w:num>
  <w:num w:numId="10">
    <w:abstractNumId w:val="39"/>
  </w:num>
  <w:num w:numId="11">
    <w:abstractNumId w:val="13"/>
  </w:num>
  <w:num w:numId="12">
    <w:abstractNumId w:val="24"/>
  </w:num>
  <w:num w:numId="13">
    <w:abstractNumId w:val="11"/>
  </w:num>
  <w:num w:numId="14">
    <w:abstractNumId w:val="9"/>
  </w:num>
  <w:num w:numId="15">
    <w:abstractNumId w:val="32"/>
  </w:num>
  <w:num w:numId="16">
    <w:abstractNumId w:val="0"/>
  </w:num>
  <w:num w:numId="17">
    <w:abstractNumId w:val="34"/>
  </w:num>
  <w:num w:numId="18">
    <w:abstractNumId w:val="37"/>
  </w:num>
  <w:num w:numId="19">
    <w:abstractNumId w:val="28"/>
  </w:num>
  <w:num w:numId="20">
    <w:abstractNumId w:val="25"/>
  </w:num>
  <w:num w:numId="21">
    <w:abstractNumId w:val="43"/>
  </w:num>
  <w:num w:numId="22">
    <w:abstractNumId w:val="15"/>
  </w:num>
  <w:num w:numId="23">
    <w:abstractNumId w:val="17"/>
  </w:num>
  <w:num w:numId="24">
    <w:abstractNumId w:val="4"/>
  </w:num>
  <w:num w:numId="25">
    <w:abstractNumId w:val="16"/>
  </w:num>
  <w:num w:numId="26">
    <w:abstractNumId w:val="36"/>
  </w:num>
  <w:num w:numId="27">
    <w:abstractNumId w:val="40"/>
  </w:num>
  <w:num w:numId="28">
    <w:abstractNumId w:val="7"/>
  </w:num>
  <w:num w:numId="29">
    <w:abstractNumId w:val="42"/>
  </w:num>
  <w:num w:numId="30">
    <w:abstractNumId w:val="5"/>
  </w:num>
  <w:num w:numId="31">
    <w:abstractNumId w:val="41"/>
  </w:num>
  <w:num w:numId="32">
    <w:abstractNumId w:val="22"/>
  </w:num>
  <w:num w:numId="33">
    <w:abstractNumId w:val="14"/>
  </w:num>
  <w:num w:numId="34">
    <w:abstractNumId w:val="6"/>
  </w:num>
  <w:num w:numId="35">
    <w:abstractNumId w:val="20"/>
  </w:num>
  <w:num w:numId="36">
    <w:abstractNumId w:val="30"/>
  </w:num>
  <w:num w:numId="37">
    <w:abstractNumId w:val="1"/>
  </w:num>
  <w:num w:numId="38">
    <w:abstractNumId w:val="38"/>
  </w:num>
  <w:num w:numId="39">
    <w:abstractNumId w:val="19"/>
  </w:num>
  <w:num w:numId="40">
    <w:abstractNumId w:val="8"/>
  </w:num>
  <w:num w:numId="41">
    <w:abstractNumId w:val="27"/>
  </w:num>
  <w:num w:numId="42">
    <w:abstractNumId w:val="2"/>
  </w:num>
  <w:num w:numId="43">
    <w:abstractNumId w:val="26"/>
  </w:num>
  <w:num w:numId="44">
    <w:abstractNumId w:val="35"/>
  </w:num>
  <w:num w:numId="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linkStyle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LG0sDAyNTY1NTM3NzRV0lEKTi0uzszPAykwqgUAUdKcUSwAAAA="/>
  </w:docVars>
  <w:rsids>
    <w:rsidRoot w:val="00911152"/>
    <w:rsid w:val="0000013C"/>
    <w:rsid w:val="00005263"/>
    <w:rsid w:val="0001319F"/>
    <w:rsid w:val="00021B92"/>
    <w:rsid w:val="00027149"/>
    <w:rsid w:val="000312B5"/>
    <w:rsid w:val="00052687"/>
    <w:rsid w:val="000776F9"/>
    <w:rsid w:val="000A0690"/>
    <w:rsid w:val="000A1D39"/>
    <w:rsid w:val="000A5909"/>
    <w:rsid w:val="000E3A50"/>
    <w:rsid w:val="0011025C"/>
    <w:rsid w:val="00116D41"/>
    <w:rsid w:val="00147783"/>
    <w:rsid w:val="00175A09"/>
    <w:rsid w:val="0018610E"/>
    <w:rsid w:val="00197CFA"/>
    <w:rsid w:val="001B0612"/>
    <w:rsid w:val="001B4612"/>
    <w:rsid w:val="001F1121"/>
    <w:rsid w:val="002057B6"/>
    <w:rsid w:val="00260E74"/>
    <w:rsid w:val="0027696D"/>
    <w:rsid w:val="002A1CFD"/>
    <w:rsid w:val="002B691A"/>
    <w:rsid w:val="002C7CFA"/>
    <w:rsid w:val="002F07E8"/>
    <w:rsid w:val="00304C3B"/>
    <w:rsid w:val="00311876"/>
    <w:rsid w:val="003168F8"/>
    <w:rsid w:val="00323372"/>
    <w:rsid w:val="00346066"/>
    <w:rsid w:val="00352563"/>
    <w:rsid w:val="003526F7"/>
    <w:rsid w:val="00364B27"/>
    <w:rsid w:val="00376D69"/>
    <w:rsid w:val="00376EA4"/>
    <w:rsid w:val="0038154B"/>
    <w:rsid w:val="0038399D"/>
    <w:rsid w:val="00383D2E"/>
    <w:rsid w:val="00384574"/>
    <w:rsid w:val="0039497E"/>
    <w:rsid w:val="003C23F5"/>
    <w:rsid w:val="003E3F1D"/>
    <w:rsid w:val="004229F2"/>
    <w:rsid w:val="00423634"/>
    <w:rsid w:val="004246CC"/>
    <w:rsid w:val="00427D1F"/>
    <w:rsid w:val="00440049"/>
    <w:rsid w:val="004905BC"/>
    <w:rsid w:val="00490907"/>
    <w:rsid w:val="00495679"/>
    <w:rsid w:val="004B3A08"/>
    <w:rsid w:val="004D2FAB"/>
    <w:rsid w:val="00535472"/>
    <w:rsid w:val="00541A53"/>
    <w:rsid w:val="00561A40"/>
    <w:rsid w:val="00562453"/>
    <w:rsid w:val="00575729"/>
    <w:rsid w:val="005B4433"/>
    <w:rsid w:val="005B4E76"/>
    <w:rsid w:val="005D5D04"/>
    <w:rsid w:val="005D77AD"/>
    <w:rsid w:val="005F0B30"/>
    <w:rsid w:val="00620643"/>
    <w:rsid w:val="00621D4E"/>
    <w:rsid w:val="00637AE0"/>
    <w:rsid w:val="00661BCC"/>
    <w:rsid w:val="006624B8"/>
    <w:rsid w:val="006650D4"/>
    <w:rsid w:val="006801D5"/>
    <w:rsid w:val="00680ADA"/>
    <w:rsid w:val="00692780"/>
    <w:rsid w:val="006A7355"/>
    <w:rsid w:val="006B78A6"/>
    <w:rsid w:val="006C0D7C"/>
    <w:rsid w:val="006C12A4"/>
    <w:rsid w:val="006C442C"/>
    <w:rsid w:val="006E1040"/>
    <w:rsid w:val="00726B14"/>
    <w:rsid w:val="00727DC6"/>
    <w:rsid w:val="007722BF"/>
    <w:rsid w:val="00782EF4"/>
    <w:rsid w:val="007A2E90"/>
    <w:rsid w:val="007A38F9"/>
    <w:rsid w:val="007B1761"/>
    <w:rsid w:val="007E4845"/>
    <w:rsid w:val="007F6A2B"/>
    <w:rsid w:val="008217B5"/>
    <w:rsid w:val="00821C8E"/>
    <w:rsid w:val="00833212"/>
    <w:rsid w:val="0088434B"/>
    <w:rsid w:val="00885B1A"/>
    <w:rsid w:val="00885E58"/>
    <w:rsid w:val="0089250C"/>
    <w:rsid w:val="008B6985"/>
    <w:rsid w:val="008D3F4C"/>
    <w:rsid w:val="008E42FD"/>
    <w:rsid w:val="008F0436"/>
    <w:rsid w:val="008F6C4D"/>
    <w:rsid w:val="00911152"/>
    <w:rsid w:val="00920D48"/>
    <w:rsid w:val="00926884"/>
    <w:rsid w:val="009359D1"/>
    <w:rsid w:val="00941C85"/>
    <w:rsid w:val="00981C31"/>
    <w:rsid w:val="00981D53"/>
    <w:rsid w:val="00993E61"/>
    <w:rsid w:val="00993ED6"/>
    <w:rsid w:val="00997048"/>
    <w:rsid w:val="009A6FE6"/>
    <w:rsid w:val="009C6DAE"/>
    <w:rsid w:val="009D779F"/>
    <w:rsid w:val="009D7C06"/>
    <w:rsid w:val="009F456F"/>
    <w:rsid w:val="00A30E50"/>
    <w:rsid w:val="00A67181"/>
    <w:rsid w:val="00A71F0C"/>
    <w:rsid w:val="00A75BC8"/>
    <w:rsid w:val="00A969D5"/>
    <w:rsid w:val="00AA1859"/>
    <w:rsid w:val="00AB148C"/>
    <w:rsid w:val="00AD0626"/>
    <w:rsid w:val="00AE4190"/>
    <w:rsid w:val="00B21674"/>
    <w:rsid w:val="00B21C11"/>
    <w:rsid w:val="00B25AD6"/>
    <w:rsid w:val="00B41051"/>
    <w:rsid w:val="00B4787C"/>
    <w:rsid w:val="00B53A5D"/>
    <w:rsid w:val="00B73071"/>
    <w:rsid w:val="00BB3BD4"/>
    <w:rsid w:val="00BE06C6"/>
    <w:rsid w:val="00BF2FB0"/>
    <w:rsid w:val="00C009D7"/>
    <w:rsid w:val="00C053AB"/>
    <w:rsid w:val="00C123E8"/>
    <w:rsid w:val="00C43560"/>
    <w:rsid w:val="00C6586A"/>
    <w:rsid w:val="00CB39FE"/>
    <w:rsid w:val="00CD2B8D"/>
    <w:rsid w:val="00CD6FA5"/>
    <w:rsid w:val="00CF7CCE"/>
    <w:rsid w:val="00D1034C"/>
    <w:rsid w:val="00D112FF"/>
    <w:rsid w:val="00D227CE"/>
    <w:rsid w:val="00D36F34"/>
    <w:rsid w:val="00D85338"/>
    <w:rsid w:val="00D91902"/>
    <w:rsid w:val="00D9428F"/>
    <w:rsid w:val="00DB6274"/>
    <w:rsid w:val="00DC3798"/>
    <w:rsid w:val="00DD53FB"/>
    <w:rsid w:val="00DE2E9F"/>
    <w:rsid w:val="00E01B9D"/>
    <w:rsid w:val="00E061B0"/>
    <w:rsid w:val="00E32398"/>
    <w:rsid w:val="00E333B9"/>
    <w:rsid w:val="00E3686A"/>
    <w:rsid w:val="00E55BDC"/>
    <w:rsid w:val="00E67D8E"/>
    <w:rsid w:val="00E73A37"/>
    <w:rsid w:val="00E80421"/>
    <w:rsid w:val="00EA07B8"/>
    <w:rsid w:val="00F14EF6"/>
    <w:rsid w:val="00F16224"/>
    <w:rsid w:val="00F3420F"/>
    <w:rsid w:val="00F47C54"/>
    <w:rsid w:val="00F511A1"/>
    <w:rsid w:val="00F76B41"/>
    <w:rsid w:val="00FD35F2"/>
    <w:rsid w:val="00FF2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74A2FD"/>
  <w15:chartTrackingRefBased/>
  <w15:docId w15:val="{513D948E-DF43-418A-A846-09DC570EB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Strong" w:qFormat="1"/>
    <w:lsdException w:name="Emphasis" w:semiHidden="1" w:qFormat="1"/>
    <w:lsdException w:name="HTML Preformatted" w:semiHidden="1" w:unhideWhenUsed="1"/>
    <w:lsdException w:name="HTML Variable" w:semiHidden="1" w:unhideWhenUsed="1"/>
    <w:lsdException w:name="Normal Table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D5D04"/>
    <w:pPr>
      <w:spacing w:before="160" w:after="80" w:line="336" w:lineRule="auto"/>
    </w:pPr>
    <w:rPr>
      <w:rFonts w:ascii="Verdana" w:hAnsi="Verdana"/>
      <w:szCs w:val="24"/>
    </w:rPr>
  </w:style>
  <w:style w:type="paragraph" w:styleId="Heading1">
    <w:name w:val="heading 1"/>
    <w:basedOn w:val="Normal"/>
    <w:next w:val="Normal"/>
    <w:link w:val="Heading1Char"/>
    <w:qFormat/>
    <w:rsid w:val="005D5D04"/>
    <w:pPr>
      <w:keepNext/>
      <w:spacing w:before="400" w:after="200" w:line="240" w:lineRule="auto"/>
      <w:outlineLvl w:val="0"/>
    </w:pPr>
    <w:rPr>
      <w:rFonts w:ascii="Arial" w:eastAsia="Arial Unicode MS" w:hAnsi="Arial"/>
      <w:b/>
      <w:kern w:val="28"/>
      <w:sz w:val="28"/>
      <w:szCs w:val="20"/>
    </w:rPr>
  </w:style>
  <w:style w:type="paragraph" w:styleId="Heading2">
    <w:name w:val="heading 2"/>
    <w:basedOn w:val="Normal"/>
    <w:next w:val="Normal"/>
    <w:link w:val="Heading2Char"/>
    <w:qFormat/>
    <w:rsid w:val="005D5D04"/>
    <w:pPr>
      <w:keepNext/>
      <w:pBdr>
        <w:top w:val="single" w:sz="8" w:space="1" w:color="auto"/>
      </w:pBdr>
      <w:spacing w:before="320" w:after="160" w:line="240" w:lineRule="auto"/>
      <w:outlineLvl w:val="1"/>
    </w:pPr>
    <w:rPr>
      <w:rFonts w:ascii="Arial" w:hAnsi="Arial" w:cs="Arial"/>
      <w:b/>
      <w:bCs/>
      <w:iCs/>
      <w:sz w:val="24"/>
      <w:szCs w:val="28"/>
    </w:rPr>
  </w:style>
  <w:style w:type="paragraph" w:styleId="Heading3">
    <w:name w:val="heading 3"/>
    <w:basedOn w:val="Normal"/>
    <w:next w:val="Normal"/>
    <w:qFormat/>
    <w:rsid w:val="005D5D04"/>
    <w:pPr>
      <w:keepNext/>
      <w:autoSpaceDE w:val="0"/>
      <w:autoSpaceDN w:val="0"/>
      <w:adjustRightInd w:val="0"/>
      <w:spacing w:line="240" w:lineRule="auto"/>
      <w:outlineLvl w:val="2"/>
    </w:pPr>
    <w:rPr>
      <w:rFonts w:ascii="Arial" w:hAnsi="Arial"/>
      <w:b/>
      <w:bCs/>
      <w:sz w:val="22"/>
    </w:rPr>
  </w:style>
  <w:style w:type="character" w:default="1" w:styleId="DefaultParagraphFont">
    <w:name w:val="Default Paragraph Font"/>
    <w:uiPriority w:val="1"/>
    <w:semiHidden/>
    <w:unhideWhenUsed/>
    <w:rsid w:val="005D5D04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5D5D04"/>
  </w:style>
  <w:style w:type="table" w:styleId="TableGrid">
    <w:name w:val="Table Grid"/>
    <w:basedOn w:val="TableNormal"/>
    <w:rsid w:val="003118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5D04"/>
    <w:pPr>
      <w:ind w:left="720"/>
    </w:pPr>
  </w:style>
  <w:style w:type="character" w:styleId="FollowedHyperlink">
    <w:name w:val="FollowedHyperlink"/>
    <w:rsid w:val="005D5D04"/>
    <w:rPr>
      <w:color w:val="800080"/>
      <w:u w:val="single"/>
    </w:rPr>
  </w:style>
  <w:style w:type="paragraph" w:styleId="Footer">
    <w:name w:val="footer"/>
    <w:basedOn w:val="Normal"/>
    <w:link w:val="FooterChar"/>
    <w:rsid w:val="005D5D04"/>
    <w:pPr>
      <w:pBdr>
        <w:top w:val="single" w:sz="4" w:space="1" w:color="auto"/>
      </w:pBdr>
      <w:tabs>
        <w:tab w:val="center" w:pos="4680"/>
        <w:tab w:val="right" w:pos="9360"/>
      </w:tabs>
      <w:spacing w:before="120"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rsid w:val="00CF7CCE"/>
    <w:rPr>
      <w:rFonts w:ascii="Verdana" w:hAnsi="Verdana"/>
      <w:sz w:val="16"/>
      <w:szCs w:val="24"/>
    </w:rPr>
  </w:style>
  <w:style w:type="paragraph" w:styleId="Header">
    <w:name w:val="header"/>
    <w:basedOn w:val="Normal"/>
    <w:link w:val="HeaderChar"/>
    <w:rsid w:val="005D5D04"/>
    <w:pPr>
      <w:tabs>
        <w:tab w:val="left" w:pos="5040"/>
        <w:tab w:val="left" w:pos="9720"/>
      </w:tabs>
    </w:pPr>
    <w:rPr>
      <w:sz w:val="16"/>
    </w:rPr>
  </w:style>
  <w:style w:type="character" w:customStyle="1" w:styleId="HeaderChar">
    <w:name w:val="Header Char"/>
    <w:basedOn w:val="DefaultParagraphFont"/>
    <w:link w:val="Header"/>
    <w:rsid w:val="00CF7CCE"/>
    <w:rPr>
      <w:rFonts w:ascii="Verdana" w:hAnsi="Verdana"/>
      <w:sz w:val="16"/>
      <w:szCs w:val="24"/>
    </w:rPr>
  </w:style>
  <w:style w:type="character" w:customStyle="1" w:styleId="Heading1Char">
    <w:name w:val="Heading 1 Char"/>
    <w:basedOn w:val="DefaultParagraphFont"/>
    <w:link w:val="Heading1"/>
    <w:rsid w:val="007A38F9"/>
    <w:rPr>
      <w:rFonts w:ascii="Arial" w:eastAsia="Arial Unicode MS" w:hAnsi="Arial"/>
      <w:b/>
      <w:kern w:val="28"/>
      <w:sz w:val="28"/>
    </w:rPr>
  </w:style>
  <w:style w:type="character" w:customStyle="1" w:styleId="Heading2Char">
    <w:name w:val="Heading 2 Char"/>
    <w:basedOn w:val="DefaultParagraphFont"/>
    <w:link w:val="Heading2"/>
    <w:rsid w:val="007A38F9"/>
    <w:rPr>
      <w:rFonts w:ascii="Arial" w:hAnsi="Arial" w:cs="Arial"/>
      <w:b/>
      <w:bCs/>
      <w:iCs/>
      <w:sz w:val="24"/>
      <w:szCs w:val="28"/>
    </w:rPr>
  </w:style>
  <w:style w:type="character" w:styleId="Hyperlink">
    <w:name w:val="Hyperlink"/>
    <w:rsid w:val="005D5D04"/>
    <w:rPr>
      <w:color w:val="0000FF"/>
      <w:u w:val="single"/>
    </w:rPr>
  </w:style>
  <w:style w:type="paragraph" w:customStyle="1" w:styleId="NumberedHeading2">
    <w:name w:val="Numbered Heading 2"/>
    <w:basedOn w:val="Normal"/>
    <w:rsid w:val="005D5D04"/>
    <w:pPr>
      <w:numPr>
        <w:numId w:val="3"/>
      </w:numPr>
    </w:pPr>
  </w:style>
  <w:style w:type="paragraph" w:customStyle="1" w:styleId="Outlinenumbering">
    <w:name w:val="Outline numbering"/>
    <w:basedOn w:val="Normal"/>
    <w:rsid w:val="005D5D04"/>
    <w:pPr>
      <w:numPr>
        <w:numId w:val="4"/>
      </w:numPr>
      <w:tabs>
        <w:tab w:val="clear" w:pos="360"/>
        <w:tab w:val="num" w:pos="720"/>
      </w:tabs>
      <w:ind w:left="720"/>
    </w:pPr>
    <w:rPr>
      <w:szCs w:val="20"/>
    </w:rPr>
  </w:style>
  <w:style w:type="character" w:styleId="PageNumber">
    <w:name w:val="page number"/>
    <w:basedOn w:val="DefaultParagraphFont"/>
    <w:rsid w:val="005D5D04"/>
  </w:style>
  <w:style w:type="paragraph" w:styleId="TOCHeading">
    <w:name w:val="TOC Heading"/>
    <w:basedOn w:val="Heading1"/>
    <w:next w:val="Normal"/>
    <w:uiPriority w:val="39"/>
    <w:unhideWhenUsed/>
    <w:qFormat/>
    <w:rsid w:val="005D5D04"/>
    <w:pPr>
      <w:keepLines/>
      <w:spacing w:after="0" w:line="259" w:lineRule="auto"/>
      <w:outlineLvl w:val="9"/>
    </w:pPr>
    <w:rPr>
      <w:rFonts w:eastAsiaTheme="majorEastAsia" w:cstheme="majorBidi"/>
      <w:kern w:val="0"/>
      <w:sz w:val="24"/>
      <w:szCs w:val="32"/>
    </w:rPr>
  </w:style>
  <w:style w:type="paragraph" w:customStyle="1" w:styleId="Code">
    <w:name w:val="Code"/>
    <w:basedOn w:val="Normal"/>
    <w:qFormat/>
    <w:rsid w:val="005D5D04"/>
    <w:pPr>
      <w:spacing w:before="80" w:line="240" w:lineRule="auto"/>
    </w:pPr>
    <w:rPr>
      <w:rFonts w:ascii="Courier New" w:hAnsi="Courier New"/>
    </w:rPr>
  </w:style>
  <w:style w:type="paragraph" w:styleId="TOC1">
    <w:name w:val="toc 1"/>
    <w:basedOn w:val="Normal"/>
    <w:next w:val="Normal"/>
    <w:autoRedefine/>
    <w:uiPriority w:val="39"/>
    <w:unhideWhenUsed/>
    <w:rsid w:val="005D5D04"/>
    <w:pPr>
      <w:spacing w:after="100" w:line="240" w:lineRule="auto"/>
    </w:pPr>
  </w:style>
  <w:style w:type="paragraph" w:styleId="TOC2">
    <w:name w:val="toc 2"/>
    <w:basedOn w:val="Normal"/>
    <w:next w:val="Normal"/>
    <w:autoRedefine/>
    <w:uiPriority w:val="39"/>
    <w:unhideWhenUsed/>
    <w:rsid w:val="005D5D04"/>
    <w:pPr>
      <w:spacing w:after="100" w:line="240" w:lineRule="auto"/>
      <w:ind w:left="202"/>
    </w:pPr>
  </w:style>
  <w:style w:type="paragraph" w:styleId="TOC3">
    <w:name w:val="toc 3"/>
    <w:basedOn w:val="Normal"/>
    <w:next w:val="Normal"/>
    <w:autoRedefine/>
    <w:uiPriority w:val="39"/>
    <w:unhideWhenUsed/>
    <w:rsid w:val="005D5D04"/>
    <w:pPr>
      <w:spacing w:after="100" w:line="240" w:lineRule="auto"/>
      <w:ind w:left="40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265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33859">
      <w:bodyDiv w:val="1"/>
      <w:marLeft w:val="0"/>
      <w:marRight w:val="0"/>
      <w:marTop w:val="105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1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2958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5368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624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6" w:space="0" w:color="FFFFFF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9751673">
                              <w:marLeft w:val="0"/>
                              <w:marRight w:val="0"/>
                              <w:marTop w:val="75"/>
                              <w:marBottom w:val="7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1970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4500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98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Bill.THECOMPUTERGUY\AppData\Roaming\Microsoft\Templates\WNCC%20Training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WNCC Training Template.dotx</Template>
  <TotalTime>103</TotalTime>
  <Pages>3</Pages>
  <Words>752</Words>
  <Characters>3435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When troubleshooting driver problems in Windows XP, one of the first places you may look is Device Manager, which provides detailed information about every piece of installed system hardware</vt:lpstr>
    </vt:vector>
  </TitlesOfParts>
  <Company>Gateway</Company>
  <LinksUpToDate>false</LinksUpToDate>
  <CharactersWithSpaces>4179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When troubleshooting driver problems in Windows XP, one of the first places you may look is Device Manager, which provides detailed information about every piece of installed system hardware</dc:title>
  <dc:subject/>
  <dc:creator>William Loring</dc:creator>
  <cp:keywords/>
  <dc:description/>
  <cp:lastModifiedBy>William Loring</cp:lastModifiedBy>
  <cp:revision>124</cp:revision>
  <dcterms:created xsi:type="dcterms:W3CDTF">2015-12-15T21:55:00Z</dcterms:created>
  <dcterms:modified xsi:type="dcterms:W3CDTF">2021-09-07T22:35:00Z</dcterms:modified>
</cp:coreProperties>
</file>