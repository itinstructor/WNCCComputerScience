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3E5419" w14:textId="77777777" w:rsidR="009359D1" w:rsidRDefault="00463DE2" w:rsidP="00CF7CCE">
      <w:pPr>
        <w:pStyle w:val="Heading1"/>
      </w:pPr>
      <w:r>
        <w:t>Device Manager</w:t>
      </w:r>
    </w:p>
    <w:p w14:paraId="5E2D2756" w14:textId="77777777" w:rsidR="00FF48E6" w:rsidRPr="00FF48E6" w:rsidRDefault="00FF48E6" w:rsidP="007667BD">
      <w:r w:rsidRPr="00FF48E6">
        <w:t xml:space="preserve">Time required: </w:t>
      </w:r>
      <w:r w:rsidR="00781C78">
        <w:t>3</w:t>
      </w:r>
      <w:r w:rsidR="00CF3A7A">
        <w:t>0</w:t>
      </w:r>
      <w:r w:rsidRPr="00FF48E6">
        <w:t xml:space="preserve"> minutes</w:t>
      </w:r>
    </w:p>
    <w:p w14:paraId="054AE96F" w14:textId="77777777" w:rsidR="00E03419" w:rsidRDefault="00E03419" w:rsidP="00E03419">
      <w:r>
        <w:rPr>
          <w:b/>
        </w:rPr>
        <w:t>How to Create Screenshots:</w:t>
      </w:r>
      <w:r>
        <w:t xml:space="preserve"> Please use the Windows Snip and Sketch Tool or the Snipping Tool. Paste a screenshot of just the program you are working on. If you are snipping a virtual machine, make sure your focus is outside the virtual machine before you snip.</w:t>
      </w:r>
    </w:p>
    <w:p w14:paraId="25E9FCFA" w14:textId="77777777" w:rsidR="00E03419" w:rsidRDefault="00E03419" w:rsidP="00816C33">
      <w:pPr>
        <w:pStyle w:val="ListParagraph"/>
        <w:numPr>
          <w:ilvl w:val="0"/>
          <w:numId w:val="10"/>
        </w:numPr>
      </w:pPr>
      <w:r>
        <w:t xml:space="preserve">Press and hold down the </w:t>
      </w:r>
      <w:r w:rsidRPr="00EC5DAF">
        <w:rPr>
          <w:b/>
        </w:rPr>
        <w:t>Windows key</w:t>
      </w:r>
      <w:r>
        <w:rPr>
          <w:b/>
        </w:rPr>
        <w:t xml:space="preserve"> </w:t>
      </w:r>
      <w:r>
        <w:t xml:space="preserve">&amp; </w:t>
      </w:r>
      <w:r w:rsidRPr="00EC5DAF">
        <w:rPr>
          <w:b/>
        </w:rPr>
        <w:t>Shift</w:t>
      </w:r>
      <w:r>
        <w:t xml:space="preserve">, then type </w:t>
      </w:r>
      <w:r w:rsidRPr="00EC5DAF">
        <w:rPr>
          <w:b/>
        </w:rPr>
        <w:t>S</w:t>
      </w:r>
      <w:r>
        <w:rPr>
          <w:b/>
        </w:rPr>
        <w:t xml:space="preserve">. </w:t>
      </w:r>
      <w:r w:rsidRPr="00EC5DAF">
        <w:t>This brings up the on-screen snipping</w:t>
      </w:r>
      <w:r>
        <w:t xml:space="preserve"> tool.</w:t>
      </w:r>
    </w:p>
    <w:p w14:paraId="1C9AB866" w14:textId="77777777" w:rsidR="00E03419" w:rsidRDefault="00E03419" w:rsidP="00816C33">
      <w:pPr>
        <w:pStyle w:val="ListParagraph"/>
        <w:numPr>
          <w:ilvl w:val="0"/>
          <w:numId w:val="10"/>
        </w:numPr>
      </w:pPr>
      <w:r>
        <w:t xml:space="preserve">Click and </w:t>
      </w:r>
      <w:proofErr w:type="gramStart"/>
      <w:r>
        <w:t>Drag</w:t>
      </w:r>
      <w:proofErr w:type="gramEnd"/>
      <w:r>
        <w:t xml:space="preserve"> your mouse around whatever you want to snip.</w:t>
      </w:r>
    </w:p>
    <w:p w14:paraId="76A0CFA8" w14:textId="77777777" w:rsidR="00E03419" w:rsidRDefault="00E03419" w:rsidP="00816C33">
      <w:pPr>
        <w:pStyle w:val="ListParagraph"/>
        <w:numPr>
          <w:ilvl w:val="0"/>
          <w:numId w:val="10"/>
        </w:numPr>
      </w:pPr>
      <w:r>
        <w:t>Release the mouse button. This places the snip into the Windows Clipboard.</w:t>
      </w:r>
    </w:p>
    <w:p w14:paraId="124B5F7D" w14:textId="77777777" w:rsidR="00E03419" w:rsidRDefault="00E03419" w:rsidP="00816C33">
      <w:pPr>
        <w:pStyle w:val="ListParagraph"/>
        <w:numPr>
          <w:ilvl w:val="0"/>
          <w:numId w:val="10"/>
        </w:numPr>
      </w:pPr>
      <w:r>
        <w:t xml:space="preserve">Go into Word or wherever you want to paste the snip. Hold down </w:t>
      </w:r>
      <w:r w:rsidRPr="00794F8E">
        <w:rPr>
          <w:b/>
        </w:rPr>
        <w:t>CTRL</w:t>
      </w:r>
      <w:r w:rsidRPr="00C36A8A">
        <w:t>, then type</w:t>
      </w:r>
      <w:r>
        <w:t xml:space="preserve"> </w:t>
      </w:r>
      <w:r w:rsidRPr="00794F8E">
        <w:rPr>
          <w:b/>
        </w:rPr>
        <w:t>V</w:t>
      </w:r>
      <w:r>
        <w:t xml:space="preserve"> to paste the snip.</w:t>
      </w:r>
    </w:p>
    <w:p w14:paraId="709AF0D6" w14:textId="77777777" w:rsidR="00E03419" w:rsidRDefault="00E03419" w:rsidP="00E03419">
      <w:pPr>
        <w:pStyle w:val="Heading2"/>
      </w:pPr>
      <w:r>
        <w:t>Lab Description</w:t>
      </w:r>
    </w:p>
    <w:p w14:paraId="031624F4" w14:textId="1EADF507" w:rsidR="00103187" w:rsidRDefault="00103187" w:rsidP="007667BD">
      <w:r>
        <w:t>Device Manager is used to update, troubleshoot, install, and remove device drivers in Windows.</w:t>
      </w:r>
    </w:p>
    <w:p w14:paraId="129DDB79" w14:textId="1967522F" w:rsidR="002D24A6" w:rsidRDefault="00EA1DE6" w:rsidP="007667BD">
      <w:r w:rsidRPr="00EA1DE6">
        <w:rPr>
          <w:b/>
          <w:bCs/>
        </w:rPr>
        <w:t>NOTE:</w:t>
      </w:r>
      <w:r>
        <w:t xml:space="preserve"> </w:t>
      </w:r>
      <w:r w:rsidR="00534241">
        <w:t>U</w:t>
      </w:r>
      <w:r w:rsidR="002D24A6">
        <w:t xml:space="preserve">se your Windows virtual machine </w:t>
      </w:r>
      <w:r w:rsidR="00534241">
        <w:t>for this lab.</w:t>
      </w:r>
    </w:p>
    <w:p w14:paraId="039444A4" w14:textId="77777777" w:rsidR="00820F6B" w:rsidRDefault="00820F6B" w:rsidP="00930733">
      <w:pPr>
        <w:pStyle w:val="Heading2"/>
      </w:pPr>
      <w:r>
        <w:t>View Device Driver Information</w:t>
      </w:r>
    </w:p>
    <w:p w14:paraId="6A19EA32" w14:textId="7A3501DC" w:rsidR="00103187" w:rsidRDefault="00463DE2" w:rsidP="00816C33">
      <w:pPr>
        <w:pStyle w:val="ListParagraph"/>
        <w:numPr>
          <w:ilvl w:val="0"/>
          <w:numId w:val="4"/>
        </w:numPr>
      </w:pPr>
      <w:r w:rsidRPr="00463DE2">
        <w:t>To open Device Manager</w:t>
      </w:r>
      <w:r w:rsidR="001A68DC">
        <w:t>:</w:t>
      </w:r>
      <w:r w:rsidRPr="00463DE2">
        <w:t xml:space="preserve"> right-click Start</w:t>
      </w:r>
      <w:r w:rsidR="001A68DC">
        <w:t xml:space="preserve"> </w:t>
      </w:r>
      <w:r w:rsidR="001A68DC">
        <w:sym w:font="Wingdings" w:char="F0E0"/>
      </w:r>
      <w:r w:rsidRPr="00463DE2">
        <w:t xml:space="preserve"> </w:t>
      </w:r>
      <w:r w:rsidR="001A68DC">
        <w:t>C</w:t>
      </w:r>
      <w:r w:rsidRPr="00463DE2">
        <w:t xml:space="preserve">lick </w:t>
      </w:r>
      <w:r w:rsidRPr="0022182A">
        <w:rPr>
          <w:b/>
          <w:bCs/>
        </w:rPr>
        <w:t>Device Manager</w:t>
      </w:r>
      <w:r w:rsidRPr="00463DE2">
        <w:t>.</w:t>
      </w:r>
      <w:r w:rsidR="001A68DC">
        <w:t xml:space="preserve"> </w:t>
      </w:r>
      <w:r w:rsidRPr="00463DE2">
        <w:t>The Device Manager consol</w:t>
      </w:r>
      <w:r w:rsidR="00103187">
        <w:t>e opens.</w:t>
      </w:r>
    </w:p>
    <w:p w14:paraId="7F3A6DD9" w14:textId="77777777" w:rsidR="00103187" w:rsidRPr="00521026" w:rsidRDefault="00463DE2" w:rsidP="00816C33">
      <w:pPr>
        <w:pStyle w:val="ListParagraph"/>
        <w:numPr>
          <w:ilvl w:val="0"/>
          <w:numId w:val="4"/>
        </w:numPr>
        <w:rPr>
          <w:b/>
        </w:rPr>
      </w:pPr>
      <w:r w:rsidRPr="00521026">
        <w:rPr>
          <w:b/>
        </w:rPr>
        <w:t>Expand Display adapters and record the name of the adapter(s)</w:t>
      </w:r>
      <w:r w:rsidR="00521026">
        <w:rPr>
          <w:b/>
        </w:rPr>
        <w:t>.</w:t>
      </w:r>
    </w:p>
    <w:sdt>
      <w:sdtPr>
        <w:rPr>
          <w:rStyle w:val="Red"/>
        </w:rPr>
        <w:id w:val="1396709852"/>
        <w:placeholder>
          <w:docPart w:val="A38F0E614FEE425B92FE9C389EAE5ED1"/>
        </w:placeholder>
        <w:showingPlcHdr/>
      </w:sdtPr>
      <w:sdtEndPr>
        <w:rPr>
          <w:rStyle w:val="Red"/>
        </w:rPr>
      </w:sdtEndPr>
      <w:sdtContent>
        <w:p w14:paraId="7F950BC0" w14:textId="77777777" w:rsidR="0005002F" w:rsidRDefault="0005002F" w:rsidP="0005002F">
          <w:pPr>
            <w:rPr>
              <w:rStyle w:val="Red"/>
            </w:rPr>
          </w:pPr>
          <w:r w:rsidRPr="00B81549">
            <w:rPr>
              <w:rStyle w:val="PlaceholderText"/>
              <w:color w:val="FF0000"/>
            </w:rPr>
            <w:t>Click or tap here to enter text.</w:t>
          </w:r>
        </w:p>
      </w:sdtContent>
    </w:sdt>
    <w:p w14:paraId="13F0B093" w14:textId="303247B8" w:rsidR="00D7362C" w:rsidRDefault="00463DE2" w:rsidP="00816C33">
      <w:pPr>
        <w:pStyle w:val="ListParagraph"/>
        <w:numPr>
          <w:ilvl w:val="0"/>
          <w:numId w:val="4"/>
        </w:numPr>
      </w:pPr>
      <w:r w:rsidRPr="00463DE2">
        <w:t>Right-click the adapter name</w:t>
      </w:r>
      <w:r w:rsidR="00193840">
        <w:t xml:space="preserve"> </w:t>
      </w:r>
      <w:r w:rsidR="00193840">
        <w:sym w:font="Wingdings" w:char="F0E0"/>
      </w:r>
      <w:r w:rsidR="00193840">
        <w:t xml:space="preserve"> C</w:t>
      </w:r>
      <w:r w:rsidRPr="00463DE2">
        <w:t>lick Properties to open the adapter’s Properties dialog box. (If you have more than one display adapter, use the first adapter listed.)</w:t>
      </w:r>
    </w:p>
    <w:p w14:paraId="13B2B991" w14:textId="77777777" w:rsidR="00D7362C" w:rsidRPr="00D7362C" w:rsidRDefault="00D7362C" w:rsidP="00816C33">
      <w:pPr>
        <w:pStyle w:val="ListParagraph"/>
        <w:numPr>
          <w:ilvl w:val="0"/>
          <w:numId w:val="4"/>
        </w:numPr>
        <w:rPr>
          <w:b/>
        </w:rPr>
      </w:pPr>
      <w:r w:rsidRPr="00D7362C">
        <w:rPr>
          <w:b/>
        </w:rPr>
        <w:t>Insert a screenshot:</w:t>
      </w:r>
    </w:p>
    <w:sdt>
      <w:sdtPr>
        <w:rPr>
          <w:rStyle w:val="Red"/>
        </w:rPr>
        <w:id w:val="-1172716961"/>
        <w:placeholder>
          <w:docPart w:val="76AD6C8FDEF04521BD37A0CD170AF010"/>
        </w:placeholder>
        <w:showingPlcHdr/>
      </w:sdtPr>
      <w:sdtEndPr>
        <w:rPr>
          <w:rStyle w:val="Red"/>
        </w:rPr>
      </w:sdtEndPr>
      <w:sdtContent>
        <w:p w14:paraId="4A85B210" w14:textId="77777777" w:rsidR="0005002F" w:rsidRDefault="0005002F" w:rsidP="0005002F">
          <w:pPr>
            <w:rPr>
              <w:rStyle w:val="Red"/>
            </w:rPr>
          </w:pPr>
          <w:r w:rsidRPr="00B81549">
            <w:rPr>
              <w:rStyle w:val="PlaceholderText"/>
              <w:color w:val="FF0000"/>
            </w:rPr>
            <w:t>Click or tap here to enter text.</w:t>
          </w:r>
        </w:p>
      </w:sdtContent>
    </w:sdt>
    <w:p w14:paraId="060CE71C" w14:textId="77777777" w:rsidR="00F62A11" w:rsidRPr="00443FE5" w:rsidRDefault="0005002F" w:rsidP="00816C33">
      <w:pPr>
        <w:pStyle w:val="ListParagraph"/>
        <w:numPr>
          <w:ilvl w:val="0"/>
          <w:numId w:val="4"/>
        </w:numPr>
        <w:rPr>
          <w:b/>
        </w:rPr>
      </w:pPr>
      <w:r>
        <w:rPr>
          <w:b/>
        </w:rPr>
        <w:t>Click the Driver tab</w:t>
      </w:r>
      <w:r w:rsidR="00463DE2" w:rsidRPr="00443FE5">
        <w:rPr>
          <w:b/>
        </w:rPr>
        <w:t xml:space="preserve"> and rec</w:t>
      </w:r>
      <w:r w:rsidR="00F62A11" w:rsidRPr="00443FE5">
        <w:rPr>
          <w:b/>
        </w:rPr>
        <w:t>ord the driver version.</w:t>
      </w:r>
    </w:p>
    <w:sdt>
      <w:sdtPr>
        <w:rPr>
          <w:rStyle w:val="Red"/>
        </w:rPr>
        <w:id w:val="1154184337"/>
        <w:placeholder>
          <w:docPart w:val="223E7F5A94DF4A9295DB3243AC1B73F9"/>
        </w:placeholder>
        <w:showingPlcHdr/>
      </w:sdtPr>
      <w:sdtEndPr>
        <w:rPr>
          <w:rStyle w:val="Red"/>
        </w:rPr>
      </w:sdtEndPr>
      <w:sdtContent>
        <w:p w14:paraId="380AC1BD" w14:textId="77777777" w:rsidR="0005002F" w:rsidRDefault="0005002F" w:rsidP="0005002F">
          <w:pPr>
            <w:rPr>
              <w:rStyle w:val="Red"/>
            </w:rPr>
          </w:pPr>
          <w:r w:rsidRPr="00B81549">
            <w:rPr>
              <w:rStyle w:val="PlaceholderText"/>
              <w:color w:val="FF0000"/>
            </w:rPr>
            <w:t>Click or tap here to enter text.</w:t>
          </w:r>
        </w:p>
      </w:sdtContent>
    </w:sdt>
    <w:p w14:paraId="0FB73BB7" w14:textId="77777777" w:rsidR="00443FE5" w:rsidRPr="00443FE5" w:rsidRDefault="00F62A11" w:rsidP="00816C33">
      <w:pPr>
        <w:pStyle w:val="ListParagraph"/>
        <w:numPr>
          <w:ilvl w:val="0"/>
          <w:numId w:val="4"/>
        </w:numPr>
        <w:rPr>
          <w:b/>
        </w:rPr>
      </w:pPr>
      <w:r w:rsidRPr="00443FE5">
        <w:rPr>
          <w:b/>
        </w:rPr>
        <w:lastRenderedPageBreak/>
        <w:t>Insert a screenshot:</w:t>
      </w:r>
    </w:p>
    <w:sdt>
      <w:sdtPr>
        <w:rPr>
          <w:rStyle w:val="Red"/>
        </w:rPr>
        <w:id w:val="565384249"/>
        <w:placeholder>
          <w:docPart w:val="EA2211DBF87E44B687DC9EF005E7080D"/>
        </w:placeholder>
        <w:showingPlcHdr/>
      </w:sdtPr>
      <w:sdtEndPr>
        <w:rPr>
          <w:rStyle w:val="Red"/>
        </w:rPr>
      </w:sdtEndPr>
      <w:sdtContent>
        <w:p w14:paraId="037A9CF9" w14:textId="77777777" w:rsidR="0005002F" w:rsidRDefault="0005002F" w:rsidP="0005002F">
          <w:pPr>
            <w:rPr>
              <w:rStyle w:val="Red"/>
            </w:rPr>
          </w:pPr>
          <w:r w:rsidRPr="00B81549">
            <w:rPr>
              <w:rStyle w:val="PlaceholderText"/>
              <w:color w:val="FF0000"/>
            </w:rPr>
            <w:t>Click or tap here to enter text.</w:t>
          </w:r>
        </w:p>
      </w:sdtContent>
    </w:sdt>
    <w:p w14:paraId="11E4A67F" w14:textId="77777777" w:rsidR="002C71F4" w:rsidRDefault="00463DE2" w:rsidP="00816C33">
      <w:pPr>
        <w:pStyle w:val="ListParagraph"/>
        <w:numPr>
          <w:ilvl w:val="0"/>
          <w:numId w:val="4"/>
        </w:numPr>
      </w:pPr>
      <w:r w:rsidRPr="00463DE2">
        <w:t xml:space="preserve">On the Driver tab, click Driver Details to view the driver file names and the paths </w:t>
      </w:r>
      <w:r w:rsidR="002C71F4">
        <w:t xml:space="preserve">to those files. </w:t>
      </w:r>
    </w:p>
    <w:p w14:paraId="0BD405CB" w14:textId="77777777" w:rsidR="00463DE2" w:rsidRDefault="00463DE2" w:rsidP="00816C33">
      <w:pPr>
        <w:pStyle w:val="ListParagraph"/>
        <w:numPr>
          <w:ilvl w:val="0"/>
          <w:numId w:val="4"/>
        </w:numPr>
      </w:pPr>
      <w:r w:rsidRPr="00463DE2">
        <w:t>Repeat the same procedure to collect similar information on your computer’s wired and wireless network adapters and its sound control</w:t>
      </w:r>
      <w:r w:rsidR="008E7B37">
        <w:t>ler.</w:t>
      </w:r>
    </w:p>
    <w:tbl>
      <w:tblPr>
        <w:tblStyle w:val="TableGrid"/>
        <w:tblW w:w="0" w:type="auto"/>
        <w:tblInd w:w="360" w:type="dxa"/>
        <w:tblLook w:val="04A0" w:firstRow="1" w:lastRow="0" w:firstColumn="1" w:lastColumn="0" w:noHBand="0" w:noVBand="1"/>
      </w:tblPr>
      <w:tblGrid>
        <w:gridCol w:w="2148"/>
        <w:gridCol w:w="6842"/>
      </w:tblGrid>
      <w:tr w:rsidR="001024C5" w14:paraId="59071953" w14:textId="77777777" w:rsidTr="001024C5">
        <w:tc>
          <w:tcPr>
            <w:tcW w:w="2245" w:type="dxa"/>
          </w:tcPr>
          <w:p w14:paraId="5FEF044D" w14:textId="77777777" w:rsidR="001024C5" w:rsidRDefault="001024C5" w:rsidP="001024C5">
            <w:pPr>
              <w:jc w:val="right"/>
            </w:pPr>
            <w:r>
              <w:t>Wired NIC</w:t>
            </w:r>
          </w:p>
        </w:tc>
        <w:tc>
          <w:tcPr>
            <w:tcW w:w="7465" w:type="dxa"/>
          </w:tcPr>
          <w:sdt>
            <w:sdtPr>
              <w:rPr>
                <w:rStyle w:val="Red"/>
              </w:rPr>
              <w:id w:val="-448705859"/>
              <w:placeholder>
                <w:docPart w:val="A38D9EDA35164CB5A3280276FDA6FA29"/>
              </w:placeholder>
              <w:showingPlcHdr/>
            </w:sdtPr>
            <w:sdtEndPr>
              <w:rPr>
                <w:rStyle w:val="Red"/>
              </w:rPr>
            </w:sdtEndPr>
            <w:sdtContent>
              <w:p w14:paraId="6F84E9B8" w14:textId="77777777" w:rsidR="001024C5" w:rsidRPr="00A656DC" w:rsidRDefault="00A656DC" w:rsidP="001024C5">
                <w:pPr>
                  <w:rPr>
                    <w:color w:val="FF0000"/>
                  </w:rPr>
                </w:pPr>
                <w:r w:rsidRPr="00B81549">
                  <w:rPr>
                    <w:rStyle w:val="PlaceholderText"/>
                    <w:color w:val="FF0000"/>
                  </w:rPr>
                  <w:t>Click or tap here to enter text.</w:t>
                </w:r>
              </w:p>
            </w:sdtContent>
          </w:sdt>
        </w:tc>
      </w:tr>
      <w:tr w:rsidR="001024C5" w14:paraId="1F0CAA98" w14:textId="77777777" w:rsidTr="001024C5">
        <w:tc>
          <w:tcPr>
            <w:tcW w:w="2245" w:type="dxa"/>
          </w:tcPr>
          <w:p w14:paraId="00636B22" w14:textId="77777777" w:rsidR="001024C5" w:rsidRDefault="001024C5" w:rsidP="001024C5">
            <w:pPr>
              <w:jc w:val="right"/>
            </w:pPr>
            <w:r>
              <w:t>Wireless NIC</w:t>
            </w:r>
          </w:p>
        </w:tc>
        <w:tc>
          <w:tcPr>
            <w:tcW w:w="7465" w:type="dxa"/>
          </w:tcPr>
          <w:sdt>
            <w:sdtPr>
              <w:rPr>
                <w:rStyle w:val="Red"/>
              </w:rPr>
              <w:id w:val="1295027181"/>
              <w:placeholder>
                <w:docPart w:val="471E285A7CAE405DA8ECBEA9E14CD06C"/>
              </w:placeholder>
              <w:showingPlcHdr/>
            </w:sdtPr>
            <w:sdtEndPr>
              <w:rPr>
                <w:rStyle w:val="Red"/>
              </w:rPr>
            </w:sdtEndPr>
            <w:sdtContent>
              <w:p w14:paraId="0111B300" w14:textId="77777777" w:rsidR="001024C5" w:rsidRPr="00A656DC" w:rsidRDefault="00A656DC" w:rsidP="001024C5">
                <w:pPr>
                  <w:rPr>
                    <w:color w:val="FF0000"/>
                  </w:rPr>
                </w:pPr>
                <w:r w:rsidRPr="00B81549">
                  <w:rPr>
                    <w:rStyle w:val="PlaceholderText"/>
                    <w:color w:val="FF0000"/>
                  </w:rPr>
                  <w:t>Click or tap here to enter text.</w:t>
                </w:r>
              </w:p>
            </w:sdtContent>
          </w:sdt>
        </w:tc>
      </w:tr>
      <w:tr w:rsidR="001024C5" w14:paraId="72C3785C" w14:textId="77777777" w:rsidTr="001024C5">
        <w:tc>
          <w:tcPr>
            <w:tcW w:w="2245" w:type="dxa"/>
          </w:tcPr>
          <w:p w14:paraId="43F955C8" w14:textId="77777777" w:rsidR="001024C5" w:rsidRDefault="001024C5" w:rsidP="001024C5">
            <w:pPr>
              <w:jc w:val="right"/>
            </w:pPr>
            <w:r>
              <w:t>Sound Controller</w:t>
            </w:r>
          </w:p>
        </w:tc>
        <w:tc>
          <w:tcPr>
            <w:tcW w:w="7465" w:type="dxa"/>
          </w:tcPr>
          <w:sdt>
            <w:sdtPr>
              <w:rPr>
                <w:rStyle w:val="Red"/>
              </w:rPr>
              <w:id w:val="-1123847670"/>
              <w:placeholder>
                <w:docPart w:val="6F49B4312FF645A7B7954285DB59E8D7"/>
              </w:placeholder>
              <w:showingPlcHdr/>
            </w:sdtPr>
            <w:sdtEndPr>
              <w:rPr>
                <w:rStyle w:val="Red"/>
              </w:rPr>
            </w:sdtEndPr>
            <w:sdtContent>
              <w:p w14:paraId="70BF3790" w14:textId="33F784BF" w:rsidR="001024C5" w:rsidRPr="007F3E79" w:rsidRDefault="00A656DC" w:rsidP="007F3E79">
                <w:pPr>
                  <w:rPr>
                    <w:color w:val="FF0000"/>
                  </w:rPr>
                </w:pPr>
                <w:r w:rsidRPr="00B81549">
                  <w:rPr>
                    <w:rStyle w:val="PlaceholderText"/>
                    <w:color w:val="FF0000"/>
                  </w:rPr>
                  <w:t>Click or tap here to enter text.</w:t>
                </w:r>
              </w:p>
            </w:sdtContent>
          </w:sdt>
        </w:tc>
      </w:tr>
    </w:tbl>
    <w:p w14:paraId="4FED54BC" w14:textId="77777777" w:rsidR="0037133F" w:rsidRDefault="0043339D" w:rsidP="007667BD">
      <w:r w:rsidRPr="0043339D">
        <w:t>When you first install a device and its drivers, Windows installs the drivers and also keeps the driver package in a driver store. This driver store is available if you later uninstall</w:t>
      </w:r>
      <w:r w:rsidR="00252BFD">
        <w:t xml:space="preserve"> and reinstall the device.</w:t>
      </w:r>
      <w:r w:rsidR="00252BFD">
        <w:br/>
        <w:t>Note:</w:t>
      </w:r>
      <w:r w:rsidRPr="0043339D">
        <w:t xml:space="preserve"> For a more thorough explanation of how Windows uses a driver store, see </w:t>
      </w:r>
      <w:hyperlink r:id="rId7" w:history="1">
        <w:r w:rsidRPr="008465A7">
          <w:rPr>
            <w:rStyle w:val="Hyperlink"/>
          </w:rPr>
          <w:t>technet.microsoft.com/</w:t>
        </w:r>
        <w:proofErr w:type="spellStart"/>
        <w:r w:rsidRPr="008465A7">
          <w:rPr>
            <w:rStyle w:val="Hyperlink"/>
          </w:rPr>
          <w:t>en</w:t>
        </w:r>
        <w:proofErr w:type="spellEnd"/>
        <w:r w:rsidRPr="008465A7">
          <w:rPr>
            <w:rStyle w:val="Hyperlink"/>
          </w:rPr>
          <w:t>-us/library/cc731478</w:t>
        </w:r>
      </w:hyperlink>
    </w:p>
    <w:p w14:paraId="5ED89F1D" w14:textId="77777777" w:rsidR="007645CC" w:rsidRDefault="007645CC" w:rsidP="00B004E6">
      <w:pPr>
        <w:pStyle w:val="Heading1"/>
      </w:pPr>
      <w:r>
        <w:t>Remove a Device Driver</w:t>
      </w:r>
    </w:p>
    <w:p w14:paraId="375D0E2D" w14:textId="77777777" w:rsidR="00881884" w:rsidRDefault="007645CC" w:rsidP="007667BD">
      <w:r>
        <w:rPr>
          <w:b/>
        </w:rPr>
        <w:t>Note</w:t>
      </w:r>
      <w:r w:rsidR="0037133F">
        <w:rPr>
          <w:b/>
        </w:rPr>
        <w:t>:</w:t>
      </w:r>
      <w:r w:rsidR="0037133F">
        <w:t xml:space="preserve"> </w:t>
      </w:r>
      <w:r w:rsidR="0043339D" w:rsidRPr="0043339D">
        <w:t xml:space="preserve">When you want to permanently remove a device from your system, you should uninstall it in Device Manager before you physically remove the device. If you don’t, and you later install a similar device, you will end up with both devices installed under Device Manager, which can cause the new device not to work. When you uninstall a device, Windows gives you the option to also delete the driver store, which Windows calls the driver software. Follow these steps to learn more: </w:t>
      </w:r>
    </w:p>
    <w:p w14:paraId="76A3FF0E" w14:textId="77777777" w:rsidR="001632BE" w:rsidRDefault="0043339D" w:rsidP="00816C33">
      <w:pPr>
        <w:pStyle w:val="ListParagraph"/>
        <w:numPr>
          <w:ilvl w:val="0"/>
          <w:numId w:val="5"/>
        </w:numPr>
      </w:pPr>
      <w:r w:rsidRPr="0043339D">
        <w:t>In Device Manager, open the Properties dialog box for a sound controller, and then click the Driver tab.</w:t>
      </w:r>
    </w:p>
    <w:p w14:paraId="0C7CB998" w14:textId="77777777" w:rsidR="00FE5804" w:rsidRPr="00181105" w:rsidRDefault="0043339D" w:rsidP="00816C33">
      <w:pPr>
        <w:pStyle w:val="ListParagraph"/>
        <w:numPr>
          <w:ilvl w:val="0"/>
          <w:numId w:val="5"/>
        </w:numPr>
        <w:rPr>
          <w:b/>
        </w:rPr>
      </w:pPr>
      <w:r w:rsidRPr="00181105">
        <w:rPr>
          <w:b/>
        </w:rPr>
        <w:t>What is the exact name of the adapter shown near the top of the Driver tab? What is the driver version?</w:t>
      </w:r>
    </w:p>
    <w:sdt>
      <w:sdtPr>
        <w:rPr>
          <w:rStyle w:val="Red"/>
        </w:rPr>
        <w:id w:val="32542535"/>
        <w:placeholder>
          <w:docPart w:val="FB09C0BF14CE4B7D916938AD44512B86"/>
        </w:placeholder>
        <w:showingPlcHdr/>
      </w:sdtPr>
      <w:sdtEndPr>
        <w:rPr>
          <w:rStyle w:val="Red"/>
        </w:rPr>
      </w:sdtEndPr>
      <w:sdtContent>
        <w:p w14:paraId="27E8B949" w14:textId="77777777" w:rsidR="00C86A7E" w:rsidRDefault="00C86A7E" w:rsidP="00C86A7E">
          <w:pPr>
            <w:rPr>
              <w:rStyle w:val="Red"/>
            </w:rPr>
          </w:pPr>
          <w:r w:rsidRPr="00B81549">
            <w:rPr>
              <w:rStyle w:val="PlaceholderText"/>
              <w:color w:val="FF0000"/>
            </w:rPr>
            <w:t>Click or tap here to enter text.</w:t>
          </w:r>
        </w:p>
      </w:sdtContent>
    </w:sdt>
    <w:p w14:paraId="3ECD175D" w14:textId="1003606F" w:rsidR="00F36271" w:rsidRDefault="0043339D" w:rsidP="00F36271">
      <w:pPr>
        <w:pStyle w:val="ListParagraph"/>
        <w:numPr>
          <w:ilvl w:val="0"/>
          <w:numId w:val="5"/>
        </w:numPr>
      </w:pPr>
      <w:r w:rsidRPr="0043339D">
        <w:t xml:space="preserve">Click </w:t>
      </w:r>
      <w:r w:rsidRPr="006711BB">
        <w:rPr>
          <w:b/>
          <w:bCs/>
        </w:rPr>
        <w:t>Uninstall</w:t>
      </w:r>
      <w:r w:rsidRPr="0043339D">
        <w:t>. The Confirm Device Uninstall dial</w:t>
      </w:r>
      <w:r w:rsidR="00D56CFC">
        <w:t>og box appears.</w:t>
      </w:r>
      <w:r w:rsidR="0052433F">
        <w:t xml:space="preserve"> </w:t>
      </w:r>
      <w:r w:rsidR="00716CC8">
        <w:t>Click Yes.</w:t>
      </w:r>
    </w:p>
    <w:p w14:paraId="34D9D408" w14:textId="77777777" w:rsidR="001811EE" w:rsidRDefault="0043339D" w:rsidP="001811EE">
      <w:r w:rsidRPr="0043339D">
        <w:t>Follow these steps to uninstall and reinstall the optical drive in Device Manager:</w:t>
      </w:r>
    </w:p>
    <w:p w14:paraId="23A80C40" w14:textId="01425C47" w:rsidR="00307190" w:rsidRDefault="0043339D" w:rsidP="00816C33">
      <w:pPr>
        <w:pStyle w:val="ListParagraph"/>
        <w:numPr>
          <w:ilvl w:val="0"/>
          <w:numId w:val="7"/>
        </w:numPr>
      </w:pPr>
      <w:r w:rsidRPr="0043339D">
        <w:lastRenderedPageBreak/>
        <w:t>In Device Manager, open the Properties box for your optical drive (for example, the DVD/CD-ROM drive), and then click the Driver tab.</w:t>
      </w:r>
    </w:p>
    <w:p w14:paraId="00EAC8D3" w14:textId="77777777" w:rsidR="00612848" w:rsidRDefault="0043339D" w:rsidP="00816C33">
      <w:pPr>
        <w:pStyle w:val="ListParagraph"/>
        <w:numPr>
          <w:ilvl w:val="0"/>
          <w:numId w:val="7"/>
        </w:numPr>
        <w:rPr>
          <w:b/>
        </w:rPr>
      </w:pPr>
      <w:r w:rsidRPr="008E64B1">
        <w:rPr>
          <w:b/>
        </w:rPr>
        <w:t>What is the exact name of the optical drive shown near the top of the Driver tab?</w:t>
      </w:r>
    </w:p>
    <w:sdt>
      <w:sdtPr>
        <w:rPr>
          <w:rStyle w:val="Red"/>
        </w:rPr>
        <w:id w:val="859089691"/>
        <w:placeholder>
          <w:docPart w:val="E7AF10008CB24056BA495EA643016D0C"/>
        </w:placeholder>
        <w:showingPlcHdr/>
      </w:sdtPr>
      <w:sdtEndPr>
        <w:rPr>
          <w:rStyle w:val="Red"/>
        </w:rPr>
      </w:sdtEndPr>
      <w:sdtContent>
        <w:p w14:paraId="4A26E466" w14:textId="77777777" w:rsidR="00C86A7E" w:rsidRDefault="00C86A7E" w:rsidP="00C86A7E">
          <w:pPr>
            <w:rPr>
              <w:rStyle w:val="Red"/>
            </w:rPr>
          </w:pPr>
          <w:r w:rsidRPr="00B81549">
            <w:rPr>
              <w:rStyle w:val="PlaceholderText"/>
              <w:color w:val="FF0000"/>
            </w:rPr>
            <w:t>Click or tap here to enter text.</w:t>
          </w:r>
        </w:p>
      </w:sdtContent>
    </w:sdt>
    <w:p w14:paraId="5114FB2A" w14:textId="77777777" w:rsidR="00612848" w:rsidRDefault="0043339D" w:rsidP="00816C33">
      <w:pPr>
        <w:pStyle w:val="ListParagraph"/>
        <w:numPr>
          <w:ilvl w:val="0"/>
          <w:numId w:val="7"/>
        </w:numPr>
        <w:rPr>
          <w:b/>
        </w:rPr>
      </w:pPr>
      <w:r w:rsidRPr="008E64B1">
        <w:rPr>
          <w:b/>
        </w:rPr>
        <w:t>What is the driver version?</w:t>
      </w:r>
    </w:p>
    <w:sdt>
      <w:sdtPr>
        <w:rPr>
          <w:rStyle w:val="Red"/>
        </w:rPr>
        <w:id w:val="1787232170"/>
        <w:placeholder>
          <w:docPart w:val="4097804780444F6A861983CC507A01AA"/>
        </w:placeholder>
        <w:showingPlcHdr/>
      </w:sdtPr>
      <w:sdtEndPr>
        <w:rPr>
          <w:rStyle w:val="Red"/>
        </w:rPr>
      </w:sdtEndPr>
      <w:sdtContent>
        <w:p w14:paraId="2CF464F5" w14:textId="77777777" w:rsidR="00C86A7E" w:rsidRDefault="00C86A7E" w:rsidP="00C86A7E">
          <w:pPr>
            <w:rPr>
              <w:rStyle w:val="Red"/>
            </w:rPr>
          </w:pPr>
          <w:r w:rsidRPr="00B81549">
            <w:rPr>
              <w:rStyle w:val="PlaceholderText"/>
              <w:color w:val="FF0000"/>
            </w:rPr>
            <w:t>Click or tap here to enter text.</w:t>
          </w:r>
        </w:p>
      </w:sdtContent>
    </w:sdt>
    <w:p w14:paraId="36D1D7A8" w14:textId="77777777" w:rsidR="00BC7366" w:rsidRDefault="0043339D" w:rsidP="00816C33">
      <w:pPr>
        <w:pStyle w:val="ListParagraph"/>
        <w:numPr>
          <w:ilvl w:val="0"/>
          <w:numId w:val="7"/>
        </w:numPr>
      </w:pPr>
      <w:r w:rsidRPr="0043339D">
        <w:t xml:space="preserve">Click Driver Details. </w:t>
      </w:r>
      <w:r w:rsidRPr="00BC7366">
        <w:rPr>
          <w:b/>
        </w:rPr>
        <w:t>Record the path and file name(s) of up to thr</w:t>
      </w:r>
      <w:r w:rsidR="00BC7366" w:rsidRPr="00BC7366">
        <w:rPr>
          <w:b/>
        </w:rPr>
        <w:t>ee driver files below</w:t>
      </w:r>
      <w:r w:rsidR="00BC7366">
        <w:rPr>
          <w:b/>
        </w:rPr>
        <w:t>.</w:t>
      </w:r>
    </w:p>
    <w:sdt>
      <w:sdtPr>
        <w:rPr>
          <w:rStyle w:val="Red"/>
        </w:rPr>
        <w:id w:val="-961651379"/>
        <w:placeholder>
          <w:docPart w:val="C0438C8EC43B408184847DD89DFB5845"/>
        </w:placeholder>
        <w:showingPlcHdr/>
      </w:sdtPr>
      <w:sdtEndPr>
        <w:rPr>
          <w:rStyle w:val="Red"/>
        </w:rPr>
      </w:sdtEndPr>
      <w:sdtContent>
        <w:p w14:paraId="2B4B1AE7" w14:textId="77777777" w:rsidR="00C86A7E" w:rsidRDefault="00C86A7E" w:rsidP="00C86A7E">
          <w:pPr>
            <w:rPr>
              <w:rStyle w:val="Red"/>
            </w:rPr>
          </w:pPr>
          <w:r w:rsidRPr="00B81549">
            <w:rPr>
              <w:rStyle w:val="PlaceholderText"/>
              <w:color w:val="FF0000"/>
            </w:rPr>
            <w:t>Click or tap here to enter text.</w:t>
          </w:r>
        </w:p>
      </w:sdtContent>
    </w:sdt>
    <w:p w14:paraId="7B53E5B5" w14:textId="77777777" w:rsidR="004F525B" w:rsidRDefault="0043339D" w:rsidP="00816C33">
      <w:pPr>
        <w:pStyle w:val="ListParagraph"/>
        <w:numPr>
          <w:ilvl w:val="0"/>
          <w:numId w:val="7"/>
        </w:numPr>
      </w:pPr>
      <w:r w:rsidRPr="0043339D">
        <w:t>Click Uninstall. The Confir</w:t>
      </w:r>
      <w:r w:rsidR="004F525B">
        <w:t>m Device Uninstall box appears.</w:t>
      </w:r>
    </w:p>
    <w:p w14:paraId="5CA05021" w14:textId="77777777" w:rsidR="00AB28BF" w:rsidRDefault="00AB28BF" w:rsidP="00816C33">
      <w:pPr>
        <w:pStyle w:val="ListParagraph"/>
        <w:numPr>
          <w:ilvl w:val="0"/>
          <w:numId w:val="7"/>
        </w:numPr>
        <w:rPr>
          <w:b/>
        </w:rPr>
      </w:pPr>
      <w:r w:rsidRPr="00AB28BF">
        <w:rPr>
          <w:b/>
        </w:rPr>
        <w:t>Insert a screenshot:</w:t>
      </w:r>
    </w:p>
    <w:sdt>
      <w:sdtPr>
        <w:rPr>
          <w:rStyle w:val="Red"/>
        </w:rPr>
        <w:id w:val="-196008224"/>
        <w:placeholder>
          <w:docPart w:val="FAA87BAEB781495EBBD1104B7FE73324"/>
        </w:placeholder>
        <w:showingPlcHdr/>
      </w:sdtPr>
      <w:sdtEndPr>
        <w:rPr>
          <w:rStyle w:val="Red"/>
        </w:rPr>
      </w:sdtEndPr>
      <w:sdtContent>
        <w:p w14:paraId="0D2EFA1A" w14:textId="77777777" w:rsidR="00C86A7E" w:rsidRDefault="00C86A7E" w:rsidP="00C86A7E">
          <w:pPr>
            <w:rPr>
              <w:rStyle w:val="Red"/>
            </w:rPr>
          </w:pPr>
          <w:r w:rsidRPr="00B81549">
            <w:rPr>
              <w:rStyle w:val="PlaceholderText"/>
              <w:color w:val="FF0000"/>
            </w:rPr>
            <w:t>Click or tap here to enter text.</w:t>
          </w:r>
        </w:p>
      </w:sdtContent>
    </w:sdt>
    <w:p w14:paraId="07FFB8AA" w14:textId="77777777" w:rsidR="00487501" w:rsidRPr="009C4F18" w:rsidRDefault="0043339D" w:rsidP="00816C33">
      <w:pPr>
        <w:pStyle w:val="ListParagraph"/>
        <w:numPr>
          <w:ilvl w:val="0"/>
          <w:numId w:val="7"/>
        </w:numPr>
      </w:pPr>
      <w:r w:rsidRPr="0043339D">
        <w:t xml:space="preserve">Click OK to uninstall the device. </w:t>
      </w:r>
      <w:r w:rsidRPr="009C4F18">
        <w:rPr>
          <w:b/>
        </w:rPr>
        <w:t>Is the device removed from the Device Manager listing?</w:t>
      </w:r>
    </w:p>
    <w:sdt>
      <w:sdtPr>
        <w:rPr>
          <w:rStyle w:val="Red"/>
        </w:rPr>
        <w:id w:val="-111900070"/>
        <w:placeholder>
          <w:docPart w:val="FD526CF42058498DBC4CE6B5F0839706"/>
        </w:placeholder>
        <w:showingPlcHdr/>
      </w:sdtPr>
      <w:sdtEndPr>
        <w:rPr>
          <w:rStyle w:val="Red"/>
        </w:rPr>
      </w:sdtEndPr>
      <w:sdtContent>
        <w:p w14:paraId="785BF3D9" w14:textId="77777777" w:rsidR="00C86A7E" w:rsidRDefault="00C86A7E" w:rsidP="00C86A7E">
          <w:pPr>
            <w:rPr>
              <w:rStyle w:val="Red"/>
            </w:rPr>
          </w:pPr>
          <w:r w:rsidRPr="00B81549">
            <w:rPr>
              <w:rStyle w:val="PlaceholderText"/>
              <w:color w:val="FF0000"/>
            </w:rPr>
            <w:t>Click or tap here to enter text.</w:t>
          </w:r>
        </w:p>
      </w:sdtContent>
    </w:sdt>
    <w:p w14:paraId="7AA6BE78" w14:textId="4F76A2E4" w:rsidR="00381EC6" w:rsidRDefault="0043339D" w:rsidP="00816C33">
      <w:pPr>
        <w:pStyle w:val="ListParagraph"/>
        <w:numPr>
          <w:ilvl w:val="0"/>
          <w:numId w:val="7"/>
        </w:numPr>
      </w:pPr>
      <w:r w:rsidRPr="0043339D">
        <w:t>Close Device Manager</w:t>
      </w:r>
      <w:r w:rsidR="00EC09CF">
        <w:t xml:space="preserve"> </w:t>
      </w:r>
      <w:r w:rsidR="00EC09CF">
        <w:sym w:font="Wingdings" w:char="F0E0"/>
      </w:r>
      <w:r w:rsidRPr="0043339D">
        <w:t xml:space="preserve"> restart the computer.</w:t>
      </w:r>
    </w:p>
    <w:p w14:paraId="69E5FE7F" w14:textId="77777777" w:rsidR="00C5087A" w:rsidRDefault="0043339D" w:rsidP="00816C33">
      <w:pPr>
        <w:pStyle w:val="ListParagraph"/>
        <w:numPr>
          <w:ilvl w:val="0"/>
          <w:numId w:val="7"/>
        </w:numPr>
      </w:pPr>
      <w:r w:rsidRPr="0043339D">
        <w:t>Return to Device Manager.</w:t>
      </w:r>
    </w:p>
    <w:p w14:paraId="3761468C" w14:textId="77777777" w:rsidR="009879D9" w:rsidRDefault="0043339D" w:rsidP="00816C33">
      <w:pPr>
        <w:pStyle w:val="ListParagraph"/>
        <w:numPr>
          <w:ilvl w:val="0"/>
          <w:numId w:val="7"/>
        </w:numPr>
        <w:rPr>
          <w:b/>
        </w:rPr>
      </w:pPr>
      <w:r w:rsidRPr="009C4F18">
        <w:rPr>
          <w:b/>
        </w:rPr>
        <w:t>Did the optical drive you just uninstalled reappear? Why?</w:t>
      </w:r>
    </w:p>
    <w:sdt>
      <w:sdtPr>
        <w:rPr>
          <w:rStyle w:val="Red"/>
        </w:rPr>
        <w:id w:val="1573620935"/>
        <w:placeholder>
          <w:docPart w:val="02A1C5ED7960464183962CEF43B71DCF"/>
        </w:placeholder>
        <w:showingPlcHdr/>
      </w:sdtPr>
      <w:sdtEndPr>
        <w:rPr>
          <w:rStyle w:val="Red"/>
        </w:rPr>
      </w:sdtEndPr>
      <w:sdtContent>
        <w:p w14:paraId="29DC3EBB" w14:textId="77777777" w:rsidR="00C86A7E" w:rsidRDefault="00C86A7E" w:rsidP="00C86A7E">
          <w:pPr>
            <w:rPr>
              <w:rStyle w:val="Red"/>
            </w:rPr>
          </w:pPr>
          <w:r w:rsidRPr="00B81549">
            <w:rPr>
              <w:rStyle w:val="PlaceholderText"/>
              <w:color w:val="FF0000"/>
            </w:rPr>
            <w:t>Click or tap here to enter text.</w:t>
          </w:r>
        </w:p>
      </w:sdtContent>
    </w:sdt>
    <w:p w14:paraId="015F458F" w14:textId="77777777" w:rsidR="0004062F" w:rsidRDefault="0004062F" w:rsidP="0064649D">
      <w:pPr>
        <w:pStyle w:val="Heading1"/>
      </w:pPr>
      <w:r>
        <w:t>Update Device Driver</w:t>
      </w:r>
    </w:p>
    <w:p w14:paraId="3EFC2636" w14:textId="240D846E" w:rsidR="00057CAA" w:rsidRDefault="00DA68E6" w:rsidP="00057CAA">
      <w:r>
        <w:t xml:space="preserve">Many drivers are available from Windows. </w:t>
      </w:r>
      <w:r w:rsidR="0013047F">
        <w:t>How to update device drivers in Windows.</w:t>
      </w:r>
    </w:p>
    <w:p w14:paraId="6A52C659" w14:textId="77777777" w:rsidR="0013047F" w:rsidRDefault="007D4839" w:rsidP="00816C33">
      <w:pPr>
        <w:pStyle w:val="ListParagraph"/>
        <w:numPr>
          <w:ilvl w:val="0"/>
          <w:numId w:val="8"/>
        </w:numPr>
      </w:pPr>
      <w:r>
        <w:t>In Device Manager, open Display adapters, and Right Click on your video adapter and Click Properties</w:t>
      </w:r>
    </w:p>
    <w:p w14:paraId="04903CBF" w14:textId="77777777" w:rsidR="00A64581" w:rsidRDefault="007D4839" w:rsidP="00816C33">
      <w:pPr>
        <w:pStyle w:val="ListParagraph"/>
        <w:numPr>
          <w:ilvl w:val="0"/>
          <w:numId w:val="8"/>
        </w:numPr>
      </w:pPr>
      <w:r>
        <w:t>Click the Driver tab. Click Update Driver. Click Search automatically for updated driver software.</w:t>
      </w:r>
    </w:p>
    <w:p w14:paraId="2C771AE5" w14:textId="77777777" w:rsidR="00A64581" w:rsidRDefault="00A64581" w:rsidP="00816C33">
      <w:pPr>
        <w:pStyle w:val="ListParagraph"/>
        <w:numPr>
          <w:ilvl w:val="0"/>
          <w:numId w:val="8"/>
        </w:numPr>
        <w:rPr>
          <w:b/>
        </w:rPr>
      </w:pPr>
      <w:r w:rsidRPr="00A64581">
        <w:rPr>
          <w:b/>
        </w:rPr>
        <w:t>Insert a screenshot:</w:t>
      </w:r>
    </w:p>
    <w:sdt>
      <w:sdtPr>
        <w:rPr>
          <w:rStyle w:val="Red"/>
        </w:rPr>
        <w:id w:val="1042099520"/>
        <w:placeholder>
          <w:docPart w:val="9489ADEE98734BC69CE1538AFE0B894B"/>
        </w:placeholder>
        <w:showingPlcHdr/>
      </w:sdtPr>
      <w:sdtEndPr>
        <w:rPr>
          <w:rStyle w:val="Red"/>
        </w:rPr>
      </w:sdtEndPr>
      <w:sdtContent>
        <w:p w14:paraId="704F7CCF" w14:textId="77777777" w:rsidR="00C86A7E" w:rsidRDefault="00C86A7E" w:rsidP="00C86A7E">
          <w:pPr>
            <w:rPr>
              <w:rStyle w:val="Red"/>
            </w:rPr>
          </w:pPr>
          <w:r w:rsidRPr="00B81549">
            <w:rPr>
              <w:rStyle w:val="PlaceholderText"/>
              <w:color w:val="FF0000"/>
            </w:rPr>
            <w:t>Click or tap here to enter text.</w:t>
          </w:r>
        </w:p>
      </w:sdtContent>
    </w:sdt>
    <w:p w14:paraId="34740530" w14:textId="77777777" w:rsidR="007D4839" w:rsidRDefault="00A64581" w:rsidP="00816C33">
      <w:pPr>
        <w:pStyle w:val="ListParagraph"/>
        <w:numPr>
          <w:ilvl w:val="0"/>
          <w:numId w:val="8"/>
        </w:numPr>
      </w:pPr>
      <w:r>
        <w:t>If updated drivers are found, they are automatically installed.</w:t>
      </w:r>
    </w:p>
    <w:p w14:paraId="47DF7C05" w14:textId="77777777" w:rsidR="004D4622" w:rsidRDefault="004D4622" w:rsidP="00753C25">
      <w:pPr>
        <w:pStyle w:val="Heading1"/>
      </w:pPr>
      <w:r>
        <w:t>Roll Back Driver</w:t>
      </w:r>
    </w:p>
    <w:p w14:paraId="63A59997" w14:textId="77777777" w:rsidR="00E1508B" w:rsidRDefault="00E1508B" w:rsidP="00011D66">
      <w:r w:rsidRPr="00E1508B">
        <w:t>If an update does not work properly, you can use the Roll Back Driver button on the Driver tab of the device’s Properties dialog box to return the device to a</w:t>
      </w:r>
      <w:r w:rsidR="004058D8">
        <w:t xml:space="preserve"> previ</w:t>
      </w:r>
      <w:r w:rsidR="007559CC">
        <w:t>ously installed driver.</w:t>
      </w:r>
    </w:p>
    <w:p w14:paraId="63022486" w14:textId="77777777" w:rsidR="00563DF2" w:rsidRDefault="00563DF2" w:rsidP="00652972">
      <w:pPr>
        <w:pStyle w:val="Heading1"/>
      </w:pPr>
      <w:r>
        <w:t xml:space="preserve">Viewing </w:t>
      </w:r>
      <w:proofErr w:type="spellStart"/>
      <w:r>
        <w:t>Nonpresent</w:t>
      </w:r>
      <w:proofErr w:type="spellEnd"/>
      <w:r>
        <w:t xml:space="preserve"> Devices</w:t>
      </w:r>
    </w:p>
    <w:p w14:paraId="64400D62" w14:textId="77777777" w:rsidR="00563DF2" w:rsidRDefault="00563DF2" w:rsidP="00563DF2">
      <w:r>
        <w:t>When troubleshooti</w:t>
      </w:r>
      <w:r w:rsidR="003D36E2">
        <w:t>ng driver problems in Windows</w:t>
      </w:r>
      <w:r>
        <w:t xml:space="preserve">, one of the first places you may look is Device Manager, which provides detailed information about every piece of installed system hardware. However, with devices such as removable USB drives, you may need information about devices that are not currently connected; Device Manager recognizes these as </w:t>
      </w:r>
      <w:proofErr w:type="spellStart"/>
      <w:r>
        <w:t>nonpresent</w:t>
      </w:r>
      <w:proofErr w:type="spellEnd"/>
      <w:r>
        <w:t xml:space="preserve"> devices. Here’s how to get information about those devices:</w:t>
      </w:r>
    </w:p>
    <w:p w14:paraId="084E473D" w14:textId="77777777" w:rsidR="00563DF2" w:rsidRDefault="002910C3" w:rsidP="00563DF2">
      <w:pPr>
        <w:numPr>
          <w:ilvl w:val="0"/>
          <w:numId w:val="1"/>
        </w:numPr>
      </w:pPr>
      <w:r>
        <w:t xml:space="preserve">Click </w:t>
      </w:r>
      <w:r w:rsidR="00563DF2">
        <w:t xml:space="preserve">Start, </w:t>
      </w:r>
      <w:r>
        <w:t>type and select Control Panel, type and select System.</w:t>
      </w:r>
    </w:p>
    <w:p w14:paraId="3E0FB272" w14:textId="77777777" w:rsidR="00563DF2" w:rsidRDefault="007A183A" w:rsidP="00563DF2">
      <w:pPr>
        <w:numPr>
          <w:ilvl w:val="0"/>
          <w:numId w:val="1"/>
        </w:numPr>
      </w:pPr>
      <w:r>
        <w:t>S</w:t>
      </w:r>
      <w:r w:rsidR="00563DF2">
        <w:t xml:space="preserve">elect the Advanced </w:t>
      </w:r>
      <w:r w:rsidR="00131712">
        <w:t>System Settings, C</w:t>
      </w:r>
      <w:r w:rsidR="00563DF2">
        <w:t xml:space="preserve">lick the Environment Variables button. </w:t>
      </w:r>
    </w:p>
    <w:p w14:paraId="7B3D9D98" w14:textId="77777777" w:rsidR="00563DF2" w:rsidRDefault="00563DF2" w:rsidP="00563DF2">
      <w:pPr>
        <w:numPr>
          <w:ilvl w:val="0"/>
          <w:numId w:val="1"/>
        </w:numPr>
      </w:pPr>
      <w:r>
        <w:t xml:space="preserve">In the Environment Variables dialog box, locate the System Variables panel and click New. </w:t>
      </w:r>
    </w:p>
    <w:p w14:paraId="05D3DCCA" w14:textId="77777777" w:rsidR="00563DF2" w:rsidRDefault="00563DF2" w:rsidP="00563DF2">
      <w:pPr>
        <w:numPr>
          <w:ilvl w:val="0"/>
          <w:numId w:val="1"/>
        </w:numPr>
      </w:pPr>
      <w:r>
        <w:t xml:space="preserve">In the New System Variable dialog box, type DEVMGR_SHOW_NONPRESENT_DEVICES in the Variable Name text box and type 1 in the Variable Value text box. </w:t>
      </w:r>
    </w:p>
    <w:p w14:paraId="2BC9DB92" w14:textId="77777777" w:rsidR="00563DF2" w:rsidRDefault="00563DF2" w:rsidP="00563DF2">
      <w:pPr>
        <w:numPr>
          <w:ilvl w:val="0"/>
          <w:numId w:val="1"/>
        </w:numPr>
      </w:pPr>
      <w:r>
        <w:t xml:space="preserve">Click OK twice. </w:t>
      </w:r>
    </w:p>
    <w:p w14:paraId="79F92DA0" w14:textId="77777777" w:rsidR="00563DF2" w:rsidRDefault="00563DF2" w:rsidP="00563DF2">
      <w:pPr>
        <w:numPr>
          <w:ilvl w:val="0"/>
          <w:numId w:val="1"/>
        </w:numPr>
      </w:pPr>
      <w:r>
        <w:t xml:space="preserve">To view the </w:t>
      </w:r>
      <w:proofErr w:type="spellStart"/>
      <w:r>
        <w:t>nonpresent</w:t>
      </w:r>
      <w:proofErr w:type="spellEnd"/>
      <w:r>
        <w:t xml:space="preserve"> devices, </w:t>
      </w:r>
      <w:r w:rsidR="00C91AD1">
        <w:t>Right Click</w:t>
      </w:r>
      <w:r>
        <w:t xml:space="preserve"> Start, </w:t>
      </w:r>
      <w:r w:rsidR="00C91AD1">
        <w:t>and select Device Manager</w:t>
      </w:r>
    </w:p>
    <w:p w14:paraId="67585F2A" w14:textId="77777777" w:rsidR="00563DF2" w:rsidRDefault="00C91AD1" w:rsidP="00563DF2">
      <w:pPr>
        <w:numPr>
          <w:ilvl w:val="0"/>
          <w:numId w:val="1"/>
        </w:numPr>
      </w:pPr>
      <w:r>
        <w:t>P</w:t>
      </w:r>
      <w:r w:rsidR="00563DF2">
        <w:t>ull down the View menu, and select Show Hidden Devices.</w:t>
      </w:r>
    </w:p>
    <w:p w14:paraId="4447BAD4" w14:textId="77777777" w:rsidR="00A96855" w:rsidRDefault="00A96855" w:rsidP="00563DF2">
      <w:pPr>
        <w:numPr>
          <w:ilvl w:val="0"/>
          <w:numId w:val="1"/>
        </w:numPr>
      </w:pPr>
      <w:r>
        <w:t>Insert a screenshot:</w:t>
      </w:r>
    </w:p>
    <w:sdt>
      <w:sdtPr>
        <w:rPr>
          <w:rStyle w:val="Red"/>
        </w:rPr>
        <w:id w:val="298352809"/>
        <w:placeholder>
          <w:docPart w:val="CC14403F14C440B8B60681729680BDEF"/>
        </w:placeholder>
        <w:showingPlcHdr/>
      </w:sdtPr>
      <w:sdtEndPr>
        <w:rPr>
          <w:rStyle w:val="Red"/>
        </w:rPr>
      </w:sdtEndPr>
      <w:sdtContent>
        <w:p w14:paraId="0ED7386D" w14:textId="77777777" w:rsidR="00C86A7E" w:rsidRDefault="00C86A7E" w:rsidP="00C86A7E">
          <w:pPr>
            <w:rPr>
              <w:rStyle w:val="Red"/>
            </w:rPr>
          </w:pPr>
          <w:r w:rsidRPr="00B81549">
            <w:rPr>
              <w:rStyle w:val="PlaceholderText"/>
              <w:color w:val="FF0000"/>
            </w:rPr>
            <w:t>Click or tap here to enter text.</w:t>
          </w:r>
        </w:p>
      </w:sdtContent>
    </w:sdt>
    <w:p w14:paraId="719C662A" w14:textId="77777777" w:rsidR="00A41E59" w:rsidRDefault="00A41E59" w:rsidP="005C5DA4">
      <w:pPr>
        <w:pStyle w:val="Heading1"/>
      </w:pPr>
      <w:r>
        <w:t>Review</w:t>
      </w:r>
    </w:p>
    <w:p w14:paraId="18085EC8" w14:textId="77777777" w:rsidR="0061711A" w:rsidRPr="001458B1" w:rsidRDefault="0043339D" w:rsidP="00816C33">
      <w:pPr>
        <w:pStyle w:val="ListParagraph"/>
        <w:numPr>
          <w:ilvl w:val="0"/>
          <w:numId w:val="6"/>
        </w:numPr>
        <w:rPr>
          <w:b/>
        </w:rPr>
      </w:pPr>
      <w:r w:rsidRPr="001458B1">
        <w:rPr>
          <w:b/>
        </w:rPr>
        <w:t>Why is it important for IT technicians to keep documentation on computers for which they are responsible?</w:t>
      </w:r>
    </w:p>
    <w:sdt>
      <w:sdtPr>
        <w:rPr>
          <w:rStyle w:val="Red"/>
        </w:rPr>
        <w:id w:val="2121412169"/>
        <w:placeholder>
          <w:docPart w:val="2844F6B22C3B49F9ADA6DB5CCB6DC302"/>
        </w:placeholder>
        <w:showingPlcHdr/>
      </w:sdtPr>
      <w:sdtEndPr>
        <w:rPr>
          <w:rStyle w:val="Red"/>
        </w:rPr>
      </w:sdtEndPr>
      <w:sdtContent>
        <w:p w14:paraId="1428EC82" w14:textId="77777777" w:rsidR="00C86A7E" w:rsidRDefault="00C86A7E" w:rsidP="00C86A7E">
          <w:pPr>
            <w:rPr>
              <w:rStyle w:val="Red"/>
            </w:rPr>
          </w:pPr>
          <w:r w:rsidRPr="00B81549">
            <w:rPr>
              <w:rStyle w:val="PlaceholderText"/>
              <w:color w:val="FF0000"/>
            </w:rPr>
            <w:t>Click or tap here to enter text.</w:t>
          </w:r>
        </w:p>
      </w:sdtContent>
    </w:sdt>
    <w:p w14:paraId="01060681" w14:textId="77777777" w:rsidR="0043339D" w:rsidRPr="001458B1" w:rsidRDefault="0043339D" w:rsidP="00816C33">
      <w:pPr>
        <w:pStyle w:val="ListParagraph"/>
        <w:numPr>
          <w:ilvl w:val="0"/>
          <w:numId w:val="6"/>
        </w:numPr>
        <w:rPr>
          <w:b/>
        </w:rPr>
      </w:pPr>
      <w:r w:rsidRPr="001458B1">
        <w:rPr>
          <w:b/>
        </w:rPr>
        <w:lastRenderedPageBreak/>
        <w:t xml:space="preserve"> What can happen if you don’t uninstall a device before removing it fro</w:t>
      </w:r>
      <w:r w:rsidR="0061711A" w:rsidRPr="001458B1">
        <w:rPr>
          <w:b/>
        </w:rPr>
        <w:t>m the computer?</w:t>
      </w:r>
    </w:p>
    <w:sdt>
      <w:sdtPr>
        <w:rPr>
          <w:rStyle w:val="Red"/>
        </w:rPr>
        <w:id w:val="852843869"/>
        <w:placeholder>
          <w:docPart w:val="83BC814215B74D83AF91F04C462AFC8B"/>
        </w:placeholder>
        <w:showingPlcHdr/>
      </w:sdtPr>
      <w:sdtEndPr>
        <w:rPr>
          <w:rStyle w:val="Red"/>
        </w:rPr>
      </w:sdtEndPr>
      <w:sdtContent>
        <w:p w14:paraId="5F343D15" w14:textId="77777777" w:rsidR="00C86A7E" w:rsidRDefault="00C86A7E" w:rsidP="00C86A7E">
          <w:pPr>
            <w:rPr>
              <w:rStyle w:val="Red"/>
            </w:rPr>
          </w:pPr>
          <w:r w:rsidRPr="00B81549">
            <w:rPr>
              <w:rStyle w:val="PlaceholderText"/>
              <w:color w:val="FF0000"/>
            </w:rPr>
            <w:t>Click or tap here to enter text.</w:t>
          </w:r>
        </w:p>
      </w:sdtContent>
    </w:sdt>
    <w:p w14:paraId="72182DA3" w14:textId="77777777" w:rsidR="0061711A" w:rsidRPr="001458B1" w:rsidRDefault="00531BEE" w:rsidP="00816C33">
      <w:pPr>
        <w:pStyle w:val="ListParagraph"/>
        <w:numPr>
          <w:ilvl w:val="0"/>
          <w:numId w:val="6"/>
        </w:numPr>
        <w:rPr>
          <w:b/>
        </w:rPr>
      </w:pPr>
      <w:r w:rsidRPr="001458B1">
        <w:rPr>
          <w:b/>
        </w:rPr>
        <w:t>Why does Windows keep a driver package in the driver store?</w:t>
      </w:r>
    </w:p>
    <w:sdt>
      <w:sdtPr>
        <w:rPr>
          <w:rStyle w:val="Red"/>
        </w:rPr>
        <w:id w:val="-322593892"/>
        <w:placeholder>
          <w:docPart w:val="6E363F0D0115418EB452192179EA680E"/>
        </w:placeholder>
        <w:showingPlcHdr/>
      </w:sdtPr>
      <w:sdtEndPr>
        <w:rPr>
          <w:rStyle w:val="Red"/>
        </w:rPr>
      </w:sdtEndPr>
      <w:sdtContent>
        <w:p w14:paraId="249BB7CF" w14:textId="77777777" w:rsidR="00C86A7E" w:rsidRDefault="00C86A7E" w:rsidP="00C86A7E">
          <w:pPr>
            <w:rPr>
              <w:rStyle w:val="Red"/>
            </w:rPr>
          </w:pPr>
          <w:r w:rsidRPr="00B81549">
            <w:rPr>
              <w:rStyle w:val="PlaceholderText"/>
              <w:color w:val="FF0000"/>
            </w:rPr>
            <w:t>Click or tap here to enter text.</w:t>
          </w:r>
        </w:p>
      </w:sdtContent>
    </w:sdt>
    <w:p w14:paraId="04E741C4" w14:textId="77777777" w:rsidR="00531BEE" w:rsidRDefault="00531BEE" w:rsidP="00816C33">
      <w:pPr>
        <w:pStyle w:val="ListParagraph"/>
        <w:numPr>
          <w:ilvl w:val="0"/>
          <w:numId w:val="6"/>
        </w:numPr>
        <w:rPr>
          <w:b/>
        </w:rPr>
      </w:pPr>
      <w:r w:rsidRPr="000B2066">
        <w:rPr>
          <w:b/>
        </w:rPr>
        <w:t>What are two reasons why you might want to delete the drivers and driver package when you uninstall a device?</w:t>
      </w:r>
    </w:p>
    <w:sdt>
      <w:sdtPr>
        <w:rPr>
          <w:rStyle w:val="Red"/>
        </w:rPr>
        <w:id w:val="-1201943220"/>
        <w:placeholder>
          <w:docPart w:val="4DEE9374CECF4381A7B09064FCBCF1B3"/>
        </w:placeholder>
        <w:showingPlcHdr/>
      </w:sdtPr>
      <w:sdtEndPr>
        <w:rPr>
          <w:rStyle w:val="Red"/>
        </w:rPr>
      </w:sdtEndPr>
      <w:sdtContent>
        <w:p w14:paraId="36D2AD35" w14:textId="77777777" w:rsidR="00C86A7E" w:rsidRDefault="00C86A7E" w:rsidP="00C86A7E">
          <w:pPr>
            <w:rPr>
              <w:rStyle w:val="Red"/>
            </w:rPr>
          </w:pPr>
          <w:r w:rsidRPr="00B81549">
            <w:rPr>
              <w:rStyle w:val="PlaceholderText"/>
              <w:color w:val="FF0000"/>
            </w:rPr>
            <w:t>Click or tap here to enter text.</w:t>
          </w:r>
        </w:p>
      </w:sdtContent>
    </w:sdt>
    <w:p w14:paraId="4B4B9C26" w14:textId="77777777" w:rsidR="000B2066" w:rsidRPr="000B2066" w:rsidRDefault="000B2066" w:rsidP="00816C33">
      <w:pPr>
        <w:pStyle w:val="ListParagraph"/>
        <w:numPr>
          <w:ilvl w:val="0"/>
          <w:numId w:val="6"/>
        </w:numPr>
      </w:pPr>
      <w:r>
        <w:t>Attach this completed document to the assignment in Blackboard.</w:t>
      </w:r>
      <w:r w:rsidRPr="000B2066">
        <w:t xml:space="preserve"> </w:t>
      </w:r>
    </w:p>
    <w:sectPr w:rsidR="000B2066" w:rsidRPr="000B2066" w:rsidSect="006121D9">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DCCB24" w14:textId="77777777" w:rsidR="009E3051" w:rsidRDefault="009E3051" w:rsidP="009E3051">
      <w:pPr>
        <w:spacing w:before="0" w:after="0" w:line="240" w:lineRule="auto"/>
      </w:pPr>
      <w:r>
        <w:separator/>
      </w:r>
    </w:p>
  </w:endnote>
  <w:endnote w:type="continuationSeparator" w:id="0">
    <w:p w14:paraId="2E4A7187" w14:textId="77777777" w:rsidR="009E3051" w:rsidRDefault="009E3051" w:rsidP="009E305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8B579" w14:textId="45CA260B" w:rsidR="009E3051" w:rsidRDefault="00872B85" w:rsidP="00BF5305">
    <w:pPr>
      <w:pStyle w:val="Footer"/>
      <w:tabs>
        <w:tab w:val="clear" w:pos="4680"/>
        <w:tab w:val="clear" w:pos="9360"/>
        <w:tab w:val="center" w:pos="5040"/>
        <w:tab w:val="right" w:pos="10080"/>
      </w:tabs>
    </w:pPr>
    <w:r>
      <w:t>Device Manager</w:t>
    </w:r>
    <w:r w:rsidR="009E3051">
      <w:tab/>
      <w:t xml:space="preserve">Page </w:t>
    </w:r>
    <w:r w:rsidR="009E3051">
      <w:fldChar w:fldCharType="begin"/>
    </w:r>
    <w:r w:rsidR="009E3051">
      <w:instrText xml:space="preserve"> PAGE </w:instrText>
    </w:r>
    <w:r w:rsidR="009E3051">
      <w:fldChar w:fldCharType="separate"/>
    </w:r>
    <w:r w:rsidR="00AC72D3">
      <w:rPr>
        <w:noProof/>
      </w:rPr>
      <w:t>1</w:t>
    </w:r>
    <w:r w:rsidR="009E3051">
      <w:fldChar w:fldCharType="end"/>
    </w:r>
    <w:r w:rsidR="009E3051">
      <w:t xml:space="preserve"> of </w:t>
    </w:r>
    <w:r w:rsidR="00D04D2B">
      <w:rPr>
        <w:noProof/>
      </w:rPr>
      <w:fldChar w:fldCharType="begin"/>
    </w:r>
    <w:r w:rsidR="00D04D2B">
      <w:rPr>
        <w:noProof/>
      </w:rPr>
      <w:instrText xml:space="preserve"> NUMPAGES </w:instrText>
    </w:r>
    <w:r w:rsidR="00D04D2B">
      <w:rPr>
        <w:noProof/>
      </w:rPr>
      <w:fldChar w:fldCharType="separate"/>
    </w:r>
    <w:r w:rsidR="00AC72D3">
      <w:rPr>
        <w:noProof/>
      </w:rPr>
      <w:t>4</w:t>
    </w:r>
    <w:r w:rsidR="00D04D2B">
      <w:rPr>
        <w:noProof/>
      </w:rPr>
      <w:fldChar w:fldCharType="end"/>
    </w:r>
    <w:r w:rsidR="00A07A0C">
      <w:tab/>
      <w:t xml:space="preserve">Revised: </w:t>
    </w:r>
    <w:r w:rsidR="00BF5305">
      <w:t>02</w:t>
    </w:r>
    <w:r w:rsidR="00A07A0C">
      <w:t>/</w:t>
    </w:r>
    <w:r w:rsidR="00BF5305">
      <w:t>27</w:t>
    </w:r>
    <w:r w:rsidR="0045068E">
      <w:t>/20</w:t>
    </w:r>
    <w:r w:rsidR="00307125">
      <w:t>2</w:t>
    </w:r>
    <w:r w:rsidR="00BF5305">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B24C1A" w14:textId="77777777" w:rsidR="009E3051" w:rsidRDefault="009E3051" w:rsidP="009E3051">
      <w:pPr>
        <w:spacing w:before="0" w:after="0" w:line="240" w:lineRule="auto"/>
      </w:pPr>
      <w:r>
        <w:separator/>
      </w:r>
    </w:p>
  </w:footnote>
  <w:footnote w:type="continuationSeparator" w:id="0">
    <w:p w14:paraId="6908FA93" w14:textId="77777777" w:rsidR="009E3051" w:rsidRDefault="009E3051" w:rsidP="009E3051">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04AB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05E141C0"/>
    <w:multiLevelType w:val="hybridMultilevel"/>
    <w:tmpl w:val="32426A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68C5BBF"/>
    <w:multiLevelType w:val="hybridMultilevel"/>
    <w:tmpl w:val="FAD41E36"/>
    <w:lvl w:ilvl="0" w:tplc="D0A4C132">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26D26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16B2578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18AA66B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193A75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1BA40BE1"/>
    <w:multiLevelType w:val="hybridMultilevel"/>
    <w:tmpl w:val="C70497F4"/>
    <w:lvl w:ilvl="0" w:tplc="D0A4C132">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F66373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20E35E7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24F6348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25055D17"/>
    <w:multiLevelType w:val="hybridMultilevel"/>
    <w:tmpl w:val="1972ADAA"/>
    <w:lvl w:ilvl="0" w:tplc="D0A4C132">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5666F6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26954B4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27092B97"/>
    <w:multiLevelType w:val="hybridMultilevel"/>
    <w:tmpl w:val="05F4E14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8CD0B7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2C1F4AF4"/>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2FD37CF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34281F24"/>
    <w:multiLevelType w:val="hybridMultilevel"/>
    <w:tmpl w:val="338E450A"/>
    <w:lvl w:ilvl="0" w:tplc="D0A4C1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114E3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3FCA7B8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4103484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45B45C2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47DF685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480B1EA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496D27F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496F6BD2"/>
    <w:multiLevelType w:val="multilevel"/>
    <w:tmpl w:val="FFE47BFC"/>
    <w:lvl w:ilvl="0">
      <w:start w:val="1"/>
      <w:numFmt w:val="decimal"/>
      <w:pStyle w:val="Outlinenumbering"/>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4A850BB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4C371070"/>
    <w:multiLevelType w:val="multilevel"/>
    <w:tmpl w:val="E910B2A0"/>
    <w:lvl w:ilvl="0">
      <w:start w:val="1"/>
      <w:numFmt w:val="decimal"/>
      <w:pStyle w:val="NumberedHeading2"/>
      <w:lvlText w:val="%1)"/>
      <w:lvlJc w:val="left"/>
      <w:pPr>
        <w:tabs>
          <w:tab w:val="num" w:pos="720"/>
        </w:tabs>
        <w:ind w:left="72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29" w15:restartNumberingAfterBreak="0">
    <w:nsid w:val="4C411C4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504373A2"/>
    <w:multiLevelType w:val="hybridMultilevel"/>
    <w:tmpl w:val="B3F2FF42"/>
    <w:lvl w:ilvl="0" w:tplc="D0A4C132">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0FE60A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571D3BF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584A455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5B2E34B0"/>
    <w:multiLevelType w:val="hybridMultilevel"/>
    <w:tmpl w:val="E5E40706"/>
    <w:lvl w:ilvl="0" w:tplc="D0A4C13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CE16E34"/>
    <w:multiLevelType w:val="hybridMultilevel"/>
    <w:tmpl w:val="0B12333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6" w15:restartNumberingAfterBreak="0">
    <w:nsid w:val="62080D0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6CB47B9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713422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73B4082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73C176B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7419358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76A26C8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775B37E6"/>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7B054AF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 w15:restartNumberingAfterBreak="0">
    <w:nsid w:val="7BD2089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7E62425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 w15:restartNumberingAfterBreak="0">
    <w:nsid w:val="7ED5764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7F0F27EC"/>
    <w:multiLevelType w:val="hybridMultilevel"/>
    <w:tmpl w:val="C830748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14"/>
  </w:num>
  <w:num w:numId="2">
    <w:abstractNumId w:val="28"/>
  </w:num>
  <w:num w:numId="3">
    <w:abstractNumId w:val="26"/>
  </w:num>
  <w:num w:numId="4">
    <w:abstractNumId w:val="18"/>
  </w:num>
  <w:num w:numId="5">
    <w:abstractNumId w:val="11"/>
  </w:num>
  <w:num w:numId="6">
    <w:abstractNumId w:val="34"/>
  </w:num>
  <w:num w:numId="7">
    <w:abstractNumId w:val="30"/>
  </w:num>
  <w:num w:numId="8">
    <w:abstractNumId w:val="7"/>
  </w:num>
  <w:num w:numId="9">
    <w:abstractNumId w:val="2"/>
  </w:num>
  <w:num w:numId="10">
    <w:abstractNumId w:val="1"/>
  </w:num>
  <w:num w:numId="11">
    <w:abstractNumId w:val="23"/>
  </w:num>
  <w:num w:numId="12">
    <w:abstractNumId w:val="48"/>
  </w:num>
  <w:num w:numId="13">
    <w:abstractNumId w:val="16"/>
  </w:num>
  <w:num w:numId="14">
    <w:abstractNumId w:val="43"/>
  </w:num>
  <w:num w:numId="15">
    <w:abstractNumId w:val="17"/>
  </w:num>
  <w:num w:numId="16">
    <w:abstractNumId w:val="29"/>
  </w:num>
  <w:num w:numId="17">
    <w:abstractNumId w:val="15"/>
  </w:num>
  <w:num w:numId="18">
    <w:abstractNumId w:val="13"/>
  </w:num>
  <w:num w:numId="19">
    <w:abstractNumId w:val="37"/>
  </w:num>
  <w:num w:numId="20">
    <w:abstractNumId w:val="0"/>
  </w:num>
  <w:num w:numId="21">
    <w:abstractNumId w:val="38"/>
  </w:num>
  <w:num w:numId="22">
    <w:abstractNumId w:val="41"/>
  </w:num>
  <w:num w:numId="23">
    <w:abstractNumId w:val="35"/>
  </w:num>
  <w:num w:numId="24">
    <w:abstractNumId w:val="31"/>
  </w:num>
  <w:num w:numId="25">
    <w:abstractNumId w:val="47"/>
  </w:num>
  <w:num w:numId="26">
    <w:abstractNumId w:val="20"/>
  </w:num>
  <w:num w:numId="27">
    <w:abstractNumId w:val="22"/>
  </w:num>
  <w:num w:numId="28">
    <w:abstractNumId w:val="6"/>
  </w:num>
  <w:num w:numId="29">
    <w:abstractNumId w:val="21"/>
  </w:num>
  <w:num w:numId="30">
    <w:abstractNumId w:val="40"/>
  </w:num>
  <w:num w:numId="31">
    <w:abstractNumId w:val="44"/>
  </w:num>
  <w:num w:numId="32">
    <w:abstractNumId w:val="10"/>
  </w:num>
  <w:num w:numId="33">
    <w:abstractNumId w:val="46"/>
  </w:num>
  <w:num w:numId="34">
    <w:abstractNumId w:val="8"/>
  </w:num>
  <w:num w:numId="35">
    <w:abstractNumId w:val="45"/>
  </w:num>
  <w:num w:numId="36">
    <w:abstractNumId w:val="27"/>
  </w:num>
  <w:num w:numId="37">
    <w:abstractNumId w:val="19"/>
  </w:num>
  <w:num w:numId="38">
    <w:abstractNumId w:val="9"/>
  </w:num>
  <w:num w:numId="39">
    <w:abstractNumId w:val="25"/>
  </w:num>
  <w:num w:numId="40">
    <w:abstractNumId w:val="36"/>
  </w:num>
  <w:num w:numId="41">
    <w:abstractNumId w:val="3"/>
  </w:num>
  <w:num w:numId="42">
    <w:abstractNumId w:val="42"/>
  </w:num>
  <w:num w:numId="43">
    <w:abstractNumId w:val="24"/>
  </w:num>
  <w:num w:numId="44">
    <w:abstractNumId w:val="12"/>
  </w:num>
  <w:num w:numId="45">
    <w:abstractNumId w:val="33"/>
  </w:num>
  <w:num w:numId="46">
    <w:abstractNumId w:val="4"/>
  </w:num>
  <w:num w:numId="47">
    <w:abstractNumId w:val="32"/>
  </w:num>
  <w:num w:numId="48">
    <w:abstractNumId w:val="39"/>
  </w:num>
  <w:num w:numId="49">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152"/>
    <w:rsid w:val="0000013C"/>
    <w:rsid w:val="00005263"/>
    <w:rsid w:val="00011D66"/>
    <w:rsid w:val="00027149"/>
    <w:rsid w:val="00030D0C"/>
    <w:rsid w:val="0004062F"/>
    <w:rsid w:val="00045CF3"/>
    <w:rsid w:val="0005002F"/>
    <w:rsid w:val="00057CAA"/>
    <w:rsid w:val="000605FD"/>
    <w:rsid w:val="000737F8"/>
    <w:rsid w:val="00077A10"/>
    <w:rsid w:val="000825C1"/>
    <w:rsid w:val="00096EE1"/>
    <w:rsid w:val="000A1D39"/>
    <w:rsid w:val="000A5596"/>
    <w:rsid w:val="000A5909"/>
    <w:rsid w:val="000B2066"/>
    <w:rsid w:val="000D0FAB"/>
    <w:rsid w:val="000F2009"/>
    <w:rsid w:val="00101DCA"/>
    <w:rsid w:val="001024C5"/>
    <w:rsid w:val="00103187"/>
    <w:rsid w:val="00123BD7"/>
    <w:rsid w:val="0013047F"/>
    <w:rsid w:val="00131712"/>
    <w:rsid w:val="001458B1"/>
    <w:rsid w:val="00146C26"/>
    <w:rsid w:val="0015100C"/>
    <w:rsid w:val="00157934"/>
    <w:rsid w:val="001632BE"/>
    <w:rsid w:val="00165176"/>
    <w:rsid w:val="00174D96"/>
    <w:rsid w:val="00175A09"/>
    <w:rsid w:val="00175F4F"/>
    <w:rsid w:val="00176865"/>
    <w:rsid w:val="00181105"/>
    <w:rsid w:val="001811EE"/>
    <w:rsid w:val="00186FD1"/>
    <w:rsid w:val="00193840"/>
    <w:rsid w:val="00195DDB"/>
    <w:rsid w:val="00197CFA"/>
    <w:rsid w:val="001A0D3D"/>
    <w:rsid w:val="001A13F1"/>
    <w:rsid w:val="001A68DC"/>
    <w:rsid w:val="001B251C"/>
    <w:rsid w:val="001B2A2F"/>
    <w:rsid w:val="001B3868"/>
    <w:rsid w:val="001B3E09"/>
    <w:rsid w:val="001C72CA"/>
    <w:rsid w:val="001D73CF"/>
    <w:rsid w:val="001F1121"/>
    <w:rsid w:val="00206C83"/>
    <w:rsid w:val="00212C3F"/>
    <w:rsid w:val="0022182A"/>
    <w:rsid w:val="002235E0"/>
    <w:rsid w:val="002240D9"/>
    <w:rsid w:val="00242B62"/>
    <w:rsid w:val="002439D2"/>
    <w:rsid w:val="00252BFD"/>
    <w:rsid w:val="00254178"/>
    <w:rsid w:val="00266BCA"/>
    <w:rsid w:val="002678FE"/>
    <w:rsid w:val="00275DF9"/>
    <w:rsid w:val="0027696D"/>
    <w:rsid w:val="00277519"/>
    <w:rsid w:val="002910C3"/>
    <w:rsid w:val="0029145A"/>
    <w:rsid w:val="00296097"/>
    <w:rsid w:val="002A2A20"/>
    <w:rsid w:val="002B4E8B"/>
    <w:rsid w:val="002B691A"/>
    <w:rsid w:val="002C0148"/>
    <w:rsid w:val="002C71F4"/>
    <w:rsid w:val="002D24A6"/>
    <w:rsid w:val="002D46F0"/>
    <w:rsid w:val="002E0636"/>
    <w:rsid w:val="002E7DA0"/>
    <w:rsid w:val="002F07E8"/>
    <w:rsid w:val="00304987"/>
    <w:rsid w:val="00307125"/>
    <w:rsid w:val="00307190"/>
    <w:rsid w:val="00311876"/>
    <w:rsid w:val="003168F8"/>
    <w:rsid w:val="00323372"/>
    <w:rsid w:val="00337E82"/>
    <w:rsid w:val="00346066"/>
    <w:rsid w:val="00352563"/>
    <w:rsid w:val="0037133F"/>
    <w:rsid w:val="003721A8"/>
    <w:rsid w:val="00374DD8"/>
    <w:rsid w:val="00381EC6"/>
    <w:rsid w:val="00381F64"/>
    <w:rsid w:val="00383D2E"/>
    <w:rsid w:val="00390769"/>
    <w:rsid w:val="00392DC0"/>
    <w:rsid w:val="00394DCC"/>
    <w:rsid w:val="003C23F5"/>
    <w:rsid w:val="003C34A3"/>
    <w:rsid w:val="003D36E2"/>
    <w:rsid w:val="003D48C1"/>
    <w:rsid w:val="003E2A5A"/>
    <w:rsid w:val="003E2C1A"/>
    <w:rsid w:val="003E3C01"/>
    <w:rsid w:val="003E3F1D"/>
    <w:rsid w:val="003F4B5C"/>
    <w:rsid w:val="004058D8"/>
    <w:rsid w:val="004229F2"/>
    <w:rsid w:val="0042511F"/>
    <w:rsid w:val="0043339D"/>
    <w:rsid w:val="00440049"/>
    <w:rsid w:val="00441696"/>
    <w:rsid w:val="00443FE5"/>
    <w:rsid w:val="0045068E"/>
    <w:rsid w:val="00463DE2"/>
    <w:rsid w:val="00471821"/>
    <w:rsid w:val="004754CB"/>
    <w:rsid w:val="0048168C"/>
    <w:rsid w:val="00487501"/>
    <w:rsid w:val="004905BC"/>
    <w:rsid w:val="004905CB"/>
    <w:rsid w:val="00490907"/>
    <w:rsid w:val="0049443A"/>
    <w:rsid w:val="00496819"/>
    <w:rsid w:val="004A1B85"/>
    <w:rsid w:val="004A7283"/>
    <w:rsid w:val="004B372B"/>
    <w:rsid w:val="004B608D"/>
    <w:rsid w:val="004D2FAB"/>
    <w:rsid w:val="004D4622"/>
    <w:rsid w:val="004D70FD"/>
    <w:rsid w:val="004E08F8"/>
    <w:rsid w:val="004F525B"/>
    <w:rsid w:val="004F712B"/>
    <w:rsid w:val="00505890"/>
    <w:rsid w:val="005131D5"/>
    <w:rsid w:val="005158E8"/>
    <w:rsid w:val="00521026"/>
    <w:rsid w:val="0052433F"/>
    <w:rsid w:val="00531BEE"/>
    <w:rsid w:val="00533AEF"/>
    <w:rsid w:val="00534241"/>
    <w:rsid w:val="00535472"/>
    <w:rsid w:val="0054228B"/>
    <w:rsid w:val="005510FB"/>
    <w:rsid w:val="00563DF2"/>
    <w:rsid w:val="00570661"/>
    <w:rsid w:val="005911BF"/>
    <w:rsid w:val="005A07C3"/>
    <w:rsid w:val="005A2DB0"/>
    <w:rsid w:val="005A4B87"/>
    <w:rsid w:val="005B0C50"/>
    <w:rsid w:val="005B54F1"/>
    <w:rsid w:val="005C5DA4"/>
    <w:rsid w:val="005D1C1B"/>
    <w:rsid w:val="005D77AD"/>
    <w:rsid w:val="005D7C7A"/>
    <w:rsid w:val="005E100C"/>
    <w:rsid w:val="005F0B30"/>
    <w:rsid w:val="005F17D8"/>
    <w:rsid w:val="00600D31"/>
    <w:rsid w:val="00601EC9"/>
    <w:rsid w:val="006121D9"/>
    <w:rsid w:val="00612848"/>
    <w:rsid w:val="00614420"/>
    <w:rsid w:val="0061711A"/>
    <w:rsid w:val="00642DD1"/>
    <w:rsid w:val="0064649D"/>
    <w:rsid w:val="00647312"/>
    <w:rsid w:val="00652972"/>
    <w:rsid w:val="00660812"/>
    <w:rsid w:val="00661BCC"/>
    <w:rsid w:val="00667269"/>
    <w:rsid w:val="00667A8B"/>
    <w:rsid w:val="006711BB"/>
    <w:rsid w:val="00680ADA"/>
    <w:rsid w:val="00692780"/>
    <w:rsid w:val="006A58C9"/>
    <w:rsid w:val="006A6C06"/>
    <w:rsid w:val="006B0024"/>
    <w:rsid w:val="006B58CD"/>
    <w:rsid w:val="006C0D7C"/>
    <w:rsid w:val="006E612B"/>
    <w:rsid w:val="006E7926"/>
    <w:rsid w:val="006F1425"/>
    <w:rsid w:val="006F4664"/>
    <w:rsid w:val="00701577"/>
    <w:rsid w:val="00707B6C"/>
    <w:rsid w:val="00716CC8"/>
    <w:rsid w:val="00743EB9"/>
    <w:rsid w:val="007466F7"/>
    <w:rsid w:val="007511B0"/>
    <w:rsid w:val="00751AD7"/>
    <w:rsid w:val="00753C25"/>
    <w:rsid w:val="007559CC"/>
    <w:rsid w:val="00760DC9"/>
    <w:rsid w:val="00762F61"/>
    <w:rsid w:val="007645CC"/>
    <w:rsid w:val="007667BD"/>
    <w:rsid w:val="007722BF"/>
    <w:rsid w:val="00781C78"/>
    <w:rsid w:val="00782EF4"/>
    <w:rsid w:val="00786A66"/>
    <w:rsid w:val="0078731E"/>
    <w:rsid w:val="007A183A"/>
    <w:rsid w:val="007A19F6"/>
    <w:rsid w:val="007A2E90"/>
    <w:rsid w:val="007B1761"/>
    <w:rsid w:val="007B2E7D"/>
    <w:rsid w:val="007B6C30"/>
    <w:rsid w:val="007C3310"/>
    <w:rsid w:val="007C7B06"/>
    <w:rsid w:val="007D4839"/>
    <w:rsid w:val="007E024C"/>
    <w:rsid w:val="007E4845"/>
    <w:rsid w:val="007F3E79"/>
    <w:rsid w:val="007F6A2B"/>
    <w:rsid w:val="00814047"/>
    <w:rsid w:val="00814377"/>
    <w:rsid w:val="00816C33"/>
    <w:rsid w:val="00820F6B"/>
    <w:rsid w:val="008247C6"/>
    <w:rsid w:val="00833212"/>
    <w:rsid w:val="00844860"/>
    <w:rsid w:val="00845099"/>
    <w:rsid w:val="008465A7"/>
    <w:rsid w:val="00855C65"/>
    <w:rsid w:val="008701D4"/>
    <w:rsid w:val="00872B85"/>
    <w:rsid w:val="00881884"/>
    <w:rsid w:val="0089250C"/>
    <w:rsid w:val="00894E7E"/>
    <w:rsid w:val="00896F3F"/>
    <w:rsid w:val="008B2F3C"/>
    <w:rsid w:val="008B6985"/>
    <w:rsid w:val="008E64B1"/>
    <w:rsid w:val="008E7B37"/>
    <w:rsid w:val="009023B7"/>
    <w:rsid w:val="00902932"/>
    <w:rsid w:val="00911152"/>
    <w:rsid w:val="00924A98"/>
    <w:rsid w:val="00930733"/>
    <w:rsid w:val="00933D52"/>
    <w:rsid w:val="009359D1"/>
    <w:rsid w:val="00950992"/>
    <w:rsid w:val="00960B30"/>
    <w:rsid w:val="00972191"/>
    <w:rsid w:val="009731B3"/>
    <w:rsid w:val="00981D53"/>
    <w:rsid w:val="009879D9"/>
    <w:rsid w:val="009A19AD"/>
    <w:rsid w:val="009A6250"/>
    <w:rsid w:val="009A63F5"/>
    <w:rsid w:val="009A6FE6"/>
    <w:rsid w:val="009B4C51"/>
    <w:rsid w:val="009C4F18"/>
    <w:rsid w:val="009C6DAE"/>
    <w:rsid w:val="009D4704"/>
    <w:rsid w:val="009E038A"/>
    <w:rsid w:val="009E3051"/>
    <w:rsid w:val="009E580F"/>
    <w:rsid w:val="009F7A8A"/>
    <w:rsid w:val="00A07A0C"/>
    <w:rsid w:val="00A17CC4"/>
    <w:rsid w:val="00A249A6"/>
    <w:rsid w:val="00A27843"/>
    <w:rsid w:val="00A327C6"/>
    <w:rsid w:val="00A41E59"/>
    <w:rsid w:val="00A44256"/>
    <w:rsid w:val="00A5385D"/>
    <w:rsid w:val="00A64581"/>
    <w:rsid w:val="00A656DC"/>
    <w:rsid w:val="00A71F0C"/>
    <w:rsid w:val="00A73ED5"/>
    <w:rsid w:val="00A75BC8"/>
    <w:rsid w:val="00A82CEB"/>
    <w:rsid w:val="00A96855"/>
    <w:rsid w:val="00A97444"/>
    <w:rsid w:val="00A976EA"/>
    <w:rsid w:val="00AA1859"/>
    <w:rsid w:val="00AB0CBB"/>
    <w:rsid w:val="00AB148C"/>
    <w:rsid w:val="00AB28BF"/>
    <w:rsid w:val="00AC72D3"/>
    <w:rsid w:val="00AD0626"/>
    <w:rsid w:val="00AD7B71"/>
    <w:rsid w:val="00AF06EB"/>
    <w:rsid w:val="00AF6E4E"/>
    <w:rsid w:val="00B004E6"/>
    <w:rsid w:val="00B04630"/>
    <w:rsid w:val="00B11831"/>
    <w:rsid w:val="00B21674"/>
    <w:rsid w:val="00B22B88"/>
    <w:rsid w:val="00B53A5D"/>
    <w:rsid w:val="00B64608"/>
    <w:rsid w:val="00B65E55"/>
    <w:rsid w:val="00B71C7B"/>
    <w:rsid w:val="00B73071"/>
    <w:rsid w:val="00B766F2"/>
    <w:rsid w:val="00B82E15"/>
    <w:rsid w:val="00BB5C43"/>
    <w:rsid w:val="00BC1C71"/>
    <w:rsid w:val="00BC7366"/>
    <w:rsid w:val="00BD752B"/>
    <w:rsid w:val="00BE2BE2"/>
    <w:rsid w:val="00BE5835"/>
    <w:rsid w:val="00BF47E2"/>
    <w:rsid w:val="00BF5305"/>
    <w:rsid w:val="00C40672"/>
    <w:rsid w:val="00C43560"/>
    <w:rsid w:val="00C5087A"/>
    <w:rsid w:val="00C55811"/>
    <w:rsid w:val="00C576CD"/>
    <w:rsid w:val="00C6586A"/>
    <w:rsid w:val="00C856D4"/>
    <w:rsid w:val="00C86002"/>
    <w:rsid w:val="00C86A7E"/>
    <w:rsid w:val="00C91AD1"/>
    <w:rsid w:val="00C97C4E"/>
    <w:rsid w:val="00CB0A2B"/>
    <w:rsid w:val="00CD3510"/>
    <w:rsid w:val="00CD5AD0"/>
    <w:rsid w:val="00CE244A"/>
    <w:rsid w:val="00CF3A7A"/>
    <w:rsid w:val="00CF48DF"/>
    <w:rsid w:val="00CF4EBD"/>
    <w:rsid w:val="00CF7CCE"/>
    <w:rsid w:val="00D02A16"/>
    <w:rsid w:val="00D04D2B"/>
    <w:rsid w:val="00D1676F"/>
    <w:rsid w:val="00D227CE"/>
    <w:rsid w:val="00D26AE3"/>
    <w:rsid w:val="00D33843"/>
    <w:rsid w:val="00D36F34"/>
    <w:rsid w:val="00D46918"/>
    <w:rsid w:val="00D53B78"/>
    <w:rsid w:val="00D56CFC"/>
    <w:rsid w:val="00D6207E"/>
    <w:rsid w:val="00D64F41"/>
    <w:rsid w:val="00D70A97"/>
    <w:rsid w:val="00D7362C"/>
    <w:rsid w:val="00D817CE"/>
    <w:rsid w:val="00D82C1F"/>
    <w:rsid w:val="00D83F1E"/>
    <w:rsid w:val="00D8744C"/>
    <w:rsid w:val="00D90003"/>
    <w:rsid w:val="00DA06DF"/>
    <w:rsid w:val="00DA5E1D"/>
    <w:rsid w:val="00DA68E6"/>
    <w:rsid w:val="00DC4915"/>
    <w:rsid w:val="00DE4C88"/>
    <w:rsid w:val="00DE671A"/>
    <w:rsid w:val="00E03419"/>
    <w:rsid w:val="00E069A6"/>
    <w:rsid w:val="00E148FF"/>
    <w:rsid w:val="00E1508B"/>
    <w:rsid w:val="00E21713"/>
    <w:rsid w:val="00E22770"/>
    <w:rsid w:val="00E50C5A"/>
    <w:rsid w:val="00E55BDC"/>
    <w:rsid w:val="00E65087"/>
    <w:rsid w:val="00E67D8E"/>
    <w:rsid w:val="00E73A37"/>
    <w:rsid w:val="00EA07B8"/>
    <w:rsid w:val="00EA1DE6"/>
    <w:rsid w:val="00EB724A"/>
    <w:rsid w:val="00EC09CF"/>
    <w:rsid w:val="00EC7BD3"/>
    <w:rsid w:val="00ED2CCC"/>
    <w:rsid w:val="00EF2063"/>
    <w:rsid w:val="00F00301"/>
    <w:rsid w:val="00F2652B"/>
    <w:rsid w:val="00F3159E"/>
    <w:rsid w:val="00F3195F"/>
    <w:rsid w:val="00F33FF2"/>
    <w:rsid w:val="00F3420F"/>
    <w:rsid w:val="00F35D0C"/>
    <w:rsid w:val="00F36271"/>
    <w:rsid w:val="00F47C54"/>
    <w:rsid w:val="00F50720"/>
    <w:rsid w:val="00F5316C"/>
    <w:rsid w:val="00F5318F"/>
    <w:rsid w:val="00F53701"/>
    <w:rsid w:val="00F62A11"/>
    <w:rsid w:val="00F74D0B"/>
    <w:rsid w:val="00FA660A"/>
    <w:rsid w:val="00FB330A"/>
    <w:rsid w:val="00FB69D6"/>
    <w:rsid w:val="00FC3098"/>
    <w:rsid w:val="00FD35F2"/>
    <w:rsid w:val="00FD400F"/>
    <w:rsid w:val="00FE0A77"/>
    <w:rsid w:val="00FE5804"/>
    <w:rsid w:val="00FF09F0"/>
    <w:rsid w:val="00FF48E6"/>
    <w:rsid w:val="00FF6A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8DAB38"/>
  <w15:chartTrackingRefBased/>
  <w15:docId w15:val="{513D948E-DF43-418A-A846-09DC570EB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Strong" w:qFormat="1"/>
    <w:lsdException w:name="Emphasis" w:semiHidden="1" w:qFormat="1"/>
    <w:lsdException w:name="HTML Preformatted" w:semiHidden="1" w:unhideWhenUsed="1"/>
    <w:lsdException w:name="HTML Variable"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34241"/>
    <w:pPr>
      <w:spacing w:before="160" w:after="80" w:line="336" w:lineRule="auto"/>
    </w:pPr>
    <w:rPr>
      <w:rFonts w:ascii="Verdana" w:hAnsi="Verdana"/>
      <w:szCs w:val="24"/>
    </w:rPr>
  </w:style>
  <w:style w:type="paragraph" w:styleId="Heading1">
    <w:name w:val="heading 1"/>
    <w:basedOn w:val="Normal"/>
    <w:next w:val="Normal"/>
    <w:link w:val="Heading1Char"/>
    <w:qFormat/>
    <w:rsid w:val="00534241"/>
    <w:pPr>
      <w:keepNext/>
      <w:spacing w:before="400" w:after="200" w:line="240" w:lineRule="auto"/>
      <w:outlineLvl w:val="0"/>
    </w:pPr>
    <w:rPr>
      <w:rFonts w:ascii="Arial" w:eastAsia="Arial Unicode MS" w:hAnsi="Arial"/>
      <w:b/>
      <w:kern w:val="28"/>
      <w:sz w:val="28"/>
      <w:szCs w:val="20"/>
    </w:rPr>
  </w:style>
  <w:style w:type="paragraph" w:styleId="Heading2">
    <w:name w:val="heading 2"/>
    <w:basedOn w:val="Normal"/>
    <w:next w:val="Normal"/>
    <w:link w:val="Heading2Char"/>
    <w:qFormat/>
    <w:rsid w:val="00534241"/>
    <w:pPr>
      <w:keepNext/>
      <w:pBdr>
        <w:top w:val="single" w:sz="8" w:space="1" w:color="auto"/>
      </w:pBdr>
      <w:spacing w:before="320" w:after="160" w:line="240" w:lineRule="auto"/>
      <w:outlineLvl w:val="1"/>
    </w:pPr>
    <w:rPr>
      <w:rFonts w:ascii="Arial" w:hAnsi="Arial" w:cs="Arial"/>
      <w:b/>
      <w:bCs/>
      <w:iCs/>
      <w:sz w:val="24"/>
      <w:szCs w:val="28"/>
    </w:rPr>
  </w:style>
  <w:style w:type="paragraph" w:styleId="Heading3">
    <w:name w:val="heading 3"/>
    <w:basedOn w:val="Normal"/>
    <w:next w:val="Normal"/>
    <w:qFormat/>
    <w:rsid w:val="00534241"/>
    <w:pPr>
      <w:keepNext/>
      <w:autoSpaceDE w:val="0"/>
      <w:autoSpaceDN w:val="0"/>
      <w:adjustRightInd w:val="0"/>
      <w:spacing w:line="240" w:lineRule="auto"/>
      <w:outlineLvl w:val="2"/>
    </w:pPr>
    <w:rPr>
      <w:rFonts w:ascii="Arial" w:hAnsi="Arial"/>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118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34241"/>
    <w:pPr>
      <w:ind w:left="720"/>
    </w:pPr>
  </w:style>
  <w:style w:type="character" w:styleId="FollowedHyperlink">
    <w:name w:val="FollowedHyperlink"/>
    <w:rsid w:val="00534241"/>
    <w:rPr>
      <w:color w:val="800080"/>
      <w:u w:val="single"/>
    </w:rPr>
  </w:style>
  <w:style w:type="paragraph" w:styleId="Footer">
    <w:name w:val="footer"/>
    <w:basedOn w:val="Normal"/>
    <w:link w:val="FooterChar"/>
    <w:rsid w:val="00534241"/>
    <w:pPr>
      <w:pBdr>
        <w:top w:val="single" w:sz="4" w:space="1" w:color="auto"/>
      </w:pBdr>
      <w:tabs>
        <w:tab w:val="center" w:pos="4680"/>
        <w:tab w:val="right" w:pos="9360"/>
      </w:tabs>
      <w:spacing w:before="120" w:after="0" w:line="240" w:lineRule="auto"/>
    </w:pPr>
    <w:rPr>
      <w:sz w:val="16"/>
    </w:rPr>
  </w:style>
  <w:style w:type="character" w:customStyle="1" w:styleId="FooterChar">
    <w:name w:val="Footer Char"/>
    <w:basedOn w:val="DefaultParagraphFont"/>
    <w:link w:val="Footer"/>
    <w:rsid w:val="00CF7CCE"/>
    <w:rPr>
      <w:rFonts w:ascii="Verdana" w:hAnsi="Verdana"/>
      <w:sz w:val="16"/>
      <w:szCs w:val="24"/>
    </w:rPr>
  </w:style>
  <w:style w:type="paragraph" w:styleId="Header">
    <w:name w:val="header"/>
    <w:basedOn w:val="Normal"/>
    <w:link w:val="HeaderChar"/>
    <w:rsid w:val="00534241"/>
    <w:pPr>
      <w:tabs>
        <w:tab w:val="left" w:pos="5040"/>
        <w:tab w:val="left" w:pos="9720"/>
      </w:tabs>
    </w:pPr>
    <w:rPr>
      <w:sz w:val="16"/>
    </w:rPr>
  </w:style>
  <w:style w:type="character" w:customStyle="1" w:styleId="HeaderChar">
    <w:name w:val="Header Char"/>
    <w:basedOn w:val="DefaultParagraphFont"/>
    <w:link w:val="Header"/>
    <w:rsid w:val="00CF7CCE"/>
    <w:rPr>
      <w:rFonts w:ascii="Verdana" w:hAnsi="Verdana"/>
      <w:sz w:val="16"/>
      <w:szCs w:val="24"/>
    </w:rPr>
  </w:style>
  <w:style w:type="character" w:customStyle="1" w:styleId="Heading1Char">
    <w:name w:val="Heading 1 Char"/>
    <w:basedOn w:val="DefaultParagraphFont"/>
    <w:link w:val="Heading1"/>
    <w:rsid w:val="00CF7CCE"/>
    <w:rPr>
      <w:rFonts w:ascii="Arial" w:eastAsia="Arial Unicode MS" w:hAnsi="Arial"/>
      <w:b/>
      <w:kern w:val="28"/>
      <w:sz w:val="28"/>
    </w:rPr>
  </w:style>
  <w:style w:type="character" w:customStyle="1" w:styleId="Heading2Char">
    <w:name w:val="Heading 2 Char"/>
    <w:basedOn w:val="DefaultParagraphFont"/>
    <w:link w:val="Heading2"/>
    <w:rsid w:val="00CF7CCE"/>
    <w:rPr>
      <w:rFonts w:ascii="Arial" w:hAnsi="Arial" w:cs="Arial"/>
      <w:b/>
      <w:bCs/>
      <w:iCs/>
      <w:sz w:val="24"/>
      <w:szCs w:val="28"/>
    </w:rPr>
  </w:style>
  <w:style w:type="character" w:styleId="Hyperlink">
    <w:name w:val="Hyperlink"/>
    <w:rsid w:val="00534241"/>
    <w:rPr>
      <w:color w:val="0000FF"/>
      <w:u w:val="single"/>
    </w:rPr>
  </w:style>
  <w:style w:type="paragraph" w:customStyle="1" w:styleId="NumberedHeading2">
    <w:name w:val="Numbered Heading 2"/>
    <w:basedOn w:val="Normal"/>
    <w:rsid w:val="00534241"/>
    <w:pPr>
      <w:numPr>
        <w:numId w:val="2"/>
      </w:numPr>
    </w:pPr>
  </w:style>
  <w:style w:type="paragraph" w:customStyle="1" w:styleId="Outlinenumbering">
    <w:name w:val="Outline numbering"/>
    <w:basedOn w:val="Normal"/>
    <w:rsid w:val="00534241"/>
    <w:pPr>
      <w:numPr>
        <w:numId w:val="3"/>
      </w:numPr>
      <w:tabs>
        <w:tab w:val="clear" w:pos="360"/>
        <w:tab w:val="num" w:pos="720"/>
      </w:tabs>
      <w:ind w:left="720"/>
    </w:pPr>
    <w:rPr>
      <w:szCs w:val="20"/>
    </w:rPr>
  </w:style>
  <w:style w:type="character" w:styleId="PageNumber">
    <w:name w:val="page number"/>
    <w:basedOn w:val="DefaultParagraphFont"/>
    <w:rsid w:val="00534241"/>
  </w:style>
  <w:style w:type="character" w:customStyle="1" w:styleId="UnresolvedMention1">
    <w:name w:val="Unresolved Mention1"/>
    <w:basedOn w:val="DefaultParagraphFont"/>
    <w:uiPriority w:val="99"/>
    <w:semiHidden/>
    <w:unhideWhenUsed/>
    <w:rsid w:val="00902932"/>
    <w:rPr>
      <w:color w:val="808080"/>
      <w:shd w:val="clear" w:color="auto" w:fill="E6E6E6"/>
    </w:rPr>
  </w:style>
  <w:style w:type="character" w:styleId="PlaceholderText">
    <w:name w:val="Placeholder Text"/>
    <w:basedOn w:val="DefaultParagraphFont"/>
    <w:uiPriority w:val="99"/>
    <w:semiHidden/>
    <w:rsid w:val="0005002F"/>
    <w:rPr>
      <w:color w:val="808080"/>
    </w:rPr>
  </w:style>
  <w:style w:type="character" w:customStyle="1" w:styleId="Red">
    <w:name w:val="Red"/>
    <w:basedOn w:val="DefaultParagraphFont"/>
    <w:uiPriority w:val="1"/>
    <w:rsid w:val="0005002F"/>
    <w:rPr>
      <w:color w:val="FF0000"/>
    </w:rPr>
  </w:style>
  <w:style w:type="paragraph" w:styleId="TOCHeading">
    <w:name w:val="TOC Heading"/>
    <w:basedOn w:val="Heading1"/>
    <w:next w:val="Normal"/>
    <w:uiPriority w:val="39"/>
    <w:unhideWhenUsed/>
    <w:qFormat/>
    <w:rsid w:val="00534241"/>
    <w:pPr>
      <w:keepLines/>
      <w:spacing w:after="0" w:line="259" w:lineRule="auto"/>
      <w:outlineLvl w:val="9"/>
    </w:pPr>
    <w:rPr>
      <w:rFonts w:eastAsiaTheme="majorEastAsia" w:cstheme="majorBidi"/>
      <w:kern w:val="0"/>
      <w:sz w:val="24"/>
      <w:szCs w:val="32"/>
    </w:rPr>
  </w:style>
  <w:style w:type="paragraph" w:customStyle="1" w:styleId="Code">
    <w:name w:val="Code"/>
    <w:basedOn w:val="Normal"/>
    <w:qFormat/>
    <w:rsid w:val="00534241"/>
    <w:pPr>
      <w:spacing w:before="80" w:line="240" w:lineRule="auto"/>
    </w:pPr>
    <w:rPr>
      <w:rFonts w:ascii="Courier New" w:hAnsi="Courier New"/>
    </w:rPr>
  </w:style>
  <w:style w:type="paragraph" w:styleId="TOC1">
    <w:name w:val="toc 1"/>
    <w:basedOn w:val="Normal"/>
    <w:next w:val="Normal"/>
    <w:autoRedefine/>
    <w:uiPriority w:val="39"/>
    <w:unhideWhenUsed/>
    <w:rsid w:val="00534241"/>
    <w:pPr>
      <w:spacing w:after="100" w:line="240" w:lineRule="auto"/>
    </w:pPr>
  </w:style>
  <w:style w:type="paragraph" w:styleId="TOC2">
    <w:name w:val="toc 2"/>
    <w:basedOn w:val="Normal"/>
    <w:next w:val="Normal"/>
    <w:autoRedefine/>
    <w:uiPriority w:val="39"/>
    <w:unhideWhenUsed/>
    <w:rsid w:val="00534241"/>
    <w:pPr>
      <w:spacing w:after="100" w:line="240" w:lineRule="auto"/>
      <w:ind w:left="202"/>
    </w:pPr>
  </w:style>
  <w:style w:type="paragraph" w:styleId="TOC3">
    <w:name w:val="toc 3"/>
    <w:basedOn w:val="Normal"/>
    <w:next w:val="Normal"/>
    <w:autoRedefine/>
    <w:uiPriority w:val="39"/>
    <w:unhideWhenUsed/>
    <w:rsid w:val="00534241"/>
    <w:pPr>
      <w:spacing w:after="100" w:line="240" w:lineRule="auto"/>
      <w:ind w:left="40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4231">
      <w:bodyDiv w:val="1"/>
      <w:marLeft w:val="0"/>
      <w:marRight w:val="0"/>
      <w:marTop w:val="0"/>
      <w:marBottom w:val="0"/>
      <w:divBdr>
        <w:top w:val="none" w:sz="0" w:space="0" w:color="auto"/>
        <w:left w:val="none" w:sz="0" w:space="0" w:color="auto"/>
        <w:bottom w:val="none" w:sz="0" w:space="0" w:color="auto"/>
        <w:right w:val="none" w:sz="0" w:space="0" w:color="auto"/>
      </w:divBdr>
      <w:divsChild>
        <w:div w:id="1532453748">
          <w:marLeft w:val="0"/>
          <w:marRight w:val="0"/>
          <w:marTop w:val="0"/>
          <w:marBottom w:val="0"/>
          <w:divBdr>
            <w:top w:val="none" w:sz="0" w:space="0" w:color="auto"/>
            <w:left w:val="none" w:sz="0" w:space="0" w:color="auto"/>
            <w:bottom w:val="none" w:sz="0" w:space="0" w:color="auto"/>
            <w:right w:val="none" w:sz="0" w:space="0" w:color="auto"/>
          </w:divBdr>
        </w:div>
      </w:divsChild>
    </w:div>
    <w:div w:id="66341507">
      <w:bodyDiv w:val="1"/>
      <w:marLeft w:val="0"/>
      <w:marRight w:val="0"/>
      <w:marTop w:val="0"/>
      <w:marBottom w:val="0"/>
      <w:divBdr>
        <w:top w:val="none" w:sz="0" w:space="0" w:color="auto"/>
        <w:left w:val="none" w:sz="0" w:space="0" w:color="auto"/>
        <w:bottom w:val="none" w:sz="0" w:space="0" w:color="auto"/>
        <w:right w:val="none" w:sz="0" w:space="0" w:color="auto"/>
      </w:divBdr>
      <w:divsChild>
        <w:div w:id="715662238">
          <w:marLeft w:val="0"/>
          <w:marRight w:val="0"/>
          <w:marTop w:val="0"/>
          <w:marBottom w:val="0"/>
          <w:divBdr>
            <w:top w:val="none" w:sz="0" w:space="0" w:color="auto"/>
            <w:left w:val="none" w:sz="0" w:space="0" w:color="auto"/>
            <w:bottom w:val="none" w:sz="0" w:space="0" w:color="auto"/>
            <w:right w:val="none" w:sz="0" w:space="0" w:color="auto"/>
          </w:divBdr>
        </w:div>
      </w:divsChild>
    </w:div>
    <w:div w:id="256249882">
      <w:bodyDiv w:val="1"/>
      <w:marLeft w:val="0"/>
      <w:marRight w:val="0"/>
      <w:marTop w:val="0"/>
      <w:marBottom w:val="0"/>
      <w:divBdr>
        <w:top w:val="none" w:sz="0" w:space="0" w:color="auto"/>
        <w:left w:val="none" w:sz="0" w:space="0" w:color="auto"/>
        <w:bottom w:val="none" w:sz="0" w:space="0" w:color="auto"/>
        <w:right w:val="none" w:sz="0" w:space="0" w:color="auto"/>
      </w:divBdr>
      <w:divsChild>
        <w:div w:id="179272880">
          <w:marLeft w:val="0"/>
          <w:marRight w:val="0"/>
          <w:marTop w:val="0"/>
          <w:marBottom w:val="0"/>
          <w:divBdr>
            <w:top w:val="none" w:sz="0" w:space="0" w:color="auto"/>
            <w:left w:val="none" w:sz="0" w:space="0" w:color="auto"/>
            <w:bottom w:val="none" w:sz="0" w:space="0" w:color="auto"/>
            <w:right w:val="none" w:sz="0" w:space="0" w:color="auto"/>
          </w:divBdr>
        </w:div>
      </w:divsChild>
    </w:div>
    <w:div w:id="342436479">
      <w:bodyDiv w:val="1"/>
      <w:marLeft w:val="0"/>
      <w:marRight w:val="0"/>
      <w:marTop w:val="0"/>
      <w:marBottom w:val="0"/>
      <w:divBdr>
        <w:top w:val="none" w:sz="0" w:space="0" w:color="auto"/>
        <w:left w:val="none" w:sz="0" w:space="0" w:color="auto"/>
        <w:bottom w:val="none" w:sz="0" w:space="0" w:color="auto"/>
        <w:right w:val="none" w:sz="0" w:space="0" w:color="auto"/>
      </w:divBdr>
      <w:divsChild>
        <w:div w:id="589044965">
          <w:marLeft w:val="0"/>
          <w:marRight w:val="0"/>
          <w:marTop w:val="0"/>
          <w:marBottom w:val="0"/>
          <w:divBdr>
            <w:top w:val="none" w:sz="0" w:space="0" w:color="auto"/>
            <w:left w:val="none" w:sz="0" w:space="0" w:color="auto"/>
            <w:bottom w:val="none" w:sz="0" w:space="0" w:color="auto"/>
            <w:right w:val="none" w:sz="0" w:space="0" w:color="auto"/>
          </w:divBdr>
        </w:div>
      </w:divsChild>
    </w:div>
    <w:div w:id="496384010">
      <w:bodyDiv w:val="1"/>
      <w:marLeft w:val="0"/>
      <w:marRight w:val="0"/>
      <w:marTop w:val="0"/>
      <w:marBottom w:val="0"/>
      <w:divBdr>
        <w:top w:val="none" w:sz="0" w:space="0" w:color="auto"/>
        <w:left w:val="none" w:sz="0" w:space="0" w:color="auto"/>
        <w:bottom w:val="none" w:sz="0" w:space="0" w:color="auto"/>
        <w:right w:val="none" w:sz="0" w:space="0" w:color="auto"/>
      </w:divBdr>
      <w:divsChild>
        <w:div w:id="1929726411">
          <w:marLeft w:val="0"/>
          <w:marRight w:val="0"/>
          <w:marTop w:val="0"/>
          <w:marBottom w:val="0"/>
          <w:divBdr>
            <w:top w:val="none" w:sz="0" w:space="0" w:color="auto"/>
            <w:left w:val="none" w:sz="0" w:space="0" w:color="auto"/>
            <w:bottom w:val="none" w:sz="0" w:space="0" w:color="auto"/>
            <w:right w:val="none" w:sz="0" w:space="0" w:color="auto"/>
          </w:divBdr>
        </w:div>
      </w:divsChild>
    </w:div>
    <w:div w:id="526673427">
      <w:bodyDiv w:val="1"/>
      <w:marLeft w:val="0"/>
      <w:marRight w:val="0"/>
      <w:marTop w:val="0"/>
      <w:marBottom w:val="0"/>
      <w:divBdr>
        <w:top w:val="none" w:sz="0" w:space="0" w:color="auto"/>
        <w:left w:val="none" w:sz="0" w:space="0" w:color="auto"/>
        <w:bottom w:val="none" w:sz="0" w:space="0" w:color="auto"/>
        <w:right w:val="none" w:sz="0" w:space="0" w:color="auto"/>
      </w:divBdr>
      <w:divsChild>
        <w:div w:id="680132725">
          <w:marLeft w:val="0"/>
          <w:marRight w:val="0"/>
          <w:marTop w:val="0"/>
          <w:marBottom w:val="0"/>
          <w:divBdr>
            <w:top w:val="none" w:sz="0" w:space="0" w:color="auto"/>
            <w:left w:val="none" w:sz="0" w:space="0" w:color="auto"/>
            <w:bottom w:val="none" w:sz="0" w:space="0" w:color="auto"/>
            <w:right w:val="none" w:sz="0" w:space="0" w:color="auto"/>
          </w:divBdr>
        </w:div>
      </w:divsChild>
    </w:div>
    <w:div w:id="568425134">
      <w:bodyDiv w:val="1"/>
      <w:marLeft w:val="0"/>
      <w:marRight w:val="0"/>
      <w:marTop w:val="0"/>
      <w:marBottom w:val="0"/>
      <w:divBdr>
        <w:top w:val="none" w:sz="0" w:space="0" w:color="auto"/>
        <w:left w:val="none" w:sz="0" w:space="0" w:color="auto"/>
        <w:bottom w:val="none" w:sz="0" w:space="0" w:color="auto"/>
        <w:right w:val="none" w:sz="0" w:space="0" w:color="auto"/>
      </w:divBdr>
      <w:divsChild>
        <w:div w:id="582222709">
          <w:marLeft w:val="0"/>
          <w:marRight w:val="0"/>
          <w:marTop w:val="0"/>
          <w:marBottom w:val="0"/>
          <w:divBdr>
            <w:top w:val="none" w:sz="0" w:space="0" w:color="auto"/>
            <w:left w:val="none" w:sz="0" w:space="0" w:color="auto"/>
            <w:bottom w:val="none" w:sz="0" w:space="0" w:color="auto"/>
            <w:right w:val="none" w:sz="0" w:space="0" w:color="auto"/>
          </w:divBdr>
        </w:div>
      </w:divsChild>
    </w:div>
    <w:div w:id="765468559">
      <w:bodyDiv w:val="1"/>
      <w:marLeft w:val="0"/>
      <w:marRight w:val="0"/>
      <w:marTop w:val="0"/>
      <w:marBottom w:val="0"/>
      <w:divBdr>
        <w:top w:val="none" w:sz="0" w:space="0" w:color="auto"/>
        <w:left w:val="none" w:sz="0" w:space="0" w:color="auto"/>
        <w:bottom w:val="none" w:sz="0" w:space="0" w:color="auto"/>
        <w:right w:val="none" w:sz="0" w:space="0" w:color="auto"/>
      </w:divBdr>
      <w:divsChild>
        <w:div w:id="1670475174">
          <w:marLeft w:val="0"/>
          <w:marRight w:val="0"/>
          <w:marTop w:val="0"/>
          <w:marBottom w:val="0"/>
          <w:divBdr>
            <w:top w:val="none" w:sz="0" w:space="0" w:color="auto"/>
            <w:left w:val="none" w:sz="0" w:space="0" w:color="auto"/>
            <w:bottom w:val="none" w:sz="0" w:space="0" w:color="auto"/>
            <w:right w:val="none" w:sz="0" w:space="0" w:color="auto"/>
          </w:divBdr>
        </w:div>
      </w:divsChild>
    </w:div>
    <w:div w:id="1142774457">
      <w:bodyDiv w:val="1"/>
      <w:marLeft w:val="0"/>
      <w:marRight w:val="0"/>
      <w:marTop w:val="0"/>
      <w:marBottom w:val="0"/>
      <w:divBdr>
        <w:top w:val="none" w:sz="0" w:space="0" w:color="auto"/>
        <w:left w:val="none" w:sz="0" w:space="0" w:color="auto"/>
        <w:bottom w:val="none" w:sz="0" w:space="0" w:color="auto"/>
        <w:right w:val="none" w:sz="0" w:space="0" w:color="auto"/>
      </w:divBdr>
      <w:divsChild>
        <w:div w:id="2051564249">
          <w:marLeft w:val="0"/>
          <w:marRight w:val="0"/>
          <w:marTop w:val="0"/>
          <w:marBottom w:val="0"/>
          <w:divBdr>
            <w:top w:val="none" w:sz="0" w:space="0" w:color="auto"/>
            <w:left w:val="none" w:sz="0" w:space="0" w:color="auto"/>
            <w:bottom w:val="none" w:sz="0" w:space="0" w:color="auto"/>
            <w:right w:val="none" w:sz="0" w:space="0" w:color="auto"/>
          </w:divBdr>
        </w:div>
      </w:divsChild>
    </w:div>
    <w:div w:id="1234896271">
      <w:bodyDiv w:val="1"/>
      <w:marLeft w:val="0"/>
      <w:marRight w:val="0"/>
      <w:marTop w:val="0"/>
      <w:marBottom w:val="0"/>
      <w:divBdr>
        <w:top w:val="none" w:sz="0" w:space="0" w:color="auto"/>
        <w:left w:val="none" w:sz="0" w:space="0" w:color="auto"/>
        <w:bottom w:val="none" w:sz="0" w:space="0" w:color="auto"/>
        <w:right w:val="none" w:sz="0" w:space="0" w:color="auto"/>
      </w:divBdr>
      <w:divsChild>
        <w:div w:id="1388531729">
          <w:marLeft w:val="0"/>
          <w:marRight w:val="0"/>
          <w:marTop w:val="0"/>
          <w:marBottom w:val="0"/>
          <w:divBdr>
            <w:top w:val="none" w:sz="0" w:space="0" w:color="auto"/>
            <w:left w:val="none" w:sz="0" w:space="0" w:color="auto"/>
            <w:bottom w:val="none" w:sz="0" w:space="0" w:color="auto"/>
            <w:right w:val="none" w:sz="0" w:space="0" w:color="auto"/>
          </w:divBdr>
        </w:div>
      </w:divsChild>
    </w:div>
    <w:div w:id="1276863302">
      <w:bodyDiv w:val="1"/>
      <w:marLeft w:val="0"/>
      <w:marRight w:val="0"/>
      <w:marTop w:val="0"/>
      <w:marBottom w:val="0"/>
      <w:divBdr>
        <w:top w:val="none" w:sz="0" w:space="0" w:color="auto"/>
        <w:left w:val="none" w:sz="0" w:space="0" w:color="auto"/>
        <w:bottom w:val="none" w:sz="0" w:space="0" w:color="auto"/>
        <w:right w:val="none" w:sz="0" w:space="0" w:color="auto"/>
      </w:divBdr>
      <w:divsChild>
        <w:div w:id="77294311">
          <w:marLeft w:val="0"/>
          <w:marRight w:val="0"/>
          <w:marTop w:val="0"/>
          <w:marBottom w:val="0"/>
          <w:divBdr>
            <w:top w:val="none" w:sz="0" w:space="0" w:color="auto"/>
            <w:left w:val="none" w:sz="0" w:space="0" w:color="auto"/>
            <w:bottom w:val="none" w:sz="0" w:space="0" w:color="auto"/>
            <w:right w:val="none" w:sz="0" w:space="0" w:color="auto"/>
          </w:divBdr>
        </w:div>
      </w:divsChild>
    </w:div>
    <w:div w:id="1449163282">
      <w:bodyDiv w:val="1"/>
      <w:marLeft w:val="0"/>
      <w:marRight w:val="0"/>
      <w:marTop w:val="0"/>
      <w:marBottom w:val="0"/>
      <w:divBdr>
        <w:top w:val="none" w:sz="0" w:space="0" w:color="auto"/>
        <w:left w:val="none" w:sz="0" w:space="0" w:color="auto"/>
        <w:bottom w:val="none" w:sz="0" w:space="0" w:color="auto"/>
        <w:right w:val="none" w:sz="0" w:space="0" w:color="auto"/>
      </w:divBdr>
      <w:divsChild>
        <w:div w:id="1721048802">
          <w:marLeft w:val="0"/>
          <w:marRight w:val="0"/>
          <w:marTop w:val="0"/>
          <w:marBottom w:val="0"/>
          <w:divBdr>
            <w:top w:val="none" w:sz="0" w:space="0" w:color="auto"/>
            <w:left w:val="none" w:sz="0" w:space="0" w:color="auto"/>
            <w:bottom w:val="none" w:sz="0" w:space="0" w:color="auto"/>
            <w:right w:val="none" w:sz="0" w:space="0" w:color="auto"/>
          </w:divBdr>
        </w:div>
      </w:divsChild>
    </w:div>
    <w:div w:id="1477380443">
      <w:bodyDiv w:val="1"/>
      <w:marLeft w:val="0"/>
      <w:marRight w:val="0"/>
      <w:marTop w:val="0"/>
      <w:marBottom w:val="0"/>
      <w:divBdr>
        <w:top w:val="none" w:sz="0" w:space="0" w:color="auto"/>
        <w:left w:val="none" w:sz="0" w:space="0" w:color="auto"/>
        <w:bottom w:val="none" w:sz="0" w:space="0" w:color="auto"/>
        <w:right w:val="none" w:sz="0" w:space="0" w:color="auto"/>
      </w:divBdr>
      <w:divsChild>
        <w:div w:id="1326859685">
          <w:marLeft w:val="0"/>
          <w:marRight w:val="0"/>
          <w:marTop w:val="0"/>
          <w:marBottom w:val="0"/>
          <w:divBdr>
            <w:top w:val="none" w:sz="0" w:space="0" w:color="auto"/>
            <w:left w:val="none" w:sz="0" w:space="0" w:color="auto"/>
            <w:bottom w:val="none" w:sz="0" w:space="0" w:color="auto"/>
            <w:right w:val="none" w:sz="0" w:space="0" w:color="auto"/>
          </w:divBdr>
        </w:div>
      </w:divsChild>
    </w:div>
    <w:div w:id="1566333859">
      <w:bodyDiv w:val="1"/>
      <w:marLeft w:val="0"/>
      <w:marRight w:val="0"/>
      <w:marTop w:val="105"/>
      <w:marBottom w:val="0"/>
      <w:divBdr>
        <w:top w:val="none" w:sz="0" w:space="0" w:color="auto"/>
        <w:left w:val="none" w:sz="0" w:space="0" w:color="auto"/>
        <w:bottom w:val="none" w:sz="0" w:space="0" w:color="auto"/>
        <w:right w:val="none" w:sz="0" w:space="0" w:color="auto"/>
      </w:divBdr>
      <w:divsChild>
        <w:div w:id="271519567">
          <w:marLeft w:val="0"/>
          <w:marRight w:val="0"/>
          <w:marTop w:val="0"/>
          <w:marBottom w:val="0"/>
          <w:divBdr>
            <w:top w:val="none" w:sz="0" w:space="0" w:color="auto"/>
            <w:left w:val="none" w:sz="0" w:space="0" w:color="auto"/>
            <w:bottom w:val="none" w:sz="0" w:space="0" w:color="auto"/>
            <w:right w:val="none" w:sz="0" w:space="0" w:color="auto"/>
          </w:divBdr>
          <w:divsChild>
            <w:div w:id="631252958">
              <w:marLeft w:val="0"/>
              <w:marRight w:val="0"/>
              <w:marTop w:val="0"/>
              <w:marBottom w:val="600"/>
              <w:divBdr>
                <w:top w:val="none" w:sz="0" w:space="0" w:color="auto"/>
                <w:left w:val="none" w:sz="0" w:space="0" w:color="auto"/>
                <w:bottom w:val="none" w:sz="0" w:space="0" w:color="auto"/>
                <w:right w:val="none" w:sz="0" w:space="0" w:color="auto"/>
              </w:divBdr>
              <w:divsChild>
                <w:div w:id="268781694">
                  <w:marLeft w:val="0"/>
                  <w:marRight w:val="0"/>
                  <w:marTop w:val="0"/>
                  <w:marBottom w:val="0"/>
                  <w:divBdr>
                    <w:top w:val="none" w:sz="0" w:space="0" w:color="auto"/>
                    <w:left w:val="none" w:sz="0" w:space="0" w:color="auto"/>
                    <w:bottom w:val="none" w:sz="0" w:space="0" w:color="auto"/>
                    <w:right w:val="none" w:sz="0" w:space="0" w:color="auto"/>
                  </w:divBdr>
                  <w:divsChild>
                    <w:div w:id="455368070">
                      <w:marLeft w:val="0"/>
                      <w:marRight w:val="0"/>
                      <w:marTop w:val="0"/>
                      <w:marBottom w:val="0"/>
                      <w:divBdr>
                        <w:top w:val="none" w:sz="0" w:space="0" w:color="auto"/>
                        <w:left w:val="none" w:sz="0" w:space="0" w:color="auto"/>
                        <w:bottom w:val="none" w:sz="0" w:space="0" w:color="auto"/>
                        <w:right w:val="none" w:sz="0" w:space="0" w:color="auto"/>
                      </w:divBdr>
                      <w:divsChild>
                        <w:div w:id="305624490">
                          <w:marLeft w:val="0"/>
                          <w:marRight w:val="0"/>
                          <w:marTop w:val="0"/>
                          <w:marBottom w:val="0"/>
                          <w:divBdr>
                            <w:top w:val="none" w:sz="0" w:space="0" w:color="auto"/>
                            <w:left w:val="single" w:sz="6" w:space="0" w:color="FFFFFF"/>
                            <w:bottom w:val="none" w:sz="0" w:space="0" w:color="auto"/>
                            <w:right w:val="none" w:sz="0" w:space="0" w:color="auto"/>
                          </w:divBdr>
                          <w:divsChild>
                            <w:div w:id="629751673">
                              <w:marLeft w:val="0"/>
                              <w:marRight w:val="0"/>
                              <w:marTop w:val="75"/>
                              <w:marBottom w:val="75"/>
                              <w:divBdr>
                                <w:top w:val="none" w:sz="0" w:space="0" w:color="auto"/>
                                <w:left w:val="none" w:sz="0" w:space="0" w:color="auto"/>
                                <w:bottom w:val="none" w:sz="0" w:space="0" w:color="auto"/>
                                <w:right w:val="none" w:sz="0" w:space="0" w:color="auto"/>
                              </w:divBdr>
                              <w:divsChild>
                                <w:div w:id="109197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7123600">
      <w:bodyDiv w:val="1"/>
      <w:marLeft w:val="0"/>
      <w:marRight w:val="0"/>
      <w:marTop w:val="0"/>
      <w:marBottom w:val="0"/>
      <w:divBdr>
        <w:top w:val="none" w:sz="0" w:space="0" w:color="auto"/>
        <w:left w:val="none" w:sz="0" w:space="0" w:color="auto"/>
        <w:bottom w:val="none" w:sz="0" w:space="0" w:color="auto"/>
        <w:right w:val="none" w:sz="0" w:space="0" w:color="auto"/>
      </w:divBdr>
      <w:divsChild>
        <w:div w:id="1083379035">
          <w:marLeft w:val="0"/>
          <w:marRight w:val="0"/>
          <w:marTop w:val="0"/>
          <w:marBottom w:val="0"/>
          <w:divBdr>
            <w:top w:val="none" w:sz="0" w:space="0" w:color="auto"/>
            <w:left w:val="none" w:sz="0" w:space="0" w:color="auto"/>
            <w:bottom w:val="none" w:sz="0" w:space="0" w:color="auto"/>
            <w:right w:val="none" w:sz="0" w:space="0" w:color="auto"/>
          </w:divBdr>
        </w:div>
      </w:divsChild>
    </w:div>
    <w:div w:id="1656454578">
      <w:bodyDiv w:val="1"/>
      <w:marLeft w:val="0"/>
      <w:marRight w:val="0"/>
      <w:marTop w:val="0"/>
      <w:marBottom w:val="0"/>
      <w:divBdr>
        <w:top w:val="none" w:sz="0" w:space="0" w:color="auto"/>
        <w:left w:val="none" w:sz="0" w:space="0" w:color="auto"/>
        <w:bottom w:val="none" w:sz="0" w:space="0" w:color="auto"/>
        <w:right w:val="none" w:sz="0" w:space="0" w:color="auto"/>
      </w:divBdr>
      <w:divsChild>
        <w:div w:id="1090616321">
          <w:marLeft w:val="0"/>
          <w:marRight w:val="0"/>
          <w:marTop w:val="0"/>
          <w:marBottom w:val="0"/>
          <w:divBdr>
            <w:top w:val="none" w:sz="0" w:space="0" w:color="auto"/>
            <w:left w:val="none" w:sz="0" w:space="0" w:color="auto"/>
            <w:bottom w:val="none" w:sz="0" w:space="0" w:color="auto"/>
            <w:right w:val="none" w:sz="0" w:space="0" w:color="auto"/>
          </w:divBdr>
        </w:div>
      </w:divsChild>
    </w:div>
    <w:div w:id="1668512207">
      <w:bodyDiv w:val="1"/>
      <w:marLeft w:val="0"/>
      <w:marRight w:val="0"/>
      <w:marTop w:val="0"/>
      <w:marBottom w:val="0"/>
      <w:divBdr>
        <w:top w:val="none" w:sz="0" w:space="0" w:color="auto"/>
        <w:left w:val="none" w:sz="0" w:space="0" w:color="auto"/>
        <w:bottom w:val="none" w:sz="0" w:space="0" w:color="auto"/>
        <w:right w:val="none" w:sz="0" w:space="0" w:color="auto"/>
      </w:divBdr>
      <w:divsChild>
        <w:div w:id="1277635216">
          <w:marLeft w:val="0"/>
          <w:marRight w:val="0"/>
          <w:marTop w:val="0"/>
          <w:marBottom w:val="0"/>
          <w:divBdr>
            <w:top w:val="none" w:sz="0" w:space="0" w:color="auto"/>
            <w:left w:val="none" w:sz="0" w:space="0" w:color="auto"/>
            <w:bottom w:val="none" w:sz="0" w:space="0" w:color="auto"/>
            <w:right w:val="none" w:sz="0" w:space="0" w:color="auto"/>
          </w:divBdr>
        </w:div>
      </w:divsChild>
    </w:div>
    <w:div w:id="1706828319">
      <w:bodyDiv w:val="1"/>
      <w:marLeft w:val="0"/>
      <w:marRight w:val="0"/>
      <w:marTop w:val="0"/>
      <w:marBottom w:val="0"/>
      <w:divBdr>
        <w:top w:val="none" w:sz="0" w:space="0" w:color="auto"/>
        <w:left w:val="none" w:sz="0" w:space="0" w:color="auto"/>
        <w:bottom w:val="none" w:sz="0" w:space="0" w:color="auto"/>
        <w:right w:val="none" w:sz="0" w:space="0" w:color="auto"/>
      </w:divBdr>
      <w:divsChild>
        <w:div w:id="1366056509">
          <w:marLeft w:val="0"/>
          <w:marRight w:val="0"/>
          <w:marTop w:val="0"/>
          <w:marBottom w:val="0"/>
          <w:divBdr>
            <w:top w:val="none" w:sz="0" w:space="0" w:color="auto"/>
            <w:left w:val="none" w:sz="0" w:space="0" w:color="auto"/>
            <w:bottom w:val="none" w:sz="0" w:space="0" w:color="auto"/>
            <w:right w:val="none" w:sz="0" w:space="0" w:color="auto"/>
          </w:divBdr>
        </w:div>
      </w:divsChild>
    </w:div>
    <w:div w:id="1726952418">
      <w:bodyDiv w:val="1"/>
      <w:marLeft w:val="0"/>
      <w:marRight w:val="0"/>
      <w:marTop w:val="0"/>
      <w:marBottom w:val="0"/>
      <w:divBdr>
        <w:top w:val="none" w:sz="0" w:space="0" w:color="auto"/>
        <w:left w:val="none" w:sz="0" w:space="0" w:color="auto"/>
        <w:bottom w:val="none" w:sz="0" w:space="0" w:color="auto"/>
        <w:right w:val="none" w:sz="0" w:space="0" w:color="auto"/>
      </w:divBdr>
      <w:divsChild>
        <w:div w:id="962535359">
          <w:marLeft w:val="0"/>
          <w:marRight w:val="0"/>
          <w:marTop w:val="0"/>
          <w:marBottom w:val="0"/>
          <w:divBdr>
            <w:top w:val="none" w:sz="0" w:space="0" w:color="auto"/>
            <w:left w:val="none" w:sz="0" w:space="0" w:color="auto"/>
            <w:bottom w:val="none" w:sz="0" w:space="0" w:color="auto"/>
            <w:right w:val="none" w:sz="0" w:space="0" w:color="auto"/>
          </w:divBdr>
        </w:div>
      </w:divsChild>
    </w:div>
    <w:div w:id="1794403902">
      <w:bodyDiv w:val="1"/>
      <w:marLeft w:val="0"/>
      <w:marRight w:val="0"/>
      <w:marTop w:val="0"/>
      <w:marBottom w:val="0"/>
      <w:divBdr>
        <w:top w:val="none" w:sz="0" w:space="0" w:color="auto"/>
        <w:left w:val="none" w:sz="0" w:space="0" w:color="auto"/>
        <w:bottom w:val="none" w:sz="0" w:space="0" w:color="auto"/>
        <w:right w:val="none" w:sz="0" w:space="0" w:color="auto"/>
      </w:divBdr>
      <w:divsChild>
        <w:div w:id="766197684">
          <w:marLeft w:val="0"/>
          <w:marRight w:val="0"/>
          <w:marTop w:val="0"/>
          <w:marBottom w:val="0"/>
          <w:divBdr>
            <w:top w:val="none" w:sz="0" w:space="0" w:color="auto"/>
            <w:left w:val="none" w:sz="0" w:space="0" w:color="auto"/>
            <w:bottom w:val="none" w:sz="0" w:space="0" w:color="auto"/>
            <w:right w:val="none" w:sz="0" w:space="0" w:color="auto"/>
          </w:divBdr>
        </w:div>
      </w:divsChild>
    </w:div>
    <w:div w:id="1870991788">
      <w:bodyDiv w:val="1"/>
      <w:marLeft w:val="0"/>
      <w:marRight w:val="0"/>
      <w:marTop w:val="0"/>
      <w:marBottom w:val="0"/>
      <w:divBdr>
        <w:top w:val="none" w:sz="0" w:space="0" w:color="auto"/>
        <w:left w:val="none" w:sz="0" w:space="0" w:color="auto"/>
        <w:bottom w:val="none" w:sz="0" w:space="0" w:color="auto"/>
        <w:right w:val="none" w:sz="0" w:space="0" w:color="auto"/>
      </w:divBdr>
    </w:div>
    <w:div w:id="1930116822">
      <w:bodyDiv w:val="1"/>
      <w:marLeft w:val="0"/>
      <w:marRight w:val="0"/>
      <w:marTop w:val="0"/>
      <w:marBottom w:val="0"/>
      <w:divBdr>
        <w:top w:val="none" w:sz="0" w:space="0" w:color="auto"/>
        <w:left w:val="none" w:sz="0" w:space="0" w:color="auto"/>
        <w:bottom w:val="none" w:sz="0" w:space="0" w:color="auto"/>
        <w:right w:val="none" w:sz="0" w:space="0" w:color="auto"/>
      </w:divBdr>
      <w:divsChild>
        <w:div w:id="1219393824">
          <w:marLeft w:val="0"/>
          <w:marRight w:val="0"/>
          <w:marTop w:val="0"/>
          <w:marBottom w:val="0"/>
          <w:divBdr>
            <w:top w:val="none" w:sz="0" w:space="0" w:color="auto"/>
            <w:left w:val="none" w:sz="0" w:space="0" w:color="auto"/>
            <w:bottom w:val="none" w:sz="0" w:space="0" w:color="auto"/>
            <w:right w:val="none" w:sz="0" w:space="0" w:color="auto"/>
          </w:divBdr>
        </w:div>
      </w:divsChild>
    </w:div>
    <w:div w:id="1941065155">
      <w:bodyDiv w:val="1"/>
      <w:marLeft w:val="0"/>
      <w:marRight w:val="0"/>
      <w:marTop w:val="0"/>
      <w:marBottom w:val="0"/>
      <w:divBdr>
        <w:top w:val="none" w:sz="0" w:space="0" w:color="auto"/>
        <w:left w:val="none" w:sz="0" w:space="0" w:color="auto"/>
        <w:bottom w:val="none" w:sz="0" w:space="0" w:color="auto"/>
        <w:right w:val="none" w:sz="0" w:space="0" w:color="auto"/>
      </w:divBdr>
      <w:divsChild>
        <w:div w:id="1311986503">
          <w:marLeft w:val="0"/>
          <w:marRight w:val="0"/>
          <w:marTop w:val="0"/>
          <w:marBottom w:val="0"/>
          <w:divBdr>
            <w:top w:val="none" w:sz="0" w:space="0" w:color="auto"/>
            <w:left w:val="none" w:sz="0" w:space="0" w:color="auto"/>
            <w:bottom w:val="none" w:sz="0" w:space="0" w:color="auto"/>
            <w:right w:val="none" w:sz="0" w:space="0" w:color="auto"/>
          </w:divBdr>
        </w:div>
      </w:divsChild>
    </w:div>
    <w:div w:id="2005931444">
      <w:bodyDiv w:val="1"/>
      <w:marLeft w:val="0"/>
      <w:marRight w:val="0"/>
      <w:marTop w:val="0"/>
      <w:marBottom w:val="0"/>
      <w:divBdr>
        <w:top w:val="none" w:sz="0" w:space="0" w:color="auto"/>
        <w:left w:val="none" w:sz="0" w:space="0" w:color="auto"/>
        <w:bottom w:val="none" w:sz="0" w:space="0" w:color="auto"/>
        <w:right w:val="none" w:sz="0" w:space="0" w:color="auto"/>
      </w:divBdr>
      <w:divsChild>
        <w:div w:id="177618348">
          <w:marLeft w:val="0"/>
          <w:marRight w:val="0"/>
          <w:marTop w:val="0"/>
          <w:marBottom w:val="0"/>
          <w:divBdr>
            <w:top w:val="none" w:sz="0" w:space="0" w:color="auto"/>
            <w:left w:val="none" w:sz="0" w:space="0" w:color="auto"/>
            <w:bottom w:val="none" w:sz="0" w:space="0" w:color="auto"/>
            <w:right w:val="none" w:sz="0" w:space="0" w:color="auto"/>
          </w:divBdr>
        </w:div>
      </w:divsChild>
    </w:div>
    <w:div w:id="2031760933">
      <w:bodyDiv w:val="1"/>
      <w:marLeft w:val="0"/>
      <w:marRight w:val="0"/>
      <w:marTop w:val="0"/>
      <w:marBottom w:val="0"/>
      <w:divBdr>
        <w:top w:val="none" w:sz="0" w:space="0" w:color="auto"/>
        <w:left w:val="none" w:sz="0" w:space="0" w:color="auto"/>
        <w:bottom w:val="none" w:sz="0" w:space="0" w:color="auto"/>
        <w:right w:val="none" w:sz="0" w:space="0" w:color="auto"/>
      </w:divBdr>
      <w:divsChild>
        <w:div w:id="19084916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file:///\\01lenovo\data\documents\_WNCC\IT%20Technical%20Support%209th\Labs\technet.microsoft.com\en-us\library\cc73147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ill.THECOMPUTERGUY\AppData\Roaming\Microsoft\Templates\WNCC%20Training%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38F0E614FEE425B92FE9C389EAE5ED1"/>
        <w:category>
          <w:name w:val="General"/>
          <w:gallery w:val="placeholder"/>
        </w:category>
        <w:types>
          <w:type w:val="bbPlcHdr"/>
        </w:types>
        <w:behaviors>
          <w:behavior w:val="content"/>
        </w:behaviors>
        <w:guid w:val="{5EF43833-B513-415F-81D6-01D6339EC82B}"/>
      </w:docPartPr>
      <w:docPartBody>
        <w:p w:rsidR="00855B62" w:rsidRDefault="009078F1" w:rsidP="009078F1">
          <w:pPr>
            <w:pStyle w:val="A38F0E614FEE425B92FE9C389EAE5ED1"/>
          </w:pPr>
          <w:r>
            <w:rPr>
              <w:rStyle w:val="PlaceholderText"/>
              <w:color w:val="808080"/>
            </w:rPr>
            <w:t>Click or tap here to enter text.</w:t>
          </w:r>
        </w:p>
      </w:docPartBody>
    </w:docPart>
    <w:docPart>
      <w:docPartPr>
        <w:name w:val="76AD6C8FDEF04521BD37A0CD170AF010"/>
        <w:category>
          <w:name w:val="General"/>
          <w:gallery w:val="placeholder"/>
        </w:category>
        <w:types>
          <w:type w:val="bbPlcHdr"/>
        </w:types>
        <w:behaviors>
          <w:behavior w:val="content"/>
        </w:behaviors>
        <w:guid w:val="{6503CBC6-B0D0-4567-8884-0F882A114AAB}"/>
      </w:docPartPr>
      <w:docPartBody>
        <w:p w:rsidR="00855B62" w:rsidRDefault="009078F1" w:rsidP="009078F1">
          <w:pPr>
            <w:pStyle w:val="76AD6C8FDEF04521BD37A0CD170AF010"/>
          </w:pPr>
          <w:r>
            <w:rPr>
              <w:rStyle w:val="PlaceholderText"/>
              <w:color w:val="808080"/>
            </w:rPr>
            <w:t>Click or tap here to enter text.</w:t>
          </w:r>
        </w:p>
      </w:docPartBody>
    </w:docPart>
    <w:docPart>
      <w:docPartPr>
        <w:name w:val="223E7F5A94DF4A9295DB3243AC1B73F9"/>
        <w:category>
          <w:name w:val="General"/>
          <w:gallery w:val="placeholder"/>
        </w:category>
        <w:types>
          <w:type w:val="bbPlcHdr"/>
        </w:types>
        <w:behaviors>
          <w:behavior w:val="content"/>
        </w:behaviors>
        <w:guid w:val="{E1BD396B-724F-44D9-B0DC-A3F605AC12C6}"/>
      </w:docPartPr>
      <w:docPartBody>
        <w:p w:rsidR="00855B62" w:rsidRDefault="009078F1" w:rsidP="009078F1">
          <w:pPr>
            <w:pStyle w:val="223E7F5A94DF4A9295DB3243AC1B73F9"/>
          </w:pPr>
          <w:r>
            <w:rPr>
              <w:rStyle w:val="PlaceholderText"/>
              <w:color w:val="808080"/>
            </w:rPr>
            <w:t>Click or tap here to enter text.</w:t>
          </w:r>
        </w:p>
      </w:docPartBody>
    </w:docPart>
    <w:docPart>
      <w:docPartPr>
        <w:name w:val="EA2211DBF87E44B687DC9EF005E7080D"/>
        <w:category>
          <w:name w:val="General"/>
          <w:gallery w:val="placeholder"/>
        </w:category>
        <w:types>
          <w:type w:val="bbPlcHdr"/>
        </w:types>
        <w:behaviors>
          <w:behavior w:val="content"/>
        </w:behaviors>
        <w:guid w:val="{6F512159-9A92-406A-AEA6-99A7D114213B}"/>
      </w:docPartPr>
      <w:docPartBody>
        <w:p w:rsidR="00855B62" w:rsidRDefault="009078F1" w:rsidP="009078F1">
          <w:pPr>
            <w:pStyle w:val="EA2211DBF87E44B687DC9EF005E7080D"/>
          </w:pPr>
          <w:r>
            <w:rPr>
              <w:rStyle w:val="PlaceholderText"/>
              <w:color w:val="808080"/>
            </w:rPr>
            <w:t>Click or tap here to enter text.</w:t>
          </w:r>
        </w:p>
      </w:docPartBody>
    </w:docPart>
    <w:docPart>
      <w:docPartPr>
        <w:name w:val="A38D9EDA35164CB5A3280276FDA6FA29"/>
        <w:category>
          <w:name w:val="General"/>
          <w:gallery w:val="placeholder"/>
        </w:category>
        <w:types>
          <w:type w:val="bbPlcHdr"/>
        </w:types>
        <w:behaviors>
          <w:behavior w:val="content"/>
        </w:behaviors>
        <w:guid w:val="{85B82654-230E-4A11-B077-853E54B7187F}"/>
      </w:docPartPr>
      <w:docPartBody>
        <w:p w:rsidR="00855B62" w:rsidRDefault="009078F1" w:rsidP="009078F1">
          <w:pPr>
            <w:pStyle w:val="A38D9EDA35164CB5A3280276FDA6FA29"/>
          </w:pPr>
          <w:r>
            <w:rPr>
              <w:rStyle w:val="PlaceholderText"/>
              <w:color w:val="808080"/>
            </w:rPr>
            <w:t>Click or tap here to enter text.</w:t>
          </w:r>
        </w:p>
      </w:docPartBody>
    </w:docPart>
    <w:docPart>
      <w:docPartPr>
        <w:name w:val="471E285A7CAE405DA8ECBEA9E14CD06C"/>
        <w:category>
          <w:name w:val="General"/>
          <w:gallery w:val="placeholder"/>
        </w:category>
        <w:types>
          <w:type w:val="bbPlcHdr"/>
        </w:types>
        <w:behaviors>
          <w:behavior w:val="content"/>
        </w:behaviors>
        <w:guid w:val="{7D461FC8-20C1-4500-AE21-2385F0AA8CF6}"/>
      </w:docPartPr>
      <w:docPartBody>
        <w:p w:rsidR="00855B62" w:rsidRDefault="009078F1" w:rsidP="009078F1">
          <w:pPr>
            <w:pStyle w:val="471E285A7CAE405DA8ECBEA9E14CD06C"/>
          </w:pPr>
          <w:r>
            <w:rPr>
              <w:rStyle w:val="PlaceholderText"/>
              <w:color w:val="808080"/>
            </w:rPr>
            <w:t>Click or tap here to enter text.</w:t>
          </w:r>
        </w:p>
      </w:docPartBody>
    </w:docPart>
    <w:docPart>
      <w:docPartPr>
        <w:name w:val="6F49B4312FF645A7B7954285DB59E8D7"/>
        <w:category>
          <w:name w:val="General"/>
          <w:gallery w:val="placeholder"/>
        </w:category>
        <w:types>
          <w:type w:val="bbPlcHdr"/>
        </w:types>
        <w:behaviors>
          <w:behavior w:val="content"/>
        </w:behaviors>
        <w:guid w:val="{B18A75C5-7385-479C-8E90-7691DF1483FE}"/>
      </w:docPartPr>
      <w:docPartBody>
        <w:p w:rsidR="00855B62" w:rsidRDefault="009078F1" w:rsidP="009078F1">
          <w:pPr>
            <w:pStyle w:val="6F49B4312FF645A7B7954285DB59E8D7"/>
          </w:pPr>
          <w:r>
            <w:rPr>
              <w:rStyle w:val="PlaceholderText"/>
              <w:color w:val="808080"/>
            </w:rPr>
            <w:t>Click or tap here to enter text.</w:t>
          </w:r>
        </w:p>
      </w:docPartBody>
    </w:docPart>
    <w:docPart>
      <w:docPartPr>
        <w:name w:val="FB09C0BF14CE4B7D916938AD44512B86"/>
        <w:category>
          <w:name w:val="General"/>
          <w:gallery w:val="placeholder"/>
        </w:category>
        <w:types>
          <w:type w:val="bbPlcHdr"/>
        </w:types>
        <w:behaviors>
          <w:behavior w:val="content"/>
        </w:behaviors>
        <w:guid w:val="{F5E91365-C3C6-4895-AB29-563D138C64AF}"/>
      </w:docPartPr>
      <w:docPartBody>
        <w:p w:rsidR="00855B62" w:rsidRDefault="009078F1" w:rsidP="009078F1">
          <w:pPr>
            <w:pStyle w:val="FB09C0BF14CE4B7D916938AD44512B86"/>
          </w:pPr>
          <w:r>
            <w:rPr>
              <w:rStyle w:val="PlaceholderText"/>
              <w:color w:val="808080"/>
            </w:rPr>
            <w:t>Click or tap here to enter text.</w:t>
          </w:r>
        </w:p>
      </w:docPartBody>
    </w:docPart>
    <w:docPart>
      <w:docPartPr>
        <w:name w:val="E7AF10008CB24056BA495EA643016D0C"/>
        <w:category>
          <w:name w:val="General"/>
          <w:gallery w:val="placeholder"/>
        </w:category>
        <w:types>
          <w:type w:val="bbPlcHdr"/>
        </w:types>
        <w:behaviors>
          <w:behavior w:val="content"/>
        </w:behaviors>
        <w:guid w:val="{83163840-349A-48D4-9033-2761835552E5}"/>
      </w:docPartPr>
      <w:docPartBody>
        <w:p w:rsidR="00855B62" w:rsidRDefault="009078F1" w:rsidP="009078F1">
          <w:pPr>
            <w:pStyle w:val="E7AF10008CB24056BA495EA643016D0C"/>
          </w:pPr>
          <w:r>
            <w:rPr>
              <w:rStyle w:val="PlaceholderText"/>
              <w:color w:val="808080"/>
            </w:rPr>
            <w:t>Click or tap here to enter text.</w:t>
          </w:r>
        </w:p>
      </w:docPartBody>
    </w:docPart>
    <w:docPart>
      <w:docPartPr>
        <w:name w:val="4097804780444F6A861983CC507A01AA"/>
        <w:category>
          <w:name w:val="General"/>
          <w:gallery w:val="placeholder"/>
        </w:category>
        <w:types>
          <w:type w:val="bbPlcHdr"/>
        </w:types>
        <w:behaviors>
          <w:behavior w:val="content"/>
        </w:behaviors>
        <w:guid w:val="{AB6EF21D-9BEB-43DA-ABF8-F46270FCAF7C}"/>
      </w:docPartPr>
      <w:docPartBody>
        <w:p w:rsidR="00855B62" w:rsidRDefault="009078F1" w:rsidP="009078F1">
          <w:pPr>
            <w:pStyle w:val="4097804780444F6A861983CC507A01AA"/>
          </w:pPr>
          <w:r>
            <w:rPr>
              <w:rStyle w:val="PlaceholderText"/>
              <w:color w:val="808080"/>
            </w:rPr>
            <w:t>Click or tap here to enter text.</w:t>
          </w:r>
        </w:p>
      </w:docPartBody>
    </w:docPart>
    <w:docPart>
      <w:docPartPr>
        <w:name w:val="C0438C8EC43B408184847DD89DFB5845"/>
        <w:category>
          <w:name w:val="General"/>
          <w:gallery w:val="placeholder"/>
        </w:category>
        <w:types>
          <w:type w:val="bbPlcHdr"/>
        </w:types>
        <w:behaviors>
          <w:behavior w:val="content"/>
        </w:behaviors>
        <w:guid w:val="{D9C365CA-FB1A-41F6-B30F-91B2E0DF2757}"/>
      </w:docPartPr>
      <w:docPartBody>
        <w:p w:rsidR="00855B62" w:rsidRDefault="009078F1" w:rsidP="009078F1">
          <w:pPr>
            <w:pStyle w:val="C0438C8EC43B408184847DD89DFB5845"/>
          </w:pPr>
          <w:r>
            <w:rPr>
              <w:rStyle w:val="PlaceholderText"/>
              <w:color w:val="808080"/>
            </w:rPr>
            <w:t>Click or tap here to enter text.</w:t>
          </w:r>
        </w:p>
      </w:docPartBody>
    </w:docPart>
    <w:docPart>
      <w:docPartPr>
        <w:name w:val="FAA87BAEB781495EBBD1104B7FE73324"/>
        <w:category>
          <w:name w:val="General"/>
          <w:gallery w:val="placeholder"/>
        </w:category>
        <w:types>
          <w:type w:val="bbPlcHdr"/>
        </w:types>
        <w:behaviors>
          <w:behavior w:val="content"/>
        </w:behaviors>
        <w:guid w:val="{99B02010-CE98-4561-892D-357E26753BDE}"/>
      </w:docPartPr>
      <w:docPartBody>
        <w:p w:rsidR="00855B62" w:rsidRDefault="009078F1" w:rsidP="009078F1">
          <w:pPr>
            <w:pStyle w:val="FAA87BAEB781495EBBD1104B7FE73324"/>
          </w:pPr>
          <w:r>
            <w:rPr>
              <w:rStyle w:val="PlaceholderText"/>
              <w:color w:val="808080"/>
            </w:rPr>
            <w:t>Click or tap here to enter text.</w:t>
          </w:r>
        </w:p>
      </w:docPartBody>
    </w:docPart>
    <w:docPart>
      <w:docPartPr>
        <w:name w:val="FD526CF42058498DBC4CE6B5F0839706"/>
        <w:category>
          <w:name w:val="General"/>
          <w:gallery w:val="placeholder"/>
        </w:category>
        <w:types>
          <w:type w:val="bbPlcHdr"/>
        </w:types>
        <w:behaviors>
          <w:behavior w:val="content"/>
        </w:behaviors>
        <w:guid w:val="{B745A54E-0137-4C4C-A7A5-29C6B74DC5AE}"/>
      </w:docPartPr>
      <w:docPartBody>
        <w:p w:rsidR="00855B62" w:rsidRDefault="009078F1" w:rsidP="009078F1">
          <w:pPr>
            <w:pStyle w:val="FD526CF42058498DBC4CE6B5F0839706"/>
          </w:pPr>
          <w:r>
            <w:rPr>
              <w:rStyle w:val="PlaceholderText"/>
              <w:color w:val="808080"/>
            </w:rPr>
            <w:t>Click or tap here to enter text.</w:t>
          </w:r>
        </w:p>
      </w:docPartBody>
    </w:docPart>
    <w:docPart>
      <w:docPartPr>
        <w:name w:val="02A1C5ED7960464183962CEF43B71DCF"/>
        <w:category>
          <w:name w:val="General"/>
          <w:gallery w:val="placeholder"/>
        </w:category>
        <w:types>
          <w:type w:val="bbPlcHdr"/>
        </w:types>
        <w:behaviors>
          <w:behavior w:val="content"/>
        </w:behaviors>
        <w:guid w:val="{2298D4AA-206F-478C-A6EA-3FADA091333D}"/>
      </w:docPartPr>
      <w:docPartBody>
        <w:p w:rsidR="00855B62" w:rsidRDefault="009078F1" w:rsidP="009078F1">
          <w:pPr>
            <w:pStyle w:val="02A1C5ED7960464183962CEF43B71DCF"/>
          </w:pPr>
          <w:r>
            <w:rPr>
              <w:rStyle w:val="PlaceholderText"/>
              <w:color w:val="808080"/>
            </w:rPr>
            <w:t>Click or tap here to enter text.</w:t>
          </w:r>
        </w:p>
      </w:docPartBody>
    </w:docPart>
    <w:docPart>
      <w:docPartPr>
        <w:name w:val="9489ADEE98734BC69CE1538AFE0B894B"/>
        <w:category>
          <w:name w:val="General"/>
          <w:gallery w:val="placeholder"/>
        </w:category>
        <w:types>
          <w:type w:val="bbPlcHdr"/>
        </w:types>
        <w:behaviors>
          <w:behavior w:val="content"/>
        </w:behaviors>
        <w:guid w:val="{BBB94796-2E24-439F-958C-E3E8171EFD24}"/>
      </w:docPartPr>
      <w:docPartBody>
        <w:p w:rsidR="00855B62" w:rsidRDefault="009078F1" w:rsidP="009078F1">
          <w:pPr>
            <w:pStyle w:val="9489ADEE98734BC69CE1538AFE0B894B"/>
          </w:pPr>
          <w:r>
            <w:rPr>
              <w:rStyle w:val="PlaceholderText"/>
              <w:color w:val="808080"/>
            </w:rPr>
            <w:t>Click or tap here to enter text.</w:t>
          </w:r>
        </w:p>
      </w:docPartBody>
    </w:docPart>
    <w:docPart>
      <w:docPartPr>
        <w:name w:val="CC14403F14C440B8B60681729680BDEF"/>
        <w:category>
          <w:name w:val="General"/>
          <w:gallery w:val="placeholder"/>
        </w:category>
        <w:types>
          <w:type w:val="bbPlcHdr"/>
        </w:types>
        <w:behaviors>
          <w:behavior w:val="content"/>
        </w:behaviors>
        <w:guid w:val="{F97A1890-657F-4B49-BFEA-1E43DB4B2048}"/>
      </w:docPartPr>
      <w:docPartBody>
        <w:p w:rsidR="00855B62" w:rsidRDefault="009078F1" w:rsidP="009078F1">
          <w:pPr>
            <w:pStyle w:val="CC14403F14C440B8B60681729680BDEF"/>
          </w:pPr>
          <w:r>
            <w:rPr>
              <w:rStyle w:val="PlaceholderText"/>
              <w:color w:val="808080"/>
            </w:rPr>
            <w:t>Click or tap here to enter text.</w:t>
          </w:r>
        </w:p>
      </w:docPartBody>
    </w:docPart>
    <w:docPart>
      <w:docPartPr>
        <w:name w:val="2844F6B22C3B49F9ADA6DB5CCB6DC302"/>
        <w:category>
          <w:name w:val="General"/>
          <w:gallery w:val="placeholder"/>
        </w:category>
        <w:types>
          <w:type w:val="bbPlcHdr"/>
        </w:types>
        <w:behaviors>
          <w:behavior w:val="content"/>
        </w:behaviors>
        <w:guid w:val="{FC7FBD8B-2365-463A-BF92-987F133FA9BA}"/>
      </w:docPartPr>
      <w:docPartBody>
        <w:p w:rsidR="00855B62" w:rsidRDefault="009078F1" w:rsidP="009078F1">
          <w:pPr>
            <w:pStyle w:val="2844F6B22C3B49F9ADA6DB5CCB6DC302"/>
          </w:pPr>
          <w:r>
            <w:rPr>
              <w:rStyle w:val="PlaceholderText"/>
              <w:color w:val="808080"/>
            </w:rPr>
            <w:t>Click or tap here to enter text.</w:t>
          </w:r>
        </w:p>
      </w:docPartBody>
    </w:docPart>
    <w:docPart>
      <w:docPartPr>
        <w:name w:val="83BC814215B74D83AF91F04C462AFC8B"/>
        <w:category>
          <w:name w:val="General"/>
          <w:gallery w:val="placeholder"/>
        </w:category>
        <w:types>
          <w:type w:val="bbPlcHdr"/>
        </w:types>
        <w:behaviors>
          <w:behavior w:val="content"/>
        </w:behaviors>
        <w:guid w:val="{3119D9E5-E640-4170-9139-558B1E54E655}"/>
      </w:docPartPr>
      <w:docPartBody>
        <w:p w:rsidR="00855B62" w:rsidRDefault="009078F1" w:rsidP="009078F1">
          <w:pPr>
            <w:pStyle w:val="83BC814215B74D83AF91F04C462AFC8B"/>
          </w:pPr>
          <w:r>
            <w:rPr>
              <w:rStyle w:val="PlaceholderText"/>
              <w:color w:val="808080"/>
            </w:rPr>
            <w:t>Click or tap here to enter text.</w:t>
          </w:r>
        </w:p>
      </w:docPartBody>
    </w:docPart>
    <w:docPart>
      <w:docPartPr>
        <w:name w:val="6E363F0D0115418EB452192179EA680E"/>
        <w:category>
          <w:name w:val="General"/>
          <w:gallery w:val="placeholder"/>
        </w:category>
        <w:types>
          <w:type w:val="bbPlcHdr"/>
        </w:types>
        <w:behaviors>
          <w:behavior w:val="content"/>
        </w:behaviors>
        <w:guid w:val="{73E1E0CE-A0B3-4E7D-89AC-43AE7489F310}"/>
      </w:docPartPr>
      <w:docPartBody>
        <w:p w:rsidR="00855B62" w:rsidRDefault="009078F1" w:rsidP="009078F1">
          <w:pPr>
            <w:pStyle w:val="6E363F0D0115418EB452192179EA680E"/>
          </w:pPr>
          <w:r>
            <w:rPr>
              <w:rStyle w:val="PlaceholderText"/>
              <w:color w:val="808080"/>
            </w:rPr>
            <w:t>Click or tap here to enter text.</w:t>
          </w:r>
        </w:p>
      </w:docPartBody>
    </w:docPart>
    <w:docPart>
      <w:docPartPr>
        <w:name w:val="4DEE9374CECF4381A7B09064FCBCF1B3"/>
        <w:category>
          <w:name w:val="General"/>
          <w:gallery w:val="placeholder"/>
        </w:category>
        <w:types>
          <w:type w:val="bbPlcHdr"/>
        </w:types>
        <w:behaviors>
          <w:behavior w:val="content"/>
        </w:behaviors>
        <w:guid w:val="{ECD855C2-87AB-4054-812D-2864B5F851F1}"/>
      </w:docPartPr>
      <w:docPartBody>
        <w:p w:rsidR="00855B62" w:rsidRDefault="009078F1" w:rsidP="009078F1">
          <w:pPr>
            <w:pStyle w:val="4DEE9374CECF4381A7B09064FCBCF1B3"/>
          </w:pPr>
          <w:r>
            <w:rPr>
              <w:rStyle w:val="PlaceholderText"/>
              <w:color w:val="808080"/>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8F1"/>
    <w:rsid w:val="00855B62"/>
    <w:rsid w:val="009078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078F1"/>
  </w:style>
  <w:style w:type="paragraph" w:customStyle="1" w:styleId="A38F0E614FEE425B92FE9C389EAE5ED1">
    <w:name w:val="A38F0E614FEE425B92FE9C389EAE5ED1"/>
    <w:rsid w:val="009078F1"/>
  </w:style>
  <w:style w:type="paragraph" w:customStyle="1" w:styleId="76AD6C8FDEF04521BD37A0CD170AF010">
    <w:name w:val="76AD6C8FDEF04521BD37A0CD170AF010"/>
    <w:rsid w:val="009078F1"/>
  </w:style>
  <w:style w:type="paragraph" w:customStyle="1" w:styleId="223E7F5A94DF4A9295DB3243AC1B73F9">
    <w:name w:val="223E7F5A94DF4A9295DB3243AC1B73F9"/>
    <w:rsid w:val="009078F1"/>
  </w:style>
  <w:style w:type="paragraph" w:customStyle="1" w:styleId="EA2211DBF87E44B687DC9EF005E7080D">
    <w:name w:val="EA2211DBF87E44B687DC9EF005E7080D"/>
    <w:rsid w:val="009078F1"/>
  </w:style>
  <w:style w:type="paragraph" w:customStyle="1" w:styleId="A38D9EDA35164CB5A3280276FDA6FA29">
    <w:name w:val="A38D9EDA35164CB5A3280276FDA6FA29"/>
    <w:rsid w:val="009078F1"/>
  </w:style>
  <w:style w:type="paragraph" w:customStyle="1" w:styleId="471E285A7CAE405DA8ECBEA9E14CD06C">
    <w:name w:val="471E285A7CAE405DA8ECBEA9E14CD06C"/>
    <w:rsid w:val="009078F1"/>
  </w:style>
  <w:style w:type="paragraph" w:customStyle="1" w:styleId="6F49B4312FF645A7B7954285DB59E8D7">
    <w:name w:val="6F49B4312FF645A7B7954285DB59E8D7"/>
    <w:rsid w:val="009078F1"/>
  </w:style>
  <w:style w:type="paragraph" w:customStyle="1" w:styleId="FB09C0BF14CE4B7D916938AD44512B86">
    <w:name w:val="FB09C0BF14CE4B7D916938AD44512B86"/>
    <w:rsid w:val="009078F1"/>
  </w:style>
  <w:style w:type="paragraph" w:customStyle="1" w:styleId="E7AF10008CB24056BA495EA643016D0C">
    <w:name w:val="E7AF10008CB24056BA495EA643016D0C"/>
    <w:rsid w:val="009078F1"/>
  </w:style>
  <w:style w:type="paragraph" w:customStyle="1" w:styleId="4097804780444F6A861983CC507A01AA">
    <w:name w:val="4097804780444F6A861983CC507A01AA"/>
    <w:rsid w:val="009078F1"/>
  </w:style>
  <w:style w:type="paragraph" w:customStyle="1" w:styleId="C0438C8EC43B408184847DD89DFB5845">
    <w:name w:val="C0438C8EC43B408184847DD89DFB5845"/>
    <w:rsid w:val="009078F1"/>
  </w:style>
  <w:style w:type="paragraph" w:customStyle="1" w:styleId="FAA87BAEB781495EBBD1104B7FE73324">
    <w:name w:val="FAA87BAEB781495EBBD1104B7FE73324"/>
    <w:rsid w:val="009078F1"/>
  </w:style>
  <w:style w:type="paragraph" w:customStyle="1" w:styleId="FD526CF42058498DBC4CE6B5F0839706">
    <w:name w:val="FD526CF42058498DBC4CE6B5F0839706"/>
    <w:rsid w:val="009078F1"/>
  </w:style>
  <w:style w:type="paragraph" w:customStyle="1" w:styleId="02A1C5ED7960464183962CEF43B71DCF">
    <w:name w:val="02A1C5ED7960464183962CEF43B71DCF"/>
    <w:rsid w:val="009078F1"/>
  </w:style>
  <w:style w:type="paragraph" w:customStyle="1" w:styleId="9489ADEE98734BC69CE1538AFE0B894B">
    <w:name w:val="9489ADEE98734BC69CE1538AFE0B894B"/>
    <w:rsid w:val="009078F1"/>
  </w:style>
  <w:style w:type="paragraph" w:customStyle="1" w:styleId="CC14403F14C440B8B60681729680BDEF">
    <w:name w:val="CC14403F14C440B8B60681729680BDEF"/>
    <w:rsid w:val="009078F1"/>
  </w:style>
  <w:style w:type="paragraph" w:customStyle="1" w:styleId="2844F6B22C3B49F9ADA6DB5CCB6DC302">
    <w:name w:val="2844F6B22C3B49F9ADA6DB5CCB6DC302"/>
    <w:rsid w:val="009078F1"/>
  </w:style>
  <w:style w:type="paragraph" w:customStyle="1" w:styleId="83BC814215B74D83AF91F04C462AFC8B">
    <w:name w:val="83BC814215B74D83AF91F04C462AFC8B"/>
    <w:rsid w:val="009078F1"/>
  </w:style>
  <w:style w:type="paragraph" w:customStyle="1" w:styleId="6E363F0D0115418EB452192179EA680E">
    <w:name w:val="6E363F0D0115418EB452192179EA680E"/>
    <w:rsid w:val="009078F1"/>
  </w:style>
  <w:style w:type="paragraph" w:customStyle="1" w:styleId="4DEE9374CECF4381A7B09064FCBCF1B3">
    <w:name w:val="4DEE9374CECF4381A7B09064FCBCF1B3"/>
    <w:rsid w:val="009078F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WNCC Training Template.dotx</Template>
  <TotalTime>81</TotalTime>
  <Pages>5</Pages>
  <Words>1065</Words>
  <Characters>5197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When troubleshooting driver problems in Windows XP, one of the first places you may look is Device Manager, which provides detailed information about every piece of installed system hardware</vt:lpstr>
    </vt:vector>
  </TitlesOfParts>
  <Company>Gateway</Company>
  <LinksUpToDate>false</LinksUpToDate>
  <CharactersWithSpaces>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troubleshooting driver problems in Windows XP, one of the first places you may look is Device Manager, which provides detailed information about every piece of installed system hardware</dc:title>
  <dc:subject/>
  <dc:creator>William Loring</dc:creator>
  <cp:keywords/>
  <dc:description/>
  <cp:lastModifiedBy>William Loring</cp:lastModifiedBy>
  <cp:revision>116</cp:revision>
  <dcterms:created xsi:type="dcterms:W3CDTF">2017-10-07T13:10:00Z</dcterms:created>
  <dcterms:modified xsi:type="dcterms:W3CDTF">2023-03-01T21:22:00Z</dcterms:modified>
</cp:coreProperties>
</file>