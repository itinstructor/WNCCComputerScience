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34DE3" w14:textId="209CFBB4" w:rsidR="000D54E2" w:rsidRDefault="00DD04CB" w:rsidP="00775B54">
      <w:pPr>
        <w:pStyle w:val="Heading1"/>
      </w:pPr>
      <w:bookmarkStart w:id="0" w:name="_Toc170362777"/>
      <w:r>
        <w:t>INFO</w:t>
      </w:r>
      <w:r w:rsidR="00E23C05">
        <w:t>-</w:t>
      </w:r>
      <w:r w:rsidR="00E9744F">
        <w:t>23</w:t>
      </w:r>
      <w:r w:rsidR="00BD57BE">
        <w:t>5</w:t>
      </w:r>
      <w:r w:rsidR="00F447D8">
        <w:t>5</w:t>
      </w:r>
      <w:r w:rsidR="00695D21">
        <w:t xml:space="preserve"> </w:t>
      </w:r>
      <w:r w:rsidR="00E45763">
        <w:t xml:space="preserve">Computer Science 1 </w:t>
      </w:r>
      <w:r w:rsidR="003F517C">
        <w:t>C</w:t>
      </w:r>
      <w:r w:rsidR="003E42EB">
        <w:t>ourse Syllabus</w:t>
      </w:r>
      <w:r w:rsidR="00E72467">
        <w:t xml:space="preserve"> </w:t>
      </w:r>
      <w:r w:rsidR="00175C44">
        <w:t>Spring</w:t>
      </w:r>
      <w:r w:rsidR="00234591">
        <w:t xml:space="preserve"> 20</w:t>
      </w:r>
      <w:r w:rsidR="00AA481B">
        <w:t>2</w:t>
      </w:r>
      <w:r w:rsidR="002B61F8">
        <w:t>4</w:t>
      </w:r>
      <w:bookmarkEnd w:id="0"/>
    </w:p>
    <w:p w14:paraId="72EFE071" w14:textId="77777777" w:rsidR="00D25548" w:rsidRPr="00D25548" w:rsidRDefault="00D25548" w:rsidP="00D25548">
      <w:r>
        <w:t>“Responsibility for learning belongs to the student, regardless of age” Robert Martin</w:t>
      </w:r>
    </w:p>
    <w:sdt>
      <w:sdtPr>
        <w:rPr>
          <w:rFonts w:ascii="Verdana" w:eastAsia="Times New Roman" w:hAnsi="Verdana" w:cs="Times New Roman"/>
          <w:b w:val="0"/>
          <w:sz w:val="20"/>
          <w:szCs w:val="24"/>
        </w:rPr>
        <w:id w:val="574174788"/>
        <w:docPartObj>
          <w:docPartGallery w:val="Table of Contents"/>
          <w:docPartUnique/>
        </w:docPartObj>
      </w:sdtPr>
      <w:sdtEndPr>
        <w:rPr>
          <w:bCs/>
          <w:noProof/>
        </w:rPr>
      </w:sdtEndPr>
      <w:sdtContent>
        <w:p w14:paraId="124D6C67" w14:textId="404E2637" w:rsidR="006F78A6" w:rsidRDefault="006F78A6">
          <w:pPr>
            <w:pStyle w:val="TOCHeading"/>
          </w:pPr>
          <w:r>
            <w:t>Contents</w:t>
          </w:r>
        </w:p>
        <w:p w14:paraId="4AD0CF76" w14:textId="7E0834F8" w:rsidR="006249B5" w:rsidRDefault="006F78A6">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70362777" w:history="1">
            <w:r w:rsidR="006249B5" w:rsidRPr="00810683">
              <w:rPr>
                <w:rStyle w:val="Hyperlink"/>
                <w:noProof/>
              </w:rPr>
              <w:t>INFO-2355 Computer Science 1 Course Syllabus Spring 2024</w:t>
            </w:r>
            <w:r w:rsidR="006249B5">
              <w:rPr>
                <w:noProof/>
                <w:webHidden/>
              </w:rPr>
              <w:tab/>
            </w:r>
            <w:r w:rsidR="006249B5">
              <w:rPr>
                <w:noProof/>
                <w:webHidden/>
              </w:rPr>
              <w:fldChar w:fldCharType="begin"/>
            </w:r>
            <w:r w:rsidR="006249B5">
              <w:rPr>
                <w:noProof/>
                <w:webHidden/>
              </w:rPr>
              <w:instrText xml:space="preserve"> PAGEREF _Toc170362777 \h </w:instrText>
            </w:r>
            <w:r w:rsidR="006249B5">
              <w:rPr>
                <w:noProof/>
                <w:webHidden/>
              </w:rPr>
            </w:r>
            <w:r w:rsidR="006249B5">
              <w:rPr>
                <w:noProof/>
                <w:webHidden/>
              </w:rPr>
              <w:fldChar w:fldCharType="separate"/>
            </w:r>
            <w:r w:rsidR="006249B5">
              <w:rPr>
                <w:noProof/>
                <w:webHidden/>
              </w:rPr>
              <w:t>1</w:t>
            </w:r>
            <w:r w:rsidR="006249B5">
              <w:rPr>
                <w:noProof/>
                <w:webHidden/>
              </w:rPr>
              <w:fldChar w:fldCharType="end"/>
            </w:r>
          </w:hyperlink>
        </w:p>
        <w:p w14:paraId="47B3BB08" w14:textId="28B24C7E" w:rsidR="006249B5" w:rsidRDefault="006249B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78" w:history="1">
            <w:r w:rsidRPr="00810683">
              <w:rPr>
                <w:rStyle w:val="Hyperlink"/>
                <w:noProof/>
              </w:rPr>
              <w:t>Your Instructor</w:t>
            </w:r>
            <w:r>
              <w:rPr>
                <w:noProof/>
                <w:webHidden/>
              </w:rPr>
              <w:tab/>
            </w:r>
            <w:r>
              <w:rPr>
                <w:noProof/>
                <w:webHidden/>
              </w:rPr>
              <w:fldChar w:fldCharType="begin"/>
            </w:r>
            <w:r>
              <w:rPr>
                <w:noProof/>
                <w:webHidden/>
              </w:rPr>
              <w:instrText xml:space="preserve"> PAGEREF _Toc170362778 \h </w:instrText>
            </w:r>
            <w:r>
              <w:rPr>
                <w:noProof/>
                <w:webHidden/>
              </w:rPr>
            </w:r>
            <w:r>
              <w:rPr>
                <w:noProof/>
                <w:webHidden/>
              </w:rPr>
              <w:fldChar w:fldCharType="separate"/>
            </w:r>
            <w:r>
              <w:rPr>
                <w:noProof/>
                <w:webHidden/>
              </w:rPr>
              <w:t>2</w:t>
            </w:r>
            <w:r>
              <w:rPr>
                <w:noProof/>
                <w:webHidden/>
              </w:rPr>
              <w:fldChar w:fldCharType="end"/>
            </w:r>
          </w:hyperlink>
        </w:p>
        <w:p w14:paraId="551B0197" w14:textId="7B16C4DA" w:rsidR="006249B5" w:rsidRDefault="006249B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79" w:history="1">
            <w:r w:rsidRPr="00810683">
              <w:rPr>
                <w:rStyle w:val="Hyperlink"/>
                <w:noProof/>
              </w:rPr>
              <w:t>Class Meeting Times</w:t>
            </w:r>
            <w:r>
              <w:rPr>
                <w:noProof/>
                <w:webHidden/>
              </w:rPr>
              <w:tab/>
            </w:r>
            <w:r>
              <w:rPr>
                <w:noProof/>
                <w:webHidden/>
              </w:rPr>
              <w:fldChar w:fldCharType="begin"/>
            </w:r>
            <w:r>
              <w:rPr>
                <w:noProof/>
                <w:webHidden/>
              </w:rPr>
              <w:instrText xml:space="preserve"> PAGEREF _Toc170362779 \h </w:instrText>
            </w:r>
            <w:r>
              <w:rPr>
                <w:noProof/>
                <w:webHidden/>
              </w:rPr>
            </w:r>
            <w:r>
              <w:rPr>
                <w:noProof/>
                <w:webHidden/>
              </w:rPr>
              <w:fldChar w:fldCharType="separate"/>
            </w:r>
            <w:r>
              <w:rPr>
                <w:noProof/>
                <w:webHidden/>
              </w:rPr>
              <w:t>2</w:t>
            </w:r>
            <w:r>
              <w:rPr>
                <w:noProof/>
                <w:webHidden/>
              </w:rPr>
              <w:fldChar w:fldCharType="end"/>
            </w:r>
          </w:hyperlink>
        </w:p>
        <w:p w14:paraId="0818D5FA" w14:textId="00659643" w:rsidR="006249B5" w:rsidRDefault="006249B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80" w:history="1">
            <w:r w:rsidRPr="00810683">
              <w:rPr>
                <w:rStyle w:val="Hyperlink"/>
                <w:noProof/>
              </w:rPr>
              <w:t>Prerequisite</w:t>
            </w:r>
            <w:r>
              <w:rPr>
                <w:noProof/>
                <w:webHidden/>
              </w:rPr>
              <w:tab/>
            </w:r>
            <w:r>
              <w:rPr>
                <w:noProof/>
                <w:webHidden/>
              </w:rPr>
              <w:fldChar w:fldCharType="begin"/>
            </w:r>
            <w:r>
              <w:rPr>
                <w:noProof/>
                <w:webHidden/>
              </w:rPr>
              <w:instrText xml:space="preserve"> PAGEREF _Toc170362780 \h </w:instrText>
            </w:r>
            <w:r>
              <w:rPr>
                <w:noProof/>
                <w:webHidden/>
              </w:rPr>
            </w:r>
            <w:r>
              <w:rPr>
                <w:noProof/>
                <w:webHidden/>
              </w:rPr>
              <w:fldChar w:fldCharType="separate"/>
            </w:r>
            <w:r>
              <w:rPr>
                <w:noProof/>
                <w:webHidden/>
              </w:rPr>
              <w:t>2</w:t>
            </w:r>
            <w:r>
              <w:rPr>
                <w:noProof/>
                <w:webHidden/>
              </w:rPr>
              <w:fldChar w:fldCharType="end"/>
            </w:r>
          </w:hyperlink>
        </w:p>
        <w:p w14:paraId="3BD57C50" w14:textId="29A1744C" w:rsidR="006249B5" w:rsidRDefault="006249B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81" w:history="1">
            <w:r w:rsidRPr="00810683">
              <w:rPr>
                <w:rStyle w:val="Hyperlink"/>
                <w:noProof/>
              </w:rPr>
              <w:t>Catalog Description</w:t>
            </w:r>
            <w:r>
              <w:rPr>
                <w:noProof/>
                <w:webHidden/>
              </w:rPr>
              <w:tab/>
            </w:r>
            <w:r>
              <w:rPr>
                <w:noProof/>
                <w:webHidden/>
              </w:rPr>
              <w:fldChar w:fldCharType="begin"/>
            </w:r>
            <w:r>
              <w:rPr>
                <w:noProof/>
                <w:webHidden/>
              </w:rPr>
              <w:instrText xml:space="preserve"> PAGEREF _Toc170362781 \h </w:instrText>
            </w:r>
            <w:r>
              <w:rPr>
                <w:noProof/>
                <w:webHidden/>
              </w:rPr>
            </w:r>
            <w:r>
              <w:rPr>
                <w:noProof/>
                <w:webHidden/>
              </w:rPr>
              <w:fldChar w:fldCharType="separate"/>
            </w:r>
            <w:r>
              <w:rPr>
                <w:noProof/>
                <w:webHidden/>
              </w:rPr>
              <w:t>2</w:t>
            </w:r>
            <w:r>
              <w:rPr>
                <w:noProof/>
                <w:webHidden/>
              </w:rPr>
              <w:fldChar w:fldCharType="end"/>
            </w:r>
          </w:hyperlink>
        </w:p>
        <w:p w14:paraId="080ECE26" w14:textId="201449CF" w:rsidR="006249B5" w:rsidRDefault="006249B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82" w:history="1">
            <w:r w:rsidRPr="00810683">
              <w:rPr>
                <w:rStyle w:val="Hyperlink"/>
                <w:noProof/>
              </w:rPr>
              <w:t>Course Objectives/Competencies</w:t>
            </w:r>
            <w:r>
              <w:rPr>
                <w:noProof/>
                <w:webHidden/>
              </w:rPr>
              <w:tab/>
            </w:r>
            <w:r>
              <w:rPr>
                <w:noProof/>
                <w:webHidden/>
              </w:rPr>
              <w:fldChar w:fldCharType="begin"/>
            </w:r>
            <w:r>
              <w:rPr>
                <w:noProof/>
                <w:webHidden/>
              </w:rPr>
              <w:instrText xml:space="preserve"> PAGEREF _Toc170362782 \h </w:instrText>
            </w:r>
            <w:r>
              <w:rPr>
                <w:noProof/>
                <w:webHidden/>
              </w:rPr>
            </w:r>
            <w:r>
              <w:rPr>
                <w:noProof/>
                <w:webHidden/>
              </w:rPr>
              <w:fldChar w:fldCharType="separate"/>
            </w:r>
            <w:r>
              <w:rPr>
                <w:noProof/>
                <w:webHidden/>
              </w:rPr>
              <w:t>3</w:t>
            </w:r>
            <w:r>
              <w:rPr>
                <w:noProof/>
                <w:webHidden/>
              </w:rPr>
              <w:fldChar w:fldCharType="end"/>
            </w:r>
          </w:hyperlink>
        </w:p>
        <w:p w14:paraId="3B074D6A" w14:textId="3F19CEA4" w:rsidR="006249B5" w:rsidRDefault="006249B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83" w:history="1">
            <w:r w:rsidRPr="00810683">
              <w:rPr>
                <w:rStyle w:val="Hyperlink"/>
                <w:noProof/>
              </w:rPr>
              <w:t>Instructional Materials</w:t>
            </w:r>
            <w:r>
              <w:rPr>
                <w:noProof/>
                <w:webHidden/>
              </w:rPr>
              <w:tab/>
            </w:r>
            <w:r>
              <w:rPr>
                <w:noProof/>
                <w:webHidden/>
              </w:rPr>
              <w:fldChar w:fldCharType="begin"/>
            </w:r>
            <w:r>
              <w:rPr>
                <w:noProof/>
                <w:webHidden/>
              </w:rPr>
              <w:instrText xml:space="preserve"> PAGEREF _Toc170362783 \h </w:instrText>
            </w:r>
            <w:r>
              <w:rPr>
                <w:noProof/>
                <w:webHidden/>
              </w:rPr>
            </w:r>
            <w:r>
              <w:rPr>
                <w:noProof/>
                <w:webHidden/>
              </w:rPr>
              <w:fldChar w:fldCharType="separate"/>
            </w:r>
            <w:r>
              <w:rPr>
                <w:noProof/>
                <w:webHidden/>
              </w:rPr>
              <w:t>3</w:t>
            </w:r>
            <w:r>
              <w:rPr>
                <w:noProof/>
                <w:webHidden/>
              </w:rPr>
              <w:fldChar w:fldCharType="end"/>
            </w:r>
          </w:hyperlink>
        </w:p>
        <w:p w14:paraId="2231AB89" w14:textId="6EF4B188" w:rsidR="006249B5" w:rsidRDefault="006249B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84" w:history="1">
            <w:r w:rsidRPr="00810683">
              <w:rPr>
                <w:rStyle w:val="Hyperlink"/>
                <w:noProof/>
              </w:rPr>
              <w:t>Programming Languages</w:t>
            </w:r>
            <w:r>
              <w:rPr>
                <w:noProof/>
                <w:webHidden/>
              </w:rPr>
              <w:tab/>
            </w:r>
            <w:r>
              <w:rPr>
                <w:noProof/>
                <w:webHidden/>
              </w:rPr>
              <w:fldChar w:fldCharType="begin"/>
            </w:r>
            <w:r>
              <w:rPr>
                <w:noProof/>
                <w:webHidden/>
              </w:rPr>
              <w:instrText xml:space="preserve"> PAGEREF _Toc170362784 \h </w:instrText>
            </w:r>
            <w:r>
              <w:rPr>
                <w:noProof/>
                <w:webHidden/>
              </w:rPr>
            </w:r>
            <w:r>
              <w:rPr>
                <w:noProof/>
                <w:webHidden/>
              </w:rPr>
              <w:fldChar w:fldCharType="separate"/>
            </w:r>
            <w:r>
              <w:rPr>
                <w:noProof/>
                <w:webHidden/>
              </w:rPr>
              <w:t>3</w:t>
            </w:r>
            <w:r>
              <w:rPr>
                <w:noProof/>
                <w:webHidden/>
              </w:rPr>
              <w:fldChar w:fldCharType="end"/>
            </w:r>
          </w:hyperlink>
        </w:p>
        <w:p w14:paraId="668E59F2" w14:textId="3AB31560" w:rsidR="006249B5" w:rsidRDefault="006249B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85" w:history="1">
            <w:r w:rsidRPr="00810683">
              <w:rPr>
                <w:rStyle w:val="Hyperlink"/>
                <w:noProof/>
              </w:rPr>
              <w:t>Course Schedule</w:t>
            </w:r>
            <w:r>
              <w:rPr>
                <w:noProof/>
                <w:webHidden/>
              </w:rPr>
              <w:tab/>
            </w:r>
            <w:r>
              <w:rPr>
                <w:noProof/>
                <w:webHidden/>
              </w:rPr>
              <w:fldChar w:fldCharType="begin"/>
            </w:r>
            <w:r>
              <w:rPr>
                <w:noProof/>
                <w:webHidden/>
              </w:rPr>
              <w:instrText xml:space="preserve"> PAGEREF _Toc170362785 \h </w:instrText>
            </w:r>
            <w:r>
              <w:rPr>
                <w:noProof/>
                <w:webHidden/>
              </w:rPr>
            </w:r>
            <w:r>
              <w:rPr>
                <w:noProof/>
                <w:webHidden/>
              </w:rPr>
              <w:fldChar w:fldCharType="separate"/>
            </w:r>
            <w:r>
              <w:rPr>
                <w:noProof/>
                <w:webHidden/>
              </w:rPr>
              <w:t>4</w:t>
            </w:r>
            <w:r>
              <w:rPr>
                <w:noProof/>
                <w:webHidden/>
              </w:rPr>
              <w:fldChar w:fldCharType="end"/>
            </w:r>
          </w:hyperlink>
        </w:p>
        <w:p w14:paraId="7E1D7513" w14:textId="6EDF2C4D" w:rsidR="006249B5" w:rsidRDefault="006249B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86" w:history="1">
            <w:r w:rsidRPr="00810683">
              <w:rPr>
                <w:rStyle w:val="Hyperlink"/>
                <w:noProof/>
              </w:rPr>
              <w:t>Academic Integrity</w:t>
            </w:r>
            <w:r>
              <w:rPr>
                <w:noProof/>
                <w:webHidden/>
              </w:rPr>
              <w:tab/>
            </w:r>
            <w:r>
              <w:rPr>
                <w:noProof/>
                <w:webHidden/>
              </w:rPr>
              <w:fldChar w:fldCharType="begin"/>
            </w:r>
            <w:r>
              <w:rPr>
                <w:noProof/>
                <w:webHidden/>
              </w:rPr>
              <w:instrText xml:space="preserve"> PAGEREF _Toc170362786 \h </w:instrText>
            </w:r>
            <w:r>
              <w:rPr>
                <w:noProof/>
                <w:webHidden/>
              </w:rPr>
            </w:r>
            <w:r>
              <w:rPr>
                <w:noProof/>
                <w:webHidden/>
              </w:rPr>
              <w:fldChar w:fldCharType="separate"/>
            </w:r>
            <w:r>
              <w:rPr>
                <w:noProof/>
                <w:webHidden/>
              </w:rPr>
              <w:t>8</w:t>
            </w:r>
            <w:r>
              <w:rPr>
                <w:noProof/>
                <w:webHidden/>
              </w:rPr>
              <w:fldChar w:fldCharType="end"/>
            </w:r>
          </w:hyperlink>
        </w:p>
        <w:p w14:paraId="4B2143C7" w14:textId="5C06D533" w:rsidR="006249B5" w:rsidRDefault="006249B5">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787" w:history="1">
            <w:r w:rsidRPr="00810683">
              <w:rPr>
                <w:rStyle w:val="Hyperlink"/>
                <w:noProof/>
              </w:rPr>
              <w:t>WNCC Master Syllabus Contents</w:t>
            </w:r>
            <w:r>
              <w:rPr>
                <w:noProof/>
                <w:webHidden/>
              </w:rPr>
              <w:tab/>
            </w:r>
            <w:r>
              <w:rPr>
                <w:noProof/>
                <w:webHidden/>
              </w:rPr>
              <w:fldChar w:fldCharType="begin"/>
            </w:r>
            <w:r>
              <w:rPr>
                <w:noProof/>
                <w:webHidden/>
              </w:rPr>
              <w:instrText xml:space="preserve"> PAGEREF _Toc170362787 \h </w:instrText>
            </w:r>
            <w:r>
              <w:rPr>
                <w:noProof/>
                <w:webHidden/>
              </w:rPr>
            </w:r>
            <w:r>
              <w:rPr>
                <w:noProof/>
                <w:webHidden/>
              </w:rPr>
              <w:fldChar w:fldCharType="separate"/>
            </w:r>
            <w:r>
              <w:rPr>
                <w:noProof/>
                <w:webHidden/>
              </w:rPr>
              <w:t>9</w:t>
            </w:r>
            <w:r>
              <w:rPr>
                <w:noProof/>
                <w:webHidden/>
              </w:rPr>
              <w:fldChar w:fldCharType="end"/>
            </w:r>
          </w:hyperlink>
        </w:p>
        <w:p w14:paraId="3F446783" w14:textId="5631F618" w:rsidR="006F78A6" w:rsidRDefault="006F78A6">
          <w:r>
            <w:rPr>
              <w:b/>
              <w:bCs/>
              <w:noProof/>
            </w:rPr>
            <w:fldChar w:fldCharType="end"/>
          </w:r>
        </w:p>
      </w:sdtContent>
    </w:sdt>
    <w:p w14:paraId="77824D4D" w14:textId="06426E67" w:rsidR="00280888" w:rsidRPr="00F96A80" w:rsidRDefault="00280888" w:rsidP="00307E4A">
      <w:pPr>
        <w:rPr>
          <w:b/>
          <w:bCs/>
          <w:sz w:val="32"/>
          <w:szCs w:val="40"/>
        </w:rPr>
      </w:pPr>
      <w:r w:rsidRPr="00F96A80">
        <w:rPr>
          <w:b/>
          <w:bCs/>
          <w:sz w:val="32"/>
          <w:szCs w:val="40"/>
        </w:rPr>
        <w:t>Keys to Success: Show Up, Work Hard, Ask for Help</w:t>
      </w:r>
    </w:p>
    <w:p w14:paraId="7FB942AE" w14:textId="77777777" w:rsidR="00FA4649" w:rsidRDefault="00FA4649">
      <w:pPr>
        <w:spacing w:before="0" w:after="0" w:line="240" w:lineRule="auto"/>
        <w:rPr>
          <w:rFonts w:ascii="Arial" w:eastAsia="Arial Unicode MS" w:hAnsi="Arial"/>
          <w:b/>
          <w:kern w:val="28"/>
          <w:sz w:val="28"/>
          <w:szCs w:val="20"/>
        </w:rPr>
      </w:pPr>
      <w:r>
        <w:br w:type="page"/>
      </w:r>
    </w:p>
    <w:p w14:paraId="5CDC85B9" w14:textId="0140039A" w:rsidR="00E97FAB" w:rsidRDefault="00FA4649" w:rsidP="00E97FAB">
      <w:pPr>
        <w:pStyle w:val="Heading1"/>
      </w:pPr>
      <w:bookmarkStart w:id="1" w:name="_Toc170362778"/>
      <w:r>
        <w:rPr>
          <w:noProof/>
        </w:rPr>
        <w:lastRenderedPageBreak/>
        <w:drawing>
          <wp:anchor distT="0" distB="0" distL="114300" distR="114300" simplePos="0" relativeHeight="251659264" behindDoc="0" locked="0" layoutInCell="1" allowOverlap="1" wp14:anchorId="0FD6DE20" wp14:editId="53C8B0A4">
            <wp:simplePos x="0" y="0"/>
            <wp:positionH relativeFrom="margin">
              <wp:align>left</wp:align>
            </wp:positionH>
            <wp:positionV relativeFrom="paragraph">
              <wp:posOffset>9525</wp:posOffset>
            </wp:positionV>
            <wp:extent cx="1524000" cy="1524000"/>
            <wp:effectExtent l="0" t="0" r="0" b="0"/>
            <wp:wrapSquare wrapText="bothSides"/>
            <wp:docPr id="1" name="Picture 1" descr="A picture containing person, person, o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Small2018.jpg"/>
                    <pic:cNvPicPr/>
                  </pic:nvPicPr>
                  <pic:blipFill>
                    <a:blip r:embed="rId8">
                      <a:extLst>
                        <a:ext uri="{28A0092B-C50C-407E-A947-70E740481C1C}">
                          <a14:useLocalDpi xmlns:a14="http://schemas.microsoft.com/office/drawing/2010/main" val="0"/>
                        </a:ext>
                      </a:extLst>
                    </a:blip>
                    <a:stretch>
                      <a:fillRect/>
                    </a:stretch>
                  </pic:blipFill>
                  <pic:spPr>
                    <a:xfrm>
                      <a:off x="0" y="0"/>
                      <a:ext cx="1524107" cy="1524107"/>
                    </a:xfrm>
                    <a:prstGeom prst="rect">
                      <a:avLst/>
                    </a:prstGeom>
                  </pic:spPr>
                </pic:pic>
              </a:graphicData>
            </a:graphic>
            <wp14:sizeRelH relativeFrom="margin">
              <wp14:pctWidth>0</wp14:pctWidth>
            </wp14:sizeRelH>
            <wp14:sizeRelV relativeFrom="margin">
              <wp14:pctHeight>0</wp14:pctHeight>
            </wp14:sizeRelV>
          </wp:anchor>
        </w:drawing>
      </w:r>
      <w:r w:rsidR="00E97FAB">
        <w:t>Your Instructor</w:t>
      </w:r>
      <w:bookmarkEnd w:id="1"/>
    </w:p>
    <w:p w14:paraId="1302E2B3" w14:textId="77777777" w:rsidR="00E97FAB" w:rsidRDefault="00E97FAB" w:rsidP="00E97FAB">
      <w:pPr>
        <w:rPr>
          <w:b/>
        </w:rPr>
      </w:pPr>
      <w:r>
        <w:rPr>
          <w:b/>
        </w:rPr>
        <w:t>William A Loring</w:t>
      </w:r>
    </w:p>
    <w:p w14:paraId="70BFB45B" w14:textId="77777777" w:rsidR="00E97FAB" w:rsidRDefault="00E97FAB" w:rsidP="00E97FAB">
      <w:r>
        <w:rPr>
          <w:b/>
        </w:rPr>
        <w:t>Mailing Address:</w:t>
      </w:r>
      <w:r>
        <w:t xml:space="preserve"> 1601 E 27th St, Scottsbluff, NE 69361</w:t>
      </w:r>
    </w:p>
    <w:p w14:paraId="05770445" w14:textId="56713B5E" w:rsidR="00E97FAB" w:rsidRDefault="00E97FAB" w:rsidP="00E97FAB">
      <w:r>
        <w:rPr>
          <w:b/>
        </w:rPr>
        <w:t>Scottsbluff Office:</w:t>
      </w:r>
      <w:r w:rsidR="00484A13">
        <w:t xml:space="preserve"> Room </w:t>
      </w:r>
      <w:r w:rsidR="005600FB">
        <w:t>B7F</w:t>
      </w:r>
      <w:r>
        <w:t xml:space="preserve"> Office Phone: 308.635.6163</w:t>
      </w:r>
    </w:p>
    <w:p w14:paraId="41EB6C43" w14:textId="6E98F5E5" w:rsidR="00503B27" w:rsidRDefault="00503B27" w:rsidP="00503B27">
      <w:pPr>
        <w:rPr>
          <w:b/>
        </w:rPr>
      </w:pPr>
      <w:r>
        <w:rPr>
          <w:b/>
        </w:rPr>
        <w:t xml:space="preserve">E-mail: </w:t>
      </w:r>
      <w:hyperlink r:id="rId9" w:history="1">
        <w:r w:rsidRPr="00C15C93">
          <w:rPr>
            <w:rStyle w:val="Hyperlink"/>
          </w:rPr>
          <w:t>loringw@wncc.edu</w:t>
        </w:r>
      </w:hyperlink>
      <w:r>
        <w:t xml:space="preserve"> (Preferred contact method)</w:t>
      </w:r>
    </w:p>
    <w:p w14:paraId="79BF99B0" w14:textId="23AF8E48" w:rsidR="00DD6EF6" w:rsidRPr="00500B5C" w:rsidRDefault="00DD6EF6" w:rsidP="00DD6EF6">
      <w:r w:rsidRPr="00500B5C">
        <w:rPr>
          <w:b/>
        </w:rPr>
        <w:t>Scottsbluff Office Hours:</w:t>
      </w:r>
      <w:r>
        <w:t xml:space="preserve"> M</w:t>
      </w:r>
      <w:r w:rsidR="000B6CB8">
        <w:t>W</w:t>
      </w:r>
      <w:r>
        <w:t xml:space="preserve"> </w:t>
      </w:r>
      <w:r w:rsidR="000B6CB8">
        <w:t>1</w:t>
      </w:r>
      <w:r>
        <w:t>-</w:t>
      </w:r>
      <w:r w:rsidR="000B6CB8">
        <w:t>2 pm</w:t>
      </w:r>
      <w:r>
        <w:t>,</w:t>
      </w:r>
      <w:r w:rsidR="00714ABF">
        <w:t xml:space="preserve"> </w:t>
      </w:r>
      <w:r w:rsidRPr="00500B5C">
        <w:t>TTh 1</w:t>
      </w:r>
      <w:r w:rsidR="000B6CB8">
        <w:t>0</w:t>
      </w:r>
      <w:r w:rsidRPr="00500B5C">
        <w:t>-</w:t>
      </w:r>
      <w:r>
        <w:t>1</w:t>
      </w:r>
      <w:r w:rsidR="000B6CB8">
        <w:t>1</w:t>
      </w:r>
      <w:r w:rsidRPr="00500B5C">
        <w:t xml:space="preserve"> </w:t>
      </w:r>
      <w:r w:rsidR="000B6CB8">
        <w:t>a</w:t>
      </w:r>
      <w:r w:rsidRPr="00500B5C">
        <w:t>m</w:t>
      </w:r>
      <w:r>
        <w:t xml:space="preserve"> </w:t>
      </w:r>
      <w:r w:rsidRPr="00500B5C">
        <w:t>or by appointment</w:t>
      </w:r>
    </w:p>
    <w:p w14:paraId="4677DAEA" w14:textId="0FAD7A0B" w:rsidR="00E97FAB" w:rsidRDefault="00DD6EF6" w:rsidP="00DD6EF6">
      <w:r w:rsidRPr="00500B5C">
        <w:rPr>
          <w:b/>
        </w:rPr>
        <w:t>Online Office Hours:</w:t>
      </w:r>
      <w:r w:rsidRPr="00500B5C">
        <w:t xml:space="preserve"> By appointment</w:t>
      </w:r>
      <w:r w:rsidR="004B3135">
        <w:t>:</w:t>
      </w:r>
      <w:r>
        <w:t xml:space="preserve"> </w:t>
      </w:r>
      <w:hyperlink r:id="rId10" w:history="1">
        <w:r w:rsidRPr="0002410E">
          <w:rPr>
            <w:rStyle w:val="Hyperlink"/>
          </w:rPr>
          <w:t>www.calendly.com/loringw</w:t>
        </w:r>
      </w:hyperlink>
    </w:p>
    <w:p w14:paraId="7F162516" w14:textId="77777777" w:rsidR="00E97FAB" w:rsidRDefault="00E97FAB" w:rsidP="00E97FAB">
      <w:r>
        <w:t xml:space="preserve"> “There are no stupid questions. Ask questions whenever something isn’t completely clear. </w:t>
      </w:r>
      <w:r>
        <w:br/>
        <w:t>You can’t remember what you don’t understand.”</w:t>
      </w:r>
    </w:p>
    <w:p w14:paraId="0F99B448" w14:textId="77777777" w:rsidR="00512717" w:rsidRDefault="00E97FAB" w:rsidP="00E97FAB">
      <w:r>
        <w:t>Tolerate chaos, uncertainty, and vagueness. “Figuring it out” is part of learning.</w:t>
      </w:r>
    </w:p>
    <w:p w14:paraId="16A5E83B" w14:textId="115A4397" w:rsidR="006B614F" w:rsidRDefault="006B614F" w:rsidP="006B614F">
      <w:pPr>
        <w:pStyle w:val="Heading1"/>
      </w:pPr>
      <w:bookmarkStart w:id="2" w:name="_Hlk61589322"/>
      <w:bookmarkStart w:id="3" w:name="_Toc170362779"/>
      <w:r>
        <w:t xml:space="preserve">Class </w:t>
      </w:r>
      <w:r w:rsidR="00027505">
        <w:t xml:space="preserve">Meeting </w:t>
      </w:r>
      <w:r w:rsidR="00D208EA">
        <w:t>Times</w:t>
      </w:r>
      <w:bookmarkEnd w:id="3"/>
    </w:p>
    <w:p w14:paraId="75CACA24" w14:textId="2D8ACFC7" w:rsidR="006B614F" w:rsidRDefault="009C283A" w:rsidP="00CD3430">
      <w:pPr>
        <w:pStyle w:val="ListParagraph"/>
        <w:numPr>
          <w:ilvl w:val="0"/>
          <w:numId w:val="8"/>
        </w:numPr>
      </w:pPr>
      <w:r w:rsidRPr="00734549">
        <w:rPr>
          <w:b/>
          <w:bCs/>
        </w:rPr>
        <w:t xml:space="preserve">Face to Face </w:t>
      </w:r>
      <w:r w:rsidR="006B614F" w:rsidRPr="00734549">
        <w:rPr>
          <w:b/>
          <w:bCs/>
        </w:rPr>
        <w:t>Class Location:</w:t>
      </w:r>
      <w:r w:rsidR="006B614F">
        <w:t xml:space="preserve"> </w:t>
      </w:r>
      <w:r w:rsidR="00A57373">
        <w:t>Scottsbluff Campus, Room D1</w:t>
      </w:r>
    </w:p>
    <w:p w14:paraId="4151CEF3" w14:textId="1FF317BA" w:rsidR="009C283A" w:rsidRDefault="009C283A" w:rsidP="00CD3430">
      <w:pPr>
        <w:pStyle w:val="ListParagraph"/>
        <w:numPr>
          <w:ilvl w:val="0"/>
          <w:numId w:val="8"/>
        </w:numPr>
      </w:pPr>
      <w:r w:rsidRPr="00734549">
        <w:rPr>
          <w:b/>
          <w:bCs/>
        </w:rPr>
        <w:t>Scheduled Online Location:</w:t>
      </w:r>
      <w:r>
        <w:t xml:space="preserve"> Zoom link in Blackboard</w:t>
      </w:r>
    </w:p>
    <w:bookmarkEnd w:id="2"/>
    <w:p w14:paraId="7FB9B572" w14:textId="17A7F06B" w:rsidR="006B614F" w:rsidRDefault="006B614F" w:rsidP="00CD3430">
      <w:pPr>
        <w:pStyle w:val="ListParagraph"/>
        <w:numPr>
          <w:ilvl w:val="0"/>
          <w:numId w:val="8"/>
        </w:numPr>
      </w:pPr>
      <w:r w:rsidRPr="00734549">
        <w:rPr>
          <w:b/>
          <w:bCs/>
        </w:rPr>
        <w:t>Time:</w:t>
      </w:r>
      <w:r>
        <w:t xml:space="preserve"> </w:t>
      </w:r>
      <w:r w:rsidR="009479A9">
        <w:t>Tue</w:t>
      </w:r>
      <w:r>
        <w:t xml:space="preserve"> &amp; </w:t>
      </w:r>
      <w:r w:rsidR="009479A9">
        <w:t>Thu</w:t>
      </w:r>
      <w:r>
        <w:t xml:space="preserve">, </w:t>
      </w:r>
      <w:r w:rsidR="00FF575A">
        <w:t>1</w:t>
      </w:r>
      <w:r w:rsidR="00531736">
        <w:t>1</w:t>
      </w:r>
      <w:r w:rsidR="00FF575A">
        <w:t>:</w:t>
      </w:r>
      <w:r w:rsidR="00531736">
        <w:t>0</w:t>
      </w:r>
      <w:r w:rsidR="00FF575A">
        <w:t>0-1</w:t>
      </w:r>
      <w:r w:rsidR="00531736">
        <w:t>2</w:t>
      </w:r>
      <w:r w:rsidR="00FF575A">
        <w:t>:</w:t>
      </w:r>
      <w:r w:rsidR="00531736">
        <w:t>1</w:t>
      </w:r>
      <w:r w:rsidR="00FF575A">
        <w:t>5</w:t>
      </w:r>
      <w:r w:rsidR="00564AF7">
        <w:t xml:space="preserve"> pm</w:t>
      </w:r>
    </w:p>
    <w:p w14:paraId="1272C5B0" w14:textId="77777777" w:rsidR="009503D8" w:rsidRDefault="009503D8" w:rsidP="009503D8">
      <w:pPr>
        <w:pStyle w:val="Heading1"/>
      </w:pPr>
      <w:bookmarkStart w:id="4" w:name="_Toc170362780"/>
      <w:r>
        <w:t>Prerequisite</w:t>
      </w:r>
      <w:bookmarkEnd w:id="4"/>
    </w:p>
    <w:p w14:paraId="58169A5F" w14:textId="3DA4CE12" w:rsidR="00224C7D" w:rsidRDefault="00224C7D" w:rsidP="009503D8">
      <w:r>
        <w:t>INFO-</w:t>
      </w:r>
      <w:r w:rsidR="002C2576">
        <w:t>2</w:t>
      </w:r>
      <w:r w:rsidR="00300B47">
        <w:t>3</w:t>
      </w:r>
      <w:r w:rsidR="002C2576">
        <w:t>5</w:t>
      </w:r>
      <w:r>
        <w:t>0 Intro to Computer Science</w:t>
      </w:r>
    </w:p>
    <w:p w14:paraId="762D1982" w14:textId="77777777" w:rsidR="0053777B" w:rsidRDefault="00292DBD" w:rsidP="008F2A06">
      <w:pPr>
        <w:pStyle w:val="Heading1"/>
      </w:pPr>
      <w:bookmarkStart w:id="5" w:name="_Toc170362781"/>
      <w:r>
        <w:t>Catalog Description</w:t>
      </w:r>
      <w:bookmarkEnd w:id="5"/>
    </w:p>
    <w:p w14:paraId="3B3878C1" w14:textId="72357383" w:rsidR="00292DBD" w:rsidRDefault="009E695F" w:rsidP="00292DBD">
      <w:r w:rsidRPr="009E695F">
        <w:t>This course is an extension of Introduction to Computer Science including the study of Object-Oriented programming, problem solving and accepted software engineering practices using a high-level programming language such as Python, Java, or C++. Topics include class and object development, object-oriented design, version control systems, GUI, data abstraction and current software engineering practices. This class prepares the student for further study in Computer Science.</w:t>
      </w:r>
    </w:p>
    <w:p w14:paraId="007D4694" w14:textId="77777777" w:rsidR="00AD554D" w:rsidRDefault="00AD554D" w:rsidP="00292DBD">
      <w:r>
        <w:t>3.0 semester hours</w:t>
      </w:r>
    </w:p>
    <w:p w14:paraId="610953A9" w14:textId="77777777" w:rsidR="00214B54" w:rsidRDefault="00214B54" w:rsidP="00214B54">
      <w:r>
        <w:t>(</w:t>
      </w:r>
      <w:r w:rsidR="00B27098">
        <w:t>3</w:t>
      </w:r>
      <w:r>
        <w:t>/</w:t>
      </w:r>
      <w:r w:rsidR="00EA7878">
        <w:t>45</w:t>
      </w:r>
      <w:r>
        <w:t>/0/0/0/</w:t>
      </w:r>
      <w:r w:rsidR="00DB609B">
        <w:t>0</w:t>
      </w:r>
      <w:r>
        <w:t>)</w:t>
      </w:r>
      <w:r w:rsidR="00DB609B" w:rsidRPr="00DB609B">
        <w:rPr>
          <w:vertAlign w:val="superscript"/>
        </w:rPr>
        <w:t xml:space="preserve"> </w:t>
      </w:r>
      <w:r w:rsidR="00DB609B">
        <w:rPr>
          <w:vertAlign w:val="superscript"/>
        </w:rPr>
        <w:t>See Figure 1</w:t>
      </w:r>
    </w:p>
    <w:p w14:paraId="3DDB6791" w14:textId="77777777" w:rsidR="00060132" w:rsidRDefault="009C205F" w:rsidP="008F2A06">
      <w:pPr>
        <w:pStyle w:val="Heading1"/>
      </w:pPr>
      <w:bookmarkStart w:id="6" w:name="_Toc170362782"/>
      <w:r>
        <w:lastRenderedPageBreak/>
        <w:t>Course</w:t>
      </w:r>
      <w:r w:rsidR="00060132">
        <w:t xml:space="preserve"> Objectives</w:t>
      </w:r>
      <w:r>
        <w:t>/Competencies</w:t>
      </w:r>
      <w:bookmarkEnd w:id="6"/>
    </w:p>
    <w:p w14:paraId="2520FD92" w14:textId="77777777" w:rsidR="00723B5A" w:rsidRDefault="00723B5A" w:rsidP="003C2C2A">
      <w:pPr>
        <w:pStyle w:val="ListParagraph"/>
        <w:ind w:left="0"/>
      </w:pPr>
      <w:r>
        <w:t>Upon successful completion of this course, the student will be able to:</w:t>
      </w:r>
    </w:p>
    <w:p w14:paraId="7DAC7FFC" w14:textId="77777777" w:rsidR="00310EF0" w:rsidRPr="006B7554" w:rsidRDefault="00310EF0" w:rsidP="00637B00">
      <w:pPr>
        <w:pStyle w:val="ListParagraph"/>
        <w:numPr>
          <w:ilvl w:val="0"/>
          <w:numId w:val="4"/>
        </w:numPr>
      </w:pPr>
      <w:r w:rsidRPr="006B7554">
        <w:t>Recognize and define common Java syntax and terms [GE 2]</w:t>
      </w:r>
    </w:p>
    <w:p w14:paraId="5DB6DE5B" w14:textId="77777777" w:rsidR="00310EF0" w:rsidRPr="006B7554" w:rsidRDefault="00310EF0" w:rsidP="00637B00">
      <w:pPr>
        <w:pStyle w:val="ListParagraph"/>
        <w:numPr>
          <w:ilvl w:val="0"/>
          <w:numId w:val="4"/>
        </w:numPr>
      </w:pPr>
      <w:r w:rsidRPr="006B7554">
        <w:t>Design, develop, and run Java programs [GE 2]</w:t>
      </w:r>
    </w:p>
    <w:p w14:paraId="4B7D33FB" w14:textId="585EB7C6" w:rsidR="00310EF0" w:rsidRPr="006B7554" w:rsidRDefault="00310EF0" w:rsidP="00637B00">
      <w:pPr>
        <w:pStyle w:val="ListParagraph"/>
        <w:numPr>
          <w:ilvl w:val="0"/>
          <w:numId w:val="4"/>
        </w:numPr>
      </w:pPr>
      <w:r w:rsidRPr="006B7554">
        <w:t xml:space="preserve">Demonstrate the basic concepts of event driven and </w:t>
      </w:r>
      <w:r w:rsidR="00BB0432" w:rsidRPr="006B7554">
        <w:t>object-oriented</w:t>
      </w:r>
      <w:r w:rsidRPr="006B7554">
        <w:t xml:space="preserve"> programming, problem solving, and debugging by creating functional Java applications based on case studies [GE 2]</w:t>
      </w:r>
    </w:p>
    <w:p w14:paraId="1D4005BE" w14:textId="77777777" w:rsidR="00310EF0" w:rsidRPr="006B7554" w:rsidRDefault="00310EF0" w:rsidP="00637B00">
      <w:pPr>
        <w:pStyle w:val="ListParagraph"/>
        <w:numPr>
          <w:ilvl w:val="0"/>
          <w:numId w:val="4"/>
        </w:numPr>
      </w:pPr>
      <w:r w:rsidRPr="006B7554">
        <w:t>Apply the various data types and operators used in Java [GE 2]</w:t>
      </w:r>
    </w:p>
    <w:p w14:paraId="3C291088" w14:textId="77777777" w:rsidR="00310EF0" w:rsidRPr="006B7554" w:rsidRDefault="00310EF0" w:rsidP="00637B00">
      <w:pPr>
        <w:pStyle w:val="ListParagraph"/>
        <w:numPr>
          <w:ilvl w:val="0"/>
          <w:numId w:val="4"/>
        </w:numPr>
      </w:pPr>
      <w:r w:rsidRPr="006B7554">
        <w:t>Self-direct their learning while gaining an ongoing interest in learning more about programming [GE 5]</w:t>
      </w:r>
    </w:p>
    <w:p w14:paraId="0E6C0854" w14:textId="77777777" w:rsidR="00B444A6" w:rsidRDefault="000D3C2B" w:rsidP="008F2A06">
      <w:pPr>
        <w:pStyle w:val="Heading1"/>
      </w:pPr>
      <w:bookmarkStart w:id="7" w:name="_Toc170362783"/>
      <w:r>
        <w:t>I</w:t>
      </w:r>
      <w:r w:rsidR="00D056D8">
        <w:t>n</w:t>
      </w:r>
      <w:r>
        <w:t>structional Materials</w:t>
      </w:r>
      <w:bookmarkEnd w:id="7"/>
    </w:p>
    <w:p w14:paraId="6388D72D" w14:textId="77777777" w:rsidR="00267C01" w:rsidRDefault="00267C01" w:rsidP="00267C01">
      <w:r>
        <w:t>All instructional materials, readings, and tutorials are in the Blackboard course. Purchasing a book is not required for this class.</w:t>
      </w:r>
    </w:p>
    <w:p w14:paraId="13B3BC68" w14:textId="77777777" w:rsidR="00267C01" w:rsidRDefault="00267C01" w:rsidP="00267C01">
      <w:r>
        <w:t xml:space="preserve">OER (Open Educational Resources) </w:t>
      </w:r>
      <w:r w:rsidRPr="00272BCC">
        <w:t>are freely accessible, openly licensed text, media, and other digital assets that are useful for teaching, learning, and assessing as well as for research purposes.</w:t>
      </w:r>
      <w:r>
        <w:t xml:space="preserve"> This is a concept that allows for open source sharing of educational materials for no cost.</w:t>
      </w:r>
    </w:p>
    <w:p w14:paraId="714F9A33" w14:textId="77777777" w:rsidR="00267C01" w:rsidRDefault="00267C01" w:rsidP="00267C01">
      <w:r>
        <w:t>There is a wealth of free educational material available for programming.</w:t>
      </w:r>
    </w:p>
    <w:p w14:paraId="6188269A" w14:textId="7BCEB03A" w:rsidR="00C87543" w:rsidRDefault="00267C01" w:rsidP="00267C01">
      <w:r>
        <w:t xml:space="preserve">Some of the materials used in this course are adapted from OER (Open Educational Resources) resources.  The OER materials used in this course are adapted under Creative Commons license </w:t>
      </w:r>
      <w:hyperlink r:id="rId11" w:history="1">
        <w:r w:rsidRPr="00137308">
          <w:rPr>
            <w:rStyle w:val="Hyperlink"/>
          </w:rPr>
          <w:t>https://creativecommons.org/licenses/by-nc-sa/3.0/us</w:t>
        </w:r>
      </w:hyperlink>
      <w:r>
        <w:rPr>
          <w:rStyle w:val="Hyperlink"/>
        </w:rPr>
        <w:t>.</w:t>
      </w:r>
    </w:p>
    <w:p w14:paraId="251A17DF" w14:textId="261513C2" w:rsidR="00C21920" w:rsidRDefault="00C21920" w:rsidP="00C21920">
      <w:pPr>
        <w:pStyle w:val="Heading1"/>
      </w:pPr>
      <w:bookmarkStart w:id="8" w:name="_Toc109894793"/>
      <w:bookmarkStart w:id="9" w:name="_Toc170362784"/>
      <w:r>
        <w:t>Programming Languages</w:t>
      </w:r>
      <w:bookmarkEnd w:id="8"/>
      <w:bookmarkEnd w:id="9"/>
    </w:p>
    <w:p w14:paraId="75127DFB" w14:textId="77777777" w:rsidR="00C21920" w:rsidRDefault="00C21920" w:rsidP="00C21920">
      <w:r>
        <w:t>To prepare you for the current software development environment and transfer to a 4-year school, we will be working with three programming languages.</w:t>
      </w:r>
    </w:p>
    <w:p w14:paraId="6177FA52" w14:textId="77777777" w:rsidR="00C21920" w:rsidRDefault="00C21920" w:rsidP="00CD3430">
      <w:pPr>
        <w:pStyle w:val="ListParagraph"/>
        <w:numPr>
          <w:ilvl w:val="0"/>
          <w:numId w:val="9"/>
        </w:numPr>
      </w:pPr>
      <w:r>
        <w:t>Python</w:t>
      </w:r>
    </w:p>
    <w:p w14:paraId="52CB0A9B" w14:textId="77777777" w:rsidR="00C21920" w:rsidRDefault="00C21920" w:rsidP="00CD3430">
      <w:pPr>
        <w:pStyle w:val="ListParagraph"/>
        <w:numPr>
          <w:ilvl w:val="0"/>
          <w:numId w:val="9"/>
        </w:numPr>
      </w:pPr>
      <w:r>
        <w:t>Java</w:t>
      </w:r>
    </w:p>
    <w:p w14:paraId="5262CEF3" w14:textId="77777777" w:rsidR="00C21920" w:rsidRDefault="00C21920" w:rsidP="00CD3430">
      <w:pPr>
        <w:pStyle w:val="ListParagraph"/>
        <w:numPr>
          <w:ilvl w:val="0"/>
          <w:numId w:val="9"/>
        </w:numPr>
      </w:pPr>
      <w:r>
        <w:t>C++</w:t>
      </w:r>
    </w:p>
    <w:p w14:paraId="33AA16AC" w14:textId="77777777" w:rsidR="00C21920" w:rsidRDefault="00C21920" w:rsidP="00C21920">
      <w:r>
        <w:t>These languages are typically at the top of this list.</w:t>
      </w:r>
    </w:p>
    <w:p w14:paraId="0D0F7577" w14:textId="441872F9" w:rsidR="00C21920" w:rsidRDefault="006249B5" w:rsidP="00C21920">
      <w:hyperlink r:id="rId12" w:history="1">
        <w:r w:rsidR="00C21920" w:rsidRPr="00D6005B">
          <w:rPr>
            <w:rStyle w:val="Hyperlink"/>
          </w:rPr>
          <w:t>PYPL PopularitY of Programming Language</w:t>
        </w:r>
      </w:hyperlink>
    </w:p>
    <w:p w14:paraId="13362584" w14:textId="1B1F0741" w:rsidR="00274F31" w:rsidRDefault="005E2360" w:rsidP="00133364">
      <w:pPr>
        <w:pStyle w:val="Heading1"/>
      </w:pPr>
      <w:bookmarkStart w:id="10" w:name="_Toc170362785"/>
      <w:r>
        <w:t xml:space="preserve">Course </w:t>
      </w:r>
      <w:r w:rsidR="008E7D76">
        <w:t>Schedule</w:t>
      </w:r>
      <w:bookmarkEnd w:id="10"/>
    </w:p>
    <w:p w14:paraId="1F49ECF5" w14:textId="4CFDF9D1" w:rsidR="009D1AB6" w:rsidRDefault="00FD04E2" w:rsidP="009D1AB6">
      <w:r>
        <w:t>Course content and schedule may change.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58" w:type="dxa"/>
          <w:bottom w:w="58" w:type="dxa"/>
          <w:right w:w="58" w:type="dxa"/>
        </w:tblCellMar>
        <w:tblLook w:val="0000" w:firstRow="0" w:lastRow="0" w:firstColumn="0" w:lastColumn="0" w:noHBand="0" w:noVBand="0"/>
      </w:tblPr>
      <w:tblGrid>
        <w:gridCol w:w="1255"/>
        <w:gridCol w:w="3960"/>
        <w:gridCol w:w="4140"/>
      </w:tblGrid>
      <w:tr w:rsidR="00E840C6" w:rsidRPr="00F610FA" w14:paraId="2CF47A16" w14:textId="77777777" w:rsidTr="00C137A4">
        <w:trPr>
          <w:trHeight w:val="70"/>
        </w:trPr>
        <w:tc>
          <w:tcPr>
            <w:tcW w:w="1255" w:type="dxa"/>
            <w:vAlign w:val="center"/>
          </w:tcPr>
          <w:p w14:paraId="721428BA" w14:textId="77777777" w:rsidR="00E840C6" w:rsidRPr="00F610FA" w:rsidRDefault="00E840C6" w:rsidP="007C23C0">
            <w:pPr>
              <w:pStyle w:val="BodyText2"/>
              <w:jc w:val="center"/>
              <w:rPr>
                <w:rFonts w:ascii="Arial" w:hAnsi="Arial" w:cs="Arial"/>
                <w:b/>
                <w:color w:val="000000"/>
              </w:rPr>
            </w:pPr>
            <w:r w:rsidRPr="00F610FA">
              <w:rPr>
                <w:rFonts w:ascii="Arial" w:hAnsi="Arial" w:cs="Arial"/>
                <w:b/>
                <w:color w:val="000000"/>
              </w:rPr>
              <w:t>Week</w:t>
            </w:r>
          </w:p>
        </w:tc>
        <w:tc>
          <w:tcPr>
            <w:tcW w:w="3960" w:type="dxa"/>
            <w:vAlign w:val="center"/>
          </w:tcPr>
          <w:p w14:paraId="0A6B4A7B" w14:textId="77777777" w:rsidR="00E840C6" w:rsidRPr="00F610FA" w:rsidRDefault="001C1495" w:rsidP="007C23C0">
            <w:pPr>
              <w:pStyle w:val="BodyText2"/>
              <w:jc w:val="center"/>
              <w:rPr>
                <w:rFonts w:ascii="Arial" w:hAnsi="Arial" w:cs="Arial"/>
                <w:b/>
                <w:color w:val="000000"/>
              </w:rPr>
            </w:pPr>
            <w:r>
              <w:rPr>
                <w:rFonts w:ascii="Arial" w:hAnsi="Arial" w:cs="Arial"/>
                <w:b/>
                <w:color w:val="000000"/>
              </w:rPr>
              <w:t xml:space="preserve">Learning </w:t>
            </w:r>
            <w:r w:rsidR="00E840C6" w:rsidRPr="00F610FA">
              <w:rPr>
                <w:rFonts w:ascii="Arial" w:hAnsi="Arial" w:cs="Arial"/>
                <w:b/>
                <w:color w:val="000000"/>
              </w:rPr>
              <w:t>Activities</w:t>
            </w:r>
          </w:p>
        </w:tc>
        <w:tc>
          <w:tcPr>
            <w:tcW w:w="4140" w:type="dxa"/>
          </w:tcPr>
          <w:p w14:paraId="5114FB2B" w14:textId="77777777" w:rsidR="00E840C6" w:rsidRPr="00F610FA" w:rsidRDefault="00E840C6" w:rsidP="007C23C0">
            <w:pPr>
              <w:pStyle w:val="BodyText2"/>
              <w:jc w:val="center"/>
              <w:rPr>
                <w:rFonts w:ascii="Arial" w:hAnsi="Arial" w:cs="Arial"/>
                <w:b/>
                <w:color w:val="000000"/>
              </w:rPr>
            </w:pPr>
            <w:r>
              <w:rPr>
                <w:rFonts w:ascii="Arial" w:hAnsi="Arial" w:cs="Arial"/>
                <w:b/>
                <w:color w:val="000000"/>
              </w:rPr>
              <w:t>Assignments</w:t>
            </w:r>
          </w:p>
        </w:tc>
      </w:tr>
      <w:tr w:rsidR="0089307A" w:rsidRPr="00FE6FBF" w14:paraId="5E14116B" w14:textId="77777777" w:rsidTr="00C137A4">
        <w:tc>
          <w:tcPr>
            <w:tcW w:w="1255" w:type="dxa"/>
          </w:tcPr>
          <w:p w14:paraId="0F6D8C0E" w14:textId="77777777" w:rsidR="0089307A" w:rsidRDefault="0089307A" w:rsidP="0089307A">
            <w:pPr>
              <w:pStyle w:val="TableText"/>
            </w:pPr>
            <w:r>
              <w:t>Week 1</w:t>
            </w:r>
          </w:p>
          <w:p w14:paraId="24DBC012" w14:textId="587D51E2" w:rsidR="0089307A" w:rsidRPr="00E24429" w:rsidRDefault="0089307A" w:rsidP="0089307A">
            <w:pPr>
              <w:pStyle w:val="TableText"/>
            </w:pPr>
            <w:r>
              <w:t>01/1</w:t>
            </w:r>
            <w:r w:rsidR="00FF4587">
              <w:t>5</w:t>
            </w:r>
            <w:r>
              <w:t xml:space="preserve"> - 01/2</w:t>
            </w:r>
            <w:r w:rsidR="00FF4587">
              <w:t>1</w:t>
            </w:r>
          </w:p>
        </w:tc>
        <w:tc>
          <w:tcPr>
            <w:tcW w:w="3960" w:type="dxa"/>
          </w:tcPr>
          <w:p w14:paraId="67000A93" w14:textId="77777777" w:rsidR="00F2249C" w:rsidRDefault="00F2249C" w:rsidP="00F2249C">
            <w:r>
              <w:t>Python Chapter 10 Files</w:t>
            </w:r>
          </w:p>
          <w:p w14:paraId="07A28ABD" w14:textId="77777777" w:rsidR="00F2249C" w:rsidRDefault="00F2249C" w:rsidP="00F2249C">
            <w:r>
              <w:t>Java Chapter 6 HashMaps</w:t>
            </w:r>
          </w:p>
          <w:p w14:paraId="5148238C" w14:textId="01B12644" w:rsidR="00F2249C" w:rsidRDefault="00F2249C" w:rsidP="00F2249C">
            <w:r>
              <w:t>C++ Chapter 6 Arrays and Vectors</w:t>
            </w:r>
          </w:p>
          <w:p w14:paraId="1D643EE5" w14:textId="105613F4" w:rsidR="0089307A" w:rsidRDefault="0089307A" w:rsidP="0089307A">
            <w:r>
              <w:t>TTh 11:00-12:15 pm:</w:t>
            </w:r>
            <w:r>
              <w:br/>
            </w:r>
            <w:r w:rsidRPr="006665D0">
              <w:t>In Person &amp; Online Classroom</w:t>
            </w:r>
          </w:p>
          <w:p w14:paraId="257A4279" w14:textId="362A5044" w:rsidR="0089307A" w:rsidRDefault="0089307A" w:rsidP="0089307A"/>
        </w:tc>
        <w:tc>
          <w:tcPr>
            <w:tcW w:w="4140" w:type="dxa"/>
          </w:tcPr>
          <w:p w14:paraId="5E54DBB8" w14:textId="75B2CAF6" w:rsidR="0089307A" w:rsidRDefault="0089307A" w:rsidP="0089307A">
            <w:pPr>
              <w:pStyle w:val="ListParagraph"/>
              <w:ind w:left="0"/>
            </w:pPr>
            <w:r>
              <w:t>Getting Started Activities</w:t>
            </w:r>
          </w:p>
          <w:p w14:paraId="4F8B4694" w14:textId="1F12A198" w:rsidR="0089307A" w:rsidRDefault="0089307A" w:rsidP="0089307A">
            <w:r>
              <w:t>Install Python</w:t>
            </w:r>
          </w:p>
          <w:p w14:paraId="4B008336" w14:textId="28CDFC45" w:rsidR="0089307A" w:rsidRDefault="0089307A" w:rsidP="0089307A">
            <w:r>
              <w:t>Install JDK</w:t>
            </w:r>
          </w:p>
          <w:p w14:paraId="01539CF4" w14:textId="48C5C961" w:rsidR="0089307A" w:rsidRDefault="0089307A" w:rsidP="0089307A">
            <w:r>
              <w:t>Install CPP</w:t>
            </w:r>
            <w:r w:rsidR="00912737">
              <w:t xml:space="preserve"> Compiler</w:t>
            </w:r>
          </w:p>
          <w:p w14:paraId="7EA73FBA" w14:textId="77777777" w:rsidR="004668C8" w:rsidRDefault="004668C8" w:rsidP="004668C8">
            <w:r>
              <w:t>Python Chapter 10 Files</w:t>
            </w:r>
          </w:p>
          <w:p w14:paraId="776986CF" w14:textId="77777777" w:rsidR="004668C8" w:rsidRDefault="004668C8" w:rsidP="004668C8">
            <w:r>
              <w:t>Java Chapter.06 HashMaps</w:t>
            </w:r>
          </w:p>
          <w:p w14:paraId="266597D4" w14:textId="77777777" w:rsidR="004668C8" w:rsidRDefault="004668C8" w:rsidP="004668C8">
            <w:r>
              <w:t>C++ Sandhills Car Care</w:t>
            </w:r>
          </w:p>
          <w:p w14:paraId="5FE7E39E" w14:textId="227E77C2" w:rsidR="0089307A" w:rsidRDefault="004668C8" w:rsidP="004668C8">
            <w:r>
              <w:t>Sololearn Tutorials</w:t>
            </w:r>
          </w:p>
        </w:tc>
      </w:tr>
      <w:tr w:rsidR="0089307A" w:rsidRPr="00FE6FBF" w14:paraId="0EA2018A" w14:textId="77777777" w:rsidTr="00C137A4">
        <w:tc>
          <w:tcPr>
            <w:tcW w:w="1255" w:type="dxa"/>
          </w:tcPr>
          <w:p w14:paraId="0DC8E91A" w14:textId="77777777" w:rsidR="0089307A" w:rsidRDefault="0089307A" w:rsidP="0089307A">
            <w:pPr>
              <w:pStyle w:val="TableText"/>
            </w:pPr>
            <w:r>
              <w:t>Week 2</w:t>
            </w:r>
          </w:p>
          <w:p w14:paraId="42ED1ABA" w14:textId="43EE06E3" w:rsidR="0089307A" w:rsidRPr="00491E3A" w:rsidRDefault="0089307A" w:rsidP="0089307A">
            <w:pPr>
              <w:pStyle w:val="TableText"/>
            </w:pPr>
            <w:r>
              <w:t>01/2</w:t>
            </w:r>
            <w:r w:rsidR="00FF4587">
              <w:t>2</w:t>
            </w:r>
            <w:r>
              <w:t xml:space="preserve"> - 01/2</w:t>
            </w:r>
            <w:r w:rsidR="00FF4587">
              <w:t>8</w:t>
            </w:r>
          </w:p>
        </w:tc>
        <w:tc>
          <w:tcPr>
            <w:tcW w:w="3960" w:type="dxa"/>
          </w:tcPr>
          <w:p w14:paraId="42C12DFA" w14:textId="345F1F1F" w:rsidR="00F2249C" w:rsidRDefault="00F2249C" w:rsidP="00F2249C">
            <w:r>
              <w:t>Python Chapter 10 File</w:t>
            </w:r>
          </w:p>
          <w:p w14:paraId="080DA52B" w14:textId="77777777" w:rsidR="00F2249C" w:rsidRDefault="00F2249C" w:rsidP="00F2249C">
            <w:r>
              <w:t>Java Chapter 8 Strings</w:t>
            </w:r>
          </w:p>
          <w:p w14:paraId="1D2717C8" w14:textId="0E8611D4" w:rsidR="0089307A" w:rsidRDefault="00F2249C" w:rsidP="00F2249C">
            <w:r>
              <w:t>C++ Chapter 6 Unordered Maps</w:t>
            </w:r>
          </w:p>
          <w:p w14:paraId="7FC80EB2" w14:textId="5CC8012A" w:rsidR="0089307A" w:rsidRDefault="0089307A" w:rsidP="0089307A">
            <w:r>
              <w:t>TTh 11:00-12:15 pm:</w:t>
            </w:r>
            <w:r>
              <w:br/>
            </w:r>
            <w:r w:rsidRPr="006665D0">
              <w:t>In Person &amp; Online Classroom</w:t>
            </w:r>
          </w:p>
          <w:p w14:paraId="38E8C7F6" w14:textId="4FFF0FD8" w:rsidR="0089307A" w:rsidRPr="00B25CB4" w:rsidRDefault="0089307A" w:rsidP="0089307A">
            <w:r>
              <w:t>Think Aloud</w:t>
            </w:r>
          </w:p>
        </w:tc>
        <w:tc>
          <w:tcPr>
            <w:tcW w:w="4140" w:type="dxa"/>
          </w:tcPr>
          <w:p w14:paraId="4CC1EE43" w14:textId="263164A9" w:rsidR="0018722D" w:rsidRDefault="0018722D" w:rsidP="0018722D">
            <w:r>
              <w:t xml:space="preserve">Python </w:t>
            </w:r>
            <w:r w:rsidR="001E08AA">
              <w:t>Persistent Todo List</w:t>
            </w:r>
          </w:p>
          <w:p w14:paraId="46DE5C80" w14:textId="77777777" w:rsidR="0018722D" w:rsidRDefault="0018722D" w:rsidP="0018722D">
            <w:r>
              <w:t>Python Public IP in Linux</w:t>
            </w:r>
          </w:p>
          <w:p w14:paraId="5B8F845F" w14:textId="77777777" w:rsidR="0018722D" w:rsidRDefault="0018722D" w:rsidP="0018722D">
            <w:r>
              <w:t>Java Chapter 8 Strings</w:t>
            </w:r>
          </w:p>
          <w:p w14:paraId="5120A4C9" w14:textId="77777777" w:rsidR="0018722D" w:rsidRDefault="0018722D" w:rsidP="0018722D">
            <w:r>
              <w:t>C++ Chapter 6 Unordered Maps</w:t>
            </w:r>
          </w:p>
          <w:p w14:paraId="1D883D3D" w14:textId="011553B2" w:rsidR="0089307A" w:rsidRDefault="0018722D" w:rsidP="0018722D">
            <w:r>
              <w:t>Sololearn Tutorials</w:t>
            </w:r>
          </w:p>
        </w:tc>
      </w:tr>
      <w:tr w:rsidR="0089307A" w:rsidRPr="00FE6FBF" w14:paraId="7353B7D9" w14:textId="77777777" w:rsidTr="00C137A4">
        <w:tc>
          <w:tcPr>
            <w:tcW w:w="1255" w:type="dxa"/>
          </w:tcPr>
          <w:p w14:paraId="2F2001FC" w14:textId="77777777" w:rsidR="0089307A" w:rsidRDefault="0089307A" w:rsidP="0089307A">
            <w:pPr>
              <w:pStyle w:val="TableText"/>
            </w:pPr>
            <w:r>
              <w:t>Week 3</w:t>
            </w:r>
          </w:p>
          <w:p w14:paraId="7821BD55" w14:textId="76EA21E3" w:rsidR="0089307A" w:rsidRPr="004D665B" w:rsidRDefault="0089307A" w:rsidP="0089307A">
            <w:pPr>
              <w:pStyle w:val="TableText"/>
            </w:pPr>
            <w:r>
              <w:t>01/</w:t>
            </w:r>
            <w:r w:rsidR="00FF4587">
              <w:t>29</w:t>
            </w:r>
            <w:r>
              <w:t xml:space="preserve"> - 02/0</w:t>
            </w:r>
            <w:r w:rsidR="00FF4587">
              <w:t>4</w:t>
            </w:r>
          </w:p>
        </w:tc>
        <w:tc>
          <w:tcPr>
            <w:tcW w:w="3960" w:type="dxa"/>
          </w:tcPr>
          <w:p w14:paraId="6CD27451" w14:textId="77777777" w:rsidR="00C96B7B" w:rsidRDefault="00C96B7B" w:rsidP="00C96B7B">
            <w:r>
              <w:t>Python Chapter 12 Database</w:t>
            </w:r>
          </w:p>
          <w:p w14:paraId="60C5339F" w14:textId="77777777" w:rsidR="00C96B7B" w:rsidRDefault="00C96B7B" w:rsidP="00C96B7B">
            <w:r>
              <w:t>Java Chapter 8 Strings</w:t>
            </w:r>
          </w:p>
          <w:p w14:paraId="41695A8B" w14:textId="085A3FB2" w:rsidR="0089307A" w:rsidRDefault="00C96B7B" w:rsidP="00C96B7B">
            <w:r>
              <w:t>C++ Chapter 6 Unordered Maps</w:t>
            </w:r>
          </w:p>
          <w:p w14:paraId="3E456112" w14:textId="5F03DC4B" w:rsidR="0089307A" w:rsidRPr="00E3636F" w:rsidRDefault="0089307A" w:rsidP="0089307A">
            <w:r>
              <w:t>TTh 11:00-12:15 pm:</w:t>
            </w:r>
            <w:r>
              <w:br/>
            </w:r>
            <w:r w:rsidRPr="006665D0">
              <w:t>In Person &amp; Online Classroom</w:t>
            </w:r>
          </w:p>
        </w:tc>
        <w:tc>
          <w:tcPr>
            <w:tcW w:w="4140" w:type="dxa"/>
          </w:tcPr>
          <w:p w14:paraId="1C91D9BF" w14:textId="77777777" w:rsidR="003D10B2" w:rsidRDefault="003D10B2" w:rsidP="003D10B2">
            <w:r>
              <w:t>Java Pig Latin</w:t>
            </w:r>
          </w:p>
          <w:p w14:paraId="225B4516" w14:textId="77777777" w:rsidR="003D10B2" w:rsidRDefault="003D10B2" w:rsidP="003D10B2">
            <w:r>
              <w:t>Java Hello World in Linux Tutorial</w:t>
            </w:r>
          </w:p>
          <w:p w14:paraId="22762886" w14:textId="77777777" w:rsidR="003D10B2" w:rsidRDefault="003D10B2" w:rsidP="003D10B2">
            <w:r>
              <w:t>C++ Chapter 6 Structs</w:t>
            </w:r>
          </w:p>
          <w:p w14:paraId="29FD53C1" w14:textId="77777777" w:rsidR="003D10B2" w:rsidRDefault="003D10B2" w:rsidP="003D10B2">
            <w:r>
              <w:t>SQL Basics Tutorial with Khan Academy</w:t>
            </w:r>
          </w:p>
          <w:p w14:paraId="06BBF286" w14:textId="14F1DF09" w:rsidR="0089307A" w:rsidRPr="00E3636F" w:rsidRDefault="003D10B2" w:rsidP="003D10B2">
            <w:r>
              <w:t>Sololearn Tutorials</w:t>
            </w:r>
          </w:p>
        </w:tc>
      </w:tr>
      <w:tr w:rsidR="0089307A" w:rsidRPr="00FE6FBF" w14:paraId="13F3C04A" w14:textId="77777777" w:rsidTr="00BD41AF">
        <w:trPr>
          <w:cantSplit/>
        </w:trPr>
        <w:tc>
          <w:tcPr>
            <w:tcW w:w="1255" w:type="dxa"/>
          </w:tcPr>
          <w:p w14:paraId="3FCED421" w14:textId="77777777" w:rsidR="0089307A" w:rsidRDefault="0089307A" w:rsidP="0089307A">
            <w:pPr>
              <w:pStyle w:val="TableText"/>
            </w:pPr>
            <w:r>
              <w:lastRenderedPageBreak/>
              <w:t>Week 4</w:t>
            </w:r>
          </w:p>
          <w:p w14:paraId="6DC0F05F" w14:textId="7CCE187B" w:rsidR="0089307A" w:rsidRPr="00E24429" w:rsidRDefault="0089307A" w:rsidP="0089307A">
            <w:pPr>
              <w:pStyle w:val="TableText"/>
            </w:pPr>
            <w:r>
              <w:t>02/0</w:t>
            </w:r>
            <w:r w:rsidR="00FF4587">
              <w:t>5</w:t>
            </w:r>
            <w:r>
              <w:t xml:space="preserve"> - 02/1</w:t>
            </w:r>
            <w:r w:rsidR="00FF4587">
              <w:t>1</w:t>
            </w:r>
          </w:p>
        </w:tc>
        <w:tc>
          <w:tcPr>
            <w:tcW w:w="3960" w:type="dxa"/>
          </w:tcPr>
          <w:p w14:paraId="7E86F1BB" w14:textId="77777777" w:rsidR="00C96B7B" w:rsidRDefault="00C96B7B" w:rsidP="00C96B7B">
            <w:r>
              <w:t>Python Chapter 12 Database</w:t>
            </w:r>
          </w:p>
          <w:p w14:paraId="19F4905E" w14:textId="77777777" w:rsidR="00C96B7B" w:rsidRDefault="00C96B7B" w:rsidP="00C96B7B">
            <w:r>
              <w:t>Java Chapter 9 GUI</w:t>
            </w:r>
          </w:p>
          <w:p w14:paraId="742D94D1" w14:textId="56531C52" w:rsidR="00C96B7B" w:rsidRDefault="00C96B7B" w:rsidP="00C96B7B">
            <w:r>
              <w:t>C++ Chapter 7 OOP</w:t>
            </w:r>
          </w:p>
          <w:p w14:paraId="2BA4859C" w14:textId="27E0BFDF" w:rsidR="0089307A" w:rsidRDefault="0089307A" w:rsidP="0089307A">
            <w:r>
              <w:t>TTh 11:00-12:15 pm:</w:t>
            </w:r>
            <w:r>
              <w:br/>
            </w:r>
            <w:r w:rsidRPr="006665D0">
              <w:t>In Person &amp; Online Classroom</w:t>
            </w:r>
          </w:p>
          <w:p w14:paraId="61A67D0C" w14:textId="608D468B" w:rsidR="0089307A" w:rsidRDefault="0089307A" w:rsidP="0089307A">
            <w:r>
              <w:t>Think Aloud</w:t>
            </w:r>
          </w:p>
        </w:tc>
        <w:tc>
          <w:tcPr>
            <w:tcW w:w="4140" w:type="dxa"/>
          </w:tcPr>
          <w:p w14:paraId="1AA5101F" w14:textId="77777777" w:rsidR="003A0904" w:rsidRDefault="003A0904" w:rsidP="003A0904">
            <w:r>
              <w:t>SQL Basics Tutorial with Khan Academy</w:t>
            </w:r>
          </w:p>
          <w:p w14:paraId="49682909" w14:textId="77777777" w:rsidR="003A0904" w:rsidRDefault="003A0904" w:rsidP="003A0904">
            <w:r>
              <w:t>Java Eclipse Temperature Converter GUI</w:t>
            </w:r>
          </w:p>
          <w:p w14:paraId="3BFB2BD1" w14:textId="77777777" w:rsidR="003A0904" w:rsidRDefault="003A0904" w:rsidP="003A0904">
            <w:r>
              <w:t>C++ Chapter 7 OOP</w:t>
            </w:r>
          </w:p>
          <w:p w14:paraId="2DCCB9D5" w14:textId="77777777" w:rsidR="003A0904" w:rsidRDefault="003A0904" w:rsidP="003A0904">
            <w:r>
              <w:t>C++ Hello World in Linux Tutorial</w:t>
            </w:r>
          </w:p>
          <w:p w14:paraId="560B8B81" w14:textId="2201F01B" w:rsidR="0089307A" w:rsidRPr="00E3636F" w:rsidRDefault="003A0904" w:rsidP="003A0904">
            <w:r>
              <w:t>Sololearn Tutorials</w:t>
            </w:r>
          </w:p>
        </w:tc>
      </w:tr>
      <w:tr w:rsidR="0089307A" w:rsidRPr="00FE6FBF" w14:paraId="29E71B78" w14:textId="77777777" w:rsidTr="00C137A4">
        <w:tc>
          <w:tcPr>
            <w:tcW w:w="1255" w:type="dxa"/>
          </w:tcPr>
          <w:p w14:paraId="46C15B74" w14:textId="77777777" w:rsidR="0089307A" w:rsidRDefault="0089307A" w:rsidP="0089307A">
            <w:pPr>
              <w:pStyle w:val="TableText"/>
            </w:pPr>
            <w:r>
              <w:t>Week 5</w:t>
            </w:r>
          </w:p>
          <w:p w14:paraId="092483FE" w14:textId="1289FA84" w:rsidR="0089307A" w:rsidRDefault="0089307A" w:rsidP="0089307A">
            <w:pPr>
              <w:pStyle w:val="TableText"/>
            </w:pPr>
            <w:r>
              <w:t>02/1</w:t>
            </w:r>
            <w:r w:rsidR="00FF4587">
              <w:t>2</w:t>
            </w:r>
            <w:r>
              <w:t xml:space="preserve"> - 02/1</w:t>
            </w:r>
            <w:r w:rsidR="00FF4587">
              <w:t>8</w:t>
            </w:r>
          </w:p>
        </w:tc>
        <w:tc>
          <w:tcPr>
            <w:tcW w:w="3960" w:type="dxa"/>
          </w:tcPr>
          <w:p w14:paraId="2A2BCC33" w14:textId="77777777" w:rsidR="003F5833" w:rsidRDefault="003F5833" w:rsidP="003F5833">
            <w:r>
              <w:t>Python Chapter 12 Database</w:t>
            </w:r>
          </w:p>
          <w:p w14:paraId="6D458FD6" w14:textId="77777777" w:rsidR="003F5833" w:rsidRDefault="003F5833" w:rsidP="003F5833">
            <w:r>
              <w:t>Java Chapter 9 GUI</w:t>
            </w:r>
          </w:p>
          <w:p w14:paraId="51945177" w14:textId="20ABFBFE" w:rsidR="003F5833" w:rsidRDefault="003F5833" w:rsidP="003F5833">
            <w:r>
              <w:t>C++ Chapter 7 OOP</w:t>
            </w:r>
          </w:p>
          <w:p w14:paraId="51792E29" w14:textId="6A3D6D3B" w:rsidR="0089307A" w:rsidRDefault="0089307A" w:rsidP="0089307A">
            <w:r>
              <w:t>TTh 11:00-12:15 pm:</w:t>
            </w:r>
            <w:r>
              <w:br/>
            </w:r>
            <w:r w:rsidRPr="006665D0">
              <w:t>In Person &amp; Online Classroom</w:t>
            </w:r>
          </w:p>
        </w:tc>
        <w:tc>
          <w:tcPr>
            <w:tcW w:w="4140" w:type="dxa"/>
          </w:tcPr>
          <w:p w14:paraId="7A4E4751" w14:textId="77777777" w:rsidR="00B64513" w:rsidRDefault="00B64513" w:rsidP="00B64513">
            <w:r>
              <w:t>C++ Chapter 7 Pointers</w:t>
            </w:r>
          </w:p>
          <w:p w14:paraId="2812D8C0" w14:textId="77777777" w:rsidR="00B64513" w:rsidRDefault="00B64513" w:rsidP="00B64513">
            <w:r>
              <w:t>SQL Basics Project</w:t>
            </w:r>
          </w:p>
          <w:p w14:paraId="76120DFF" w14:textId="77777777" w:rsidR="00B64513" w:rsidRDefault="00B64513" w:rsidP="00B64513">
            <w:r>
              <w:t>Java Eclipse MPG GUI</w:t>
            </w:r>
          </w:p>
          <w:p w14:paraId="2DAFDE15" w14:textId="77777777" w:rsidR="00B64513" w:rsidRDefault="00B64513" w:rsidP="00B64513">
            <w:r>
              <w:t>C++ OOP Rectangle Header Files Tutorial</w:t>
            </w:r>
          </w:p>
          <w:p w14:paraId="5E6D807D" w14:textId="26484F57" w:rsidR="0089307A" w:rsidRPr="00C330C6" w:rsidRDefault="00B64513" w:rsidP="00B64513">
            <w:r>
              <w:t>Sololearn Tutorials</w:t>
            </w:r>
          </w:p>
        </w:tc>
      </w:tr>
      <w:tr w:rsidR="0089307A" w:rsidRPr="00FE6FBF" w14:paraId="1297E042" w14:textId="77777777" w:rsidTr="00C137A4">
        <w:tc>
          <w:tcPr>
            <w:tcW w:w="1255" w:type="dxa"/>
          </w:tcPr>
          <w:p w14:paraId="2146DEFA" w14:textId="77777777" w:rsidR="0089307A" w:rsidRDefault="0089307A" w:rsidP="0089307A">
            <w:pPr>
              <w:pStyle w:val="TableText"/>
            </w:pPr>
            <w:r>
              <w:t>Week 6</w:t>
            </w:r>
          </w:p>
          <w:p w14:paraId="22159F31" w14:textId="4656C588" w:rsidR="0089307A" w:rsidRDefault="0089307A" w:rsidP="0089307A">
            <w:pPr>
              <w:pStyle w:val="TableText"/>
            </w:pPr>
            <w:r>
              <w:t>02/</w:t>
            </w:r>
            <w:r w:rsidR="00FF4587">
              <w:t>19</w:t>
            </w:r>
            <w:r>
              <w:t xml:space="preserve"> - 02/2</w:t>
            </w:r>
            <w:r w:rsidR="00FF4587">
              <w:t>5</w:t>
            </w:r>
          </w:p>
        </w:tc>
        <w:tc>
          <w:tcPr>
            <w:tcW w:w="3960" w:type="dxa"/>
          </w:tcPr>
          <w:p w14:paraId="140B25DB" w14:textId="4A51A6B1" w:rsidR="00384B27" w:rsidRDefault="00A26710" w:rsidP="00384B27">
            <w:r w:rsidRPr="00A26710">
              <w:t>Python Chapter 12 Database</w:t>
            </w:r>
          </w:p>
          <w:p w14:paraId="0AB7F6F0" w14:textId="77777777" w:rsidR="00384B27" w:rsidRDefault="00384B27" w:rsidP="00384B27">
            <w:r>
              <w:t>Java Chapter 12 Database</w:t>
            </w:r>
          </w:p>
          <w:p w14:paraId="360C6306" w14:textId="77777777" w:rsidR="00384B27" w:rsidRDefault="00384B27" w:rsidP="00384B27">
            <w:r>
              <w:t>C++ Chapter 7 OOP</w:t>
            </w:r>
          </w:p>
          <w:p w14:paraId="45C8A6AE" w14:textId="6AF437C5" w:rsidR="0089307A" w:rsidRDefault="0089307A" w:rsidP="00384B27">
            <w:r>
              <w:t>TTh 11:00-12:15 pm:</w:t>
            </w:r>
            <w:r>
              <w:br/>
            </w:r>
            <w:r w:rsidRPr="006665D0">
              <w:t>In Person &amp; Online Classroom</w:t>
            </w:r>
          </w:p>
          <w:p w14:paraId="3DAF3B93" w14:textId="1B703962" w:rsidR="0089307A" w:rsidRDefault="00800107" w:rsidP="0089307A">
            <w:r>
              <w:t>Think Aloud</w:t>
            </w:r>
          </w:p>
        </w:tc>
        <w:tc>
          <w:tcPr>
            <w:tcW w:w="4140" w:type="dxa"/>
          </w:tcPr>
          <w:p w14:paraId="21AF42A2" w14:textId="77777777" w:rsidR="00EF59B5" w:rsidRDefault="00EF59B5" w:rsidP="00EF59B5">
            <w:r>
              <w:t>Python SQLite Game Shop Relational Database</w:t>
            </w:r>
          </w:p>
          <w:p w14:paraId="5B9C027D" w14:textId="77777777" w:rsidR="00EF59B5" w:rsidRDefault="00EF59B5" w:rsidP="00EF59B5">
            <w:r>
              <w:t>Java Chapter 12 Database</w:t>
            </w:r>
          </w:p>
          <w:p w14:paraId="3F51942A" w14:textId="77777777" w:rsidR="00EF59B5" w:rsidRDefault="00EF59B5" w:rsidP="00EF59B5">
            <w:r>
              <w:t>C++ Circle OOP</w:t>
            </w:r>
          </w:p>
          <w:p w14:paraId="23339405" w14:textId="77777777" w:rsidR="00EF59B5" w:rsidRDefault="00EF59B5" w:rsidP="00EF59B5">
            <w:r>
              <w:t>Guild Team Programming Team Charter</w:t>
            </w:r>
          </w:p>
          <w:p w14:paraId="4BABA2F8" w14:textId="0CC23C17" w:rsidR="0089307A" w:rsidRPr="00E3636F" w:rsidRDefault="00EF59B5" w:rsidP="00EF59B5">
            <w:r>
              <w:t>Sololearn Tutorials</w:t>
            </w:r>
          </w:p>
        </w:tc>
      </w:tr>
      <w:tr w:rsidR="0089307A" w:rsidRPr="00FE6FBF" w14:paraId="02B6F60F" w14:textId="77777777" w:rsidTr="0051560F">
        <w:trPr>
          <w:cantSplit/>
        </w:trPr>
        <w:tc>
          <w:tcPr>
            <w:tcW w:w="1255" w:type="dxa"/>
          </w:tcPr>
          <w:p w14:paraId="0C8D3802" w14:textId="77777777" w:rsidR="0089307A" w:rsidRDefault="0089307A" w:rsidP="0089307A">
            <w:pPr>
              <w:pStyle w:val="TableText"/>
            </w:pPr>
            <w:r>
              <w:t>Week 7</w:t>
            </w:r>
          </w:p>
          <w:p w14:paraId="6783077C" w14:textId="7ECFE966" w:rsidR="0089307A" w:rsidRDefault="0089307A" w:rsidP="0089307A">
            <w:pPr>
              <w:pStyle w:val="TableText"/>
            </w:pPr>
            <w:r>
              <w:t>02/2</w:t>
            </w:r>
            <w:r w:rsidR="0086380A">
              <w:t>6</w:t>
            </w:r>
            <w:r>
              <w:t xml:space="preserve"> - 03/0</w:t>
            </w:r>
            <w:r w:rsidR="0086380A">
              <w:t>3</w:t>
            </w:r>
          </w:p>
        </w:tc>
        <w:tc>
          <w:tcPr>
            <w:tcW w:w="3960" w:type="dxa"/>
          </w:tcPr>
          <w:p w14:paraId="514ED461" w14:textId="77777777" w:rsidR="00F753C9" w:rsidRDefault="00F753C9" w:rsidP="00F753C9">
            <w:r>
              <w:t>Python Chapter 16 Web Development</w:t>
            </w:r>
          </w:p>
          <w:p w14:paraId="28C31323" w14:textId="3CB53E10" w:rsidR="0089307A" w:rsidRDefault="00F753C9" w:rsidP="00F753C9">
            <w:r>
              <w:t>C++ Chapter 12 Database</w:t>
            </w:r>
          </w:p>
          <w:p w14:paraId="5375BC42" w14:textId="69CE74C8" w:rsidR="0089307A" w:rsidRDefault="0089307A" w:rsidP="0089307A">
            <w:r>
              <w:t>TTh 11:00-12:15 pm:</w:t>
            </w:r>
            <w:r>
              <w:br/>
            </w:r>
            <w:r w:rsidRPr="006665D0">
              <w:t>In Person &amp; Online Classroom</w:t>
            </w:r>
          </w:p>
        </w:tc>
        <w:tc>
          <w:tcPr>
            <w:tcW w:w="4140" w:type="dxa"/>
          </w:tcPr>
          <w:p w14:paraId="3AA1E217" w14:textId="77777777" w:rsidR="00811D81" w:rsidRDefault="00811D81" w:rsidP="00811D81">
            <w:r>
              <w:t>PythonPing Network Scanner</w:t>
            </w:r>
          </w:p>
          <w:p w14:paraId="6F6B727B" w14:textId="77777777" w:rsidR="00811D81" w:rsidRDefault="00811D81" w:rsidP="00811D81">
            <w:r>
              <w:t>Python Chapter 16 Web Development</w:t>
            </w:r>
          </w:p>
          <w:p w14:paraId="7A048A59" w14:textId="77777777" w:rsidR="00811D81" w:rsidRDefault="00811D81" w:rsidP="00811D81">
            <w:r>
              <w:t>Python Chapter 7 OOP Inheritance</w:t>
            </w:r>
          </w:p>
          <w:p w14:paraId="1B3C6B93" w14:textId="77777777" w:rsidR="00811D81" w:rsidRDefault="00811D81" w:rsidP="00811D81">
            <w:r>
              <w:t>C++ Chapter 12 Database</w:t>
            </w:r>
          </w:p>
          <w:p w14:paraId="792E5D1C" w14:textId="036C3F22" w:rsidR="0089307A" w:rsidRPr="00E3636F" w:rsidRDefault="00811D81" w:rsidP="00811D81">
            <w:r>
              <w:t>Sololearn Tutorials</w:t>
            </w:r>
          </w:p>
        </w:tc>
      </w:tr>
      <w:tr w:rsidR="0089307A" w:rsidRPr="00FE6FBF" w14:paraId="2FDB352B" w14:textId="77777777" w:rsidTr="00633A82">
        <w:trPr>
          <w:cantSplit/>
        </w:trPr>
        <w:tc>
          <w:tcPr>
            <w:tcW w:w="1255" w:type="dxa"/>
          </w:tcPr>
          <w:p w14:paraId="34F15DEC" w14:textId="77777777" w:rsidR="0089307A" w:rsidRDefault="0089307A" w:rsidP="0089307A">
            <w:pPr>
              <w:pStyle w:val="TableText"/>
            </w:pPr>
            <w:r>
              <w:lastRenderedPageBreak/>
              <w:t>Week 8</w:t>
            </w:r>
          </w:p>
          <w:p w14:paraId="400A4CBB" w14:textId="505F6043" w:rsidR="0089307A" w:rsidRDefault="0089307A" w:rsidP="0089307A">
            <w:pPr>
              <w:pStyle w:val="TableText"/>
            </w:pPr>
            <w:r>
              <w:t>03/0</w:t>
            </w:r>
            <w:r w:rsidR="00B35622">
              <w:t>4</w:t>
            </w:r>
            <w:r>
              <w:t xml:space="preserve"> -03/</w:t>
            </w:r>
            <w:r w:rsidR="00C433B9">
              <w:t>08</w:t>
            </w:r>
          </w:p>
        </w:tc>
        <w:tc>
          <w:tcPr>
            <w:tcW w:w="3960" w:type="dxa"/>
          </w:tcPr>
          <w:p w14:paraId="662E6D03" w14:textId="6ED9C0E1" w:rsidR="0089307A" w:rsidRDefault="006D77F9" w:rsidP="0089307A">
            <w:r w:rsidRPr="006D77F9">
              <w:t>Python Chapter 16 Web Development</w:t>
            </w:r>
          </w:p>
          <w:p w14:paraId="1E18FD16" w14:textId="50884A2F" w:rsidR="0089307A" w:rsidRDefault="0089307A" w:rsidP="0089307A">
            <w:r>
              <w:t>TTh 11:00-12:15 pm:</w:t>
            </w:r>
            <w:r>
              <w:br/>
            </w:r>
            <w:r w:rsidRPr="006665D0">
              <w:t>In Person &amp; Online Classroom</w:t>
            </w:r>
          </w:p>
          <w:p w14:paraId="3FB1E52C" w14:textId="3511E2B8" w:rsidR="0089307A" w:rsidRDefault="00EA3708" w:rsidP="0089307A">
            <w:r>
              <w:t>Think Aloud</w:t>
            </w:r>
          </w:p>
        </w:tc>
        <w:tc>
          <w:tcPr>
            <w:tcW w:w="4140" w:type="dxa"/>
          </w:tcPr>
          <w:p w14:paraId="1EE89964" w14:textId="77777777" w:rsidR="000D1D7E" w:rsidRDefault="000D1D7E" w:rsidP="000D1D7E">
            <w:r>
              <w:t>Python Threading</w:t>
            </w:r>
          </w:p>
          <w:p w14:paraId="5C51463A" w14:textId="77777777" w:rsidR="000D1D7E" w:rsidRDefault="000D1D7E" w:rsidP="000D1D7E">
            <w:r>
              <w:t>Flask Unit Converter</w:t>
            </w:r>
          </w:p>
          <w:p w14:paraId="5C5B848A" w14:textId="77777777" w:rsidR="000D1D7E" w:rsidRDefault="000D1D7E" w:rsidP="000D1D7E">
            <w:r>
              <w:t>Python OOP Inheritance Alien Detector</w:t>
            </w:r>
          </w:p>
          <w:p w14:paraId="03C4CC38" w14:textId="413A634D" w:rsidR="0089307A" w:rsidRPr="00E3636F" w:rsidRDefault="000D1D7E" w:rsidP="000D1D7E">
            <w:r>
              <w:t>Sololearn Tutorials</w:t>
            </w:r>
          </w:p>
        </w:tc>
      </w:tr>
      <w:tr w:rsidR="0089307A" w:rsidRPr="00FE6FBF" w14:paraId="06F35CDF" w14:textId="77777777" w:rsidTr="0043025D">
        <w:tc>
          <w:tcPr>
            <w:tcW w:w="1255" w:type="dxa"/>
          </w:tcPr>
          <w:p w14:paraId="7C7AF108" w14:textId="1A558956" w:rsidR="0089307A" w:rsidRDefault="0089307A" w:rsidP="0089307A">
            <w:pPr>
              <w:pStyle w:val="TableText"/>
            </w:pPr>
            <w:r w:rsidRPr="000945F9">
              <w:t>03-1</w:t>
            </w:r>
            <w:r w:rsidR="00B35622">
              <w:t>1</w:t>
            </w:r>
            <w:r w:rsidRPr="000945F9">
              <w:t xml:space="preserve"> – 03-</w:t>
            </w:r>
            <w:r>
              <w:t>1</w:t>
            </w:r>
            <w:r w:rsidR="00B35622">
              <w:t>7</w:t>
            </w:r>
          </w:p>
        </w:tc>
        <w:tc>
          <w:tcPr>
            <w:tcW w:w="8100" w:type="dxa"/>
            <w:gridSpan w:val="2"/>
          </w:tcPr>
          <w:p w14:paraId="5831BB82" w14:textId="63FF7697" w:rsidR="0089307A" w:rsidRDefault="0089307A" w:rsidP="0089307A">
            <w:r>
              <w:t>Spring Break</w:t>
            </w:r>
          </w:p>
        </w:tc>
      </w:tr>
      <w:tr w:rsidR="0089307A" w:rsidRPr="00FE6FBF" w14:paraId="375CFE6A" w14:textId="77777777" w:rsidTr="00C137A4">
        <w:tc>
          <w:tcPr>
            <w:tcW w:w="1255" w:type="dxa"/>
          </w:tcPr>
          <w:p w14:paraId="71021BD3" w14:textId="77777777" w:rsidR="0089307A" w:rsidRDefault="0089307A" w:rsidP="0089307A">
            <w:pPr>
              <w:pStyle w:val="TableText"/>
            </w:pPr>
            <w:r>
              <w:t>Week 10</w:t>
            </w:r>
          </w:p>
          <w:p w14:paraId="4F64F25A" w14:textId="5DDDF2B0" w:rsidR="0089307A" w:rsidRDefault="0089307A" w:rsidP="0089307A">
            <w:pPr>
              <w:pStyle w:val="TableText"/>
            </w:pPr>
            <w:r>
              <w:t>03/</w:t>
            </w:r>
            <w:r w:rsidR="008112BC">
              <w:t>18</w:t>
            </w:r>
            <w:r>
              <w:t xml:space="preserve"> – 03/2</w:t>
            </w:r>
            <w:r w:rsidR="008112BC">
              <w:t>4</w:t>
            </w:r>
          </w:p>
        </w:tc>
        <w:tc>
          <w:tcPr>
            <w:tcW w:w="3960" w:type="dxa"/>
          </w:tcPr>
          <w:p w14:paraId="6EB23FC8" w14:textId="47F3485D" w:rsidR="0089307A" w:rsidRDefault="0050624E" w:rsidP="0089307A">
            <w:r w:rsidRPr="0050624E">
              <w:t>Java Chapter 10 Files</w:t>
            </w:r>
          </w:p>
          <w:p w14:paraId="5DE53A88" w14:textId="2F2FA16B" w:rsidR="0089307A" w:rsidRDefault="0089307A" w:rsidP="0089307A">
            <w:r>
              <w:t>TTh 11:00-12:15 pm:</w:t>
            </w:r>
            <w:r>
              <w:br/>
            </w:r>
            <w:r w:rsidRPr="006665D0">
              <w:t>In Person &amp; Online Classroom</w:t>
            </w:r>
          </w:p>
        </w:tc>
        <w:tc>
          <w:tcPr>
            <w:tcW w:w="4140" w:type="dxa"/>
          </w:tcPr>
          <w:p w14:paraId="36EAC004" w14:textId="77777777" w:rsidR="00393031" w:rsidRDefault="00393031" w:rsidP="00393031">
            <w:r>
              <w:t>PythonPing Network Scanner with Threading</w:t>
            </w:r>
          </w:p>
          <w:p w14:paraId="66D52906" w14:textId="77777777" w:rsidR="00393031" w:rsidRDefault="00393031" w:rsidP="00393031">
            <w:r>
              <w:t>Python Jarvis Project Wikipedia</w:t>
            </w:r>
          </w:p>
          <w:p w14:paraId="1A93C7A3" w14:textId="77777777" w:rsidR="00393031" w:rsidRDefault="00393031" w:rsidP="00393031">
            <w:r>
              <w:t>Java Chapter 10 Files</w:t>
            </w:r>
          </w:p>
          <w:p w14:paraId="325E86BE" w14:textId="77777777" w:rsidR="00393031" w:rsidRDefault="00393031" w:rsidP="00393031">
            <w:r>
              <w:t>Java Fred's File Challenge</w:t>
            </w:r>
          </w:p>
          <w:p w14:paraId="6F63E849" w14:textId="77777777" w:rsidR="00393031" w:rsidRDefault="00393031" w:rsidP="00393031">
            <w:r>
              <w:t>C++ Chapter 8 Strings</w:t>
            </w:r>
          </w:p>
          <w:p w14:paraId="4BA7B768" w14:textId="77777777" w:rsidR="00393031" w:rsidRDefault="00393031" w:rsidP="00393031">
            <w:r>
              <w:t>Guild Semester Project</w:t>
            </w:r>
          </w:p>
          <w:p w14:paraId="34082415" w14:textId="7C33E526" w:rsidR="0089307A" w:rsidRPr="00E3636F" w:rsidRDefault="00393031" w:rsidP="00393031">
            <w:r>
              <w:t>Sololearn Tutorials</w:t>
            </w:r>
          </w:p>
        </w:tc>
      </w:tr>
      <w:tr w:rsidR="0089307A" w:rsidRPr="00FE6FBF" w14:paraId="0164898C" w14:textId="77777777" w:rsidTr="00DA464D">
        <w:trPr>
          <w:cantSplit/>
        </w:trPr>
        <w:tc>
          <w:tcPr>
            <w:tcW w:w="1255" w:type="dxa"/>
          </w:tcPr>
          <w:p w14:paraId="30B70219" w14:textId="77777777" w:rsidR="0089307A" w:rsidRDefault="0089307A" w:rsidP="0089307A">
            <w:pPr>
              <w:pStyle w:val="TableText"/>
            </w:pPr>
            <w:r>
              <w:t>Week 11</w:t>
            </w:r>
          </w:p>
          <w:p w14:paraId="0598F89C" w14:textId="6443F3FE" w:rsidR="0089307A" w:rsidRDefault="0089307A" w:rsidP="0089307A">
            <w:pPr>
              <w:pStyle w:val="TableText"/>
            </w:pPr>
            <w:r>
              <w:t>03/2</w:t>
            </w:r>
            <w:r w:rsidR="00842C57">
              <w:t>5</w:t>
            </w:r>
            <w:r>
              <w:t xml:space="preserve"> – 0</w:t>
            </w:r>
            <w:r w:rsidR="00842C57">
              <w:t>3/31</w:t>
            </w:r>
          </w:p>
        </w:tc>
        <w:tc>
          <w:tcPr>
            <w:tcW w:w="3960" w:type="dxa"/>
          </w:tcPr>
          <w:p w14:paraId="0163EFBB" w14:textId="77777777" w:rsidR="00D93B02" w:rsidRDefault="00D93B02" w:rsidP="00D93B02">
            <w:r>
              <w:t>Java Chapter 7 OOP Inheritance</w:t>
            </w:r>
          </w:p>
          <w:p w14:paraId="588632D1" w14:textId="71F08058" w:rsidR="0089307A" w:rsidRDefault="00D93B02" w:rsidP="00D93B02">
            <w:r>
              <w:t>C++ Chapter 8 Strings</w:t>
            </w:r>
          </w:p>
          <w:p w14:paraId="2F5853F8" w14:textId="73E369D9" w:rsidR="0089307A" w:rsidRDefault="0089307A" w:rsidP="0089307A">
            <w:r>
              <w:t>TTh 11:00-12:15 pm:</w:t>
            </w:r>
            <w:r>
              <w:br/>
            </w:r>
            <w:r w:rsidRPr="006665D0">
              <w:t>In Person &amp; Online Classroom</w:t>
            </w:r>
          </w:p>
          <w:p w14:paraId="6A9A14FA" w14:textId="51AB83F1" w:rsidR="0089307A" w:rsidRDefault="00532420" w:rsidP="0089307A">
            <w:r>
              <w:t>Think Aloud</w:t>
            </w:r>
          </w:p>
        </w:tc>
        <w:tc>
          <w:tcPr>
            <w:tcW w:w="4140" w:type="dxa"/>
          </w:tcPr>
          <w:p w14:paraId="147362EA" w14:textId="77777777" w:rsidR="00142E73" w:rsidRDefault="00142E73" w:rsidP="00142E73">
            <w:r>
              <w:t>Python Tres Cabelleros Collatz Conjecture</w:t>
            </w:r>
          </w:p>
          <w:p w14:paraId="29A66095" w14:textId="77777777" w:rsidR="00142E73" w:rsidRDefault="00142E73" w:rsidP="00142E73">
            <w:r>
              <w:t>Java Chapter 7 OOP Inheritance</w:t>
            </w:r>
          </w:p>
          <w:p w14:paraId="6ED40918" w14:textId="77777777" w:rsidR="00142E73" w:rsidRDefault="00142E73" w:rsidP="00142E73">
            <w:r>
              <w:t>Java OOP Inheritance Myra's Candles</w:t>
            </w:r>
          </w:p>
          <w:p w14:paraId="2CCAB9C7" w14:textId="77777777" w:rsidR="00142E73" w:rsidRDefault="00142E73" w:rsidP="00142E73">
            <w:r>
              <w:t>C++ Pig Latin</w:t>
            </w:r>
          </w:p>
          <w:p w14:paraId="27823913" w14:textId="77777777" w:rsidR="00142E73" w:rsidRDefault="00142E73" w:rsidP="00142E73">
            <w:r>
              <w:t>Guild Semester Project</w:t>
            </w:r>
          </w:p>
          <w:p w14:paraId="3B2E7C55" w14:textId="49D456F5" w:rsidR="0089307A" w:rsidRPr="00E3636F" w:rsidRDefault="00142E73" w:rsidP="00142E73">
            <w:r>
              <w:t>Sololearn Tutorials</w:t>
            </w:r>
          </w:p>
        </w:tc>
      </w:tr>
      <w:tr w:rsidR="0089307A" w:rsidRPr="00FE6FBF" w14:paraId="1B2E9C44" w14:textId="77777777" w:rsidTr="00450C69">
        <w:trPr>
          <w:cantSplit/>
          <w:trHeight w:val="107"/>
        </w:trPr>
        <w:tc>
          <w:tcPr>
            <w:tcW w:w="1255" w:type="dxa"/>
          </w:tcPr>
          <w:p w14:paraId="4AB35222" w14:textId="77777777" w:rsidR="0089307A" w:rsidRDefault="0089307A" w:rsidP="0089307A">
            <w:pPr>
              <w:pStyle w:val="TableText"/>
            </w:pPr>
            <w:r>
              <w:lastRenderedPageBreak/>
              <w:t>Week 12</w:t>
            </w:r>
          </w:p>
          <w:p w14:paraId="08FD69F9" w14:textId="2C67A1A5" w:rsidR="0089307A" w:rsidRDefault="0089307A" w:rsidP="0089307A">
            <w:pPr>
              <w:pStyle w:val="TableText"/>
            </w:pPr>
            <w:r>
              <w:t>04/0</w:t>
            </w:r>
            <w:r w:rsidR="00BA1752">
              <w:t>1</w:t>
            </w:r>
            <w:r>
              <w:t xml:space="preserve"> – 04-0</w:t>
            </w:r>
            <w:r w:rsidR="00BA1752">
              <w:t>7</w:t>
            </w:r>
          </w:p>
        </w:tc>
        <w:tc>
          <w:tcPr>
            <w:tcW w:w="3960" w:type="dxa"/>
          </w:tcPr>
          <w:p w14:paraId="2CFD8E9D" w14:textId="77777777" w:rsidR="006D5B6A" w:rsidRDefault="006D5B6A" w:rsidP="006D5B6A">
            <w:r>
              <w:t>Java Chapter 16 Web Development</w:t>
            </w:r>
          </w:p>
          <w:p w14:paraId="0293BF20" w14:textId="3DDFF61F" w:rsidR="0089307A" w:rsidRDefault="0089307A" w:rsidP="0089307A">
            <w:r>
              <w:t>TTh 11:00-12:15 pm:</w:t>
            </w:r>
            <w:r>
              <w:br/>
            </w:r>
            <w:r w:rsidRPr="006665D0">
              <w:t>In Person &amp; Online Classroom</w:t>
            </w:r>
          </w:p>
        </w:tc>
        <w:tc>
          <w:tcPr>
            <w:tcW w:w="4140" w:type="dxa"/>
          </w:tcPr>
          <w:p w14:paraId="5E8E2355" w14:textId="77777777" w:rsidR="00C1578D" w:rsidRDefault="00C1578D" w:rsidP="00C1578D">
            <w:r>
              <w:t>Python Network Client Server</w:t>
            </w:r>
          </w:p>
          <w:p w14:paraId="0DEE5E21" w14:textId="77777777" w:rsidR="00C1578D" w:rsidRDefault="00C1578D" w:rsidP="00C1578D">
            <w:r>
              <w:t>Java Chapter 16 JSP</w:t>
            </w:r>
          </w:p>
          <w:p w14:paraId="1FD50066" w14:textId="77777777" w:rsidR="00C1578D" w:rsidRDefault="00C1578D" w:rsidP="00C1578D">
            <w:r>
              <w:t>Bubble Sort</w:t>
            </w:r>
          </w:p>
          <w:p w14:paraId="497D1C99" w14:textId="77777777" w:rsidR="00C1578D" w:rsidRDefault="00C1578D" w:rsidP="00C1578D">
            <w:r>
              <w:t>Java Tres Cabelleros Collatz Conjecture</w:t>
            </w:r>
          </w:p>
          <w:p w14:paraId="3E9844DC" w14:textId="77777777" w:rsidR="00C1578D" w:rsidRDefault="00C1578D" w:rsidP="00C1578D">
            <w:r>
              <w:t>Guild Semester Project</w:t>
            </w:r>
          </w:p>
          <w:p w14:paraId="3BDFFE61" w14:textId="7296810A" w:rsidR="0089307A" w:rsidRPr="00E3636F" w:rsidRDefault="00C1578D" w:rsidP="00C1578D">
            <w:r>
              <w:t>Sololearn Tutorials</w:t>
            </w:r>
          </w:p>
        </w:tc>
      </w:tr>
      <w:tr w:rsidR="0089307A" w:rsidRPr="00FE6FBF" w14:paraId="1648389F" w14:textId="77777777" w:rsidTr="00C137A4">
        <w:trPr>
          <w:trHeight w:val="107"/>
        </w:trPr>
        <w:tc>
          <w:tcPr>
            <w:tcW w:w="1255" w:type="dxa"/>
          </w:tcPr>
          <w:p w14:paraId="07C9A758" w14:textId="77777777" w:rsidR="0089307A" w:rsidRDefault="0089307A" w:rsidP="0089307A">
            <w:pPr>
              <w:pStyle w:val="TableText"/>
            </w:pPr>
            <w:r>
              <w:t>Week 13</w:t>
            </w:r>
          </w:p>
          <w:p w14:paraId="662DAC0D" w14:textId="2ED50752" w:rsidR="0089307A" w:rsidRDefault="0089307A" w:rsidP="0089307A">
            <w:pPr>
              <w:pStyle w:val="TableText"/>
            </w:pPr>
            <w:r>
              <w:t>04/</w:t>
            </w:r>
            <w:r w:rsidR="00BA1752">
              <w:t>08</w:t>
            </w:r>
            <w:r>
              <w:t xml:space="preserve"> – 04/1</w:t>
            </w:r>
            <w:r w:rsidR="00BA1752">
              <w:t>4</w:t>
            </w:r>
          </w:p>
        </w:tc>
        <w:tc>
          <w:tcPr>
            <w:tcW w:w="3960" w:type="dxa"/>
          </w:tcPr>
          <w:p w14:paraId="52C5D285" w14:textId="77777777" w:rsidR="00E97B67" w:rsidRDefault="00E97B67" w:rsidP="00E97B67">
            <w:r>
              <w:t>Python Chapter 15 Data Science</w:t>
            </w:r>
          </w:p>
          <w:p w14:paraId="69B09651" w14:textId="7047B725" w:rsidR="0089307A" w:rsidRDefault="0089307A" w:rsidP="0089307A">
            <w:r>
              <w:t>TTh 11:00-12:15 pm:</w:t>
            </w:r>
            <w:r>
              <w:br/>
            </w:r>
            <w:r w:rsidRPr="006665D0">
              <w:t>In Person &amp; Online Classroom</w:t>
            </w:r>
          </w:p>
          <w:p w14:paraId="368387EE" w14:textId="292C68DB" w:rsidR="0089307A" w:rsidRDefault="00532420" w:rsidP="0089307A">
            <w:r>
              <w:t>Think Aloud</w:t>
            </w:r>
          </w:p>
        </w:tc>
        <w:tc>
          <w:tcPr>
            <w:tcW w:w="4140" w:type="dxa"/>
          </w:tcPr>
          <w:p w14:paraId="1FF6323E" w14:textId="77777777" w:rsidR="00B733D2" w:rsidRDefault="00B733D2" w:rsidP="00B733D2">
            <w:r>
              <w:t>Python Chapter 15 Data Science (NumPy)</w:t>
            </w:r>
          </w:p>
          <w:p w14:paraId="42F226BA" w14:textId="77777777" w:rsidR="00B733D2" w:rsidRDefault="00B733D2" w:rsidP="00B733D2">
            <w:r>
              <w:t>Python Simple Network Chat</w:t>
            </w:r>
          </w:p>
          <w:p w14:paraId="5EC47BDE" w14:textId="77777777" w:rsidR="00B733D2" w:rsidRDefault="00B733D2" w:rsidP="00B733D2">
            <w:r>
              <w:t>JSP Tutorial Java Inside HTML</w:t>
            </w:r>
          </w:p>
          <w:p w14:paraId="0E208B99" w14:textId="77777777" w:rsidR="00B733D2" w:rsidRDefault="00B733D2" w:rsidP="00B733D2">
            <w:r>
              <w:t>C++ Tres Cabelleros Collatz Conjecture</w:t>
            </w:r>
          </w:p>
          <w:p w14:paraId="11982D9F" w14:textId="77777777" w:rsidR="00B733D2" w:rsidRDefault="00B733D2" w:rsidP="00B733D2">
            <w:r>
              <w:t>Guild Semester Project</w:t>
            </w:r>
          </w:p>
          <w:p w14:paraId="1FBC4FA5" w14:textId="161AF9B7" w:rsidR="0089307A" w:rsidRPr="00774068" w:rsidRDefault="00B733D2" w:rsidP="00B733D2">
            <w:r>
              <w:t>Sololearn Tutorials</w:t>
            </w:r>
          </w:p>
        </w:tc>
      </w:tr>
      <w:tr w:rsidR="0089307A" w:rsidRPr="00FE6FBF" w14:paraId="7B330A16" w14:textId="77777777" w:rsidTr="006853E4">
        <w:trPr>
          <w:cantSplit/>
          <w:trHeight w:val="107"/>
        </w:trPr>
        <w:tc>
          <w:tcPr>
            <w:tcW w:w="1255" w:type="dxa"/>
          </w:tcPr>
          <w:p w14:paraId="1BF0B843" w14:textId="77777777" w:rsidR="0089307A" w:rsidRDefault="0089307A" w:rsidP="0089307A">
            <w:pPr>
              <w:pStyle w:val="TableText"/>
            </w:pPr>
            <w:r>
              <w:t>Week 14</w:t>
            </w:r>
          </w:p>
          <w:p w14:paraId="6BB0F0C5" w14:textId="33C827B1" w:rsidR="0089307A" w:rsidRDefault="0089307A" w:rsidP="0089307A">
            <w:pPr>
              <w:pStyle w:val="TableText"/>
            </w:pPr>
            <w:r>
              <w:t>04/1</w:t>
            </w:r>
            <w:r w:rsidR="004D7209">
              <w:t>5</w:t>
            </w:r>
            <w:r>
              <w:t xml:space="preserve"> – 04/2</w:t>
            </w:r>
            <w:r w:rsidR="007762EB">
              <w:t>1</w:t>
            </w:r>
          </w:p>
        </w:tc>
        <w:tc>
          <w:tcPr>
            <w:tcW w:w="3960" w:type="dxa"/>
          </w:tcPr>
          <w:p w14:paraId="09644D49" w14:textId="6407F2A0" w:rsidR="0089307A" w:rsidRDefault="00545081" w:rsidP="0089307A">
            <w:r>
              <w:t>Python Chapter 15 Data Science</w:t>
            </w:r>
          </w:p>
          <w:p w14:paraId="7E118F4F" w14:textId="379ADBDC" w:rsidR="0089307A" w:rsidRDefault="0089307A" w:rsidP="0089307A">
            <w:r>
              <w:t>TTh 11:00-12:15 pm:</w:t>
            </w:r>
            <w:r>
              <w:br/>
            </w:r>
            <w:r w:rsidRPr="006665D0">
              <w:t>In Person &amp; Online Classroom</w:t>
            </w:r>
          </w:p>
        </w:tc>
        <w:tc>
          <w:tcPr>
            <w:tcW w:w="4140" w:type="dxa"/>
          </w:tcPr>
          <w:p w14:paraId="1DCCDFF6" w14:textId="77777777" w:rsidR="00D774EA" w:rsidRDefault="00D774EA" w:rsidP="00D774EA">
            <w:r>
              <w:t>Python Chapter 15 Data Science (pandas)</w:t>
            </w:r>
          </w:p>
          <w:p w14:paraId="62009520" w14:textId="77777777" w:rsidR="00D774EA" w:rsidRDefault="00D774EA" w:rsidP="00D774EA">
            <w:r>
              <w:t>C++ Loaded Dice OOP</w:t>
            </w:r>
          </w:p>
          <w:p w14:paraId="4B65E2B6" w14:textId="77777777" w:rsidR="00D774EA" w:rsidRDefault="00D774EA" w:rsidP="00D774EA">
            <w:r>
              <w:t>JSP Lb Kilo Converter</w:t>
            </w:r>
          </w:p>
          <w:p w14:paraId="77BE2C16" w14:textId="77777777" w:rsidR="00D774EA" w:rsidRDefault="00D774EA" w:rsidP="00D774EA">
            <w:r>
              <w:t>Guild Semester Project</w:t>
            </w:r>
          </w:p>
          <w:p w14:paraId="27582292" w14:textId="55AE305E" w:rsidR="0089307A" w:rsidRPr="00E3636F" w:rsidRDefault="00D774EA" w:rsidP="00D774EA">
            <w:r>
              <w:t>Sololearn Tutorials</w:t>
            </w:r>
          </w:p>
        </w:tc>
      </w:tr>
      <w:tr w:rsidR="0089307A" w:rsidRPr="00FE6FBF" w14:paraId="28A79809" w14:textId="77777777" w:rsidTr="00C137A4">
        <w:trPr>
          <w:trHeight w:val="107"/>
        </w:trPr>
        <w:tc>
          <w:tcPr>
            <w:tcW w:w="1255" w:type="dxa"/>
          </w:tcPr>
          <w:p w14:paraId="34972F61" w14:textId="77777777" w:rsidR="0089307A" w:rsidRDefault="0089307A" w:rsidP="0089307A">
            <w:pPr>
              <w:pStyle w:val="TableText"/>
            </w:pPr>
            <w:r>
              <w:t>Week 15</w:t>
            </w:r>
          </w:p>
          <w:p w14:paraId="7016EB88" w14:textId="4C55D854" w:rsidR="0089307A" w:rsidRDefault="0089307A" w:rsidP="0089307A">
            <w:pPr>
              <w:pStyle w:val="TableText"/>
            </w:pPr>
            <w:r>
              <w:t>04/2</w:t>
            </w:r>
            <w:r w:rsidR="007762EB">
              <w:t>2</w:t>
            </w:r>
            <w:r>
              <w:t xml:space="preserve"> – 04/</w:t>
            </w:r>
            <w:r w:rsidR="007762EB">
              <w:t>28</w:t>
            </w:r>
          </w:p>
        </w:tc>
        <w:tc>
          <w:tcPr>
            <w:tcW w:w="3960" w:type="dxa"/>
          </w:tcPr>
          <w:p w14:paraId="53AE5F7D" w14:textId="77777777" w:rsidR="006B4EB7" w:rsidRDefault="006B4EB7" w:rsidP="006B4EB7">
            <w:r>
              <w:t>Python Chapter 15 Data Science</w:t>
            </w:r>
          </w:p>
          <w:p w14:paraId="2C3C3D06" w14:textId="1779DE47" w:rsidR="0089307A" w:rsidRDefault="0089307A" w:rsidP="0089307A">
            <w:r>
              <w:t>TTh 11:00-12:15 pm:</w:t>
            </w:r>
            <w:r>
              <w:br/>
            </w:r>
            <w:r w:rsidRPr="006665D0">
              <w:t>In Person &amp; Online Classroom</w:t>
            </w:r>
          </w:p>
          <w:p w14:paraId="158B34A9" w14:textId="77777777" w:rsidR="0089307A" w:rsidRDefault="0089307A" w:rsidP="0089307A">
            <w:r>
              <w:t>IT Careers Discussion</w:t>
            </w:r>
          </w:p>
          <w:p w14:paraId="30C197E9" w14:textId="6CA29F15" w:rsidR="00D20D34" w:rsidRDefault="00D20D34" w:rsidP="0089307A">
            <w:r>
              <w:t>Think Aloud</w:t>
            </w:r>
          </w:p>
        </w:tc>
        <w:tc>
          <w:tcPr>
            <w:tcW w:w="4140" w:type="dxa"/>
          </w:tcPr>
          <w:p w14:paraId="7EE43EAD" w14:textId="77777777" w:rsidR="001A21B7" w:rsidRDefault="001A21B7" w:rsidP="001A21B7">
            <w:r>
              <w:t>Python Chapter 15 Data Science (Matplotlib)</w:t>
            </w:r>
          </w:p>
          <w:p w14:paraId="1545626B" w14:textId="77777777" w:rsidR="001A21B7" w:rsidRDefault="001A21B7" w:rsidP="001A21B7">
            <w:r>
              <w:t>Python Unittests</w:t>
            </w:r>
          </w:p>
          <w:p w14:paraId="21DD682F" w14:textId="77777777" w:rsidR="001A21B7" w:rsidRDefault="001A21B7" w:rsidP="001A21B7">
            <w:r>
              <w:t>C++ Inheritance</w:t>
            </w:r>
          </w:p>
          <w:p w14:paraId="53430399" w14:textId="77777777" w:rsidR="001A21B7" w:rsidRDefault="001A21B7" w:rsidP="001A21B7">
            <w:r>
              <w:t>Guild Semester Project</w:t>
            </w:r>
          </w:p>
          <w:p w14:paraId="228D7AAA" w14:textId="4CEDD62E" w:rsidR="0089307A" w:rsidRPr="00E3636F" w:rsidRDefault="001A21B7" w:rsidP="001A21B7">
            <w:r>
              <w:t>Sololearn Tutorials</w:t>
            </w:r>
          </w:p>
        </w:tc>
      </w:tr>
      <w:tr w:rsidR="0089307A" w:rsidRPr="00FE6FBF" w14:paraId="3D8DE0A9" w14:textId="77777777" w:rsidTr="00C137A4">
        <w:trPr>
          <w:trHeight w:val="107"/>
        </w:trPr>
        <w:tc>
          <w:tcPr>
            <w:tcW w:w="1255" w:type="dxa"/>
          </w:tcPr>
          <w:p w14:paraId="7F1A1EFF" w14:textId="77777777" w:rsidR="0089307A" w:rsidRDefault="0089307A" w:rsidP="0089307A">
            <w:pPr>
              <w:pStyle w:val="TableText"/>
            </w:pPr>
            <w:r>
              <w:lastRenderedPageBreak/>
              <w:t>Week 16</w:t>
            </w:r>
          </w:p>
          <w:p w14:paraId="408067AA" w14:textId="44B6B440" w:rsidR="0089307A" w:rsidRDefault="0089307A" w:rsidP="0089307A">
            <w:pPr>
              <w:pStyle w:val="TableText"/>
            </w:pPr>
            <w:r>
              <w:t>0</w:t>
            </w:r>
            <w:r w:rsidR="007762EB">
              <w:t>4/29</w:t>
            </w:r>
            <w:r>
              <w:t xml:space="preserve"> – 05/0</w:t>
            </w:r>
            <w:r w:rsidR="007762EB">
              <w:t>3</w:t>
            </w:r>
          </w:p>
        </w:tc>
        <w:tc>
          <w:tcPr>
            <w:tcW w:w="3960" w:type="dxa"/>
          </w:tcPr>
          <w:p w14:paraId="1915A8CC" w14:textId="37188857" w:rsidR="0089307A" w:rsidRDefault="00893F7C" w:rsidP="0089307A">
            <w:r>
              <w:t>Python Chapter 15 Data Science</w:t>
            </w:r>
          </w:p>
          <w:p w14:paraId="6EF94AE3" w14:textId="52F6A3BD" w:rsidR="0089307A" w:rsidRDefault="0089307A" w:rsidP="0089307A">
            <w:r>
              <w:t>TTh 11:00-12:15 pm:</w:t>
            </w:r>
            <w:r>
              <w:br/>
            </w:r>
            <w:r w:rsidRPr="006665D0">
              <w:t>In Person &amp; Online Classroom</w:t>
            </w:r>
          </w:p>
          <w:p w14:paraId="54DD51BB" w14:textId="62C3560F" w:rsidR="0089307A" w:rsidRDefault="0089307A" w:rsidP="0089307A">
            <w:r>
              <w:t>Lessons Learned Discussion</w:t>
            </w:r>
          </w:p>
        </w:tc>
        <w:tc>
          <w:tcPr>
            <w:tcW w:w="4140" w:type="dxa"/>
          </w:tcPr>
          <w:p w14:paraId="14325D7B" w14:textId="77777777" w:rsidR="00CC04B4" w:rsidRDefault="00CC04B4" w:rsidP="00CC04B4">
            <w:r>
              <w:t>Python Chapter 15 Data Science Project</w:t>
            </w:r>
          </w:p>
          <w:p w14:paraId="00F5DD55" w14:textId="77777777" w:rsidR="00CC04B4" w:rsidRDefault="00CC04B4" w:rsidP="00CC04B4">
            <w:r>
              <w:t>C++ Vehicle Inheritance</w:t>
            </w:r>
          </w:p>
          <w:p w14:paraId="29C67547" w14:textId="3CF96411" w:rsidR="0089307A" w:rsidRPr="00E3636F" w:rsidRDefault="00CC04B4" w:rsidP="00CC04B4">
            <w:r>
              <w:t>Guild Semester Project</w:t>
            </w:r>
          </w:p>
        </w:tc>
      </w:tr>
      <w:tr w:rsidR="0089307A" w:rsidRPr="00FE6FBF" w14:paraId="35231E68" w14:textId="77777777" w:rsidTr="00C137A4">
        <w:trPr>
          <w:trHeight w:val="107"/>
        </w:trPr>
        <w:tc>
          <w:tcPr>
            <w:tcW w:w="1255" w:type="dxa"/>
          </w:tcPr>
          <w:p w14:paraId="4E67299E" w14:textId="77777777" w:rsidR="0089307A" w:rsidRDefault="0089307A" w:rsidP="0089307A">
            <w:pPr>
              <w:pStyle w:val="TableText"/>
            </w:pPr>
            <w:r>
              <w:t>Finals</w:t>
            </w:r>
          </w:p>
          <w:p w14:paraId="56279FCE" w14:textId="31EA4C00" w:rsidR="0089307A" w:rsidRDefault="0089307A" w:rsidP="0089307A">
            <w:pPr>
              <w:pStyle w:val="TableText"/>
            </w:pPr>
            <w:r>
              <w:t>05/0</w:t>
            </w:r>
            <w:r w:rsidR="007762EB">
              <w:t>6</w:t>
            </w:r>
            <w:r>
              <w:t xml:space="preserve"> - 05/1</w:t>
            </w:r>
            <w:r w:rsidR="007762EB">
              <w:t>0</w:t>
            </w:r>
          </w:p>
        </w:tc>
        <w:tc>
          <w:tcPr>
            <w:tcW w:w="3960" w:type="dxa"/>
          </w:tcPr>
          <w:p w14:paraId="492A73A8" w14:textId="77777777" w:rsidR="0089307A" w:rsidRDefault="0089307A" w:rsidP="0089307A"/>
        </w:tc>
        <w:tc>
          <w:tcPr>
            <w:tcW w:w="4140" w:type="dxa"/>
          </w:tcPr>
          <w:p w14:paraId="0D9F1363" w14:textId="77777777" w:rsidR="0089307A" w:rsidRDefault="0089307A" w:rsidP="00B475C2">
            <w:r>
              <w:t xml:space="preserve">Final </w:t>
            </w:r>
            <w:r w:rsidRPr="003D78E8">
              <w:t xml:space="preserve">Project: </w:t>
            </w:r>
            <w:r>
              <w:t>Guild Team Programming</w:t>
            </w:r>
          </w:p>
          <w:p w14:paraId="7CA3DB5B" w14:textId="0A89C550" w:rsidR="00D20D34" w:rsidRPr="00E3636F" w:rsidRDefault="00D20D34" w:rsidP="00B475C2">
            <w:r>
              <w:t>Final Think Aloud</w:t>
            </w:r>
          </w:p>
        </w:tc>
      </w:tr>
    </w:tbl>
    <w:p w14:paraId="6A811C40" w14:textId="77777777" w:rsidR="00CD3430" w:rsidRDefault="00CD3430" w:rsidP="00CD3430">
      <w:pPr>
        <w:pStyle w:val="Heading1"/>
      </w:pPr>
      <w:bookmarkStart w:id="11" w:name="_Toc57352394"/>
      <w:bookmarkStart w:id="12" w:name="_Toc145745621"/>
      <w:bookmarkStart w:id="13" w:name="_Toc503326254"/>
      <w:bookmarkStart w:id="14" w:name="_Toc170362786"/>
      <w:r>
        <w:t>Academic Integrity</w:t>
      </w:r>
      <w:bookmarkEnd w:id="11"/>
      <w:bookmarkEnd w:id="12"/>
      <w:bookmarkEnd w:id="14"/>
    </w:p>
    <w:p w14:paraId="7625B43D" w14:textId="77777777" w:rsidR="00CD3430" w:rsidRDefault="00CD3430" w:rsidP="00CD3430">
      <w:r>
        <w:t>The academic integrity policy for this course includes the Institutional Academic Integrity Policy listed at the end of this document.</w:t>
      </w:r>
    </w:p>
    <w:p w14:paraId="1F808511" w14:textId="77777777" w:rsidR="00CD3430" w:rsidRDefault="00CD3430" w:rsidP="00CD3430">
      <w:pPr>
        <w:pStyle w:val="ListParagraph"/>
        <w:numPr>
          <w:ilvl w:val="0"/>
          <w:numId w:val="10"/>
        </w:numPr>
      </w:pPr>
      <w:r>
        <w:t>Do your own work.</w:t>
      </w:r>
    </w:p>
    <w:p w14:paraId="207DAF39" w14:textId="77777777" w:rsidR="00CD3430" w:rsidRDefault="00CD3430" w:rsidP="00CD3430">
      <w:pPr>
        <w:pStyle w:val="ListParagraph"/>
        <w:numPr>
          <w:ilvl w:val="0"/>
          <w:numId w:val="10"/>
        </w:numPr>
      </w:pPr>
      <w:r>
        <w:t>You can ask for help if you get stuck. It is OK to have a study buddy to help with problems or issues. It is not OK to turn in the same assignment as someone else.</w:t>
      </w:r>
    </w:p>
    <w:p w14:paraId="10B7F394" w14:textId="77777777" w:rsidR="00CD3430" w:rsidRDefault="00CD3430" w:rsidP="00CD3430">
      <w:pPr>
        <w:pStyle w:val="ListParagraph"/>
        <w:numPr>
          <w:ilvl w:val="0"/>
          <w:numId w:val="10"/>
        </w:numPr>
      </w:pPr>
      <w:r>
        <w:t>If you use someone else’s work for a small quote or reference, cite the source.</w:t>
      </w:r>
    </w:p>
    <w:p w14:paraId="7C082E62" w14:textId="77777777" w:rsidR="00CD3430" w:rsidRDefault="00CD3430" w:rsidP="00CD3430">
      <w:pPr>
        <w:pStyle w:val="ListParagraph"/>
        <w:numPr>
          <w:ilvl w:val="0"/>
          <w:numId w:val="10"/>
        </w:numPr>
      </w:pPr>
      <w:r>
        <w:t>Use your own words.</w:t>
      </w:r>
    </w:p>
    <w:p w14:paraId="60E85997" w14:textId="77777777" w:rsidR="00CD3430" w:rsidRDefault="00CD3430" w:rsidP="00CD3430">
      <w:pPr>
        <w:pStyle w:val="ListParagraph"/>
        <w:numPr>
          <w:ilvl w:val="0"/>
          <w:numId w:val="10"/>
        </w:numPr>
      </w:pPr>
      <w:r>
        <w:t>Do your own work. We are here to learn. You can’t learn without doing the work.</w:t>
      </w:r>
    </w:p>
    <w:p w14:paraId="66C093A2" w14:textId="77777777" w:rsidR="0023034D" w:rsidRPr="0023034D" w:rsidRDefault="0023034D" w:rsidP="0023034D">
      <w:pPr>
        <w:rPr>
          <w:b/>
        </w:rPr>
      </w:pPr>
      <w:r w:rsidRPr="0023034D">
        <w:rPr>
          <w:b/>
        </w:rPr>
        <w:t>Artificial Intelligence (AI)</w:t>
      </w:r>
    </w:p>
    <w:p w14:paraId="04EC9315" w14:textId="77777777" w:rsidR="0023034D" w:rsidRDefault="0023034D" w:rsidP="00500ED3">
      <w:pPr>
        <w:pStyle w:val="ListParagraph"/>
        <w:numPr>
          <w:ilvl w:val="0"/>
          <w:numId w:val="11"/>
        </w:numPr>
      </w:pPr>
      <w:r>
        <w:t>AI (ChatGPT, etc.) is a tool, just like a pencil, a computer, or Google. All work submitted must be your own. You may not submit any work generated by an AI program as your own.</w:t>
      </w:r>
    </w:p>
    <w:p w14:paraId="02D34F52" w14:textId="77777777" w:rsidR="0023034D" w:rsidRDefault="0023034D" w:rsidP="00500ED3">
      <w:pPr>
        <w:pStyle w:val="ListParagraph"/>
        <w:numPr>
          <w:ilvl w:val="0"/>
          <w:numId w:val="11"/>
        </w:numPr>
      </w:pPr>
      <w:r>
        <w:t xml:space="preserve">You will be working with AI in the workplace. Certain homework assignments will involve the use of AI technologies. Give credit to the source you use. The aim of these assignments is to familiarize you with practical AI applications. </w:t>
      </w:r>
    </w:p>
    <w:p w14:paraId="4CC1D696" w14:textId="77777777" w:rsidR="00CD3430" w:rsidRDefault="00CD3430" w:rsidP="00CD3430">
      <w:r>
        <w:rPr>
          <w:b/>
        </w:rPr>
        <w:t>Minor Violations:</w:t>
      </w:r>
      <w:r>
        <w:t xml:space="preserve"> First offense: Grade of 0 for the assignment.</w:t>
      </w:r>
    </w:p>
    <w:p w14:paraId="43522570" w14:textId="77777777" w:rsidR="00CD3430" w:rsidRDefault="00CD3430" w:rsidP="00CD3430">
      <w:r>
        <w:rPr>
          <w:b/>
        </w:rPr>
        <w:t>Major Violations:</w:t>
      </w:r>
      <w:r>
        <w:t xml:space="preserve"> Second offense: Grade of F for the class.</w:t>
      </w:r>
    </w:p>
    <w:p w14:paraId="41731793" w14:textId="77777777" w:rsidR="00CD3430" w:rsidRDefault="00CD3430" w:rsidP="00CD3430">
      <w:pPr>
        <w:rPr>
          <w:b/>
        </w:rPr>
      </w:pPr>
      <w:r>
        <w:rPr>
          <w:b/>
        </w:rPr>
        <w:t>Do your own work.</w:t>
      </w:r>
    </w:p>
    <w:p w14:paraId="3D933CBD" w14:textId="02307F08" w:rsidR="007743CE" w:rsidRPr="00054EA7" w:rsidRDefault="007743CE" w:rsidP="007743CE">
      <w:pPr>
        <w:pStyle w:val="Heading1"/>
        <w:rPr>
          <w:rStyle w:val="Hyperlink"/>
        </w:rPr>
      </w:pPr>
      <w:r>
        <w:lastRenderedPageBreak/>
        <w:fldChar w:fldCharType="begin"/>
      </w:r>
      <w:r>
        <w:instrText>HYPERLINK "https://libguides.wncc.edu/syllabus"</w:instrText>
      </w:r>
      <w:r>
        <w:fldChar w:fldCharType="separate"/>
      </w:r>
      <w:bookmarkStart w:id="15" w:name="_Toc150609959"/>
      <w:bookmarkStart w:id="16" w:name="_Toc170362787"/>
      <w:r w:rsidRPr="00054EA7">
        <w:rPr>
          <w:rStyle w:val="Hyperlink"/>
        </w:rPr>
        <w:t>WNCC Master Syllabus Contents</w:t>
      </w:r>
      <w:bookmarkEnd w:id="15"/>
      <w:bookmarkEnd w:id="16"/>
    </w:p>
    <w:p w14:paraId="5C3D132F" w14:textId="548DF474" w:rsidR="007743CE" w:rsidRDefault="007743CE" w:rsidP="007743CE">
      <w:pPr>
        <w:rPr>
          <w:b/>
        </w:rPr>
      </w:pPr>
      <w:r>
        <w:rPr>
          <w:rFonts w:ascii="Arial" w:eastAsia="Arial Unicode MS" w:hAnsi="Arial"/>
          <w:b/>
          <w:kern w:val="28"/>
          <w:sz w:val="28"/>
          <w:szCs w:val="20"/>
        </w:rPr>
        <w:fldChar w:fldCharType="end"/>
      </w:r>
      <w:r>
        <w:t>This link contains the common WNCC Syllabus policies.</w:t>
      </w:r>
    </w:p>
    <w:bookmarkEnd w:id="13"/>
    <w:sectPr w:rsidR="007743CE" w:rsidSect="00D831AB">
      <w:headerReference w:type="default" r:id="rId13"/>
      <w:footerReference w:type="defaul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78C945" w14:textId="77777777" w:rsidR="0092363E" w:rsidRDefault="0092363E">
      <w:r>
        <w:separator/>
      </w:r>
    </w:p>
  </w:endnote>
  <w:endnote w:type="continuationSeparator" w:id="0">
    <w:p w14:paraId="7F6058B0" w14:textId="77777777" w:rsidR="0092363E" w:rsidRDefault="00923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C49E6" w14:textId="13110E32" w:rsidR="00E23010" w:rsidRPr="00610342" w:rsidRDefault="001F6402" w:rsidP="00EE00F0">
    <w:pPr>
      <w:pStyle w:val="Footer"/>
    </w:pPr>
    <w:r>
      <w:t>Computer Science</w:t>
    </w:r>
    <w:r w:rsidR="00B90DFE">
      <w:t xml:space="preserve"> 1</w:t>
    </w:r>
    <w:r w:rsidR="00E23010">
      <w:t xml:space="preserve"> </w:t>
    </w:r>
    <w:r w:rsidR="00FD5F32">
      <w:t>INFO-</w:t>
    </w:r>
    <w:r w:rsidR="00AE4613">
      <w:t>2</w:t>
    </w:r>
    <w:r w:rsidR="00B90DFE">
      <w:t>355</w:t>
    </w:r>
    <w:r w:rsidR="00C1278E">
      <w:t xml:space="preserve"> C</w:t>
    </w:r>
    <w:r w:rsidR="00843AEA">
      <w:t>ourse Syllabus</w:t>
    </w:r>
    <w:r w:rsidR="00E23010">
      <w:tab/>
      <w:t xml:space="preserve">Page </w:t>
    </w:r>
    <w:r w:rsidR="00E23010">
      <w:fldChar w:fldCharType="begin"/>
    </w:r>
    <w:r w:rsidR="00E23010">
      <w:instrText xml:space="preserve"> PAGE </w:instrText>
    </w:r>
    <w:r w:rsidR="00E23010">
      <w:fldChar w:fldCharType="separate"/>
    </w:r>
    <w:r w:rsidR="00584FAD">
      <w:rPr>
        <w:noProof/>
      </w:rPr>
      <w:t>6</w:t>
    </w:r>
    <w:r w:rsidR="00E23010">
      <w:fldChar w:fldCharType="end"/>
    </w:r>
    <w:r w:rsidR="00E23010">
      <w:t xml:space="preserve"> of </w:t>
    </w:r>
    <w:r w:rsidR="00AD1F8F">
      <w:rPr>
        <w:noProof/>
      </w:rPr>
      <w:fldChar w:fldCharType="begin"/>
    </w:r>
    <w:r w:rsidR="00AD1F8F">
      <w:rPr>
        <w:noProof/>
      </w:rPr>
      <w:instrText xml:space="preserve"> NUMPAGES </w:instrText>
    </w:r>
    <w:r w:rsidR="00AD1F8F">
      <w:rPr>
        <w:noProof/>
      </w:rPr>
      <w:fldChar w:fldCharType="separate"/>
    </w:r>
    <w:r w:rsidR="00584FAD">
      <w:rPr>
        <w:noProof/>
      </w:rPr>
      <w:t>6</w:t>
    </w:r>
    <w:r w:rsidR="00AD1F8F">
      <w:rPr>
        <w:noProof/>
      </w:rPr>
      <w:fldChar w:fldCharType="end"/>
    </w:r>
    <w:r w:rsidR="00E23010">
      <w:tab/>
      <w:t xml:space="preserve">Revised: </w:t>
    </w:r>
    <w:r w:rsidR="00E23010">
      <w:fldChar w:fldCharType="begin"/>
    </w:r>
    <w:r w:rsidR="00E23010">
      <w:instrText xml:space="preserve"> SAVEDATE \@ "M/d/yyyy" \* MERGEFORMAT </w:instrText>
    </w:r>
    <w:r w:rsidR="00E23010">
      <w:fldChar w:fldCharType="separate"/>
    </w:r>
    <w:r w:rsidR="006249B5">
      <w:rPr>
        <w:noProof/>
      </w:rPr>
      <w:t>6/27/2024</w:t>
    </w:r>
    <w:r w:rsidR="00E2301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4B7A37" w14:textId="77777777" w:rsidR="0092363E" w:rsidRDefault="0092363E">
      <w:r>
        <w:separator/>
      </w:r>
    </w:p>
  </w:footnote>
  <w:footnote w:type="continuationSeparator" w:id="0">
    <w:p w14:paraId="3846A6F2" w14:textId="77777777" w:rsidR="0092363E" w:rsidRDefault="00923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50D0F" w14:textId="79E62E24" w:rsidR="00E23010" w:rsidRDefault="00E23010" w:rsidP="00D831AB">
    <w:pPr>
      <w:pStyle w:val="Header"/>
    </w:pPr>
    <w:r>
      <w:t>Western Neb</w:t>
    </w:r>
    <w:r w:rsidR="003B1C96">
      <w:t xml:space="preserve">raska Community </w:t>
    </w:r>
    <w:r w:rsidR="003B1C96" w:rsidRPr="00D831AB">
      <w:t>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48B78BB"/>
    <w:multiLevelType w:val="hybridMultilevel"/>
    <w:tmpl w:val="AB30FAE2"/>
    <w:lvl w:ilvl="0" w:tplc="19BEF288">
      <w:start w:val="1"/>
      <w:numFmt w:val="bullet"/>
      <w:pStyle w:val="List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45B0EAD"/>
    <w:multiLevelType w:val="hybridMultilevel"/>
    <w:tmpl w:val="355699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7316435"/>
    <w:multiLevelType w:val="hybridMultilevel"/>
    <w:tmpl w:val="1EEC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9DD616E"/>
    <w:multiLevelType w:val="hybridMultilevel"/>
    <w:tmpl w:val="E320C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FFF03C7"/>
    <w:multiLevelType w:val="hybridMultilevel"/>
    <w:tmpl w:val="36085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5AA3C75"/>
    <w:multiLevelType w:val="hybridMultilevel"/>
    <w:tmpl w:val="2A788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9"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4F4959AB"/>
    <w:multiLevelType w:val="hybridMultilevel"/>
    <w:tmpl w:val="EC7AC4AC"/>
    <w:lvl w:ilvl="0" w:tplc="7972AC0E">
      <w:start w:val="1"/>
      <w:numFmt w:val="bullet"/>
      <w:pStyle w:val="Bullet"/>
      <w:lvlText w:val=""/>
      <w:lvlJc w:val="left"/>
      <w:pPr>
        <w:tabs>
          <w:tab w:val="num" w:pos="504"/>
        </w:tabs>
        <w:ind w:left="504"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0A10E48"/>
    <w:multiLevelType w:val="hybridMultilevel"/>
    <w:tmpl w:val="35569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73873C1"/>
    <w:multiLevelType w:val="hybridMultilevel"/>
    <w:tmpl w:val="FC8C3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992060257">
    <w:abstractNumId w:val="26"/>
  </w:num>
  <w:num w:numId="2" w16cid:durableId="201400983">
    <w:abstractNumId w:val="30"/>
  </w:num>
  <w:num w:numId="3" w16cid:durableId="1964656644">
    <w:abstractNumId w:val="1"/>
  </w:num>
  <w:num w:numId="4" w16cid:durableId="1792824678">
    <w:abstractNumId w:val="21"/>
  </w:num>
  <w:num w:numId="5" w16cid:durableId="373384136">
    <w:abstractNumId w:val="28"/>
  </w:num>
  <w:num w:numId="6" w16cid:durableId="456224222">
    <w:abstractNumId w:val="43"/>
  </w:num>
  <w:num w:numId="7" w16cid:durableId="461457568">
    <w:abstractNumId w:val="8"/>
  </w:num>
  <w:num w:numId="8" w16cid:durableId="1656909075">
    <w:abstractNumId w:val="17"/>
  </w:num>
  <w:num w:numId="9" w16cid:durableId="471024122">
    <w:abstractNumId w:val="5"/>
  </w:num>
  <w:num w:numId="10" w16cid:durableId="115313418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63120430">
    <w:abstractNumId w:val="3"/>
  </w:num>
  <w:num w:numId="12" w16cid:durableId="1817406302">
    <w:abstractNumId w:val="23"/>
  </w:num>
  <w:num w:numId="13" w16cid:durableId="1872524270">
    <w:abstractNumId w:val="49"/>
  </w:num>
  <w:num w:numId="14" w16cid:durableId="56368301">
    <w:abstractNumId w:val="15"/>
  </w:num>
  <w:num w:numId="15" w16cid:durableId="1489439951">
    <w:abstractNumId w:val="44"/>
  </w:num>
  <w:num w:numId="16" w16cid:durableId="1471677102">
    <w:abstractNumId w:val="16"/>
  </w:num>
  <w:num w:numId="17" w16cid:durableId="179782844">
    <w:abstractNumId w:val="29"/>
  </w:num>
  <w:num w:numId="18" w16cid:durableId="379522551">
    <w:abstractNumId w:val="14"/>
  </w:num>
  <w:num w:numId="19" w16cid:durableId="1869096303">
    <w:abstractNumId w:val="13"/>
  </w:num>
  <w:num w:numId="20" w16cid:durableId="755128224">
    <w:abstractNumId w:val="36"/>
  </w:num>
  <w:num w:numId="21" w16cid:durableId="1300378784">
    <w:abstractNumId w:val="0"/>
  </w:num>
  <w:num w:numId="22" w16cid:durableId="1938706407">
    <w:abstractNumId w:val="38"/>
  </w:num>
  <w:num w:numId="23" w16cid:durableId="1802960966">
    <w:abstractNumId w:val="41"/>
  </w:num>
  <w:num w:numId="24" w16cid:durableId="1508708801">
    <w:abstractNumId w:val="34"/>
  </w:num>
  <w:num w:numId="25" w16cid:durableId="2107774394">
    <w:abstractNumId w:val="31"/>
  </w:num>
  <w:num w:numId="26" w16cid:durableId="842474248">
    <w:abstractNumId w:val="48"/>
  </w:num>
  <w:num w:numId="27" w16cid:durableId="17973507">
    <w:abstractNumId w:val="19"/>
  </w:num>
  <w:num w:numId="28" w16cid:durableId="1516652619">
    <w:abstractNumId w:val="22"/>
  </w:num>
  <w:num w:numId="29" w16cid:durableId="45954573">
    <w:abstractNumId w:val="7"/>
  </w:num>
  <w:num w:numId="30" w16cid:durableId="2045402217">
    <w:abstractNumId w:val="20"/>
  </w:num>
  <w:num w:numId="31" w16cid:durableId="1276139418">
    <w:abstractNumId w:val="40"/>
  </w:num>
  <w:num w:numId="32" w16cid:durableId="1747453173">
    <w:abstractNumId w:val="45"/>
  </w:num>
  <w:num w:numId="33" w16cid:durableId="1939096537">
    <w:abstractNumId w:val="11"/>
  </w:num>
  <w:num w:numId="34" w16cid:durableId="2120487251">
    <w:abstractNumId w:val="47"/>
  </w:num>
  <w:num w:numId="35" w16cid:durableId="1990090014">
    <w:abstractNumId w:val="9"/>
  </w:num>
  <w:num w:numId="36" w16cid:durableId="871310108">
    <w:abstractNumId w:val="46"/>
  </w:num>
  <w:num w:numId="37" w16cid:durableId="1863323489">
    <w:abstractNumId w:val="27"/>
  </w:num>
  <w:num w:numId="38" w16cid:durableId="923223738">
    <w:abstractNumId w:val="18"/>
  </w:num>
  <w:num w:numId="39" w16cid:durableId="674889904">
    <w:abstractNumId w:val="10"/>
  </w:num>
  <w:num w:numId="40" w16cid:durableId="1612010869">
    <w:abstractNumId w:val="25"/>
  </w:num>
  <w:num w:numId="41" w16cid:durableId="1539321768">
    <w:abstractNumId w:val="35"/>
  </w:num>
  <w:num w:numId="42" w16cid:durableId="36198936">
    <w:abstractNumId w:val="2"/>
  </w:num>
  <w:num w:numId="43" w16cid:durableId="1911384454">
    <w:abstractNumId w:val="42"/>
  </w:num>
  <w:num w:numId="44" w16cid:durableId="967516707">
    <w:abstractNumId w:val="24"/>
  </w:num>
  <w:num w:numId="45" w16cid:durableId="1460490698">
    <w:abstractNumId w:val="12"/>
  </w:num>
  <w:num w:numId="46" w16cid:durableId="1317345511">
    <w:abstractNumId w:val="33"/>
  </w:num>
  <w:num w:numId="47" w16cid:durableId="2029719138">
    <w:abstractNumId w:val="4"/>
  </w:num>
  <w:num w:numId="48" w16cid:durableId="1894342688">
    <w:abstractNumId w:val="32"/>
  </w:num>
  <w:num w:numId="49" w16cid:durableId="1206718431">
    <w:abstractNumId w:val="39"/>
  </w:num>
  <w:num w:numId="50" w16cid:durableId="127937352">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3993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Lc0MrY0NjYwMTazNDNV0lEKTi0uzszPAykwsqgFACaD2FItAAAA"/>
  </w:docVars>
  <w:rsids>
    <w:rsidRoot w:val="000634F1"/>
    <w:rsid w:val="00000562"/>
    <w:rsid w:val="00000CEE"/>
    <w:rsid w:val="00001C79"/>
    <w:rsid w:val="00002B14"/>
    <w:rsid w:val="0000305F"/>
    <w:rsid w:val="000045F9"/>
    <w:rsid w:val="000074CF"/>
    <w:rsid w:val="000076AA"/>
    <w:rsid w:val="000124AD"/>
    <w:rsid w:val="00012E23"/>
    <w:rsid w:val="00012E2E"/>
    <w:rsid w:val="0001301B"/>
    <w:rsid w:val="000145F5"/>
    <w:rsid w:val="00014757"/>
    <w:rsid w:val="00022023"/>
    <w:rsid w:val="0002233A"/>
    <w:rsid w:val="00022A2C"/>
    <w:rsid w:val="0002394F"/>
    <w:rsid w:val="000242CF"/>
    <w:rsid w:val="0002656D"/>
    <w:rsid w:val="000269F3"/>
    <w:rsid w:val="00027505"/>
    <w:rsid w:val="00030DAA"/>
    <w:rsid w:val="0003210A"/>
    <w:rsid w:val="00032164"/>
    <w:rsid w:val="000346E9"/>
    <w:rsid w:val="000354D9"/>
    <w:rsid w:val="0003559F"/>
    <w:rsid w:val="00035BD7"/>
    <w:rsid w:val="00037C27"/>
    <w:rsid w:val="00037F0C"/>
    <w:rsid w:val="0004087E"/>
    <w:rsid w:val="0004227D"/>
    <w:rsid w:val="00042D8D"/>
    <w:rsid w:val="00043855"/>
    <w:rsid w:val="0004394A"/>
    <w:rsid w:val="0004434F"/>
    <w:rsid w:val="00044A2D"/>
    <w:rsid w:val="00045441"/>
    <w:rsid w:val="0004757E"/>
    <w:rsid w:val="000479E9"/>
    <w:rsid w:val="000503EB"/>
    <w:rsid w:val="00051283"/>
    <w:rsid w:val="00053051"/>
    <w:rsid w:val="00053070"/>
    <w:rsid w:val="00053F65"/>
    <w:rsid w:val="00054CCB"/>
    <w:rsid w:val="00054F63"/>
    <w:rsid w:val="000554DA"/>
    <w:rsid w:val="00060132"/>
    <w:rsid w:val="00061E10"/>
    <w:rsid w:val="00062922"/>
    <w:rsid w:val="00063249"/>
    <w:rsid w:val="000634F1"/>
    <w:rsid w:val="00065327"/>
    <w:rsid w:val="000663FA"/>
    <w:rsid w:val="000665B4"/>
    <w:rsid w:val="00067494"/>
    <w:rsid w:val="00067515"/>
    <w:rsid w:val="00070039"/>
    <w:rsid w:val="00070181"/>
    <w:rsid w:val="00070E98"/>
    <w:rsid w:val="00071177"/>
    <w:rsid w:val="00071D80"/>
    <w:rsid w:val="0007568F"/>
    <w:rsid w:val="000761E5"/>
    <w:rsid w:val="00076ED0"/>
    <w:rsid w:val="0007705A"/>
    <w:rsid w:val="0008038F"/>
    <w:rsid w:val="0008067F"/>
    <w:rsid w:val="000810F4"/>
    <w:rsid w:val="00082E5F"/>
    <w:rsid w:val="00082FE5"/>
    <w:rsid w:val="000833AD"/>
    <w:rsid w:val="000836FF"/>
    <w:rsid w:val="00083D75"/>
    <w:rsid w:val="000863E7"/>
    <w:rsid w:val="000877DC"/>
    <w:rsid w:val="000912C1"/>
    <w:rsid w:val="00092C75"/>
    <w:rsid w:val="00092F47"/>
    <w:rsid w:val="000930C6"/>
    <w:rsid w:val="000941C3"/>
    <w:rsid w:val="000967D8"/>
    <w:rsid w:val="000A239E"/>
    <w:rsid w:val="000A264E"/>
    <w:rsid w:val="000A488D"/>
    <w:rsid w:val="000A5721"/>
    <w:rsid w:val="000A6620"/>
    <w:rsid w:val="000A6783"/>
    <w:rsid w:val="000B048A"/>
    <w:rsid w:val="000B146F"/>
    <w:rsid w:val="000B1ABA"/>
    <w:rsid w:val="000B1AC3"/>
    <w:rsid w:val="000B5617"/>
    <w:rsid w:val="000B5ED8"/>
    <w:rsid w:val="000B6CB8"/>
    <w:rsid w:val="000B6D4A"/>
    <w:rsid w:val="000C0802"/>
    <w:rsid w:val="000C0C71"/>
    <w:rsid w:val="000C0C83"/>
    <w:rsid w:val="000C1DF3"/>
    <w:rsid w:val="000C2075"/>
    <w:rsid w:val="000C3C68"/>
    <w:rsid w:val="000C44A0"/>
    <w:rsid w:val="000C502C"/>
    <w:rsid w:val="000C6AB4"/>
    <w:rsid w:val="000D0CE1"/>
    <w:rsid w:val="000D0EBE"/>
    <w:rsid w:val="000D0F7A"/>
    <w:rsid w:val="000D1201"/>
    <w:rsid w:val="000D1D7E"/>
    <w:rsid w:val="000D3C2B"/>
    <w:rsid w:val="000D54E2"/>
    <w:rsid w:val="000D5511"/>
    <w:rsid w:val="000E1083"/>
    <w:rsid w:val="000E1CE6"/>
    <w:rsid w:val="000E3479"/>
    <w:rsid w:val="000E3A48"/>
    <w:rsid w:val="000E3E78"/>
    <w:rsid w:val="000E4348"/>
    <w:rsid w:val="000E4DAA"/>
    <w:rsid w:val="000E54A5"/>
    <w:rsid w:val="000E5570"/>
    <w:rsid w:val="000E5AB5"/>
    <w:rsid w:val="000E5DD2"/>
    <w:rsid w:val="000E6A8B"/>
    <w:rsid w:val="000F09C1"/>
    <w:rsid w:val="000F11C0"/>
    <w:rsid w:val="000F14E1"/>
    <w:rsid w:val="000F1509"/>
    <w:rsid w:val="000F1BE1"/>
    <w:rsid w:val="000F57C0"/>
    <w:rsid w:val="000F6979"/>
    <w:rsid w:val="000F69FB"/>
    <w:rsid w:val="000F6F09"/>
    <w:rsid w:val="000F6F9F"/>
    <w:rsid w:val="00100660"/>
    <w:rsid w:val="001015B3"/>
    <w:rsid w:val="00104437"/>
    <w:rsid w:val="001048F5"/>
    <w:rsid w:val="00104A0F"/>
    <w:rsid w:val="00106205"/>
    <w:rsid w:val="00106323"/>
    <w:rsid w:val="001064AB"/>
    <w:rsid w:val="0010685B"/>
    <w:rsid w:val="00106B3A"/>
    <w:rsid w:val="00106CC0"/>
    <w:rsid w:val="00112554"/>
    <w:rsid w:val="00112645"/>
    <w:rsid w:val="00113830"/>
    <w:rsid w:val="001139C0"/>
    <w:rsid w:val="00116C54"/>
    <w:rsid w:val="00117A73"/>
    <w:rsid w:val="00120F96"/>
    <w:rsid w:val="00121EC0"/>
    <w:rsid w:val="001221CD"/>
    <w:rsid w:val="0012236D"/>
    <w:rsid w:val="001244CB"/>
    <w:rsid w:val="00124AB6"/>
    <w:rsid w:val="00125837"/>
    <w:rsid w:val="00125D8F"/>
    <w:rsid w:val="001300D3"/>
    <w:rsid w:val="0013089A"/>
    <w:rsid w:val="00131199"/>
    <w:rsid w:val="00131AC3"/>
    <w:rsid w:val="00132658"/>
    <w:rsid w:val="00132AC5"/>
    <w:rsid w:val="00132B06"/>
    <w:rsid w:val="00132EB1"/>
    <w:rsid w:val="00133364"/>
    <w:rsid w:val="00133B17"/>
    <w:rsid w:val="00133B62"/>
    <w:rsid w:val="00134C8B"/>
    <w:rsid w:val="0013556A"/>
    <w:rsid w:val="00135A3F"/>
    <w:rsid w:val="00135A4E"/>
    <w:rsid w:val="00137214"/>
    <w:rsid w:val="00140B4D"/>
    <w:rsid w:val="001412FF"/>
    <w:rsid w:val="001416C5"/>
    <w:rsid w:val="00141A9B"/>
    <w:rsid w:val="00142E73"/>
    <w:rsid w:val="0014305D"/>
    <w:rsid w:val="001454D0"/>
    <w:rsid w:val="00147842"/>
    <w:rsid w:val="00150633"/>
    <w:rsid w:val="00150825"/>
    <w:rsid w:val="001515FB"/>
    <w:rsid w:val="0015171F"/>
    <w:rsid w:val="001518DF"/>
    <w:rsid w:val="00152B00"/>
    <w:rsid w:val="00155C05"/>
    <w:rsid w:val="00156798"/>
    <w:rsid w:val="00160B98"/>
    <w:rsid w:val="00162557"/>
    <w:rsid w:val="00162862"/>
    <w:rsid w:val="001635E2"/>
    <w:rsid w:val="00163DE6"/>
    <w:rsid w:val="00164102"/>
    <w:rsid w:val="00165390"/>
    <w:rsid w:val="00166666"/>
    <w:rsid w:val="00167334"/>
    <w:rsid w:val="00167BF9"/>
    <w:rsid w:val="0017076F"/>
    <w:rsid w:val="001726D6"/>
    <w:rsid w:val="00173F86"/>
    <w:rsid w:val="00174688"/>
    <w:rsid w:val="00175C44"/>
    <w:rsid w:val="00176AF1"/>
    <w:rsid w:val="001774DF"/>
    <w:rsid w:val="0017754C"/>
    <w:rsid w:val="00180199"/>
    <w:rsid w:val="0018413E"/>
    <w:rsid w:val="00184575"/>
    <w:rsid w:val="0018495A"/>
    <w:rsid w:val="00184D84"/>
    <w:rsid w:val="0018520C"/>
    <w:rsid w:val="00185286"/>
    <w:rsid w:val="00185793"/>
    <w:rsid w:val="00186139"/>
    <w:rsid w:val="0018698F"/>
    <w:rsid w:val="00186F3B"/>
    <w:rsid w:val="0018722D"/>
    <w:rsid w:val="00187626"/>
    <w:rsid w:val="001904EB"/>
    <w:rsid w:val="0019298A"/>
    <w:rsid w:val="00193874"/>
    <w:rsid w:val="00193C45"/>
    <w:rsid w:val="001946A8"/>
    <w:rsid w:val="00194F5E"/>
    <w:rsid w:val="001957B8"/>
    <w:rsid w:val="001A05FE"/>
    <w:rsid w:val="001A1AEB"/>
    <w:rsid w:val="001A1B57"/>
    <w:rsid w:val="001A21B7"/>
    <w:rsid w:val="001A2F6F"/>
    <w:rsid w:val="001A4B54"/>
    <w:rsid w:val="001A4DEA"/>
    <w:rsid w:val="001A5275"/>
    <w:rsid w:val="001A7FD7"/>
    <w:rsid w:val="001B02D0"/>
    <w:rsid w:val="001B0875"/>
    <w:rsid w:val="001B0F97"/>
    <w:rsid w:val="001B10B1"/>
    <w:rsid w:val="001B3E07"/>
    <w:rsid w:val="001B582A"/>
    <w:rsid w:val="001B6339"/>
    <w:rsid w:val="001B6942"/>
    <w:rsid w:val="001C0260"/>
    <w:rsid w:val="001C0DFC"/>
    <w:rsid w:val="001C0FF6"/>
    <w:rsid w:val="001C1495"/>
    <w:rsid w:val="001C174D"/>
    <w:rsid w:val="001C267A"/>
    <w:rsid w:val="001C4899"/>
    <w:rsid w:val="001C6C5A"/>
    <w:rsid w:val="001C7805"/>
    <w:rsid w:val="001D008E"/>
    <w:rsid w:val="001D0CD8"/>
    <w:rsid w:val="001D1098"/>
    <w:rsid w:val="001D2481"/>
    <w:rsid w:val="001D2D27"/>
    <w:rsid w:val="001D3544"/>
    <w:rsid w:val="001D589F"/>
    <w:rsid w:val="001D6AE4"/>
    <w:rsid w:val="001D7010"/>
    <w:rsid w:val="001E0093"/>
    <w:rsid w:val="001E01CA"/>
    <w:rsid w:val="001E08AA"/>
    <w:rsid w:val="001E2A88"/>
    <w:rsid w:val="001E2DDD"/>
    <w:rsid w:val="001E3818"/>
    <w:rsid w:val="001E41BE"/>
    <w:rsid w:val="001E466F"/>
    <w:rsid w:val="001E5138"/>
    <w:rsid w:val="001F0014"/>
    <w:rsid w:val="001F11A3"/>
    <w:rsid w:val="001F1724"/>
    <w:rsid w:val="001F3712"/>
    <w:rsid w:val="001F579C"/>
    <w:rsid w:val="001F6402"/>
    <w:rsid w:val="002033A7"/>
    <w:rsid w:val="002033E2"/>
    <w:rsid w:val="00203418"/>
    <w:rsid w:val="00203D1C"/>
    <w:rsid w:val="00205878"/>
    <w:rsid w:val="002060F0"/>
    <w:rsid w:val="0020625F"/>
    <w:rsid w:val="002069B4"/>
    <w:rsid w:val="00211371"/>
    <w:rsid w:val="0021188D"/>
    <w:rsid w:val="00213A79"/>
    <w:rsid w:val="00214063"/>
    <w:rsid w:val="00214B54"/>
    <w:rsid w:val="00214E64"/>
    <w:rsid w:val="00215CE7"/>
    <w:rsid w:val="00216C41"/>
    <w:rsid w:val="00217AC2"/>
    <w:rsid w:val="00217C1E"/>
    <w:rsid w:val="00220229"/>
    <w:rsid w:val="00220AF3"/>
    <w:rsid w:val="00221B93"/>
    <w:rsid w:val="002222CD"/>
    <w:rsid w:val="00222E6B"/>
    <w:rsid w:val="002245E8"/>
    <w:rsid w:val="00224C7D"/>
    <w:rsid w:val="002271AC"/>
    <w:rsid w:val="002301B9"/>
    <w:rsid w:val="0023034D"/>
    <w:rsid w:val="00230559"/>
    <w:rsid w:val="00230B50"/>
    <w:rsid w:val="00230BB6"/>
    <w:rsid w:val="002316C6"/>
    <w:rsid w:val="002318CF"/>
    <w:rsid w:val="00231FC8"/>
    <w:rsid w:val="00233435"/>
    <w:rsid w:val="00233A35"/>
    <w:rsid w:val="00233B9E"/>
    <w:rsid w:val="00234202"/>
    <w:rsid w:val="00234591"/>
    <w:rsid w:val="00235163"/>
    <w:rsid w:val="00235ADE"/>
    <w:rsid w:val="00236CAB"/>
    <w:rsid w:val="00237183"/>
    <w:rsid w:val="002375AE"/>
    <w:rsid w:val="00237B4D"/>
    <w:rsid w:val="002400EC"/>
    <w:rsid w:val="00241177"/>
    <w:rsid w:val="0024774D"/>
    <w:rsid w:val="00247DFF"/>
    <w:rsid w:val="002515B3"/>
    <w:rsid w:val="002519CD"/>
    <w:rsid w:val="00251B74"/>
    <w:rsid w:val="00251B86"/>
    <w:rsid w:val="00252D53"/>
    <w:rsid w:val="00253EC8"/>
    <w:rsid w:val="0025458B"/>
    <w:rsid w:val="00255DAE"/>
    <w:rsid w:val="00256286"/>
    <w:rsid w:val="002565CF"/>
    <w:rsid w:val="00257399"/>
    <w:rsid w:val="00257B46"/>
    <w:rsid w:val="00261E9D"/>
    <w:rsid w:val="002631FD"/>
    <w:rsid w:val="00265F1C"/>
    <w:rsid w:val="00266A18"/>
    <w:rsid w:val="002671A9"/>
    <w:rsid w:val="00267C01"/>
    <w:rsid w:val="00272A13"/>
    <w:rsid w:val="002743F7"/>
    <w:rsid w:val="002747F6"/>
    <w:rsid w:val="00274889"/>
    <w:rsid w:val="00274F31"/>
    <w:rsid w:val="002752D1"/>
    <w:rsid w:val="00275B8A"/>
    <w:rsid w:val="00275C41"/>
    <w:rsid w:val="00275CE0"/>
    <w:rsid w:val="002773FB"/>
    <w:rsid w:val="00280888"/>
    <w:rsid w:val="00281C8C"/>
    <w:rsid w:val="00283019"/>
    <w:rsid w:val="00283AA2"/>
    <w:rsid w:val="00283C2B"/>
    <w:rsid w:val="002857D6"/>
    <w:rsid w:val="00285EBC"/>
    <w:rsid w:val="00286681"/>
    <w:rsid w:val="002876BF"/>
    <w:rsid w:val="00290B28"/>
    <w:rsid w:val="0029205F"/>
    <w:rsid w:val="0029239E"/>
    <w:rsid w:val="00292DBD"/>
    <w:rsid w:val="00293924"/>
    <w:rsid w:val="002953B0"/>
    <w:rsid w:val="00295636"/>
    <w:rsid w:val="0029569A"/>
    <w:rsid w:val="002A0A4E"/>
    <w:rsid w:val="002A15BC"/>
    <w:rsid w:val="002A178E"/>
    <w:rsid w:val="002A2412"/>
    <w:rsid w:val="002A4EFD"/>
    <w:rsid w:val="002A5043"/>
    <w:rsid w:val="002A5DB5"/>
    <w:rsid w:val="002A6E84"/>
    <w:rsid w:val="002A7C4E"/>
    <w:rsid w:val="002B1011"/>
    <w:rsid w:val="002B1C3B"/>
    <w:rsid w:val="002B2B9B"/>
    <w:rsid w:val="002B2EEF"/>
    <w:rsid w:val="002B327F"/>
    <w:rsid w:val="002B438B"/>
    <w:rsid w:val="002B4BF9"/>
    <w:rsid w:val="002B4DC9"/>
    <w:rsid w:val="002B51D1"/>
    <w:rsid w:val="002B5B15"/>
    <w:rsid w:val="002B5BE7"/>
    <w:rsid w:val="002B61F8"/>
    <w:rsid w:val="002B679B"/>
    <w:rsid w:val="002B7188"/>
    <w:rsid w:val="002C07BD"/>
    <w:rsid w:val="002C0A3A"/>
    <w:rsid w:val="002C1101"/>
    <w:rsid w:val="002C14FE"/>
    <w:rsid w:val="002C1B09"/>
    <w:rsid w:val="002C2576"/>
    <w:rsid w:val="002C3706"/>
    <w:rsid w:val="002C396F"/>
    <w:rsid w:val="002C3F95"/>
    <w:rsid w:val="002C430B"/>
    <w:rsid w:val="002C782D"/>
    <w:rsid w:val="002C7AE1"/>
    <w:rsid w:val="002C7EC2"/>
    <w:rsid w:val="002D2044"/>
    <w:rsid w:val="002D2382"/>
    <w:rsid w:val="002D29B8"/>
    <w:rsid w:val="002D6384"/>
    <w:rsid w:val="002D7EEC"/>
    <w:rsid w:val="002E143C"/>
    <w:rsid w:val="002E24D2"/>
    <w:rsid w:val="002E420A"/>
    <w:rsid w:val="002E46C1"/>
    <w:rsid w:val="002E46F8"/>
    <w:rsid w:val="002E4A7F"/>
    <w:rsid w:val="002E5377"/>
    <w:rsid w:val="002E6235"/>
    <w:rsid w:val="002E6F3C"/>
    <w:rsid w:val="002E7A3A"/>
    <w:rsid w:val="002F1A7B"/>
    <w:rsid w:val="002F1DCD"/>
    <w:rsid w:val="002F3055"/>
    <w:rsid w:val="002F446A"/>
    <w:rsid w:val="002F5E45"/>
    <w:rsid w:val="002F6908"/>
    <w:rsid w:val="002F7D7E"/>
    <w:rsid w:val="00300B47"/>
    <w:rsid w:val="00305769"/>
    <w:rsid w:val="00305BF0"/>
    <w:rsid w:val="0030667A"/>
    <w:rsid w:val="0030684A"/>
    <w:rsid w:val="00307057"/>
    <w:rsid w:val="0030725D"/>
    <w:rsid w:val="003076FA"/>
    <w:rsid w:val="00307AEA"/>
    <w:rsid w:val="00307E4A"/>
    <w:rsid w:val="0031078D"/>
    <w:rsid w:val="00310EF0"/>
    <w:rsid w:val="003110CB"/>
    <w:rsid w:val="00312FAF"/>
    <w:rsid w:val="00313AD8"/>
    <w:rsid w:val="00313FCA"/>
    <w:rsid w:val="0031417C"/>
    <w:rsid w:val="00314D55"/>
    <w:rsid w:val="0031598A"/>
    <w:rsid w:val="003203BF"/>
    <w:rsid w:val="00321BAA"/>
    <w:rsid w:val="00322DDD"/>
    <w:rsid w:val="00323D0B"/>
    <w:rsid w:val="0032500D"/>
    <w:rsid w:val="00325934"/>
    <w:rsid w:val="00330DEC"/>
    <w:rsid w:val="0033101B"/>
    <w:rsid w:val="003314EF"/>
    <w:rsid w:val="00331A66"/>
    <w:rsid w:val="00332B6C"/>
    <w:rsid w:val="00333C83"/>
    <w:rsid w:val="00333EC6"/>
    <w:rsid w:val="003342E7"/>
    <w:rsid w:val="00334B63"/>
    <w:rsid w:val="00335820"/>
    <w:rsid w:val="003366FF"/>
    <w:rsid w:val="003379BA"/>
    <w:rsid w:val="00340D72"/>
    <w:rsid w:val="0034245A"/>
    <w:rsid w:val="003425B5"/>
    <w:rsid w:val="003434F4"/>
    <w:rsid w:val="00343ABE"/>
    <w:rsid w:val="00344730"/>
    <w:rsid w:val="00345303"/>
    <w:rsid w:val="00345B85"/>
    <w:rsid w:val="00346047"/>
    <w:rsid w:val="00347A74"/>
    <w:rsid w:val="00350254"/>
    <w:rsid w:val="00350BAB"/>
    <w:rsid w:val="00352566"/>
    <w:rsid w:val="00352CBA"/>
    <w:rsid w:val="00353F93"/>
    <w:rsid w:val="00354523"/>
    <w:rsid w:val="00354D38"/>
    <w:rsid w:val="00354DA7"/>
    <w:rsid w:val="003554CD"/>
    <w:rsid w:val="00356409"/>
    <w:rsid w:val="0035696F"/>
    <w:rsid w:val="00356FA6"/>
    <w:rsid w:val="00357653"/>
    <w:rsid w:val="0036104E"/>
    <w:rsid w:val="00362F59"/>
    <w:rsid w:val="00364958"/>
    <w:rsid w:val="00364EF1"/>
    <w:rsid w:val="003650A3"/>
    <w:rsid w:val="00365B34"/>
    <w:rsid w:val="003669DD"/>
    <w:rsid w:val="00370C6E"/>
    <w:rsid w:val="00373DAB"/>
    <w:rsid w:val="00373F51"/>
    <w:rsid w:val="003741A4"/>
    <w:rsid w:val="0037604F"/>
    <w:rsid w:val="00376555"/>
    <w:rsid w:val="00377516"/>
    <w:rsid w:val="0037786C"/>
    <w:rsid w:val="0038051C"/>
    <w:rsid w:val="0038136E"/>
    <w:rsid w:val="0038216C"/>
    <w:rsid w:val="003823AE"/>
    <w:rsid w:val="00382519"/>
    <w:rsid w:val="00382CC6"/>
    <w:rsid w:val="00382D53"/>
    <w:rsid w:val="003846DE"/>
    <w:rsid w:val="00384B27"/>
    <w:rsid w:val="003852FF"/>
    <w:rsid w:val="00385A94"/>
    <w:rsid w:val="00385EA6"/>
    <w:rsid w:val="00385FE4"/>
    <w:rsid w:val="00387C95"/>
    <w:rsid w:val="00387D72"/>
    <w:rsid w:val="003914FA"/>
    <w:rsid w:val="00391E0C"/>
    <w:rsid w:val="00392730"/>
    <w:rsid w:val="00392FF5"/>
    <w:rsid w:val="00393031"/>
    <w:rsid w:val="00393711"/>
    <w:rsid w:val="0039379C"/>
    <w:rsid w:val="00393FE3"/>
    <w:rsid w:val="003944B7"/>
    <w:rsid w:val="00396315"/>
    <w:rsid w:val="00397220"/>
    <w:rsid w:val="003A0904"/>
    <w:rsid w:val="003A0F17"/>
    <w:rsid w:val="003A1620"/>
    <w:rsid w:val="003A322C"/>
    <w:rsid w:val="003A3637"/>
    <w:rsid w:val="003A5CCB"/>
    <w:rsid w:val="003A687D"/>
    <w:rsid w:val="003A7AB8"/>
    <w:rsid w:val="003B1C96"/>
    <w:rsid w:val="003B28BD"/>
    <w:rsid w:val="003B2E6F"/>
    <w:rsid w:val="003B3B8C"/>
    <w:rsid w:val="003B404C"/>
    <w:rsid w:val="003B439E"/>
    <w:rsid w:val="003B43C7"/>
    <w:rsid w:val="003B48FE"/>
    <w:rsid w:val="003B4A98"/>
    <w:rsid w:val="003B4BA1"/>
    <w:rsid w:val="003B4F12"/>
    <w:rsid w:val="003B5213"/>
    <w:rsid w:val="003B5F76"/>
    <w:rsid w:val="003B76A5"/>
    <w:rsid w:val="003B7757"/>
    <w:rsid w:val="003C1D38"/>
    <w:rsid w:val="003C1DD2"/>
    <w:rsid w:val="003C2C2A"/>
    <w:rsid w:val="003C33EF"/>
    <w:rsid w:val="003C55B5"/>
    <w:rsid w:val="003C7949"/>
    <w:rsid w:val="003D0065"/>
    <w:rsid w:val="003D10B2"/>
    <w:rsid w:val="003D223D"/>
    <w:rsid w:val="003D25C6"/>
    <w:rsid w:val="003D3937"/>
    <w:rsid w:val="003D6E0B"/>
    <w:rsid w:val="003D7068"/>
    <w:rsid w:val="003D741D"/>
    <w:rsid w:val="003D78E8"/>
    <w:rsid w:val="003D7E04"/>
    <w:rsid w:val="003E0A37"/>
    <w:rsid w:val="003E1A9D"/>
    <w:rsid w:val="003E21D9"/>
    <w:rsid w:val="003E42EB"/>
    <w:rsid w:val="003E465B"/>
    <w:rsid w:val="003E6067"/>
    <w:rsid w:val="003E77E1"/>
    <w:rsid w:val="003F1AF5"/>
    <w:rsid w:val="003F2537"/>
    <w:rsid w:val="003F3106"/>
    <w:rsid w:val="003F34B1"/>
    <w:rsid w:val="003F3628"/>
    <w:rsid w:val="003F4624"/>
    <w:rsid w:val="003F4BC3"/>
    <w:rsid w:val="003F517C"/>
    <w:rsid w:val="003F5833"/>
    <w:rsid w:val="003F5CD5"/>
    <w:rsid w:val="003F792B"/>
    <w:rsid w:val="003F7A48"/>
    <w:rsid w:val="003F7F91"/>
    <w:rsid w:val="00400852"/>
    <w:rsid w:val="00400CF4"/>
    <w:rsid w:val="0040185C"/>
    <w:rsid w:val="004028B5"/>
    <w:rsid w:val="004030C1"/>
    <w:rsid w:val="00404B7C"/>
    <w:rsid w:val="00404D7B"/>
    <w:rsid w:val="0040539B"/>
    <w:rsid w:val="0040558F"/>
    <w:rsid w:val="00405686"/>
    <w:rsid w:val="004056F2"/>
    <w:rsid w:val="00405998"/>
    <w:rsid w:val="00405B45"/>
    <w:rsid w:val="00405E06"/>
    <w:rsid w:val="00406427"/>
    <w:rsid w:val="00406E43"/>
    <w:rsid w:val="00411E37"/>
    <w:rsid w:val="00414267"/>
    <w:rsid w:val="00415EAC"/>
    <w:rsid w:val="00416B3D"/>
    <w:rsid w:val="00416DEB"/>
    <w:rsid w:val="004220F6"/>
    <w:rsid w:val="00422A6C"/>
    <w:rsid w:val="00422FFA"/>
    <w:rsid w:val="00423215"/>
    <w:rsid w:val="00424633"/>
    <w:rsid w:val="0042548B"/>
    <w:rsid w:val="00425CDD"/>
    <w:rsid w:val="004312CF"/>
    <w:rsid w:val="00432FC4"/>
    <w:rsid w:val="00433BF3"/>
    <w:rsid w:val="00434241"/>
    <w:rsid w:val="004345FA"/>
    <w:rsid w:val="004357D5"/>
    <w:rsid w:val="0043666B"/>
    <w:rsid w:val="00437588"/>
    <w:rsid w:val="00440C1B"/>
    <w:rsid w:val="00441778"/>
    <w:rsid w:val="00441F53"/>
    <w:rsid w:val="00442519"/>
    <w:rsid w:val="0044449D"/>
    <w:rsid w:val="00445F1A"/>
    <w:rsid w:val="0044697E"/>
    <w:rsid w:val="004471A2"/>
    <w:rsid w:val="00450063"/>
    <w:rsid w:val="00450C69"/>
    <w:rsid w:val="00452593"/>
    <w:rsid w:val="004529A4"/>
    <w:rsid w:val="004533EE"/>
    <w:rsid w:val="0045445D"/>
    <w:rsid w:val="0045552E"/>
    <w:rsid w:val="00455EBA"/>
    <w:rsid w:val="004565F9"/>
    <w:rsid w:val="00456DD9"/>
    <w:rsid w:val="004579B5"/>
    <w:rsid w:val="004608F0"/>
    <w:rsid w:val="00460EC3"/>
    <w:rsid w:val="00462118"/>
    <w:rsid w:val="00462369"/>
    <w:rsid w:val="00465461"/>
    <w:rsid w:val="00466837"/>
    <w:rsid w:val="004668C8"/>
    <w:rsid w:val="00470340"/>
    <w:rsid w:val="0047064D"/>
    <w:rsid w:val="0047106B"/>
    <w:rsid w:val="00471103"/>
    <w:rsid w:val="004715B7"/>
    <w:rsid w:val="004725E7"/>
    <w:rsid w:val="004775B8"/>
    <w:rsid w:val="00477687"/>
    <w:rsid w:val="00477A50"/>
    <w:rsid w:val="00480F0B"/>
    <w:rsid w:val="00484A13"/>
    <w:rsid w:val="00485B0D"/>
    <w:rsid w:val="00487043"/>
    <w:rsid w:val="00487791"/>
    <w:rsid w:val="004904EF"/>
    <w:rsid w:val="00490A4E"/>
    <w:rsid w:val="00492623"/>
    <w:rsid w:val="00493CD0"/>
    <w:rsid w:val="004948AA"/>
    <w:rsid w:val="00494AD8"/>
    <w:rsid w:val="0049783B"/>
    <w:rsid w:val="004978D4"/>
    <w:rsid w:val="004A0199"/>
    <w:rsid w:val="004A03D7"/>
    <w:rsid w:val="004A05FB"/>
    <w:rsid w:val="004A1A3A"/>
    <w:rsid w:val="004A2A5D"/>
    <w:rsid w:val="004A4331"/>
    <w:rsid w:val="004A51E4"/>
    <w:rsid w:val="004A612A"/>
    <w:rsid w:val="004A6B16"/>
    <w:rsid w:val="004A6E0B"/>
    <w:rsid w:val="004A6E53"/>
    <w:rsid w:val="004B0D2B"/>
    <w:rsid w:val="004B1698"/>
    <w:rsid w:val="004B2470"/>
    <w:rsid w:val="004B2C2F"/>
    <w:rsid w:val="004B3135"/>
    <w:rsid w:val="004B52F5"/>
    <w:rsid w:val="004B5D7D"/>
    <w:rsid w:val="004B621E"/>
    <w:rsid w:val="004B6D07"/>
    <w:rsid w:val="004B6E74"/>
    <w:rsid w:val="004B7A7D"/>
    <w:rsid w:val="004C0848"/>
    <w:rsid w:val="004C0FD1"/>
    <w:rsid w:val="004C19E3"/>
    <w:rsid w:val="004C207F"/>
    <w:rsid w:val="004C29C7"/>
    <w:rsid w:val="004C2EEB"/>
    <w:rsid w:val="004C35EB"/>
    <w:rsid w:val="004C3B6A"/>
    <w:rsid w:val="004C5247"/>
    <w:rsid w:val="004C597E"/>
    <w:rsid w:val="004C6B42"/>
    <w:rsid w:val="004D080F"/>
    <w:rsid w:val="004D0B57"/>
    <w:rsid w:val="004D135B"/>
    <w:rsid w:val="004D13B1"/>
    <w:rsid w:val="004D1FB6"/>
    <w:rsid w:val="004D22BA"/>
    <w:rsid w:val="004D3335"/>
    <w:rsid w:val="004D3CAF"/>
    <w:rsid w:val="004D4AC4"/>
    <w:rsid w:val="004D63B9"/>
    <w:rsid w:val="004D646E"/>
    <w:rsid w:val="004D7209"/>
    <w:rsid w:val="004D758C"/>
    <w:rsid w:val="004D7875"/>
    <w:rsid w:val="004D7953"/>
    <w:rsid w:val="004E17EA"/>
    <w:rsid w:val="004E296F"/>
    <w:rsid w:val="004E63A9"/>
    <w:rsid w:val="004F1E03"/>
    <w:rsid w:val="004F22F8"/>
    <w:rsid w:val="004F392E"/>
    <w:rsid w:val="004F3E3D"/>
    <w:rsid w:val="004F4B74"/>
    <w:rsid w:val="004F602D"/>
    <w:rsid w:val="0050030A"/>
    <w:rsid w:val="00500B0B"/>
    <w:rsid w:val="00500C1F"/>
    <w:rsid w:val="00500ED3"/>
    <w:rsid w:val="00501E77"/>
    <w:rsid w:val="005020F2"/>
    <w:rsid w:val="005031A3"/>
    <w:rsid w:val="00503407"/>
    <w:rsid w:val="00503B27"/>
    <w:rsid w:val="005052F2"/>
    <w:rsid w:val="0050624E"/>
    <w:rsid w:val="005062CE"/>
    <w:rsid w:val="005065E2"/>
    <w:rsid w:val="005071A7"/>
    <w:rsid w:val="005071D9"/>
    <w:rsid w:val="00507305"/>
    <w:rsid w:val="005116F3"/>
    <w:rsid w:val="00511C49"/>
    <w:rsid w:val="00512717"/>
    <w:rsid w:val="00512883"/>
    <w:rsid w:val="00513C52"/>
    <w:rsid w:val="005148A5"/>
    <w:rsid w:val="0051492A"/>
    <w:rsid w:val="00514A79"/>
    <w:rsid w:val="0051560F"/>
    <w:rsid w:val="005159F2"/>
    <w:rsid w:val="005177D6"/>
    <w:rsid w:val="00517A29"/>
    <w:rsid w:val="0052048B"/>
    <w:rsid w:val="00520AEA"/>
    <w:rsid w:val="00520D35"/>
    <w:rsid w:val="00520FEB"/>
    <w:rsid w:val="00522C43"/>
    <w:rsid w:val="0052345B"/>
    <w:rsid w:val="00523973"/>
    <w:rsid w:val="00523AAD"/>
    <w:rsid w:val="005242B1"/>
    <w:rsid w:val="00524434"/>
    <w:rsid w:val="0052524D"/>
    <w:rsid w:val="005276A3"/>
    <w:rsid w:val="005302D5"/>
    <w:rsid w:val="00531736"/>
    <w:rsid w:val="00531CB3"/>
    <w:rsid w:val="00532420"/>
    <w:rsid w:val="00533D09"/>
    <w:rsid w:val="00533ED1"/>
    <w:rsid w:val="005342CF"/>
    <w:rsid w:val="005345A3"/>
    <w:rsid w:val="00535882"/>
    <w:rsid w:val="00535996"/>
    <w:rsid w:val="00535E5B"/>
    <w:rsid w:val="00536762"/>
    <w:rsid w:val="0053777B"/>
    <w:rsid w:val="00537A83"/>
    <w:rsid w:val="00540273"/>
    <w:rsid w:val="00540B57"/>
    <w:rsid w:val="005411E6"/>
    <w:rsid w:val="00541487"/>
    <w:rsid w:val="00541AF6"/>
    <w:rsid w:val="00541C07"/>
    <w:rsid w:val="0054391B"/>
    <w:rsid w:val="00544150"/>
    <w:rsid w:val="00544189"/>
    <w:rsid w:val="00544237"/>
    <w:rsid w:val="00544ADA"/>
    <w:rsid w:val="00545081"/>
    <w:rsid w:val="0054533B"/>
    <w:rsid w:val="0054538D"/>
    <w:rsid w:val="0054568A"/>
    <w:rsid w:val="00546F09"/>
    <w:rsid w:val="00550A68"/>
    <w:rsid w:val="0055102A"/>
    <w:rsid w:val="005518E4"/>
    <w:rsid w:val="00552FE6"/>
    <w:rsid w:val="00553191"/>
    <w:rsid w:val="00553806"/>
    <w:rsid w:val="00553A38"/>
    <w:rsid w:val="00553C09"/>
    <w:rsid w:val="00554E8D"/>
    <w:rsid w:val="005569BE"/>
    <w:rsid w:val="00556D50"/>
    <w:rsid w:val="00556E70"/>
    <w:rsid w:val="005571E1"/>
    <w:rsid w:val="0055736D"/>
    <w:rsid w:val="00557382"/>
    <w:rsid w:val="00557817"/>
    <w:rsid w:val="00557B41"/>
    <w:rsid w:val="005600FB"/>
    <w:rsid w:val="0056291A"/>
    <w:rsid w:val="0056308F"/>
    <w:rsid w:val="00563FB8"/>
    <w:rsid w:val="00564AF7"/>
    <w:rsid w:val="00564E8A"/>
    <w:rsid w:val="00565002"/>
    <w:rsid w:val="00565504"/>
    <w:rsid w:val="005655E4"/>
    <w:rsid w:val="0056605E"/>
    <w:rsid w:val="00566A67"/>
    <w:rsid w:val="00567C02"/>
    <w:rsid w:val="005709FE"/>
    <w:rsid w:val="00572714"/>
    <w:rsid w:val="00572791"/>
    <w:rsid w:val="005743A5"/>
    <w:rsid w:val="00574791"/>
    <w:rsid w:val="005749C4"/>
    <w:rsid w:val="005757BA"/>
    <w:rsid w:val="00575A2E"/>
    <w:rsid w:val="0057623A"/>
    <w:rsid w:val="00580E76"/>
    <w:rsid w:val="00582AB6"/>
    <w:rsid w:val="00584FAD"/>
    <w:rsid w:val="00585410"/>
    <w:rsid w:val="00586396"/>
    <w:rsid w:val="00586AF2"/>
    <w:rsid w:val="00587371"/>
    <w:rsid w:val="005908C2"/>
    <w:rsid w:val="00590BAC"/>
    <w:rsid w:val="00590CD2"/>
    <w:rsid w:val="00590DFE"/>
    <w:rsid w:val="00591BC5"/>
    <w:rsid w:val="00591D01"/>
    <w:rsid w:val="00592B49"/>
    <w:rsid w:val="00593594"/>
    <w:rsid w:val="00593AFF"/>
    <w:rsid w:val="00593D3F"/>
    <w:rsid w:val="0059486D"/>
    <w:rsid w:val="00594A12"/>
    <w:rsid w:val="00594E9A"/>
    <w:rsid w:val="00595212"/>
    <w:rsid w:val="00595633"/>
    <w:rsid w:val="00595B17"/>
    <w:rsid w:val="005A1782"/>
    <w:rsid w:val="005A1F54"/>
    <w:rsid w:val="005A2D1A"/>
    <w:rsid w:val="005A417D"/>
    <w:rsid w:val="005A5D84"/>
    <w:rsid w:val="005A62BB"/>
    <w:rsid w:val="005A6E0B"/>
    <w:rsid w:val="005A7F93"/>
    <w:rsid w:val="005B04C8"/>
    <w:rsid w:val="005B0FA8"/>
    <w:rsid w:val="005B1378"/>
    <w:rsid w:val="005B654C"/>
    <w:rsid w:val="005B7465"/>
    <w:rsid w:val="005B7B8A"/>
    <w:rsid w:val="005C3DC9"/>
    <w:rsid w:val="005C4A7F"/>
    <w:rsid w:val="005C56F7"/>
    <w:rsid w:val="005C5B13"/>
    <w:rsid w:val="005C6100"/>
    <w:rsid w:val="005C6500"/>
    <w:rsid w:val="005C74E2"/>
    <w:rsid w:val="005C7E50"/>
    <w:rsid w:val="005D01CF"/>
    <w:rsid w:val="005D15AB"/>
    <w:rsid w:val="005D2193"/>
    <w:rsid w:val="005D21FD"/>
    <w:rsid w:val="005D259D"/>
    <w:rsid w:val="005D2D9E"/>
    <w:rsid w:val="005D30C2"/>
    <w:rsid w:val="005D3208"/>
    <w:rsid w:val="005D4DED"/>
    <w:rsid w:val="005E072F"/>
    <w:rsid w:val="005E100B"/>
    <w:rsid w:val="005E130D"/>
    <w:rsid w:val="005E1A61"/>
    <w:rsid w:val="005E2360"/>
    <w:rsid w:val="005E2A8D"/>
    <w:rsid w:val="005E515E"/>
    <w:rsid w:val="005E5DF4"/>
    <w:rsid w:val="005E643A"/>
    <w:rsid w:val="005E65C6"/>
    <w:rsid w:val="005F087A"/>
    <w:rsid w:val="005F0D86"/>
    <w:rsid w:val="005F2F28"/>
    <w:rsid w:val="005F38E1"/>
    <w:rsid w:val="005F41BB"/>
    <w:rsid w:val="005F4298"/>
    <w:rsid w:val="005F46B4"/>
    <w:rsid w:val="005F4A1E"/>
    <w:rsid w:val="005F4F2C"/>
    <w:rsid w:val="0060091E"/>
    <w:rsid w:val="00600A16"/>
    <w:rsid w:val="006012D5"/>
    <w:rsid w:val="00601D47"/>
    <w:rsid w:val="00601DE9"/>
    <w:rsid w:val="00602770"/>
    <w:rsid w:val="00602DBE"/>
    <w:rsid w:val="00603359"/>
    <w:rsid w:val="0060372C"/>
    <w:rsid w:val="00603BAC"/>
    <w:rsid w:val="00605928"/>
    <w:rsid w:val="00605C2B"/>
    <w:rsid w:val="00605D78"/>
    <w:rsid w:val="006079EE"/>
    <w:rsid w:val="00607AFA"/>
    <w:rsid w:val="006102EE"/>
    <w:rsid w:val="00610342"/>
    <w:rsid w:val="006105D9"/>
    <w:rsid w:val="00612951"/>
    <w:rsid w:val="00612E5E"/>
    <w:rsid w:val="00613035"/>
    <w:rsid w:val="00613239"/>
    <w:rsid w:val="00613414"/>
    <w:rsid w:val="0061414A"/>
    <w:rsid w:val="0061421B"/>
    <w:rsid w:val="00614A5B"/>
    <w:rsid w:val="00614CEA"/>
    <w:rsid w:val="0061766C"/>
    <w:rsid w:val="006211A1"/>
    <w:rsid w:val="006213CE"/>
    <w:rsid w:val="00622331"/>
    <w:rsid w:val="00622E04"/>
    <w:rsid w:val="0062479D"/>
    <w:rsid w:val="006249B5"/>
    <w:rsid w:val="00624D82"/>
    <w:rsid w:val="0062518B"/>
    <w:rsid w:val="00625523"/>
    <w:rsid w:val="006262FF"/>
    <w:rsid w:val="00627810"/>
    <w:rsid w:val="00627FF3"/>
    <w:rsid w:val="006308E1"/>
    <w:rsid w:val="00630D57"/>
    <w:rsid w:val="00632E56"/>
    <w:rsid w:val="00632EEE"/>
    <w:rsid w:val="00633A82"/>
    <w:rsid w:val="00634696"/>
    <w:rsid w:val="00635F79"/>
    <w:rsid w:val="00637740"/>
    <w:rsid w:val="00637B00"/>
    <w:rsid w:val="006405B6"/>
    <w:rsid w:val="006407FF"/>
    <w:rsid w:val="00640B35"/>
    <w:rsid w:val="00641021"/>
    <w:rsid w:val="00641B68"/>
    <w:rsid w:val="006423A1"/>
    <w:rsid w:val="00644F72"/>
    <w:rsid w:val="006450F7"/>
    <w:rsid w:val="00645452"/>
    <w:rsid w:val="00646DD1"/>
    <w:rsid w:val="006515F4"/>
    <w:rsid w:val="00651747"/>
    <w:rsid w:val="00652B8B"/>
    <w:rsid w:val="0065501F"/>
    <w:rsid w:val="00657478"/>
    <w:rsid w:val="00657DE2"/>
    <w:rsid w:val="006622EC"/>
    <w:rsid w:val="006628EA"/>
    <w:rsid w:val="006654A9"/>
    <w:rsid w:val="00665ED8"/>
    <w:rsid w:val="006661AD"/>
    <w:rsid w:val="006664CF"/>
    <w:rsid w:val="006665D0"/>
    <w:rsid w:val="00673E63"/>
    <w:rsid w:val="00674378"/>
    <w:rsid w:val="0067575E"/>
    <w:rsid w:val="00676F07"/>
    <w:rsid w:val="00677F9B"/>
    <w:rsid w:val="00680B11"/>
    <w:rsid w:val="00680E57"/>
    <w:rsid w:val="00680FD8"/>
    <w:rsid w:val="0068180A"/>
    <w:rsid w:val="0068233D"/>
    <w:rsid w:val="006833F4"/>
    <w:rsid w:val="0068387A"/>
    <w:rsid w:val="00683EF5"/>
    <w:rsid w:val="00684D23"/>
    <w:rsid w:val="00684D33"/>
    <w:rsid w:val="006853E4"/>
    <w:rsid w:val="00685A91"/>
    <w:rsid w:val="0068744D"/>
    <w:rsid w:val="00687A4C"/>
    <w:rsid w:val="006902CC"/>
    <w:rsid w:val="00690314"/>
    <w:rsid w:val="00690C07"/>
    <w:rsid w:val="00691388"/>
    <w:rsid w:val="006924E1"/>
    <w:rsid w:val="00692BAB"/>
    <w:rsid w:val="00692C88"/>
    <w:rsid w:val="00693062"/>
    <w:rsid w:val="0069440E"/>
    <w:rsid w:val="00695D21"/>
    <w:rsid w:val="0069779F"/>
    <w:rsid w:val="006A0475"/>
    <w:rsid w:val="006A0C8D"/>
    <w:rsid w:val="006A1A05"/>
    <w:rsid w:val="006A30BC"/>
    <w:rsid w:val="006A59FE"/>
    <w:rsid w:val="006A5CE5"/>
    <w:rsid w:val="006A71DD"/>
    <w:rsid w:val="006A729E"/>
    <w:rsid w:val="006B0076"/>
    <w:rsid w:val="006B1601"/>
    <w:rsid w:val="006B1811"/>
    <w:rsid w:val="006B2326"/>
    <w:rsid w:val="006B23E2"/>
    <w:rsid w:val="006B277D"/>
    <w:rsid w:val="006B455E"/>
    <w:rsid w:val="006B4EB7"/>
    <w:rsid w:val="006B60CF"/>
    <w:rsid w:val="006B614F"/>
    <w:rsid w:val="006B6629"/>
    <w:rsid w:val="006B6692"/>
    <w:rsid w:val="006B7554"/>
    <w:rsid w:val="006C14AD"/>
    <w:rsid w:val="006C21FA"/>
    <w:rsid w:val="006C264C"/>
    <w:rsid w:val="006C29C3"/>
    <w:rsid w:val="006C3D74"/>
    <w:rsid w:val="006C4241"/>
    <w:rsid w:val="006C4D2E"/>
    <w:rsid w:val="006C553D"/>
    <w:rsid w:val="006C5C20"/>
    <w:rsid w:val="006C5CE9"/>
    <w:rsid w:val="006C5F4B"/>
    <w:rsid w:val="006C715E"/>
    <w:rsid w:val="006C720B"/>
    <w:rsid w:val="006D26AB"/>
    <w:rsid w:val="006D329D"/>
    <w:rsid w:val="006D390A"/>
    <w:rsid w:val="006D5B6A"/>
    <w:rsid w:val="006D675D"/>
    <w:rsid w:val="006D77F9"/>
    <w:rsid w:val="006E0910"/>
    <w:rsid w:val="006E160F"/>
    <w:rsid w:val="006E1E54"/>
    <w:rsid w:val="006E3ED7"/>
    <w:rsid w:val="006E45C7"/>
    <w:rsid w:val="006E4D80"/>
    <w:rsid w:val="006E525D"/>
    <w:rsid w:val="006E55AE"/>
    <w:rsid w:val="006E63F9"/>
    <w:rsid w:val="006E66C8"/>
    <w:rsid w:val="006E6924"/>
    <w:rsid w:val="006E711E"/>
    <w:rsid w:val="006E79A4"/>
    <w:rsid w:val="006F0557"/>
    <w:rsid w:val="006F081E"/>
    <w:rsid w:val="006F0F1B"/>
    <w:rsid w:val="006F13EE"/>
    <w:rsid w:val="006F1EC6"/>
    <w:rsid w:val="006F20A7"/>
    <w:rsid w:val="006F2547"/>
    <w:rsid w:val="006F2625"/>
    <w:rsid w:val="006F4F7F"/>
    <w:rsid w:val="006F5E10"/>
    <w:rsid w:val="006F744B"/>
    <w:rsid w:val="006F7818"/>
    <w:rsid w:val="006F78A6"/>
    <w:rsid w:val="006F7A3B"/>
    <w:rsid w:val="0070233A"/>
    <w:rsid w:val="00703647"/>
    <w:rsid w:val="007050BB"/>
    <w:rsid w:val="0070546E"/>
    <w:rsid w:val="0070579F"/>
    <w:rsid w:val="00710D61"/>
    <w:rsid w:val="00711D6E"/>
    <w:rsid w:val="00711EEE"/>
    <w:rsid w:val="00712445"/>
    <w:rsid w:val="00712E1E"/>
    <w:rsid w:val="00712E3B"/>
    <w:rsid w:val="00712EC1"/>
    <w:rsid w:val="00713568"/>
    <w:rsid w:val="00714ABF"/>
    <w:rsid w:val="00714B80"/>
    <w:rsid w:val="00717C01"/>
    <w:rsid w:val="007208E7"/>
    <w:rsid w:val="007209DB"/>
    <w:rsid w:val="007214C6"/>
    <w:rsid w:val="00721B71"/>
    <w:rsid w:val="00722631"/>
    <w:rsid w:val="00723B5A"/>
    <w:rsid w:val="00726746"/>
    <w:rsid w:val="00726A6D"/>
    <w:rsid w:val="0072711B"/>
    <w:rsid w:val="0073053C"/>
    <w:rsid w:val="00731CE4"/>
    <w:rsid w:val="00732ABF"/>
    <w:rsid w:val="00733F29"/>
    <w:rsid w:val="00734549"/>
    <w:rsid w:val="00734595"/>
    <w:rsid w:val="0073470A"/>
    <w:rsid w:val="0073568B"/>
    <w:rsid w:val="00736197"/>
    <w:rsid w:val="00737029"/>
    <w:rsid w:val="00740C0E"/>
    <w:rsid w:val="00741B50"/>
    <w:rsid w:val="00741C8E"/>
    <w:rsid w:val="00742AFF"/>
    <w:rsid w:val="00742D5B"/>
    <w:rsid w:val="007466B6"/>
    <w:rsid w:val="00747E91"/>
    <w:rsid w:val="00747F41"/>
    <w:rsid w:val="007516AD"/>
    <w:rsid w:val="00751EAD"/>
    <w:rsid w:val="00752365"/>
    <w:rsid w:val="00754432"/>
    <w:rsid w:val="007548F6"/>
    <w:rsid w:val="00755140"/>
    <w:rsid w:val="007559C3"/>
    <w:rsid w:val="007567A8"/>
    <w:rsid w:val="0075735A"/>
    <w:rsid w:val="00757635"/>
    <w:rsid w:val="0075771F"/>
    <w:rsid w:val="00757FA1"/>
    <w:rsid w:val="00761910"/>
    <w:rsid w:val="00762C85"/>
    <w:rsid w:val="00762FE3"/>
    <w:rsid w:val="00762FE4"/>
    <w:rsid w:val="0076424F"/>
    <w:rsid w:val="00764B6B"/>
    <w:rsid w:val="007656CE"/>
    <w:rsid w:val="007660E5"/>
    <w:rsid w:val="00766A93"/>
    <w:rsid w:val="00766DE8"/>
    <w:rsid w:val="00767030"/>
    <w:rsid w:val="007676E6"/>
    <w:rsid w:val="00767E97"/>
    <w:rsid w:val="007700EA"/>
    <w:rsid w:val="007700FB"/>
    <w:rsid w:val="00772D17"/>
    <w:rsid w:val="00773AB1"/>
    <w:rsid w:val="00773E08"/>
    <w:rsid w:val="00774068"/>
    <w:rsid w:val="007743CE"/>
    <w:rsid w:val="007749ED"/>
    <w:rsid w:val="00774FE8"/>
    <w:rsid w:val="00775758"/>
    <w:rsid w:val="00775B54"/>
    <w:rsid w:val="007762EB"/>
    <w:rsid w:val="00776364"/>
    <w:rsid w:val="0077689C"/>
    <w:rsid w:val="00776C9B"/>
    <w:rsid w:val="00777F14"/>
    <w:rsid w:val="0078001A"/>
    <w:rsid w:val="007803F9"/>
    <w:rsid w:val="00780CF1"/>
    <w:rsid w:val="0078117F"/>
    <w:rsid w:val="0078130C"/>
    <w:rsid w:val="0078178A"/>
    <w:rsid w:val="007826C2"/>
    <w:rsid w:val="00783E73"/>
    <w:rsid w:val="00784692"/>
    <w:rsid w:val="00784C45"/>
    <w:rsid w:val="00784C8F"/>
    <w:rsid w:val="00784CCC"/>
    <w:rsid w:val="00784E14"/>
    <w:rsid w:val="00784E6A"/>
    <w:rsid w:val="00785F80"/>
    <w:rsid w:val="00786009"/>
    <w:rsid w:val="007861AE"/>
    <w:rsid w:val="00786FA4"/>
    <w:rsid w:val="007872B8"/>
    <w:rsid w:val="00787A37"/>
    <w:rsid w:val="00790828"/>
    <w:rsid w:val="0079252A"/>
    <w:rsid w:val="0079263C"/>
    <w:rsid w:val="00794189"/>
    <w:rsid w:val="00794631"/>
    <w:rsid w:val="00794CAD"/>
    <w:rsid w:val="0079505E"/>
    <w:rsid w:val="00795243"/>
    <w:rsid w:val="0079797B"/>
    <w:rsid w:val="007A06E8"/>
    <w:rsid w:val="007A0D69"/>
    <w:rsid w:val="007A2EB3"/>
    <w:rsid w:val="007A3B71"/>
    <w:rsid w:val="007A52AA"/>
    <w:rsid w:val="007A6B3F"/>
    <w:rsid w:val="007B0173"/>
    <w:rsid w:val="007B0351"/>
    <w:rsid w:val="007B04BC"/>
    <w:rsid w:val="007B1766"/>
    <w:rsid w:val="007B33D3"/>
    <w:rsid w:val="007B3660"/>
    <w:rsid w:val="007B3B1E"/>
    <w:rsid w:val="007B4925"/>
    <w:rsid w:val="007B4AD6"/>
    <w:rsid w:val="007B5400"/>
    <w:rsid w:val="007B6903"/>
    <w:rsid w:val="007C006E"/>
    <w:rsid w:val="007C032F"/>
    <w:rsid w:val="007C0EF4"/>
    <w:rsid w:val="007C23C0"/>
    <w:rsid w:val="007C32C2"/>
    <w:rsid w:val="007C3770"/>
    <w:rsid w:val="007C4613"/>
    <w:rsid w:val="007C5EAC"/>
    <w:rsid w:val="007C66E2"/>
    <w:rsid w:val="007D0376"/>
    <w:rsid w:val="007D27EA"/>
    <w:rsid w:val="007D3B7A"/>
    <w:rsid w:val="007D428C"/>
    <w:rsid w:val="007D454C"/>
    <w:rsid w:val="007D5887"/>
    <w:rsid w:val="007D75E5"/>
    <w:rsid w:val="007D7702"/>
    <w:rsid w:val="007D7E5A"/>
    <w:rsid w:val="007E0406"/>
    <w:rsid w:val="007E13D5"/>
    <w:rsid w:val="007E32A4"/>
    <w:rsid w:val="007E39DB"/>
    <w:rsid w:val="007E3C22"/>
    <w:rsid w:val="007E4A93"/>
    <w:rsid w:val="007E4E40"/>
    <w:rsid w:val="007E682A"/>
    <w:rsid w:val="007E6F37"/>
    <w:rsid w:val="007E6F88"/>
    <w:rsid w:val="007E7E33"/>
    <w:rsid w:val="007E7F05"/>
    <w:rsid w:val="007F0E7F"/>
    <w:rsid w:val="007F168C"/>
    <w:rsid w:val="007F22FB"/>
    <w:rsid w:val="007F2A43"/>
    <w:rsid w:val="007F2C41"/>
    <w:rsid w:val="007F48EF"/>
    <w:rsid w:val="007F7262"/>
    <w:rsid w:val="00800107"/>
    <w:rsid w:val="008010E3"/>
    <w:rsid w:val="00804309"/>
    <w:rsid w:val="00804313"/>
    <w:rsid w:val="008046B6"/>
    <w:rsid w:val="008046DA"/>
    <w:rsid w:val="00805161"/>
    <w:rsid w:val="00806958"/>
    <w:rsid w:val="00806BD2"/>
    <w:rsid w:val="00807A9E"/>
    <w:rsid w:val="00807AD0"/>
    <w:rsid w:val="008106CE"/>
    <w:rsid w:val="00810D82"/>
    <w:rsid w:val="008110B4"/>
    <w:rsid w:val="008112BC"/>
    <w:rsid w:val="00811975"/>
    <w:rsid w:val="00811D81"/>
    <w:rsid w:val="00811EF5"/>
    <w:rsid w:val="008129C8"/>
    <w:rsid w:val="00813341"/>
    <w:rsid w:val="0081392B"/>
    <w:rsid w:val="00813B1F"/>
    <w:rsid w:val="00813C0E"/>
    <w:rsid w:val="00814257"/>
    <w:rsid w:val="00815F51"/>
    <w:rsid w:val="008166FA"/>
    <w:rsid w:val="00820850"/>
    <w:rsid w:val="00820905"/>
    <w:rsid w:val="008217E8"/>
    <w:rsid w:val="008219FC"/>
    <w:rsid w:val="00821D7E"/>
    <w:rsid w:val="00822282"/>
    <w:rsid w:val="00822930"/>
    <w:rsid w:val="00825F5E"/>
    <w:rsid w:val="00826C3E"/>
    <w:rsid w:val="00830783"/>
    <w:rsid w:val="0083185F"/>
    <w:rsid w:val="008325EF"/>
    <w:rsid w:val="008334FE"/>
    <w:rsid w:val="008352A4"/>
    <w:rsid w:val="00837481"/>
    <w:rsid w:val="00837960"/>
    <w:rsid w:val="0084029F"/>
    <w:rsid w:val="00840365"/>
    <w:rsid w:val="008418CA"/>
    <w:rsid w:val="00841ACE"/>
    <w:rsid w:val="008428CA"/>
    <w:rsid w:val="00842C57"/>
    <w:rsid w:val="00843AEA"/>
    <w:rsid w:val="00845E5A"/>
    <w:rsid w:val="008463D7"/>
    <w:rsid w:val="00846A98"/>
    <w:rsid w:val="00846B7A"/>
    <w:rsid w:val="008470EA"/>
    <w:rsid w:val="0085005A"/>
    <w:rsid w:val="008526B2"/>
    <w:rsid w:val="00854859"/>
    <w:rsid w:val="00854BD4"/>
    <w:rsid w:val="0085562B"/>
    <w:rsid w:val="008560A9"/>
    <w:rsid w:val="00856BF1"/>
    <w:rsid w:val="00856D03"/>
    <w:rsid w:val="0086114F"/>
    <w:rsid w:val="008633CA"/>
    <w:rsid w:val="0086380A"/>
    <w:rsid w:val="00864461"/>
    <w:rsid w:val="0086446D"/>
    <w:rsid w:val="00864FA6"/>
    <w:rsid w:val="00865C34"/>
    <w:rsid w:val="0086768F"/>
    <w:rsid w:val="00867DD0"/>
    <w:rsid w:val="00867F94"/>
    <w:rsid w:val="00871A2E"/>
    <w:rsid w:val="00872839"/>
    <w:rsid w:val="00873259"/>
    <w:rsid w:val="0087524A"/>
    <w:rsid w:val="00876348"/>
    <w:rsid w:val="008776E5"/>
    <w:rsid w:val="00877F37"/>
    <w:rsid w:val="00881888"/>
    <w:rsid w:val="0088267D"/>
    <w:rsid w:val="00882C0A"/>
    <w:rsid w:val="00882E63"/>
    <w:rsid w:val="00882FCC"/>
    <w:rsid w:val="008832C3"/>
    <w:rsid w:val="00883ED5"/>
    <w:rsid w:val="00884EF6"/>
    <w:rsid w:val="008852C6"/>
    <w:rsid w:val="00885BE7"/>
    <w:rsid w:val="008868E2"/>
    <w:rsid w:val="008901A8"/>
    <w:rsid w:val="00890E74"/>
    <w:rsid w:val="00892CCE"/>
    <w:rsid w:val="0089307A"/>
    <w:rsid w:val="00893F16"/>
    <w:rsid w:val="00893F7C"/>
    <w:rsid w:val="008952C2"/>
    <w:rsid w:val="00896056"/>
    <w:rsid w:val="00896777"/>
    <w:rsid w:val="00896E23"/>
    <w:rsid w:val="0089704B"/>
    <w:rsid w:val="00897522"/>
    <w:rsid w:val="00897A34"/>
    <w:rsid w:val="008A165A"/>
    <w:rsid w:val="008A1AD8"/>
    <w:rsid w:val="008A2181"/>
    <w:rsid w:val="008A25C2"/>
    <w:rsid w:val="008A2E88"/>
    <w:rsid w:val="008A4050"/>
    <w:rsid w:val="008A427D"/>
    <w:rsid w:val="008A51B0"/>
    <w:rsid w:val="008A5467"/>
    <w:rsid w:val="008A6243"/>
    <w:rsid w:val="008A65C7"/>
    <w:rsid w:val="008A708D"/>
    <w:rsid w:val="008A7271"/>
    <w:rsid w:val="008A7CCA"/>
    <w:rsid w:val="008B168F"/>
    <w:rsid w:val="008B1A4C"/>
    <w:rsid w:val="008B3717"/>
    <w:rsid w:val="008B41BB"/>
    <w:rsid w:val="008B5A46"/>
    <w:rsid w:val="008B5E79"/>
    <w:rsid w:val="008B6070"/>
    <w:rsid w:val="008B68BA"/>
    <w:rsid w:val="008B69D6"/>
    <w:rsid w:val="008C1AD9"/>
    <w:rsid w:val="008C228E"/>
    <w:rsid w:val="008C242B"/>
    <w:rsid w:val="008C37DA"/>
    <w:rsid w:val="008C3971"/>
    <w:rsid w:val="008C4CC5"/>
    <w:rsid w:val="008C54F8"/>
    <w:rsid w:val="008C6348"/>
    <w:rsid w:val="008C6821"/>
    <w:rsid w:val="008C6A57"/>
    <w:rsid w:val="008D21BA"/>
    <w:rsid w:val="008D2903"/>
    <w:rsid w:val="008D3D02"/>
    <w:rsid w:val="008D487F"/>
    <w:rsid w:val="008D5C22"/>
    <w:rsid w:val="008D7405"/>
    <w:rsid w:val="008E10F7"/>
    <w:rsid w:val="008E2501"/>
    <w:rsid w:val="008E253F"/>
    <w:rsid w:val="008E3E8A"/>
    <w:rsid w:val="008E687B"/>
    <w:rsid w:val="008E6A32"/>
    <w:rsid w:val="008E6D55"/>
    <w:rsid w:val="008E72E8"/>
    <w:rsid w:val="008E7B17"/>
    <w:rsid w:val="008E7D76"/>
    <w:rsid w:val="008F00E2"/>
    <w:rsid w:val="008F0471"/>
    <w:rsid w:val="008F04A7"/>
    <w:rsid w:val="008F1541"/>
    <w:rsid w:val="008F209F"/>
    <w:rsid w:val="008F29F1"/>
    <w:rsid w:val="008F2A06"/>
    <w:rsid w:val="008F2DC8"/>
    <w:rsid w:val="008F3A9E"/>
    <w:rsid w:val="008F481A"/>
    <w:rsid w:val="008F55E6"/>
    <w:rsid w:val="008F6263"/>
    <w:rsid w:val="008F7A16"/>
    <w:rsid w:val="008F7DE5"/>
    <w:rsid w:val="0090040F"/>
    <w:rsid w:val="009010A0"/>
    <w:rsid w:val="00901DE5"/>
    <w:rsid w:val="00902932"/>
    <w:rsid w:val="00903189"/>
    <w:rsid w:val="009036DC"/>
    <w:rsid w:val="009044E1"/>
    <w:rsid w:val="0090499C"/>
    <w:rsid w:val="0090527C"/>
    <w:rsid w:val="0090582D"/>
    <w:rsid w:val="009068B3"/>
    <w:rsid w:val="0090709F"/>
    <w:rsid w:val="009125D4"/>
    <w:rsid w:val="00912737"/>
    <w:rsid w:val="0091291F"/>
    <w:rsid w:val="0091362E"/>
    <w:rsid w:val="0091705F"/>
    <w:rsid w:val="00917844"/>
    <w:rsid w:val="00920BCA"/>
    <w:rsid w:val="00920DED"/>
    <w:rsid w:val="009220CA"/>
    <w:rsid w:val="0092363E"/>
    <w:rsid w:val="00923B3D"/>
    <w:rsid w:val="0092480D"/>
    <w:rsid w:val="00924991"/>
    <w:rsid w:val="0092521F"/>
    <w:rsid w:val="00926542"/>
    <w:rsid w:val="00926B7C"/>
    <w:rsid w:val="00933845"/>
    <w:rsid w:val="00934A2F"/>
    <w:rsid w:val="0093617F"/>
    <w:rsid w:val="00937858"/>
    <w:rsid w:val="00937D86"/>
    <w:rsid w:val="00941A6F"/>
    <w:rsid w:val="009427D7"/>
    <w:rsid w:val="009432AC"/>
    <w:rsid w:val="00943ECD"/>
    <w:rsid w:val="00944830"/>
    <w:rsid w:val="00944EDD"/>
    <w:rsid w:val="00944EF1"/>
    <w:rsid w:val="009450AF"/>
    <w:rsid w:val="009454E7"/>
    <w:rsid w:val="0094579D"/>
    <w:rsid w:val="00946152"/>
    <w:rsid w:val="00946D33"/>
    <w:rsid w:val="009479A9"/>
    <w:rsid w:val="009503D8"/>
    <w:rsid w:val="009504A1"/>
    <w:rsid w:val="009518D6"/>
    <w:rsid w:val="00953CE5"/>
    <w:rsid w:val="00954AB3"/>
    <w:rsid w:val="0095530D"/>
    <w:rsid w:val="00956D01"/>
    <w:rsid w:val="009575F2"/>
    <w:rsid w:val="00957AD9"/>
    <w:rsid w:val="00961D04"/>
    <w:rsid w:val="00961F06"/>
    <w:rsid w:val="0096213E"/>
    <w:rsid w:val="009625F2"/>
    <w:rsid w:val="00962CD5"/>
    <w:rsid w:val="00963227"/>
    <w:rsid w:val="009640A7"/>
    <w:rsid w:val="009640DD"/>
    <w:rsid w:val="00965209"/>
    <w:rsid w:val="00965610"/>
    <w:rsid w:val="0096785A"/>
    <w:rsid w:val="00970994"/>
    <w:rsid w:val="00971B61"/>
    <w:rsid w:val="00971EAC"/>
    <w:rsid w:val="00973E92"/>
    <w:rsid w:val="009746F7"/>
    <w:rsid w:val="00974AFF"/>
    <w:rsid w:val="00975967"/>
    <w:rsid w:val="00975B94"/>
    <w:rsid w:val="0097671C"/>
    <w:rsid w:val="00976CBA"/>
    <w:rsid w:val="00976FE3"/>
    <w:rsid w:val="009770D7"/>
    <w:rsid w:val="009802ED"/>
    <w:rsid w:val="009818D6"/>
    <w:rsid w:val="0098324C"/>
    <w:rsid w:val="009842A7"/>
    <w:rsid w:val="009842DF"/>
    <w:rsid w:val="009855FF"/>
    <w:rsid w:val="0098797B"/>
    <w:rsid w:val="009904FF"/>
    <w:rsid w:val="009920C9"/>
    <w:rsid w:val="0099233F"/>
    <w:rsid w:val="00992505"/>
    <w:rsid w:val="00992736"/>
    <w:rsid w:val="009946D3"/>
    <w:rsid w:val="00995065"/>
    <w:rsid w:val="009950A8"/>
    <w:rsid w:val="009967C2"/>
    <w:rsid w:val="00997792"/>
    <w:rsid w:val="009A1BF5"/>
    <w:rsid w:val="009A1E95"/>
    <w:rsid w:val="009A21FC"/>
    <w:rsid w:val="009A2309"/>
    <w:rsid w:val="009A296F"/>
    <w:rsid w:val="009A3826"/>
    <w:rsid w:val="009A7591"/>
    <w:rsid w:val="009B07DB"/>
    <w:rsid w:val="009B0936"/>
    <w:rsid w:val="009B154D"/>
    <w:rsid w:val="009B19C8"/>
    <w:rsid w:val="009B2550"/>
    <w:rsid w:val="009B2569"/>
    <w:rsid w:val="009B3C91"/>
    <w:rsid w:val="009B3F35"/>
    <w:rsid w:val="009B46B9"/>
    <w:rsid w:val="009B54DF"/>
    <w:rsid w:val="009B5FC9"/>
    <w:rsid w:val="009B67E5"/>
    <w:rsid w:val="009B72FB"/>
    <w:rsid w:val="009B7C5C"/>
    <w:rsid w:val="009B7EF9"/>
    <w:rsid w:val="009C057F"/>
    <w:rsid w:val="009C0AB0"/>
    <w:rsid w:val="009C1502"/>
    <w:rsid w:val="009C205F"/>
    <w:rsid w:val="009C283A"/>
    <w:rsid w:val="009C5705"/>
    <w:rsid w:val="009C61B3"/>
    <w:rsid w:val="009C6EBB"/>
    <w:rsid w:val="009C7798"/>
    <w:rsid w:val="009D1AB6"/>
    <w:rsid w:val="009D1BF0"/>
    <w:rsid w:val="009D2F04"/>
    <w:rsid w:val="009D337E"/>
    <w:rsid w:val="009D4B56"/>
    <w:rsid w:val="009D5D11"/>
    <w:rsid w:val="009D6700"/>
    <w:rsid w:val="009D7AAD"/>
    <w:rsid w:val="009D7CCA"/>
    <w:rsid w:val="009E0634"/>
    <w:rsid w:val="009E06EC"/>
    <w:rsid w:val="009E0CBF"/>
    <w:rsid w:val="009E11E4"/>
    <w:rsid w:val="009E20B2"/>
    <w:rsid w:val="009E2423"/>
    <w:rsid w:val="009E25A5"/>
    <w:rsid w:val="009E3129"/>
    <w:rsid w:val="009E3A20"/>
    <w:rsid w:val="009E4834"/>
    <w:rsid w:val="009E4CC6"/>
    <w:rsid w:val="009E512D"/>
    <w:rsid w:val="009E55CE"/>
    <w:rsid w:val="009E575A"/>
    <w:rsid w:val="009E5F58"/>
    <w:rsid w:val="009E6088"/>
    <w:rsid w:val="009E695F"/>
    <w:rsid w:val="009E6D7F"/>
    <w:rsid w:val="009E76C4"/>
    <w:rsid w:val="009E7D49"/>
    <w:rsid w:val="009F0048"/>
    <w:rsid w:val="009F47D4"/>
    <w:rsid w:val="009F4ABE"/>
    <w:rsid w:val="009F4E5A"/>
    <w:rsid w:val="009F60BA"/>
    <w:rsid w:val="009F65E2"/>
    <w:rsid w:val="009F6861"/>
    <w:rsid w:val="009F7D9D"/>
    <w:rsid w:val="00A018FE"/>
    <w:rsid w:val="00A033AE"/>
    <w:rsid w:val="00A03893"/>
    <w:rsid w:val="00A04CCB"/>
    <w:rsid w:val="00A05495"/>
    <w:rsid w:val="00A06810"/>
    <w:rsid w:val="00A07132"/>
    <w:rsid w:val="00A07EAE"/>
    <w:rsid w:val="00A10408"/>
    <w:rsid w:val="00A10C1B"/>
    <w:rsid w:val="00A11FB4"/>
    <w:rsid w:val="00A133DA"/>
    <w:rsid w:val="00A137B5"/>
    <w:rsid w:val="00A157D3"/>
    <w:rsid w:val="00A1591A"/>
    <w:rsid w:val="00A164CB"/>
    <w:rsid w:val="00A16B6C"/>
    <w:rsid w:val="00A16EF2"/>
    <w:rsid w:val="00A20A95"/>
    <w:rsid w:val="00A214D9"/>
    <w:rsid w:val="00A22AFA"/>
    <w:rsid w:val="00A23831"/>
    <w:rsid w:val="00A238E3"/>
    <w:rsid w:val="00A249DB"/>
    <w:rsid w:val="00A25909"/>
    <w:rsid w:val="00A26710"/>
    <w:rsid w:val="00A27158"/>
    <w:rsid w:val="00A274CA"/>
    <w:rsid w:val="00A2753A"/>
    <w:rsid w:val="00A31029"/>
    <w:rsid w:val="00A33BCE"/>
    <w:rsid w:val="00A3406F"/>
    <w:rsid w:val="00A345E2"/>
    <w:rsid w:val="00A3548C"/>
    <w:rsid w:val="00A35843"/>
    <w:rsid w:val="00A3622B"/>
    <w:rsid w:val="00A36B72"/>
    <w:rsid w:val="00A372E0"/>
    <w:rsid w:val="00A405B5"/>
    <w:rsid w:val="00A42B0F"/>
    <w:rsid w:val="00A43281"/>
    <w:rsid w:val="00A436C6"/>
    <w:rsid w:val="00A43E39"/>
    <w:rsid w:val="00A448B9"/>
    <w:rsid w:val="00A44E91"/>
    <w:rsid w:val="00A45044"/>
    <w:rsid w:val="00A46812"/>
    <w:rsid w:val="00A507B1"/>
    <w:rsid w:val="00A518E6"/>
    <w:rsid w:val="00A51AD5"/>
    <w:rsid w:val="00A51C3B"/>
    <w:rsid w:val="00A5224F"/>
    <w:rsid w:val="00A52568"/>
    <w:rsid w:val="00A53232"/>
    <w:rsid w:val="00A533AC"/>
    <w:rsid w:val="00A5391E"/>
    <w:rsid w:val="00A5409C"/>
    <w:rsid w:val="00A552A4"/>
    <w:rsid w:val="00A562EA"/>
    <w:rsid w:val="00A56607"/>
    <w:rsid w:val="00A57373"/>
    <w:rsid w:val="00A60476"/>
    <w:rsid w:val="00A60727"/>
    <w:rsid w:val="00A60F39"/>
    <w:rsid w:val="00A620D8"/>
    <w:rsid w:val="00A62186"/>
    <w:rsid w:val="00A63848"/>
    <w:rsid w:val="00A63C0A"/>
    <w:rsid w:val="00A673D7"/>
    <w:rsid w:val="00A67941"/>
    <w:rsid w:val="00A67AB5"/>
    <w:rsid w:val="00A714B3"/>
    <w:rsid w:val="00A71802"/>
    <w:rsid w:val="00A729EB"/>
    <w:rsid w:val="00A72B33"/>
    <w:rsid w:val="00A73ACA"/>
    <w:rsid w:val="00A7504E"/>
    <w:rsid w:val="00A7530C"/>
    <w:rsid w:val="00A765C1"/>
    <w:rsid w:val="00A773B8"/>
    <w:rsid w:val="00A77CFC"/>
    <w:rsid w:val="00A8049F"/>
    <w:rsid w:val="00A80B43"/>
    <w:rsid w:val="00A80EE5"/>
    <w:rsid w:val="00A81756"/>
    <w:rsid w:val="00A821CF"/>
    <w:rsid w:val="00A83024"/>
    <w:rsid w:val="00A858E9"/>
    <w:rsid w:val="00A85ED4"/>
    <w:rsid w:val="00A86885"/>
    <w:rsid w:val="00A918BB"/>
    <w:rsid w:val="00A91A81"/>
    <w:rsid w:val="00A92866"/>
    <w:rsid w:val="00A940B2"/>
    <w:rsid w:val="00A94136"/>
    <w:rsid w:val="00A95839"/>
    <w:rsid w:val="00A96B1E"/>
    <w:rsid w:val="00A96ED8"/>
    <w:rsid w:val="00AA0DEF"/>
    <w:rsid w:val="00AA36EE"/>
    <w:rsid w:val="00AA37F1"/>
    <w:rsid w:val="00AA39F7"/>
    <w:rsid w:val="00AA481B"/>
    <w:rsid w:val="00AA4AD2"/>
    <w:rsid w:val="00AA6048"/>
    <w:rsid w:val="00AA6904"/>
    <w:rsid w:val="00AA6F58"/>
    <w:rsid w:val="00AB0833"/>
    <w:rsid w:val="00AB1010"/>
    <w:rsid w:val="00AB2E04"/>
    <w:rsid w:val="00AB4087"/>
    <w:rsid w:val="00AB56CF"/>
    <w:rsid w:val="00AB5BE4"/>
    <w:rsid w:val="00AB6F07"/>
    <w:rsid w:val="00AB7BC6"/>
    <w:rsid w:val="00AC0DD7"/>
    <w:rsid w:val="00AC31EC"/>
    <w:rsid w:val="00AC3B60"/>
    <w:rsid w:val="00AC3D21"/>
    <w:rsid w:val="00AC4C11"/>
    <w:rsid w:val="00AC5396"/>
    <w:rsid w:val="00AC5AC4"/>
    <w:rsid w:val="00AC5E60"/>
    <w:rsid w:val="00AC7BB0"/>
    <w:rsid w:val="00AD1A47"/>
    <w:rsid w:val="00AD1F8F"/>
    <w:rsid w:val="00AD354E"/>
    <w:rsid w:val="00AD36E8"/>
    <w:rsid w:val="00AD5423"/>
    <w:rsid w:val="00AD554D"/>
    <w:rsid w:val="00AD6346"/>
    <w:rsid w:val="00AD7E1A"/>
    <w:rsid w:val="00AD7E84"/>
    <w:rsid w:val="00AE15BA"/>
    <w:rsid w:val="00AE1610"/>
    <w:rsid w:val="00AE168B"/>
    <w:rsid w:val="00AE1AB4"/>
    <w:rsid w:val="00AE2954"/>
    <w:rsid w:val="00AE3B15"/>
    <w:rsid w:val="00AE4613"/>
    <w:rsid w:val="00AE5592"/>
    <w:rsid w:val="00AE5865"/>
    <w:rsid w:val="00AE58C6"/>
    <w:rsid w:val="00AE63D6"/>
    <w:rsid w:val="00AF01CC"/>
    <w:rsid w:val="00AF0F00"/>
    <w:rsid w:val="00AF0F14"/>
    <w:rsid w:val="00AF1A76"/>
    <w:rsid w:val="00AF1BE6"/>
    <w:rsid w:val="00AF1EAE"/>
    <w:rsid w:val="00AF2D84"/>
    <w:rsid w:val="00AF568C"/>
    <w:rsid w:val="00AF5D27"/>
    <w:rsid w:val="00AF6879"/>
    <w:rsid w:val="00AF763E"/>
    <w:rsid w:val="00B00695"/>
    <w:rsid w:val="00B0088A"/>
    <w:rsid w:val="00B0114F"/>
    <w:rsid w:val="00B01A38"/>
    <w:rsid w:val="00B04CE1"/>
    <w:rsid w:val="00B056B2"/>
    <w:rsid w:val="00B06AE2"/>
    <w:rsid w:val="00B07B6E"/>
    <w:rsid w:val="00B07F35"/>
    <w:rsid w:val="00B102C1"/>
    <w:rsid w:val="00B108AB"/>
    <w:rsid w:val="00B12363"/>
    <w:rsid w:val="00B1284F"/>
    <w:rsid w:val="00B13B89"/>
    <w:rsid w:val="00B13FBE"/>
    <w:rsid w:val="00B14EF7"/>
    <w:rsid w:val="00B15EE0"/>
    <w:rsid w:val="00B165E0"/>
    <w:rsid w:val="00B17CB7"/>
    <w:rsid w:val="00B20A40"/>
    <w:rsid w:val="00B2262F"/>
    <w:rsid w:val="00B22AC4"/>
    <w:rsid w:val="00B2300C"/>
    <w:rsid w:val="00B23CBF"/>
    <w:rsid w:val="00B24306"/>
    <w:rsid w:val="00B24A80"/>
    <w:rsid w:val="00B24FB8"/>
    <w:rsid w:val="00B252A4"/>
    <w:rsid w:val="00B27098"/>
    <w:rsid w:val="00B27565"/>
    <w:rsid w:val="00B31E4F"/>
    <w:rsid w:val="00B32505"/>
    <w:rsid w:val="00B3388D"/>
    <w:rsid w:val="00B342AE"/>
    <w:rsid w:val="00B3456C"/>
    <w:rsid w:val="00B3480D"/>
    <w:rsid w:val="00B34B3A"/>
    <w:rsid w:val="00B3500B"/>
    <w:rsid w:val="00B35622"/>
    <w:rsid w:val="00B35979"/>
    <w:rsid w:val="00B360A0"/>
    <w:rsid w:val="00B43B25"/>
    <w:rsid w:val="00B444A6"/>
    <w:rsid w:val="00B461C9"/>
    <w:rsid w:val="00B475C2"/>
    <w:rsid w:val="00B47833"/>
    <w:rsid w:val="00B5066A"/>
    <w:rsid w:val="00B515F0"/>
    <w:rsid w:val="00B52E55"/>
    <w:rsid w:val="00B5357D"/>
    <w:rsid w:val="00B53A92"/>
    <w:rsid w:val="00B564CF"/>
    <w:rsid w:val="00B57479"/>
    <w:rsid w:val="00B577C3"/>
    <w:rsid w:val="00B57964"/>
    <w:rsid w:val="00B6238B"/>
    <w:rsid w:val="00B627A3"/>
    <w:rsid w:val="00B6290D"/>
    <w:rsid w:val="00B6423D"/>
    <w:rsid w:val="00B64513"/>
    <w:rsid w:val="00B64E3D"/>
    <w:rsid w:val="00B66ED2"/>
    <w:rsid w:val="00B6764F"/>
    <w:rsid w:val="00B70591"/>
    <w:rsid w:val="00B71312"/>
    <w:rsid w:val="00B733D2"/>
    <w:rsid w:val="00B74784"/>
    <w:rsid w:val="00B74DBD"/>
    <w:rsid w:val="00B757CF"/>
    <w:rsid w:val="00B770AE"/>
    <w:rsid w:val="00B77ECA"/>
    <w:rsid w:val="00B80915"/>
    <w:rsid w:val="00B80EC2"/>
    <w:rsid w:val="00B80F42"/>
    <w:rsid w:val="00B81360"/>
    <w:rsid w:val="00B81E5E"/>
    <w:rsid w:val="00B82D3C"/>
    <w:rsid w:val="00B83916"/>
    <w:rsid w:val="00B84626"/>
    <w:rsid w:val="00B85DE1"/>
    <w:rsid w:val="00B86A05"/>
    <w:rsid w:val="00B87AEB"/>
    <w:rsid w:val="00B906B6"/>
    <w:rsid w:val="00B90DFE"/>
    <w:rsid w:val="00B92570"/>
    <w:rsid w:val="00B92FD8"/>
    <w:rsid w:val="00B93F35"/>
    <w:rsid w:val="00B94F40"/>
    <w:rsid w:val="00B96070"/>
    <w:rsid w:val="00B96447"/>
    <w:rsid w:val="00B966AD"/>
    <w:rsid w:val="00B96790"/>
    <w:rsid w:val="00B970E2"/>
    <w:rsid w:val="00B9764C"/>
    <w:rsid w:val="00BA049B"/>
    <w:rsid w:val="00BA103E"/>
    <w:rsid w:val="00BA1752"/>
    <w:rsid w:val="00BA2D7E"/>
    <w:rsid w:val="00BA36B2"/>
    <w:rsid w:val="00BA4E1A"/>
    <w:rsid w:val="00BA79F1"/>
    <w:rsid w:val="00BB0432"/>
    <w:rsid w:val="00BB04E2"/>
    <w:rsid w:val="00BB0812"/>
    <w:rsid w:val="00BB2171"/>
    <w:rsid w:val="00BB22FE"/>
    <w:rsid w:val="00BB6E94"/>
    <w:rsid w:val="00BC02C1"/>
    <w:rsid w:val="00BC0992"/>
    <w:rsid w:val="00BC15BE"/>
    <w:rsid w:val="00BC17C1"/>
    <w:rsid w:val="00BC3AA4"/>
    <w:rsid w:val="00BC41A8"/>
    <w:rsid w:val="00BC4667"/>
    <w:rsid w:val="00BC4C79"/>
    <w:rsid w:val="00BC79AD"/>
    <w:rsid w:val="00BC7F68"/>
    <w:rsid w:val="00BD04D3"/>
    <w:rsid w:val="00BD0583"/>
    <w:rsid w:val="00BD100B"/>
    <w:rsid w:val="00BD11FE"/>
    <w:rsid w:val="00BD1711"/>
    <w:rsid w:val="00BD1862"/>
    <w:rsid w:val="00BD1919"/>
    <w:rsid w:val="00BD1BDE"/>
    <w:rsid w:val="00BD1D6B"/>
    <w:rsid w:val="00BD3CD7"/>
    <w:rsid w:val="00BD41AF"/>
    <w:rsid w:val="00BD49AA"/>
    <w:rsid w:val="00BD57BE"/>
    <w:rsid w:val="00BD5CEF"/>
    <w:rsid w:val="00BD7241"/>
    <w:rsid w:val="00BD770D"/>
    <w:rsid w:val="00BD7C41"/>
    <w:rsid w:val="00BE0672"/>
    <w:rsid w:val="00BE068E"/>
    <w:rsid w:val="00BE08C8"/>
    <w:rsid w:val="00BE12E9"/>
    <w:rsid w:val="00BE1553"/>
    <w:rsid w:val="00BE1F19"/>
    <w:rsid w:val="00BE200D"/>
    <w:rsid w:val="00BE25E1"/>
    <w:rsid w:val="00BE2729"/>
    <w:rsid w:val="00BE74E7"/>
    <w:rsid w:val="00BF05C3"/>
    <w:rsid w:val="00BF3181"/>
    <w:rsid w:val="00BF3190"/>
    <w:rsid w:val="00BF4E83"/>
    <w:rsid w:val="00BF50F3"/>
    <w:rsid w:val="00BF5492"/>
    <w:rsid w:val="00BF6679"/>
    <w:rsid w:val="00BF72AF"/>
    <w:rsid w:val="00C001EC"/>
    <w:rsid w:val="00C02237"/>
    <w:rsid w:val="00C0357C"/>
    <w:rsid w:val="00C03F66"/>
    <w:rsid w:val="00C04678"/>
    <w:rsid w:val="00C055BC"/>
    <w:rsid w:val="00C079EF"/>
    <w:rsid w:val="00C07AD0"/>
    <w:rsid w:val="00C07B35"/>
    <w:rsid w:val="00C106D1"/>
    <w:rsid w:val="00C10950"/>
    <w:rsid w:val="00C1212E"/>
    <w:rsid w:val="00C126D8"/>
    <w:rsid w:val="00C1278E"/>
    <w:rsid w:val="00C137A4"/>
    <w:rsid w:val="00C143C7"/>
    <w:rsid w:val="00C14A4C"/>
    <w:rsid w:val="00C14E96"/>
    <w:rsid w:val="00C1510D"/>
    <w:rsid w:val="00C151BC"/>
    <w:rsid w:val="00C1578D"/>
    <w:rsid w:val="00C159AC"/>
    <w:rsid w:val="00C171BC"/>
    <w:rsid w:val="00C20259"/>
    <w:rsid w:val="00C21920"/>
    <w:rsid w:val="00C21FE5"/>
    <w:rsid w:val="00C22075"/>
    <w:rsid w:val="00C226ED"/>
    <w:rsid w:val="00C238D2"/>
    <w:rsid w:val="00C2444F"/>
    <w:rsid w:val="00C25F26"/>
    <w:rsid w:val="00C26003"/>
    <w:rsid w:val="00C261F1"/>
    <w:rsid w:val="00C268BE"/>
    <w:rsid w:val="00C27B83"/>
    <w:rsid w:val="00C27CAD"/>
    <w:rsid w:val="00C300E7"/>
    <w:rsid w:val="00C30483"/>
    <w:rsid w:val="00C31F15"/>
    <w:rsid w:val="00C3201D"/>
    <w:rsid w:val="00C321C8"/>
    <w:rsid w:val="00C330C6"/>
    <w:rsid w:val="00C33C3D"/>
    <w:rsid w:val="00C356A5"/>
    <w:rsid w:val="00C361C0"/>
    <w:rsid w:val="00C367B6"/>
    <w:rsid w:val="00C405FD"/>
    <w:rsid w:val="00C43022"/>
    <w:rsid w:val="00C433B9"/>
    <w:rsid w:val="00C43A5D"/>
    <w:rsid w:val="00C43F35"/>
    <w:rsid w:val="00C457A7"/>
    <w:rsid w:val="00C45F3A"/>
    <w:rsid w:val="00C46E63"/>
    <w:rsid w:val="00C50C66"/>
    <w:rsid w:val="00C51C7E"/>
    <w:rsid w:val="00C51F60"/>
    <w:rsid w:val="00C535C4"/>
    <w:rsid w:val="00C5503C"/>
    <w:rsid w:val="00C56F70"/>
    <w:rsid w:val="00C574FB"/>
    <w:rsid w:val="00C606FF"/>
    <w:rsid w:val="00C60DA2"/>
    <w:rsid w:val="00C60FB2"/>
    <w:rsid w:val="00C6215D"/>
    <w:rsid w:val="00C6281D"/>
    <w:rsid w:val="00C64110"/>
    <w:rsid w:val="00C64943"/>
    <w:rsid w:val="00C65275"/>
    <w:rsid w:val="00C67359"/>
    <w:rsid w:val="00C70401"/>
    <w:rsid w:val="00C70B0B"/>
    <w:rsid w:val="00C70C55"/>
    <w:rsid w:val="00C71B27"/>
    <w:rsid w:val="00C7467F"/>
    <w:rsid w:val="00C74DDA"/>
    <w:rsid w:val="00C756E4"/>
    <w:rsid w:val="00C7594B"/>
    <w:rsid w:val="00C76495"/>
    <w:rsid w:val="00C7701F"/>
    <w:rsid w:val="00C7757E"/>
    <w:rsid w:val="00C777E2"/>
    <w:rsid w:val="00C77F82"/>
    <w:rsid w:val="00C80500"/>
    <w:rsid w:val="00C80AAC"/>
    <w:rsid w:val="00C81048"/>
    <w:rsid w:val="00C812F8"/>
    <w:rsid w:val="00C813B8"/>
    <w:rsid w:val="00C8214A"/>
    <w:rsid w:val="00C84456"/>
    <w:rsid w:val="00C84475"/>
    <w:rsid w:val="00C848D7"/>
    <w:rsid w:val="00C8580F"/>
    <w:rsid w:val="00C858F0"/>
    <w:rsid w:val="00C87543"/>
    <w:rsid w:val="00C903A4"/>
    <w:rsid w:val="00C917C7"/>
    <w:rsid w:val="00C924F6"/>
    <w:rsid w:val="00C937F5"/>
    <w:rsid w:val="00C9385E"/>
    <w:rsid w:val="00C94703"/>
    <w:rsid w:val="00C952B2"/>
    <w:rsid w:val="00C96B34"/>
    <w:rsid w:val="00C96B7B"/>
    <w:rsid w:val="00C976C0"/>
    <w:rsid w:val="00CA0BFC"/>
    <w:rsid w:val="00CA12B6"/>
    <w:rsid w:val="00CA45EF"/>
    <w:rsid w:val="00CA7A8F"/>
    <w:rsid w:val="00CA7ABB"/>
    <w:rsid w:val="00CA7C20"/>
    <w:rsid w:val="00CB153C"/>
    <w:rsid w:val="00CB1D7A"/>
    <w:rsid w:val="00CB3FFD"/>
    <w:rsid w:val="00CB74CD"/>
    <w:rsid w:val="00CC04B4"/>
    <w:rsid w:val="00CC0ED4"/>
    <w:rsid w:val="00CC18C0"/>
    <w:rsid w:val="00CC215C"/>
    <w:rsid w:val="00CC2876"/>
    <w:rsid w:val="00CC3F69"/>
    <w:rsid w:val="00CC4708"/>
    <w:rsid w:val="00CC55FC"/>
    <w:rsid w:val="00CC6C44"/>
    <w:rsid w:val="00CC76B4"/>
    <w:rsid w:val="00CD0412"/>
    <w:rsid w:val="00CD1CB1"/>
    <w:rsid w:val="00CD2707"/>
    <w:rsid w:val="00CD2741"/>
    <w:rsid w:val="00CD3430"/>
    <w:rsid w:val="00CD37DF"/>
    <w:rsid w:val="00CD39EE"/>
    <w:rsid w:val="00CD558B"/>
    <w:rsid w:val="00CD5719"/>
    <w:rsid w:val="00CD5E8D"/>
    <w:rsid w:val="00CD62ED"/>
    <w:rsid w:val="00CE3890"/>
    <w:rsid w:val="00CE462A"/>
    <w:rsid w:val="00CE52AC"/>
    <w:rsid w:val="00CE753E"/>
    <w:rsid w:val="00CE7902"/>
    <w:rsid w:val="00CF05E3"/>
    <w:rsid w:val="00CF15B2"/>
    <w:rsid w:val="00CF1B05"/>
    <w:rsid w:val="00CF1FA9"/>
    <w:rsid w:val="00CF294C"/>
    <w:rsid w:val="00CF2BC3"/>
    <w:rsid w:val="00CF399F"/>
    <w:rsid w:val="00CF56C1"/>
    <w:rsid w:val="00CF6B7B"/>
    <w:rsid w:val="00CF7503"/>
    <w:rsid w:val="00D0071E"/>
    <w:rsid w:val="00D0224B"/>
    <w:rsid w:val="00D04649"/>
    <w:rsid w:val="00D046A3"/>
    <w:rsid w:val="00D056D8"/>
    <w:rsid w:val="00D0762D"/>
    <w:rsid w:val="00D07787"/>
    <w:rsid w:val="00D078F6"/>
    <w:rsid w:val="00D12A97"/>
    <w:rsid w:val="00D134C4"/>
    <w:rsid w:val="00D13A37"/>
    <w:rsid w:val="00D141CE"/>
    <w:rsid w:val="00D14B46"/>
    <w:rsid w:val="00D14F1A"/>
    <w:rsid w:val="00D15F78"/>
    <w:rsid w:val="00D16945"/>
    <w:rsid w:val="00D17824"/>
    <w:rsid w:val="00D20038"/>
    <w:rsid w:val="00D208EA"/>
    <w:rsid w:val="00D208F3"/>
    <w:rsid w:val="00D20A42"/>
    <w:rsid w:val="00D20CD2"/>
    <w:rsid w:val="00D20D34"/>
    <w:rsid w:val="00D20F09"/>
    <w:rsid w:val="00D241F1"/>
    <w:rsid w:val="00D242C1"/>
    <w:rsid w:val="00D24F27"/>
    <w:rsid w:val="00D25548"/>
    <w:rsid w:val="00D259D8"/>
    <w:rsid w:val="00D26C8E"/>
    <w:rsid w:val="00D31AE7"/>
    <w:rsid w:val="00D31CAE"/>
    <w:rsid w:val="00D31EC3"/>
    <w:rsid w:val="00D335EE"/>
    <w:rsid w:val="00D36391"/>
    <w:rsid w:val="00D371AE"/>
    <w:rsid w:val="00D37AD1"/>
    <w:rsid w:val="00D40E4D"/>
    <w:rsid w:val="00D41966"/>
    <w:rsid w:val="00D42DB9"/>
    <w:rsid w:val="00D438D8"/>
    <w:rsid w:val="00D4392C"/>
    <w:rsid w:val="00D4424B"/>
    <w:rsid w:val="00D45FE6"/>
    <w:rsid w:val="00D46139"/>
    <w:rsid w:val="00D46EC9"/>
    <w:rsid w:val="00D47655"/>
    <w:rsid w:val="00D47731"/>
    <w:rsid w:val="00D47CD5"/>
    <w:rsid w:val="00D506E7"/>
    <w:rsid w:val="00D50943"/>
    <w:rsid w:val="00D513DD"/>
    <w:rsid w:val="00D52D9D"/>
    <w:rsid w:val="00D530DB"/>
    <w:rsid w:val="00D571A4"/>
    <w:rsid w:val="00D57432"/>
    <w:rsid w:val="00D60E21"/>
    <w:rsid w:val="00D612C9"/>
    <w:rsid w:val="00D62B83"/>
    <w:rsid w:val="00D635AF"/>
    <w:rsid w:val="00D63B4E"/>
    <w:rsid w:val="00D63B77"/>
    <w:rsid w:val="00D63FB9"/>
    <w:rsid w:val="00D64E58"/>
    <w:rsid w:val="00D65557"/>
    <w:rsid w:val="00D6555D"/>
    <w:rsid w:val="00D6647B"/>
    <w:rsid w:val="00D70E95"/>
    <w:rsid w:val="00D71159"/>
    <w:rsid w:val="00D72CB1"/>
    <w:rsid w:val="00D731B0"/>
    <w:rsid w:val="00D7357A"/>
    <w:rsid w:val="00D74ACF"/>
    <w:rsid w:val="00D75054"/>
    <w:rsid w:val="00D7579A"/>
    <w:rsid w:val="00D765C6"/>
    <w:rsid w:val="00D76C13"/>
    <w:rsid w:val="00D774EA"/>
    <w:rsid w:val="00D831AB"/>
    <w:rsid w:val="00D84652"/>
    <w:rsid w:val="00D85FC7"/>
    <w:rsid w:val="00D87190"/>
    <w:rsid w:val="00D87278"/>
    <w:rsid w:val="00D903AD"/>
    <w:rsid w:val="00D90FB4"/>
    <w:rsid w:val="00D920B7"/>
    <w:rsid w:val="00D92D37"/>
    <w:rsid w:val="00D93018"/>
    <w:rsid w:val="00D93B02"/>
    <w:rsid w:val="00D93D9D"/>
    <w:rsid w:val="00D94BFF"/>
    <w:rsid w:val="00D94CCC"/>
    <w:rsid w:val="00D95011"/>
    <w:rsid w:val="00D95763"/>
    <w:rsid w:val="00DA0066"/>
    <w:rsid w:val="00DA0593"/>
    <w:rsid w:val="00DA1696"/>
    <w:rsid w:val="00DA182B"/>
    <w:rsid w:val="00DA1931"/>
    <w:rsid w:val="00DA26D9"/>
    <w:rsid w:val="00DA42FB"/>
    <w:rsid w:val="00DA464D"/>
    <w:rsid w:val="00DA4777"/>
    <w:rsid w:val="00DA50E5"/>
    <w:rsid w:val="00DA5A1E"/>
    <w:rsid w:val="00DA5CED"/>
    <w:rsid w:val="00DA7C77"/>
    <w:rsid w:val="00DA7EDC"/>
    <w:rsid w:val="00DA7F0C"/>
    <w:rsid w:val="00DB1231"/>
    <w:rsid w:val="00DB151E"/>
    <w:rsid w:val="00DB2266"/>
    <w:rsid w:val="00DB3AC6"/>
    <w:rsid w:val="00DB42F6"/>
    <w:rsid w:val="00DB609B"/>
    <w:rsid w:val="00DB6215"/>
    <w:rsid w:val="00DB69D2"/>
    <w:rsid w:val="00DB7683"/>
    <w:rsid w:val="00DC1D7A"/>
    <w:rsid w:val="00DC38DD"/>
    <w:rsid w:val="00DC3FB5"/>
    <w:rsid w:val="00DC4449"/>
    <w:rsid w:val="00DC5CF3"/>
    <w:rsid w:val="00DD03B5"/>
    <w:rsid w:val="00DD04CB"/>
    <w:rsid w:val="00DD0B91"/>
    <w:rsid w:val="00DD20C9"/>
    <w:rsid w:val="00DD20E6"/>
    <w:rsid w:val="00DD26ED"/>
    <w:rsid w:val="00DD2E82"/>
    <w:rsid w:val="00DD380D"/>
    <w:rsid w:val="00DD52D2"/>
    <w:rsid w:val="00DD57AA"/>
    <w:rsid w:val="00DD6C78"/>
    <w:rsid w:val="00DD6EF6"/>
    <w:rsid w:val="00DE06E0"/>
    <w:rsid w:val="00DE0CBB"/>
    <w:rsid w:val="00DE0F56"/>
    <w:rsid w:val="00DE27AA"/>
    <w:rsid w:val="00DE4148"/>
    <w:rsid w:val="00DE52D9"/>
    <w:rsid w:val="00DE7D60"/>
    <w:rsid w:val="00DF04BE"/>
    <w:rsid w:val="00DF35B4"/>
    <w:rsid w:val="00DF4062"/>
    <w:rsid w:val="00DF45AA"/>
    <w:rsid w:val="00DF72C4"/>
    <w:rsid w:val="00E003B2"/>
    <w:rsid w:val="00E00C62"/>
    <w:rsid w:val="00E00EF1"/>
    <w:rsid w:val="00E01749"/>
    <w:rsid w:val="00E023BB"/>
    <w:rsid w:val="00E02F89"/>
    <w:rsid w:val="00E02FCA"/>
    <w:rsid w:val="00E03A25"/>
    <w:rsid w:val="00E04393"/>
    <w:rsid w:val="00E052B8"/>
    <w:rsid w:val="00E0553F"/>
    <w:rsid w:val="00E0663C"/>
    <w:rsid w:val="00E076DA"/>
    <w:rsid w:val="00E07CD9"/>
    <w:rsid w:val="00E10D0C"/>
    <w:rsid w:val="00E10DBB"/>
    <w:rsid w:val="00E110D9"/>
    <w:rsid w:val="00E1111D"/>
    <w:rsid w:val="00E11406"/>
    <w:rsid w:val="00E115A2"/>
    <w:rsid w:val="00E14729"/>
    <w:rsid w:val="00E15A68"/>
    <w:rsid w:val="00E15B46"/>
    <w:rsid w:val="00E1608F"/>
    <w:rsid w:val="00E16D07"/>
    <w:rsid w:val="00E173CB"/>
    <w:rsid w:val="00E175B6"/>
    <w:rsid w:val="00E17D4D"/>
    <w:rsid w:val="00E202A7"/>
    <w:rsid w:val="00E203E9"/>
    <w:rsid w:val="00E20607"/>
    <w:rsid w:val="00E20E25"/>
    <w:rsid w:val="00E210F6"/>
    <w:rsid w:val="00E21D1C"/>
    <w:rsid w:val="00E23010"/>
    <w:rsid w:val="00E233A3"/>
    <w:rsid w:val="00E23C05"/>
    <w:rsid w:val="00E242EC"/>
    <w:rsid w:val="00E24F47"/>
    <w:rsid w:val="00E2533F"/>
    <w:rsid w:val="00E26C00"/>
    <w:rsid w:val="00E26C4A"/>
    <w:rsid w:val="00E26F42"/>
    <w:rsid w:val="00E273CC"/>
    <w:rsid w:val="00E27651"/>
    <w:rsid w:val="00E31A11"/>
    <w:rsid w:val="00E31ADB"/>
    <w:rsid w:val="00E327CB"/>
    <w:rsid w:val="00E32826"/>
    <w:rsid w:val="00E32851"/>
    <w:rsid w:val="00E331B4"/>
    <w:rsid w:val="00E33842"/>
    <w:rsid w:val="00E33F66"/>
    <w:rsid w:val="00E354BD"/>
    <w:rsid w:val="00E35D3B"/>
    <w:rsid w:val="00E36BE9"/>
    <w:rsid w:val="00E373F8"/>
    <w:rsid w:val="00E40B6D"/>
    <w:rsid w:val="00E40DD7"/>
    <w:rsid w:val="00E4138E"/>
    <w:rsid w:val="00E417DE"/>
    <w:rsid w:val="00E418B6"/>
    <w:rsid w:val="00E44DF6"/>
    <w:rsid w:val="00E45763"/>
    <w:rsid w:val="00E47AB4"/>
    <w:rsid w:val="00E5064C"/>
    <w:rsid w:val="00E51321"/>
    <w:rsid w:val="00E53463"/>
    <w:rsid w:val="00E5435A"/>
    <w:rsid w:val="00E54FBB"/>
    <w:rsid w:val="00E5542F"/>
    <w:rsid w:val="00E55A78"/>
    <w:rsid w:val="00E56F71"/>
    <w:rsid w:val="00E5742C"/>
    <w:rsid w:val="00E57B69"/>
    <w:rsid w:val="00E61458"/>
    <w:rsid w:val="00E6153E"/>
    <w:rsid w:val="00E61F16"/>
    <w:rsid w:val="00E61F9A"/>
    <w:rsid w:val="00E62DF2"/>
    <w:rsid w:val="00E63CA1"/>
    <w:rsid w:val="00E63E53"/>
    <w:rsid w:val="00E671DD"/>
    <w:rsid w:val="00E6776B"/>
    <w:rsid w:val="00E71D19"/>
    <w:rsid w:val="00E72467"/>
    <w:rsid w:val="00E726A3"/>
    <w:rsid w:val="00E73989"/>
    <w:rsid w:val="00E744A3"/>
    <w:rsid w:val="00E74CA2"/>
    <w:rsid w:val="00E758DF"/>
    <w:rsid w:val="00E75D80"/>
    <w:rsid w:val="00E767FD"/>
    <w:rsid w:val="00E77968"/>
    <w:rsid w:val="00E77BDB"/>
    <w:rsid w:val="00E8072A"/>
    <w:rsid w:val="00E80BD8"/>
    <w:rsid w:val="00E81158"/>
    <w:rsid w:val="00E81326"/>
    <w:rsid w:val="00E81A3F"/>
    <w:rsid w:val="00E81F58"/>
    <w:rsid w:val="00E83426"/>
    <w:rsid w:val="00E83783"/>
    <w:rsid w:val="00E838C1"/>
    <w:rsid w:val="00E83ACE"/>
    <w:rsid w:val="00E840C6"/>
    <w:rsid w:val="00E85693"/>
    <w:rsid w:val="00E85FF2"/>
    <w:rsid w:val="00E864ED"/>
    <w:rsid w:val="00E86F6C"/>
    <w:rsid w:val="00E9148E"/>
    <w:rsid w:val="00E91B4D"/>
    <w:rsid w:val="00E91F94"/>
    <w:rsid w:val="00E9236D"/>
    <w:rsid w:val="00E9337E"/>
    <w:rsid w:val="00E93631"/>
    <w:rsid w:val="00E93D51"/>
    <w:rsid w:val="00E96023"/>
    <w:rsid w:val="00E96287"/>
    <w:rsid w:val="00E967BE"/>
    <w:rsid w:val="00E96F9D"/>
    <w:rsid w:val="00E9744F"/>
    <w:rsid w:val="00E97B67"/>
    <w:rsid w:val="00E97FAB"/>
    <w:rsid w:val="00EA02E8"/>
    <w:rsid w:val="00EA0739"/>
    <w:rsid w:val="00EA0941"/>
    <w:rsid w:val="00EA1296"/>
    <w:rsid w:val="00EA2818"/>
    <w:rsid w:val="00EA2A19"/>
    <w:rsid w:val="00EA3566"/>
    <w:rsid w:val="00EA3708"/>
    <w:rsid w:val="00EA38A0"/>
    <w:rsid w:val="00EA5774"/>
    <w:rsid w:val="00EA7200"/>
    <w:rsid w:val="00EA7438"/>
    <w:rsid w:val="00EA7878"/>
    <w:rsid w:val="00EB0763"/>
    <w:rsid w:val="00EB0AD3"/>
    <w:rsid w:val="00EB0C90"/>
    <w:rsid w:val="00EB0E19"/>
    <w:rsid w:val="00EB24D4"/>
    <w:rsid w:val="00EB2A61"/>
    <w:rsid w:val="00EB4C47"/>
    <w:rsid w:val="00EB657E"/>
    <w:rsid w:val="00EB6A25"/>
    <w:rsid w:val="00EC19E5"/>
    <w:rsid w:val="00EC2EE3"/>
    <w:rsid w:val="00EC2FDF"/>
    <w:rsid w:val="00EC367F"/>
    <w:rsid w:val="00EC3945"/>
    <w:rsid w:val="00EC3EC8"/>
    <w:rsid w:val="00EC4565"/>
    <w:rsid w:val="00EC46B3"/>
    <w:rsid w:val="00EC5B49"/>
    <w:rsid w:val="00EC64E7"/>
    <w:rsid w:val="00ED0E76"/>
    <w:rsid w:val="00ED13B1"/>
    <w:rsid w:val="00ED1DE9"/>
    <w:rsid w:val="00ED1E90"/>
    <w:rsid w:val="00ED1F8F"/>
    <w:rsid w:val="00ED2FD2"/>
    <w:rsid w:val="00ED32DC"/>
    <w:rsid w:val="00ED3516"/>
    <w:rsid w:val="00ED537A"/>
    <w:rsid w:val="00ED5F70"/>
    <w:rsid w:val="00ED6A45"/>
    <w:rsid w:val="00ED6F6F"/>
    <w:rsid w:val="00ED75F1"/>
    <w:rsid w:val="00ED7A3B"/>
    <w:rsid w:val="00ED7F28"/>
    <w:rsid w:val="00EE00F0"/>
    <w:rsid w:val="00EE01F4"/>
    <w:rsid w:val="00EE088B"/>
    <w:rsid w:val="00EE2971"/>
    <w:rsid w:val="00EE34F9"/>
    <w:rsid w:val="00EE3E4A"/>
    <w:rsid w:val="00EE4947"/>
    <w:rsid w:val="00EE4A6F"/>
    <w:rsid w:val="00EE4D9E"/>
    <w:rsid w:val="00EE54F4"/>
    <w:rsid w:val="00EE6B8F"/>
    <w:rsid w:val="00EE7484"/>
    <w:rsid w:val="00EF021B"/>
    <w:rsid w:val="00EF2133"/>
    <w:rsid w:val="00EF3B60"/>
    <w:rsid w:val="00EF59B5"/>
    <w:rsid w:val="00EF65DC"/>
    <w:rsid w:val="00EF74B9"/>
    <w:rsid w:val="00EF7C3A"/>
    <w:rsid w:val="00EF7FF0"/>
    <w:rsid w:val="00F008D2"/>
    <w:rsid w:val="00F0125E"/>
    <w:rsid w:val="00F0130F"/>
    <w:rsid w:val="00F01880"/>
    <w:rsid w:val="00F035C8"/>
    <w:rsid w:val="00F044D2"/>
    <w:rsid w:val="00F0459D"/>
    <w:rsid w:val="00F10AEE"/>
    <w:rsid w:val="00F12097"/>
    <w:rsid w:val="00F12506"/>
    <w:rsid w:val="00F1297D"/>
    <w:rsid w:val="00F15573"/>
    <w:rsid w:val="00F16612"/>
    <w:rsid w:val="00F16F77"/>
    <w:rsid w:val="00F1719C"/>
    <w:rsid w:val="00F2045A"/>
    <w:rsid w:val="00F213C9"/>
    <w:rsid w:val="00F21583"/>
    <w:rsid w:val="00F2249C"/>
    <w:rsid w:val="00F227EF"/>
    <w:rsid w:val="00F2282B"/>
    <w:rsid w:val="00F26441"/>
    <w:rsid w:val="00F30948"/>
    <w:rsid w:val="00F314EA"/>
    <w:rsid w:val="00F318B6"/>
    <w:rsid w:val="00F31B09"/>
    <w:rsid w:val="00F31DDC"/>
    <w:rsid w:val="00F329FF"/>
    <w:rsid w:val="00F32B10"/>
    <w:rsid w:val="00F33412"/>
    <w:rsid w:val="00F3395C"/>
    <w:rsid w:val="00F33A3B"/>
    <w:rsid w:val="00F33FD2"/>
    <w:rsid w:val="00F34E8F"/>
    <w:rsid w:val="00F35615"/>
    <w:rsid w:val="00F363BB"/>
    <w:rsid w:val="00F37AF0"/>
    <w:rsid w:val="00F37EB0"/>
    <w:rsid w:val="00F37F44"/>
    <w:rsid w:val="00F43D6E"/>
    <w:rsid w:val="00F43F3F"/>
    <w:rsid w:val="00F445DB"/>
    <w:rsid w:val="00F44634"/>
    <w:rsid w:val="00F447D8"/>
    <w:rsid w:val="00F44D58"/>
    <w:rsid w:val="00F46B9B"/>
    <w:rsid w:val="00F47223"/>
    <w:rsid w:val="00F4742C"/>
    <w:rsid w:val="00F475E2"/>
    <w:rsid w:val="00F50130"/>
    <w:rsid w:val="00F50760"/>
    <w:rsid w:val="00F50DAA"/>
    <w:rsid w:val="00F51C87"/>
    <w:rsid w:val="00F51ED2"/>
    <w:rsid w:val="00F544B6"/>
    <w:rsid w:val="00F5459A"/>
    <w:rsid w:val="00F5505C"/>
    <w:rsid w:val="00F56160"/>
    <w:rsid w:val="00F56565"/>
    <w:rsid w:val="00F57882"/>
    <w:rsid w:val="00F60794"/>
    <w:rsid w:val="00F60DA6"/>
    <w:rsid w:val="00F611F4"/>
    <w:rsid w:val="00F61A12"/>
    <w:rsid w:val="00F61E3F"/>
    <w:rsid w:val="00F61F0B"/>
    <w:rsid w:val="00F61FC2"/>
    <w:rsid w:val="00F62716"/>
    <w:rsid w:val="00F62D59"/>
    <w:rsid w:val="00F634B7"/>
    <w:rsid w:val="00F642AD"/>
    <w:rsid w:val="00F64E07"/>
    <w:rsid w:val="00F65BBD"/>
    <w:rsid w:val="00F6676D"/>
    <w:rsid w:val="00F66F5C"/>
    <w:rsid w:val="00F66FC5"/>
    <w:rsid w:val="00F67F7E"/>
    <w:rsid w:val="00F711E6"/>
    <w:rsid w:val="00F72074"/>
    <w:rsid w:val="00F7410F"/>
    <w:rsid w:val="00F753C9"/>
    <w:rsid w:val="00F7670B"/>
    <w:rsid w:val="00F776E8"/>
    <w:rsid w:val="00F779A0"/>
    <w:rsid w:val="00F77DA5"/>
    <w:rsid w:val="00F8058D"/>
    <w:rsid w:val="00F80C09"/>
    <w:rsid w:val="00F81AE4"/>
    <w:rsid w:val="00F820A0"/>
    <w:rsid w:val="00F822B2"/>
    <w:rsid w:val="00F82990"/>
    <w:rsid w:val="00F82D9C"/>
    <w:rsid w:val="00F833D2"/>
    <w:rsid w:val="00F84D61"/>
    <w:rsid w:val="00F90333"/>
    <w:rsid w:val="00F906F7"/>
    <w:rsid w:val="00F90A3E"/>
    <w:rsid w:val="00F90AC7"/>
    <w:rsid w:val="00F90BF7"/>
    <w:rsid w:val="00F91BA2"/>
    <w:rsid w:val="00F91E0F"/>
    <w:rsid w:val="00F922BB"/>
    <w:rsid w:val="00F923E7"/>
    <w:rsid w:val="00F92459"/>
    <w:rsid w:val="00F939F0"/>
    <w:rsid w:val="00F94C58"/>
    <w:rsid w:val="00F95452"/>
    <w:rsid w:val="00F96A80"/>
    <w:rsid w:val="00F96FF4"/>
    <w:rsid w:val="00F97D5F"/>
    <w:rsid w:val="00FA04AE"/>
    <w:rsid w:val="00FA0B68"/>
    <w:rsid w:val="00FA3821"/>
    <w:rsid w:val="00FA3DBF"/>
    <w:rsid w:val="00FA4145"/>
    <w:rsid w:val="00FA42F4"/>
    <w:rsid w:val="00FA4649"/>
    <w:rsid w:val="00FA58E1"/>
    <w:rsid w:val="00FA5CFD"/>
    <w:rsid w:val="00FA5EED"/>
    <w:rsid w:val="00FA6087"/>
    <w:rsid w:val="00FA6FEF"/>
    <w:rsid w:val="00FB0CE4"/>
    <w:rsid w:val="00FB1BBE"/>
    <w:rsid w:val="00FB255E"/>
    <w:rsid w:val="00FB273D"/>
    <w:rsid w:val="00FB2790"/>
    <w:rsid w:val="00FB447D"/>
    <w:rsid w:val="00FB4FE2"/>
    <w:rsid w:val="00FB7F28"/>
    <w:rsid w:val="00FC00FA"/>
    <w:rsid w:val="00FC06E0"/>
    <w:rsid w:val="00FC1C7A"/>
    <w:rsid w:val="00FC259C"/>
    <w:rsid w:val="00FC2BBA"/>
    <w:rsid w:val="00FC486B"/>
    <w:rsid w:val="00FC5004"/>
    <w:rsid w:val="00FC691C"/>
    <w:rsid w:val="00FC6A3F"/>
    <w:rsid w:val="00FC73AB"/>
    <w:rsid w:val="00FD0342"/>
    <w:rsid w:val="00FD04E2"/>
    <w:rsid w:val="00FD0CC4"/>
    <w:rsid w:val="00FD13A0"/>
    <w:rsid w:val="00FD2A69"/>
    <w:rsid w:val="00FD2E0D"/>
    <w:rsid w:val="00FD3438"/>
    <w:rsid w:val="00FD3D97"/>
    <w:rsid w:val="00FD4AE6"/>
    <w:rsid w:val="00FD4B00"/>
    <w:rsid w:val="00FD5A2A"/>
    <w:rsid w:val="00FD5B26"/>
    <w:rsid w:val="00FD5F32"/>
    <w:rsid w:val="00FD7222"/>
    <w:rsid w:val="00FD72A7"/>
    <w:rsid w:val="00FD7FEC"/>
    <w:rsid w:val="00FE00EE"/>
    <w:rsid w:val="00FE0590"/>
    <w:rsid w:val="00FE0871"/>
    <w:rsid w:val="00FE139D"/>
    <w:rsid w:val="00FE1853"/>
    <w:rsid w:val="00FE33C1"/>
    <w:rsid w:val="00FE357C"/>
    <w:rsid w:val="00FE3946"/>
    <w:rsid w:val="00FE3CC1"/>
    <w:rsid w:val="00FE4279"/>
    <w:rsid w:val="00FE6FBF"/>
    <w:rsid w:val="00FE72F1"/>
    <w:rsid w:val="00FF0A72"/>
    <w:rsid w:val="00FF0BF8"/>
    <w:rsid w:val="00FF38E3"/>
    <w:rsid w:val="00FF4587"/>
    <w:rsid w:val="00FF471C"/>
    <w:rsid w:val="00FF4F00"/>
    <w:rsid w:val="00FF575A"/>
    <w:rsid w:val="00FF6B5C"/>
    <w:rsid w:val="00FF70DD"/>
    <w:rsid w:val="00FF7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99361"/>
    <o:shapelayout v:ext="edit">
      <o:idmap v:ext="edit" data="1"/>
    </o:shapelayout>
  </w:shapeDefaults>
  <w:decimalSymbol w:val="."/>
  <w:listSeparator w:val=","/>
  <w14:docId w14:val="060BE08E"/>
  <w15:chartTrackingRefBased/>
  <w15:docId w15:val="{CC5A6B2D-494B-4643-840B-EB2C57F9A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763"/>
    <w:pPr>
      <w:spacing w:before="160" w:after="80" w:line="336" w:lineRule="auto"/>
    </w:pPr>
    <w:rPr>
      <w:rFonts w:ascii="Verdana" w:hAnsi="Verdana"/>
      <w:szCs w:val="24"/>
    </w:rPr>
  </w:style>
  <w:style w:type="paragraph" w:styleId="Heading1">
    <w:name w:val="heading 1"/>
    <w:basedOn w:val="Normal"/>
    <w:next w:val="Normal"/>
    <w:link w:val="Heading1Char"/>
    <w:qFormat/>
    <w:rsid w:val="00E45763"/>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E45763"/>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qFormat/>
    <w:rsid w:val="00E45763"/>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E457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5763"/>
  </w:style>
  <w:style w:type="paragraph" w:styleId="BodyText2">
    <w:name w:val="Body Text 2"/>
    <w:basedOn w:val="Normal"/>
    <w:rsid w:val="00FD13A0"/>
    <w:rPr>
      <w:sz w:val="24"/>
    </w:rPr>
  </w:style>
  <w:style w:type="paragraph" w:customStyle="1" w:styleId="Style1">
    <w:name w:val="Style1"/>
    <w:basedOn w:val="Normal"/>
    <w:next w:val="Heading3"/>
    <w:rsid w:val="00FD13A0"/>
    <w:rPr>
      <w:b/>
      <w:sz w:val="28"/>
    </w:rPr>
  </w:style>
  <w:style w:type="paragraph" w:customStyle="1" w:styleId="Section">
    <w:name w:val="Section"/>
    <w:basedOn w:val="Normal"/>
    <w:rsid w:val="00FD13A0"/>
    <w:rPr>
      <w:b/>
      <w:sz w:val="36"/>
    </w:rPr>
  </w:style>
  <w:style w:type="paragraph" w:customStyle="1" w:styleId="AHead">
    <w:name w:val="A Head"/>
    <w:basedOn w:val="Normal"/>
    <w:rsid w:val="00FD13A0"/>
    <w:rPr>
      <w:b/>
      <w:sz w:val="32"/>
    </w:rPr>
  </w:style>
  <w:style w:type="paragraph" w:customStyle="1" w:styleId="after">
    <w:name w:val="after"/>
    <w:basedOn w:val="Normal"/>
    <w:rsid w:val="00FD13A0"/>
    <w:pPr>
      <w:spacing w:after="100" w:afterAutospacing="1"/>
    </w:pPr>
    <w:rPr>
      <w:sz w:val="24"/>
    </w:rPr>
  </w:style>
  <w:style w:type="paragraph" w:styleId="BlockText">
    <w:name w:val="Block Text"/>
    <w:basedOn w:val="Normal"/>
    <w:rsid w:val="00FD13A0"/>
    <w:pPr>
      <w:tabs>
        <w:tab w:val="left" w:pos="9180"/>
      </w:tabs>
      <w:ind w:left="720" w:right="108"/>
    </w:pPr>
    <w:rPr>
      <w:rFonts w:ascii="Book Antiqua" w:hAnsi="Book Antiqua"/>
    </w:rPr>
  </w:style>
  <w:style w:type="paragraph" w:styleId="NormalWeb">
    <w:name w:val="Normal (Web)"/>
    <w:basedOn w:val="Normal"/>
    <w:rsid w:val="00FD13A0"/>
    <w:pPr>
      <w:spacing w:before="100" w:beforeAutospacing="1" w:after="100" w:afterAutospacing="1"/>
    </w:pPr>
    <w:rPr>
      <w:sz w:val="24"/>
    </w:rPr>
  </w:style>
  <w:style w:type="character" w:styleId="Strong">
    <w:name w:val="Strong"/>
    <w:qFormat/>
    <w:rsid w:val="00FD13A0"/>
    <w:rPr>
      <w:rFonts w:cs="Times New Roman"/>
      <w:b/>
      <w:bCs/>
    </w:rPr>
  </w:style>
  <w:style w:type="paragraph" w:styleId="Header">
    <w:name w:val="header"/>
    <w:basedOn w:val="Normal"/>
    <w:link w:val="HeaderChar"/>
    <w:rsid w:val="00E45763"/>
    <w:pPr>
      <w:tabs>
        <w:tab w:val="left" w:pos="5040"/>
        <w:tab w:val="left" w:pos="9720"/>
      </w:tabs>
    </w:pPr>
    <w:rPr>
      <w:sz w:val="16"/>
    </w:rPr>
  </w:style>
  <w:style w:type="paragraph" w:styleId="Footer">
    <w:name w:val="footer"/>
    <w:basedOn w:val="Normal"/>
    <w:link w:val="FooterChar"/>
    <w:rsid w:val="00E45763"/>
    <w:pPr>
      <w:pBdr>
        <w:top w:val="single" w:sz="4" w:space="1" w:color="auto"/>
      </w:pBdr>
      <w:tabs>
        <w:tab w:val="center" w:pos="4680"/>
        <w:tab w:val="right" w:pos="9360"/>
      </w:tabs>
      <w:spacing w:before="120" w:after="0" w:line="240" w:lineRule="auto"/>
    </w:pPr>
    <w:rPr>
      <w:sz w:val="16"/>
    </w:rPr>
  </w:style>
  <w:style w:type="character" w:styleId="PageNumber">
    <w:name w:val="page number"/>
    <w:basedOn w:val="DefaultParagraphFont"/>
    <w:rsid w:val="00E45763"/>
  </w:style>
  <w:style w:type="paragraph" w:customStyle="1" w:styleId="Bullet">
    <w:name w:val="Bullet"/>
    <w:basedOn w:val="Normal"/>
    <w:rsid w:val="00FD13A0"/>
    <w:pPr>
      <w:numPr>
        <w:numId w:val="2"/>
      </w:numPr>
      <w:autoSpaceDE w:val="0"/>
      <w:autoSpaceDN w:val="0"/>
      <w:adjustRightInd w:val="0"/>
    </w:pPr>
  </w:style>
  <w:style w:type="paragraph" w:styleId="BalloonText">
    <w:name w:val="Balloon Text"/>
    <w:basedOn w:val="Normal"/>
    <w:link w:val="BalloonTextChar"/>
    <w:semiHidden/>
    <w:rsid w:val="00FD13A0"/>
    <w:rPr>
      <w:rFonts w:ascii="Tahoma" w:hAnsi="Tahoma" w:cs="Tahoma"/>
      <w:sz w:val="16"/>
      <w:szCs w:val="16"/>
    </w:rPr>
  </w:style>
  <w:style w:type="character" w:styleId="CommentReference">
    <w:name w:val="annotation reference"/>
    <w:semiHidden/>
    <w:rsid w:val="00FD13A0"/>
    <w:rPr>
      <w:rFonts w:cs="Times New Roman"/>
      <w:sz w:val="16"/>
      <w:szCs w:val="16"/>
    </w:rPr>
  </w:style>
  <w:style w:type="paragraph" w:styleId="CommentText">
    <w:name w:val="annotation text"/>
    <w:basedOn w:val="Normal"/>
    <w:link w:val="CommentTextChar"/>
    <w:semiHidden/>
    <w:rsid w:val="00FD13A0"/>
  </w:style>
  <w:style w:type="paragraph" w:styleId="CommentSubject">
    <w:name w:val="annotation subject"/>
    <w:basedOn w:val="CommentText"/>
    <w:next w:val="CommentText"/>
    <w:link w:val="CommentSubjectChar"/>
    <w:semiHidden/>
    <w:rsid w:val="00FD13A0"/>
    <w:rPr>
      <w:b/>
      <w:bCs/>
    </w:rPr>
  </w:style>
  <w:style w:type="paragraph" w:styleId="ListBullet">
    <w:name w:val="List Bullet"/>
    <w:basedOn w:val="Normal"/>
    <w:rsid w:val="00FD13A0"/>
    <w:pPr>
      <w:numPr>
        <w:numId w:val="3"/>
      </w:numPr>
    </w:pPr>
  </w:style>
  <w:style w:type="character" w:styleId="Hyperlink">
    <w:name w:val="Hyperlink"/>
    <w:uiPriority w:val="99"/>
    <w:rsid w:val="00E45763"/>
    <w:rPr>
      <w:color w:val="0000FF"/>
      <w:u w:val="single"/>
    </w:rPr>
  </w:style>
  <w:style w:type="character" w:styleId="FollowedHyperlink">
    <w:name w:val="FollowedHyperlink"/>
    <w:rsid w:val="00E45763"/>
    <w:rPr>
      <w:color w:val="800080"/>
      <w:u w:val="single"/>
    </w:rPr>
  </w:style>
  <w:style w:type="paragraph" w:styleId="BodyText">
    <w:name w:val="Body Text"/>
    <w:basedOn w:val="Normal"/>
    <w:rsid w:val="00FD13A0"/>
    <w:pPr>
      <w:spacing w:after="20"/>
    </w:pPr>
  </w:style>
  <w:style w:type="paragraph" w:customStyle="1" w:styleId="Outlinenumbering">
    <w:name w:val="Outline numbering"/>
    <w:basedOn w:val="Normal"/>
    <w:rsid w:val="00E45763"/>
    <w:pPr>
      <w:numPr>
        <w:numId w:val="1"/>
      </w:numPr>
      <w:tabs>
        <w:tab w:val="clear" w:pos="360"/>
        <w:tab w:val="num" w:pos="720"/>
      </w:tabs>
      <w:ind w:left="720"/>
    </w:pPr>
    <w:rPr>
      <w:szCs w:val="20"/>
    </w:rPr>
  </w:style>
  <w:style w:type="table" w:styleId="TableGrid">
    <w:name w:val="Table Grid"/>
    <w:basedOn w:val="TableNormal"/>
    <w:uiPriority w:val="59"/>
    <w:rsid w:val="00FD13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basedOn w:val="Heading3"/>
    <w:next w:val="Normal"/>
    <w:rsid w:val="00FD13A0"/>
    <w:pPr>
      <w:keepNext w:val="0"/>
      <w:autoSpaceDE/>
      <w:autoSpaceDN/>
      <w:adjustRightInd/>
      <w:spacing w:before="300" w:line="240" w:lineRule="exact"/>
      <w:outlineLvl w:val="9"/>
    </w:pPr>
    <w:rPr>
      <w:bCs w:val="0"/>
      <w:szCs w:val="20"/>
    </w:rPr>
  </w:style>
  <w:style w:type="paragraph" w:customStyle="1" w:styleId="TableText">
    <w:name w:val="Table Text"/>
    <w:basedOn w:val="Normal"/>
    <w:rsid w:val="00FD13A0"/>
  </w:style>
  <w:style w:type="paragraph" w:styleId="ListParagraph">
    <w:name w:val="List Paragraph"/>
    <w:basedOn w:val="Normal"/>
    <w:uiPriority w:val="34"/>
    <w:qFormat/>
    <w:rsid w:val="00E45763"/>
    <w:pPr>
      <w:ind w:left="720"/>
    </w:pPr>
  </w:style>
  <w:style w:type="paragraph" w:customStyle="1" w:styleId="Course">
    <w:name w:val="Course"/>
    <w:basedOn w:val="Normal"/>
    <w:rsid w:val="00FD13A0"/>
    <w:pPr>
      <w:ind w:left="720"/>
    </w:pPr>
    <w:rPr>
      <w:rFonts w:ascii="Arial" w:hAnsi="Arial" w:cs="Arial"/>
      <w:b/>
      <w:bCs/>
      <w:sz w:val="24"/>
    </w:rPr>
  </w:style>
  <w:style w:type="character" w:customStyle="1" w:styleId="Heading1Char">
    <w:name w:val="Heading 1 Char"/>
    <w:link w:val="Heading1"/>
    <w:rsid w:val="00FD13A0"/>
    <w:rPr>
      <w:rFonts w:ascii="Arial" w:eastAsia="Arial Unicode MS" w:hAnsi="Arial"/>
      <w:b/>
      <w:kern w:val="28"/>
      <w:sz w:val="28"/>
    </w:rPr>
  </w:style>
  <w:style w:type="paragraph" w:styleId="NoSpacing">
    <w:name w:val="No Spacing"/>
    <w:uiPriority w:val="1"/>
    <w:qFormat/>
    <w:rsid w:val="00FD13A0"/>
    <w:rPr>
      <w:rFonts w:ascii="Calibri" w:eastAsia="Calibri" w:hAnsi="Calibri"/>
      <w:sz w:val="22"/>
      <w:szCs w:val="22"/>
    </w:rPr>
  </w:style>
  <w:style w:type="character" w:customStyle="1" w:styleId="Heading2Char">
    <w:name w:val="Heading 2 Char"/>
    <w:link w:val="Heading2"/>
    <w:rsid w:val="00FD13A0"/>
    <w:rPr>
      <w:rFonts w:ascii="Arial" w:hAnsi="Arial" w:cs="Arial"/>
      <w:b/>
      <w:bCs/>
      <w:iCs/>
      <w:sz w:val="24"/>
      <w:szCs w:val="28"/>
    </w:rPr>
  </w:style>
  <w:style w:type="character" w:customStyle="1" w:styleId="apple-converted-space">
    <w:name w:val="apple-converted-space"/>
    <w:basedOn w:val="DefaultParagraphFont"/>
    <w:rsid w:val="00FD13A0"/>
  </w:style>
  <w:style w:type="character" w:customStyle="1" w:styleId="BalloonTextChar">
    <w:name w:val="Balloon Text Char"/>
    <w:basedOn w:val="DefaultParagraphFont"/>
    <w:link w:val="BalloonText"/>
    <w:semiHidden/>
    <w:rsid w:val="00FD13A0"/>
    <w:rPr>
      <w:rFonts w:ascii="Tahoma" w:hAnsi="Tahoma" w:cs="Tahoma"/>
      <w:sz w:val="16"/>
      <w:szCs w:val="16"/>
    </w:rPr>
  </w:style>
  <w:style w:type="character" w:customStyle="1" w:styleId="CommentTextChar">
    <w:name w:val="Comment Text Char"/>
    <w:basedOn w:val="DefaultParagraphFont"/>
    <w:link w:val="CommentText"/>
    <w:semiHidden/>
    <w:rsid w:val="00FD13A0"/>
    <w:rPr>
      <w:rFonts w:ascii="Verdana" w:hAnsi="Verdana"/>
      <w:szCs w:val="24"/>
    </w:rPr>
  </w:style>
  <w:style w:type="character" w:customStyle="1" w:styleId="CommentSubjectChar">
    <w:name w:val="Comment Subject Char"/>
    <w:basedOn w:val="CommentTextChar"/>
    <w:link w:val="CommentSubject"/>
    <w:semiHidden/>
    <w:rsid w:val="00FD13A0"/>
    <w:rPr>
      <w:rFonts w:ascii="Verdana" w:hAnsi="Verdana"/>
      <w:b/>
      <w:bCs/>
      <w:szCs w:val="24"/>
    </w:rPr>
  </w:style>
  <w:style w:type="character" w:customStyle="1" w:styleId="FooterChar">
    <w:name w:val="Footer Char"/>
    <w:basedOn w:val="DefaultParagraphFont"/>
    <w:link w:val="Footer"/>
    <w:rsid w:val="00FD13A0"/>
    <w:rPr>
      <w:rFonts w:ascii="Verdana" w:hAnsi="Verdana"/>
      <w:sz w:val="16"/>
      <w:szCs w:val="24"/>
    </w:rPr>
  </w:style>
  <w:style w:type="character" w:customStyle="1" w:styleId="HeaderChar">
    <w:name w:val="Header Char"/>
    <w:basedOn w:val="DefaultParagraphFont"/>
    <w:link w:val="Header"/>
    <w:rsid w:val="00FD13A0"/>
    <w:rPr>
      <w:rFonts w:ascii="Verdana" w:hAnsi="Verdana"/>
      <w:sz w:val="16"/>
      <w:szCs w:val="24"/>
    </w:rPr>
  </w:style>
  <w:style w:type="paragraph" w:styleId="TOC1">
    <w:name w:val="toc 1"/>
    <w:basedOn w:val="Normal"/>
    <w:next w:val="Normal"/>
    <w:autoRedefine/>
    <w:uiPriority w:val="39"/>
    <w:unhideWhenUsed/>
    <w:rsid w:val="00E45763"/>
    <w:pPr>
      <w:spacing w:after="100" w:line="240" w:lineRule="auto"/>
    </w:pPr>
  </w:style>
  <w:style w:type="paragraph" w:styleId="TOC2">
    <w:name w:val="toc 2"/>
    <w:basedOn w:val="Normal"/>
    <w:next w:val="Normal"/>
    <w:autoRedefine/>
    <w:uiPriority w:val="39"/>
    <w:unhideWhenUsed/>
    <w:rsid w:val="00E45763"/>
    <w:pPr>
      <w:spacing w:after="100" w:line="240" w:lineRule="auto"/>
      <w:ind w:left="202"/>
    </w:pPr>
  </w:style>
  <w:style w:type="paragraph" w:styleId="TOCHeading">
    <w:name w:val="TOC Heading"/>
    <w:basedOn w:val="Heading1"/>
    <w:next w:val="Normal"/>
    <w:uiPriority w:val="39"/>
    <w:unhideWhenUsed/>
    <w:qFormat/>
    <w:rsid w:val="00E45763"/>
    <w:pPr>
      <w:keepLines/>
      <w:spacing w:after="0" w:line="259" w:lineRule="auto"/>
      <w:outlineLvl w:val="9"/>
    </w:pPr>
    <w:rPr>
      <w:rFonts w:eastAsiaTheme="majorEastAsia" w:cstheme="majorBidi"/>
      <w:kern w:val="0"/>
      <w:sz w:val="24"/>
      <w:szCs w:val="32"/>
    </w:rPr>
  </w:style>
  <w:style w:type="character" w:customStyle="1" w:styleId="UnresolvedMention1">
    <w:name w:val="Unresolved Mention1"/>
    <w:basedOn w:val="DefaultParagraphFont"/>
    <w:uiPriority w:val="99"/>
    <w:semiHidden/>
    <w:unhideWhenUsed/>
    <w:rsid w:val="00B056B2"/>
    <w:rPr>
      <w:color w:val="808080"/>
      <w:shd w:val="clear" w:color="auto" w:fill="E6E6E6"/>
    </w:rPr>
  </w:style>
  <w:style w:type="paragraph" w:customStyle="1" w:styleId="NumberedHeading2">
    <w:name w:val="Numbered Heading 2"/>
    <w:basedOn w:val="Normal"/>
    <w:rsid w:val="00E45763"/>
    <w:pPr>
      <w:numPr>
        <w:numId w:val="5"/>
      </w:numPr>
    </w:pPr>
  </w:style>
  <w:style w:type="paragraph" w:styleId="TOC3">
    <w:name w:val="toc 3"/>
    <w:basedOn w:val="Normal"/>
    <w:next w:val="Normal"/>
    <w:autoRedefine/>
    <w:uiPriority w:val="39"/>
    <w:unhideWhenUsed/>
    <w:rsid w:val="00E45763"/>
    <w:pPr>
      <w:spacing w:after="100" w:line="240" w:lineRule="auto"/>
      <w:ind w:left="403"/>
    </w:pPr>
  </w:style>
  <w:style w:type="paragraph" w:customStyle="1" w:styleId="Code">
    <w:name w:val="Code"/>
    <w:basedOn w:val="Normal"/>
    <w:qFormat/>
    <w:rsid w:val="00E45763"/>
    <w:pPr>
      <w:spacing w:before="80" w:line="240" w:lineRule="auto"/>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965338">
      <w:bodyDiv w:val="1"/>
      <w:marLeft w:val="0"/>
      <w:marRight w:val="0"/>
      <w:marTop w:val="0"/>
      <w:marBottom w:val="0"/>
      <w:divBdr>
        <w:top w:val="none" w:sz="0" w:space="0" w:color="auto"/>
        <w:left w:val="none" w:sz="0" w:space="0" w:color="auto"/>
        <w:bottom w:val="none" w:sz="0" w:space="0" w:color="auto"/>
        <w:right w:val="none" w:sz="0" w:space="0" w:color="auto"/>
      </w:divBdr>
    </w:div>
    <w:div w:id="108162449">
      <w:bodyDiv w:val="1"/>
      <w:marLeft w:val="0"/>
      <w:marRight w:val="0"/>
      <w:marTop w:val="0"/>
      <w:marBottom w:val="0"/>
      <w:divBdr>
        <w:top w:val="none" w:sz="0" w:space="0" w:color="auto"/>
        <w:left w:val="none" w:sz="0" w:space="0" w:color="auto"/>
        <w:bottom w:val="none" w:sz="0" w:space="0" w:color="auto"/>
        <w:right w:val="none" w:sz="0" w:space="0" w:color="auto"/>
      </w:divBdr>
    </w:div>
    <w:div w:id="143546073">
      <w:bodyDiv w:val="1"/>
      <w:marLeft w:val="0"/>
      <w:marRight w:val="0"/>
      <w:marTop w:val="0"/>
      <w:marBottom w:val="0"/>
      <w:divBdr>
        <w:top w:val="none" w:sz="0" w:space="0" w:color="auto"/>
        <w:left w:val="none" w:sz="0" w:space="0" w:color="auto"/>
        <w:bottom w:val="none" w:sz="0" w:space="0" w:color="auto"/>
        <w:right w:val="none" w:sz="0" w:space="0" w:color="auto"/>
      </w:divBdr>
    </w:div>
    <w:div w:id="146627321">
      <w:bodyDiv w:val="1"/>
      <w:marLeft w:val="0"/>
      <w:marRight w:val="0"/>
      <w:marTop w:val="0"/>
      <w:marBottom w:val="0"/>
      <w:divBdr>
        <w:top w:val="none" w:sz="0" w:space="0" w:color="auto"/>
        <w:left w:val="none" w:sz="0" w:space="0" w:color="auto"/>
        <w:bottom w:val="none" w:sz="0" w:space="0" w:color="auto"/>
        <w:right w:val="none" w:sz="0" w:space="0" w:color="auto"/>
      </w:divBdr>
    </w:div>
    <w:div w:id="257637947">
      <w:bodyDiv w:val="1"/>
      <w:marLeft w:val="0"/>
      <w:marRight w:val="0"/>
      <w:marTop w:val="0"/>
      <w:marBottom w:val="0"/>
      <w:divBdr>
        <w:top w:val="none" w:sz="0" w:space="0" w:color="auto"/>
        <w:left w:val="none" w:sz="0" w:space="0" w:color="auto"/>
        <w:bottom w:val="none" w:sz="0" w:space="0" w:color="auto"/>
        <w:right w:val="none" w:sz="0" w:space="0" w:color="auto"/>
      </w:divBdr>
    </w:div>
    <w:div w:id="269431215">
      <w:bodyDiv w:val="1"/>
      <w:marLeft w:val="0"/>
      <w:marRight w:val="0"/>
      <w:marTop w:val="0"/>
      <w:marBottom w:val="0"/>
      <w:divBdr>
        <w:top w:val="none" w:sz="0" w:space="0" w:color="auto"/>
        <w:left w:val="none" w:sz="0" w:space="0" w:color="auto"/>
        <w:bottom w:val="none" w:sz="0" w:space="0" w:color="auto"/>
        <w:right w:val="none" w:sz="0" w:space="0" w:color="auto"/>
      </w:divBdr>
    </w:div>
    <w:div w:id="325591288">
      <w:bodyDiv w:val="1"/>
      <w:marLeft w:val="0"/>
      <w:marRight w:val="0"/>
      <w:marTop w:val="0"/>
      <w:marBottom w:val="0"/>
      <w:divBdr>
        <w:top w:val="none" w:sz="0" w:space="0" w:color="auto"/>
        <w:left w:val="none" w:sz="0" w:space="0" w:color="auto"/>
        <w:bottom w:val="none" w:sz="0" w:space="0" w:color="auto"/>
        <w:right w:val="none" w:sz="0" w:space="0" w:color="auto"/>
      </w:divBdr>
    </w:div>
    <w:div w:id="351686835">
      <w:bodyDiv w:val="1"/>
      <w:marLeft w:val="0"/>
      <w:marRight w:val="0"/>
      <w:marTop w:val="0"/>
      <w:marBottom w:val="0"/>
      <w:divBdr>
        <w:top w:val="none" w:sz="0" w:space="0" w:color="auto"/>
        <w:left w:val="none" w:sz="0" w:space="0" w:color="auto"/>
        <w:bottom w:val="none" w:sz="0" w:space="0" w:color="auto"/>
        <w:right w:val="none" w:sz="0" w:space="0" w:color="auto"/>
      </w:divBdr>
    </w:div>
    <w:div w:id="361715399">
      <w:bodyDiv w:val="1"/>
      <w:marLeft w:val="0"/>
      <w:marRight w:val="0"/>
      <w:marTop w:val="0"/>
      <w:marBottom w:val="0"/>
      <w:divBdr>
        <w:top w:val="none" w:sz="0" w:space="0" w:color="auto"/>
        <w:left w:val="none" w:sz="0" w:space="0" w:color="auto"/>
        <w:bottom w:val="none" w:sz="0" w:space="0" w:color="auto"/>
        <w:right w:val="none" w:sz="0" w:space="0" w:color="auto"/>
      </w:divBdr>
      <w:divsChild>
        <w:div w:id="713964942">
          <w:marLeft w:val="0"/>
          <w:marRight w:val="0"/>
          <w:marTop w:val="0"/>
          <w:marBottom w:val="0"/>
          <w:divBdr>
            <w:top w:val="none" w:sz="0" w:space="0" w:color="auto"/>
            <w:left w:val="none" w:sz="0" w:space="0" w:color="auto"/>
            <w:bottom w:val="none" w:sz="0" w:space="0" w:color="auto"/>
            <w:right w:val="none" w:sz="0" w:space="0" w:color="auto"/>
          </w:divBdr>
        </w:div>
      </w:divsChild>
    </w:div>
    <w:div w:id="361831485">
      <w:bodyDiv w:val="1"/>
      <w:marLeft w:val="0"/>
      <w:marRight w:val="0"/>
      <w:marTop w:val="0"/>
      <w:marBottom w:val="0"/>
      <w:divBdr>
        <w:top w:val="none" w:sz="0" w:space="0" w:color="auto"/>
        <w:left w:val="none" w:sz="0" w:space="0" w:color="auto"/>
        <w:bottom w:val="none" w:sz="0" w:space="0" w:color="auto"/>
        <w:right w:val="none" w:sz="0" w:space="0" w:color="auto"/>
      </w:divBdr>
    </w:div>
    <w:div w:id="374160253">
      <w:bodyDiv w:val="1"/>
      <w:marLeft w:val="0"/>
      <w:marRight w:val="0"/>
      <w:marTop w:val="0"/>
      <w:marBottom w:val="0"/>
      <w:divBdr>
        <w:top w:val="none" w:sz="0" w:space="0" w:color="auto"/>
        <w:left w:val="none" w:sz="0" w:space="0" w:color="auto"/>
        <w:bottom w:val="none" w:sz="0" w:space="0" w:color="auto"/>
        <w:right w:val="none" w:sz="0" w:space="0" w:color="auto"/>
      </w:divBdr>
    </w:div>
    <w:div w:id="396588272">
      <w:bodyDiv w:val="1"/>
      <w:marLeft w:val="0"/>
      <w:marRight w:val="0"/>
      <w:marTop w:val="0"/>
      <w:marBottom w:val="0"/>
      <w:divBdr>
        <w:top w:val="none" w:sz="0" w:space="0" w:color="auto"/>
        <w:left w:val="none" w:sz="0" w:space="0" w:color="auto"/>
        <w:bottom w:val="none" w:sz="0" w:space="0" w:color="auto"/>
        <w:right w:val="none" w:sz="0" w:space="0" w:color="auto"/>
      </w:divBdr>
    </w:div>
    <w:div w:id="432212237">
      <w:bodyDiv w:val="1"/>
      <w:marLeft w:val="0"/>
      <w:marRight w:val="0"/>
      <w:marTop w:val="0"/>
      <w:marBottom w:val="0"/>
      <w:divBdr>
        <w:top w:val="none" w:sz="0" w:space="0" w:color="auto"/>
        <w:left w:val="none" w:sz="0" w:space="0" w:color="auto"/>
        <w:bottom w:val="none" w:sz="0" w:space="0" w:color="auto"/>
        <w:right w:val="none" w:sz="0" w:space="0" w:color="auto"/>
      </w:divBdr>
    </w:div>
    <w:div w:id="450825542">
      <w:bodyDiv w:val="1"/>
      <w:marLeft w:val="0"/>
      <w:marRight w:val="0"/>
      <w:marTop w:val="0"/>
      <w:marBottom w:val="0"/>
      <w:divBdr>
        <w:top w:val="none" w:sz="0" w:space="0" w:color="auto"/>
        <w:left w:val="none" w:sz="0" w:space="0" w:color="auto"/>
        <w:bottom w:val="none" w:sz="0" w:space="0" w:color="auto"/>
        <w:right w:val="none" w:sz="0" w:space="0" w:color="auto"/>
      </w:divBdr>
      <w:divsChild>
        <w:div w:id="98304634">
          <w:marLeft w:val="0"/>
          <w:marRight w:val="0"/>
          <w:marTop w:val="0"/>
          <w:marBottom w:val="0"/>
          <w:divBdr>
            <w:top w:val="none" w:sz="0" w:space="0" w:color="auto"/>
            <w:left w:val="none" w:sz="0" w:space="0" w:color="auto"/>
            <w:bottom w:val="none" w:sz="0" w:space="0" w:color="auto"/>
            <w:right w:val="none" w:sz="0" w:space="0" w:color="auto"/>
          </w:divBdr>
        </w:div>
      </w:divsChild>
    </w:div>
    <w:div w:id="463813989">
      <w:bodyDiv w:val="1"/>
      <w:marLeft w:val="0"/>
      <w:marRight w:val="0"/>
      <w:marTop w:val="0"/>
      <w:marBottom w:val="0"/>
      <w:divBdr>
        <w:top w:val="none" w:sz="0" w:space="0" w:color="auto"/>
        <w:left w:val="none" w:sz="0" w:space="0" w:color="auto"/>
        <w:bottom w:val="none" w:sz="0" w:space="0" w:color="auto"/>
        <w:right w:val="none" w:sz="0" w:space="0" w:color="auto"/>
      </w:divBdr>
      <w:divsChild>
        <w:div w:id="538787124">
          <w:marLeft w:val="0"/>
          <w:marRight w:val="0"/>
          <w:marTop w:val="0"/>
          <w:marBottom w:val="0"/>
          <w:divBdr>
            <w:top w:val="none" w:sz="0" w:space="0" w:color="auto"/>
            <w:left w:val="none" w:sz="0" w:space="0" w:color="auto"/>
            <w:bottom w:val="none" w:sz="0" w:space="0" w:color="auto"/>
            <w:right w:val="none" w:sz="0" w:space="0" w:color="auto"/>
          </w:divBdr>
        </w:div>
      </w:divsChild>
    </w:div>
    <w:div w:id="489712329">
      <w:bodyDiv w:val="1"/>
      <w:marLeft w:val="0"/>
      <w:marRight w:val="0"/>
      <w:marTop w:val="0"/>
      <w:marBottom w:val="0"/>
      <w:divBdr>
        <w:top w:val="none" w:sz="0" w:space="0" w:color="auto"/>
        <w:left w:val="none" w:sz="0" w:space="0" w:color="auto"/>
        <w:bottom w:val="none" w:sz="0" w:space="0" w:color="auto"/>
        <w:right w:val="none" w:sz="0" w:space="0" w:color="auto"/>
      </w:divBdr>
    </w:div>
    <w:div w:id="502740864">
      <w:bodyDiv w:val="1"/>
      <w:marLeft w:val="0"/>
      <w:marRight w:val="0"/>
      <w:marTop w:val="0"/>
      <w:marBottom w:val="0"/>
      <w:divBdr>
        <w:top w:val="none" w:sz="0" w:space="0" w:color="auto"/>
        <w:left w:val="none" w:sz="0" w:space="0" w:color="auto"/>
        <w:bottom w:val="none" w:sz="0" w:space="0" w:color="auto"/>
        <w:right w:val="none" w:sz="0" w:space="0" w:color="auto"/>
      </w:divBdr>
    </w:div>
    <w:div w:id="514659777">
      <w:bodyDiv w:val="1"/>
      <w:marLeft w:val="0"/>
      <w:marRight w:val="0"/>
      <w:marTop w:val="0"/>
      <w:marBottom w:val="0"/>
      <w:divBdr>
        <w:top w:val="none" w:sz="0" w:space="0" w:color="auto"/>
        <w:left w:val="none" w:sz="0" w:space="0" w:color="auto"/>
        <w:bottom w:val="none" w:sz="0" w:space="0" w:color="auto"/>
        <w:right w:val="none" w:sz="0" w:space="0" w:color="auto"/>
      </w:divBdr>
    </w:div>
    <w:div w:id="533467222">
      <w:bodyDiv w:val="1"/>
      <w:marLeft w:val="0"/>
      <w:marRight w:val="0"/>
      <w:marTop w:val="0"/>
      <w:marBottom w:val="0"/>
      <w:divBdr>
        <w:top w:val="none" w:sz="0" w:space="0" w:color="auto"/>
        <w:left w:val="none" w:sz="0" w:space="0" w:color="auto"/>
        <w:bottom w:val="none" w:sz="0" w:space="0" w:color="auto"/>
        <w:right w:val="none" w:sz="0" w:space="0" w:color="auto"/>
      </w:divBdr>
    </w:div>
    <w:div w:id="574097571">
      <w:bodyDiv w:val="1"/>
      <w:marLeft w:val="0"/>
      <w:marRight w:val="0"/>
      <w:marTop w:val="0"/>
      <w:marBottom w:val="0"/>
      <w:divBdr>
        <w:top w:val="none" w:sz="0" w:space="0" w:color="auto"/>
        <w:left w:val="none" w:sz="0" w:space="0" w:color="auto"/>
        <w:bottom w:val="none" w:sz="0" w:space="0" w:color="auto"/>
        <w:right w:val="none" w:sz="0" w:space="0" w:color="auto"/>
      </w:divBdr>
    </w:div>
    <w:div w:id="598373928">
      <w:bodyDiv w:val="1"/>
      <w:marLeft w:val="0"/>
      <w:marRight w:val="0"/>
      <w:marTop w:val="0"/>
      <w:marBottom w:val="0"/>
      <w:divBdr>
        <w:top w:val="none" w:sz="0" w:space="0" w:color="auto"/>
        <w:left w:val="none" w:sz="0" w:space="0" w:color="auto"/>
        <w:bottom w:val="none" w:sz="0" w:space="0" w:color="auto"/>
        <w:right w:val="none" w:sz="0" w:space="0" w:color="auto"/>
      </w:divBdr>
    </w:div>
    <w:div w:id="598870970">
      <w:bodyDiv w:val="1"/>
      <w:marLeft w:val="0"/>
      <w:marRight w:val="0"/>
      <w:marTop w:val="0"/>
      <w:marBottom w:val="0"/>
      <w:divBdr>
        <w:top w:val="none" w:sz="0" w:space="0" w:color="auto"/>
        <w:left w:val="none" w:sz="0" w:space="0" w:color="auto"/>
        <w:bottom w:val="none" w:sz="0" w:space="0" w:color="auto"/>
        <w:right w:val="none" w:sz="0" w:space="0" w:color="auto"/>
      </w:divBdr>
    </w:div>
    <w:div w:id="599069622">
      <w:bodyDiv w:val="1"/>
      <w:marLeft w:val="0"/>
      <w:marRight w:val="0"/>
      <w:marTop w:val="0"/>
      <w:marBottom w:val="0"/>
      <w:divBdr>
        <w:top w:val="none" w:sz="0" w:space="0" w:color="auto"/>
        <w:left w:val="none" w:sz="0" w:space="0" w:color="auto"/>
        <w:bottom w:val="none" w:sz="0" w:space="0" w:color="auto"/>
        <w:right w:val="none" w:sz="0" w:space="0" w:color="auto"/>
      </w:divBdr>
    </w:div>
    <w:div w:id="631325973">
      <w:bodyDiv w:val="1"/>
      <w:marLeft w:val="0"/>
      <w:marRight w:val="0"/>
      <w:marTop w:val="0"/>
      <w:marBottom w:val="0"/>
      <w:divBdr>
        <w:top w:val="none" w:sz="0" w:space="0" w:color="auto"/>
        <w:left w:val="none" w:sz="0" w:space="0" w:color="auto"/>
        <w:bottom w:val="none" w:sz="0" w:space="0" w:color="auto"/>
        <w:right w:val="none" w:sz="0" w:space="0" w:color="auto"/>
      </w:divBdr>
    </w:div>
    <w:div w:id="650789154">
      <w:bodyDiv w:val="1"/>
      <w:marLeft w:val="0"/>
      <w:marRight w:val="0"/>
      <w:marTop w:val="0"/>
      <w:marBottom w:val="0"/>
      <w:divBdr>
        <w:top w:val="none" w:sz="0" w:space="0" w:color="auto"/>
        <w:left w:val="none" w:sz="0" w:space="0" w:color="auto"/>
        <w:bottom w:val="none" w:sz="0" w:space="0" w:color="auto"/>
        <w:right w:val="none" w:sz="0" w:space="0" w:color="auto"/>
      </w:divBdr>
    </w:div>
    <w:div w:id="662046986">
      <w:bodyDiv w:val="1"/>
      <w:marLeft w:val="0"/>
      <w:marRight w:val="0"/>
      <w:marTop w:val="0"/>
      <w:marBottom w:val="0"/>
      <w:divBdr>
        <w:top w:val="none" w:sz="0" w:space="0" w:color="auto"/>
        <w:left w:val="none" w:sz="0" w:space="0" w:color="auto"/>
        <w:bottom w:val="none" w:sz="0" w:space="0" w:color="auto"/>
        <w:right w:val="none" w:sz="0" w:space="0" w:color="auto"/>
      </w:divBdr>
    </w:div>
    <w:div w:id="663053627">
      <w:bodyDiv w:val="1"/>
      <w:marLeft w:val="0"/>
      <w:marRight w:val="0"/>
      <w:marTop w:val="0"/>
      <w:marBottom w:val="0"/>
      <w:divBdr>
        <w:top w:val="none" w:sz="0" w:space="0" w:color="auto"/>
        <w:left w:val="none" w:sz="0" w:space="0" w:color="auto"/>
        <w:bottom w:val="none" w:sz="0" w:space="0" w:color="auto"/>
        <w:right w:val="none" w:sz="0" w:space="0" w:color="auto"/>
      </w:divBdr>
    </w:div>
    <w:div w:id="787116924">
      <w:bodyDiv w:val="1"/>
      <w:marLeft w:val="0"/>
      <w:marRight w:val="0"/>
      <w:marTop w:val="0"/>
      <w:marBottom w:val="0"/>
      <w:divBdr>
        <w:top w:val="none" w:sz="0" w:space="0" w:color="auto"/>
        <w:left w:val="none" w:sz="0" w:space="0" w:color="auto"/>
        <w:bottom w:val="none" w:sz="0" w:space="0" w:color="auto"/>
        <w:right w:val="none" w:sz="0" w:space="0" w:color="auto"/>
      </w:divBdr>
    </w:div>
    <w:div w:id="874387745">
      <w:bodyDiv w:val="1"/>
      <w:marLeft w:val="0"/>
      <w:marRight w:val="0"/>
      <w:marTop w:val="0"/>
      <w:marBottom w:val="0"/>
      <w:divBdr>
        <w:top w:val="none" w:sz="0" w:space="0" w:color="auto"/>
        <w:left w:val="none" w:sz="0" w:space="0" w:color="auto"/>
        <w:bottom w:val="none" w:sz="0" w:space="0" w:color="auto"/>
        <w:right w:val="none" w:sz="0" w:space="0" w:color="auto"/>
      </w:divBdr>
    </w:div>
    <w:div w:id="914433223">
      <w:bodyDiv w:val="1"/>
      <w:marLeft w:val="0"/>
      <w:marRight w:val="0"/>
      <w:marTop w:val="0"/>
      <w:marBottom w:val="0"/>
      <w:divBdr>
        <w:top w:val="none" w:sz="0" w:space="0" w:color="auto"/>
        <w:left w:val="none" w:sz="0" w:space="0" w:color="auto"/>
        <w:bottom w:val="none" w:sz="0" w:space="0" w:color="auto"/>
        <w:right w:val="none" w:sz="0" w:space="0" w:color="auto"/>
      </w:divBdr>
    </w:div>
    <w:div w:id="950403698">
      <w:bodyDiv w:val="1"/>
      <w:marLeft w:val="0"/>
      <w:marRight w:val="0"/>
      <w:marTop w:val="0"/>
      <w:marBottom w:val="0"/>
      <w:divBdr>
        <w:top w:val="none" w:sz="0" w:space="0" w:color="auto"/>
        <w:left w:val="none" w:sz="0" w:space="0" w:color="auto"/>
        <w:bottom w:val="none" w:sz="0" w:space="0" w:color="auto"/>
        <w:right w:val="none" w:sz="0" w:space="0" w:color="auto"/>
      </w:divBdr>
    </w:div>
    <w:div w:id="953942851">
      <w:bodyDiv w:val="1"/>
      <w:marLeft w:val="0"/>
      <w:marRight w:val="0"/>
      <w:marTop w:val="0"/>
      <w:marBottom w:val="0"/>
      <w:divBdr>
        <w:top w:val="none" w:sz="0" w:space="0" w:color="auto"/>
        <w:left w:val="none" w:sz="0" w:space="0" w:color="auto"/>
        <w:bottom w:val="none" w:sz="0" w:space="0" w:color="auto"/>
        <w:right w:val="none" w:sz="0" w:space="0" w:color="auto"/>
      </w:divBdr>
    </w:div>
    <w:div w:id="990912429">
      <w:bodyDiv w:val="1"/>
      <w:marLeft w:val="0"/>
      <w:marRight w:val="0"/>
      <w:marTop w:val="0"/>
      <w:marBottom w:val="0"/>
      <w:divBdr>
        <w:top w:val="none" w:sz="0" w:space="0" w:color="auto"/>
        <w:left w:val="none" w:sz="0" w:space="0" w:color="auto"/>
        <w:bottom w:val="none" w:sz="0" w:space="0" w:color="auto"/>
        <w:right w:val="none" w:sz="0" w:space="0" w:color="auto"/>
      </w:divBdr>
    </w:div>
    <w:div w:id="1032262719">
      <w:bodyDiv w:val="1"/>
      <w:marLeft w:val="0"/>
      <w:marRight w:val="0"/>
      <w:marTop w:val="0"/>
      <w:marBottom w:val="0"/>
      <w:divBdr>
        <w:top w:val="none" w:sz="0" w:space="0" w:color="auto"/>
        <w:left w:val="none" w:sz="0" w:space="0" w:color="auto"/>
        <w:bottom w:val="none" w:sz="0" w:space="0" w:color="auto"/>
        <w:right w:val="none" w:sz="0" w:space="0" w:color="auto"/>
      </w:divBdr>
    </w:div>
    <w:div w:id="1080447134">
      <w:bodyDiv w:val="1"/>
      <w:marLeft w:val="0"/>
      <w:marRight w:val="0"/>
      <w:marTop w:val="0"/>
      <w:marBottom w:val="0"/>
      <w:divBdr>
        <w:top w:val="none" w:sz="0" w:space="0" w:color="auto"/>
        <w:left w:val="none" w:sz="0" w:space="0" w:color="auto"/>
        <w:bottom w:val="none" w:sz="0" w:space="0" w:color="auto"/>
        <w:right w:val="none" w:sz="0" w:space="0" w:color="auto"/>
      </w:divBdr>
    </w:div>
    <w:div w:id="1089350591">
      <w:bodyDiv w:val="1"/>
      <w:marLeft w:val="0"/>
      <w:marRight w:val="0"/>
      <w:marTop w:val="0"/>
      <w:marBottom w:val="0"/>
      <w:divBdr>
        <w:top w:val="none" w:sz="0" w:space="0" w:color="auto"/>
        <w:left w:val="none" w:sz="0" w:space="0" w:color="auto"/>
        <w:bottom w:val="none" w:sz="0" w:space="0" w:color="auto"/>
        <w:right w:val="none" w:sz="0" w:space="0" w:color="auto"/>
      </w:divBdr>
    </w:div>
    <w:div w:id="1093746790">
      <w:bodyDiv w:val="1"/>
      <w:marLeft w:val="0"/>
      <w:marRight w:val="0"/>
      <w:marTop w:val="0"/>
      <w:marBottom w:val="0"/>
      <w:divBdr>
        <w:top w:val="none" w:sz="0" w:space="0" w:color="auto"/>
        <w:left w:val="none" w:sz="0" w:space="0" w:color="auto"/>
        <w:bottom w:val="none" w:sz="0" w:space="0" w:color="auto"/>
        <w:right w:val="none" w:sz="0" w:space="0" w:color="auto"/>
      </w:divBdr>
    </w:div>
    <w:div w:id="1105924438">
      <w:bodyDiv w:val="1"/>
      <w:marLeft w:val="0"/>
      <w:marRight w:val="0"/>
      <w:marTop w:val="0"/>
      <w:marBottom w:val="0"/>
      <w:divBdr>
        <w:top w:val="none" w:sz="0" w:space="0" w:color="auto"/>
        <w:left w:val="none" w:sz="0" w:space="0" w:color="auto"/>
        <w:bottom w:val="none" w:sz="0" w:space="0" w:color="auto"/>
        <w:right w:val="none" w:sz="0" w:space="0" w:color="auto"/>
      </w:divBdr>
    </w:div>
    <w:div w:id="1117871202">
      <w:bodyDiv w:val="1"/>
      <w:marLeft w:val="0"/>
      <w:marRight w:val="0"/>
      <w:marTop w:val="0"/>
      <w:marBottom w:val="0"/>
      <w:divBdr>
        <w:top w:val="none" w:sz="0" w:space="0" w:color="auto"/>
        <w:left w:val="none" w:sz="0" w:space="0" w:color="auto"/>
        <w:bottom w:val="none" w:sz="0" w:space="0" w:color="auto"/>
        <w:right w:val="none" w:sz="0" w:space="0" w:color="auto"/>
      </w:divBdr>
    </w:div>
    <w:div w:id="1118914304">
      <w:bodyDiv w:val="1"/>
      <w:marLeft w:val="0"/>
      <w:marRight w:val="0"/>
      <w:marTop w:val="0"/>
      <w:marBottom w:val="0"/>
      <w:divBdr>
        <w:top w:val="none" w:sz="0" w:space="0" w:color="auto"/>
        <w:left w:val="none" w:sz="0" w:space="0" w:color="auto"/>
        <w:bottom w:val="none" w:sz="0" w:space="0" w:color="auto"/>
        <w:right w:val="none" w:sz="0" w:space="0" w:color="auto"/>
      </w:divBdr>
    </w:div>
    <w:div w:id="1139688615">
      <w:bodyDiv w:val="1"/>
      <w:marLeft w:val="0"/>
      <w:marRight w:val="0"/>
      <w:marTop w:val="0"/>
      <w:marBottom w:val="0"/>
      <w:divBdr>
        <w:top w:val="none" w:sz="0" w:space="0" w:color="auto"/>
        <w:left w:val="none" w:sz="0" w:space="0" w:color="auto"/>
        <w:bottom w:val="none" w:sz="0" w:space="0" w:color="auto"/>
        <w:right w:val="none" w:sz="0" w:space="0" w:color="auto"/>
      </w:divBdr>
    </w:div>
    <w:div w:id="1189878186">
      <w:bodyDiv w:val="1"/>
      <w:marLeft w:val="0"/>
      <w:marRight w:val="0"/>
      <w:marTop w:val="0"/>
      <w:marBottom w:val="0"/>
      <w:divBdr>
        <w:top w:val="none" w:sz="0" w:space="0" w:color="auto"/>
        <w:left w:val="none" w:sz="0" w:space="0" w:color="auto"/>
        <w:bottom w:val="none" w:sz="0" w:space="0" w:color="auto"/>
        <w:right w:val="none" w:sz="0" w:space="0" w:color="auto"/>
      </w:divBdr>
    </w:div>
    <w:div w:id="1196119670">
      <w:bodyDiv w:val="1"/>
      <w:marLeft w:val="0"/>
      <w:marRight w:val="0"/>
      <w:marTop w:val="0"/>
      <w:marBottom w:val="0"/>
      <w:divBdr>
        <w:top w:val="none" w:sz="0" w:space="0" w:color="auto"/>
        <w:left w:val="none" w:sz="0" w:space="0" w:color="auto"/>
        <w:bottom w:val="none" w:sz="0" w:space="0" w:color="auto"/>
        <w:right w:val="none" w:sz="0" w:space="0" w:color="auto"/>
      </w:divBdr>
      <w:divsChild>
        <w:div w:id="1578593853">
          <w:marLeft w:val="0"/>
          <w:marRight w:val="0"/>
          <w:marTop w:val="0"/>
          <w:marBottom w:val="0"/>
          <w:divBdr>
            <w:top w:val="none" w:sz="0" w:space="0" w:color="auto"/>
            <w:left w:val="none" w:sz="0" w:space="0" w:color="auto"/>
            <w:bottom w:val="none" w:sz="0" w:space="0" w:color="auto"/>
            <w:right w:val="none" w:sz="0" w:space="0" w:color="auto"/>
          </w:divBdr>
        </w:div>
      </w:divsChild>
    </w:div>
    <w:div w:id="1196776859">
      <w:bodyDiv w:val="1"/>
      <w:marLeft w:val="0"/>
      <w:marRight w:val="0"/>
      <w:marTop w:val="0"/>
      <w:marBottom w:val="0"/>
      <w:divBdr>
        <w:top w:val="none" w:sz="0" w:space="0" w:color="auto"/>
        <w:left w:val="none" w:sz="0" w:space="0" w:color="auto"/>
        <w:bottom w:val="none" w:sz="0" w:space="0" w:color="auto"/>
        <w:right w:val="none" w:sz="0" w:space="0" w:color="auto"/>
      </w:divBdr>
    </w:div>
    <w:div w:id="1222181757">
      <w:bodyDiv w:val="1"/>
      <w:marLeft w:val="0"/>
      <w:marRight w:val="0"/>
      <w:marTop w:val="0"/>
      <w:marBottom w:val="0"/>
      <w:divBdr>
        <w:top w:val="none" w:sz="0" w:space="0" w:color="auto"/>
        <w:left w:val="none" w:sz="0" w:space="0" w:color="auto"/>
        <w:bottom w:val="none" w:sz="0" w:space="0" w:color="auto"/>
        <w:right w:val="none" w:sz="0" w:space="0" w:color="auto"/>
      </w:divBdr>
    </w:div>
    <w:div w:id="1223178301">
      <w:bodyDiv w:val="1"/>
      <w:marLeft w:val="0"/>
      <w:marRight w:val="0"/>
      <w:marTop w:val="0"/>
      <w:marBottom w:val="0"/>
      <w:divBdr>
        <w:top w:val="none" w:sz="0" w:space="0" w:color="auto"/>
        <w:left w:val="none" w:sz="0" w:space="0" w:color="auto"/>
        <w:bottom w:val="none" w:sz="0" w:space="0" w:color="auto"/>
        <w:right w:val="none" w:sz="0" w:space="0" w:color="auto"/>
      </w:divBdr>
    </w:div>
    <w:div w:id="1233590113">
      <w:bodyDiv w:val="1"/>
      <w:marLeft w:val="0"/>
      <w:marRight w:val="0"/>
      <w:marTop w:val="0"/>
      <w:marBottom w:val="0"/>
      <w:divBdr>
        <w:top w:val="none" w:sz="0" w:space="0" w:color="auto"/>
        <w:left w:val="none" w:sz="0" w:space="0" w:color="auto"/>
        <w:bottom w:val="none" w:sz="0" w:space="0" w:color="auto"/>
        <w:right w:val="none" w:sz="0" w:space="0" w:color="auto"/>
      </w:divBdr>
    </w:div>
    <w:div w:id="1295720125">
      <w:bodyDiv w:val="1"/>
      <w:marLeft w:val="0"/>
      <w:marRight w:val="0"/>
      <w:marTop w:val="0"/>
      <w:marBottom w:val="0"/>
      <w:divBdr>
        <w:top w:val="none" w:sz="0" w:space="0" w:color="auto"/>
        <w:left w:val="none" w:sz="0" w:space="0" w:color="auto"/>
        <w:bottom w:val="none" w:sz="0" w:space="0" w:color="auto"/>
        <w:right w:val="none" w:sz="0" w:space="0" w:color="auto"/>
      </w:divBdr>
    </w:div>
    <w:div w:id="1309628348">
      <w:bodyDiv w:val="1"/>
      <w:marLeft w:val="0"/>
      <w:marRight w:val="0"/>
      <w:marTop w:val="0"/>
      <w:marBottom w:val="0"/>
      <w:divBdr>
        <w:top w:val="none" w:sz="0" w:space="0" w:color="auto"/>
        <w:left w:val="none" w:sz="0" w:space="0" w:color="auto"/>
        <w:bottom w:val="none" w:sz="0" w:space="0" w:color="auto"/>
        <w:right w:val="none" w:sz="0" w:space="0" w:color="auto"/>
      </w:divBdr>
    </w:div>
    <w:div w:id="1326401403">
      <w:bodyDiv w:val="1"/>
      <w:marLeft w:val="0"/>
      <w:marRight w:val="0"/>
      <w:marTop w:val="0"/>
      <w:marBottom w:val="0"/>
      <w:divBdr>
        <w:top w:val="none" w:sz="0" w:space="0" w:color="auto"/>
        <w:left w:val="none" w:sz="0" w:space="0" w:color="auto"/>
        <w:bottom w:val="none" w:sz="0" w:space="0" w:color="auto"/>
        <w:right w:val="none" w:sz="0" w:space="0" w:color="auto"/>
      </w:divBdr>
    </w:div>
    <w:div w:id="1488744770">
      <w:bodyDiv w:val="1"/>
      <w:marLeft w:val="0"/>
      <w:marRight w:val="0"/>
      <w:marTop w:val="0"/>
      <w:marBottom w:val="0"/>
      <w:divBdr>
        <w:top w:val="none" w:sz="0" w:space="0" w:color="auto"/>
        <w:left w:val="none" w:sz="0" w:space="0" w:color="auto"/>
        <w:bottom w:val="none" w:sz="0" w:space="0" w:color="auto"/>
        <w:right w:val="none" w:sz="0" w:space="0" w:color="auto"/>
      </w:divBdr>
    </w:div>
    <w:div w:id="1506480493">
      <w:bodyDiv w:val="1"/>
      <w:marLeft w:val="0"/>
      <w:marRight w:val="0"/>
      <w:marTop w:val="0"/>
      <w:marBottom w:val="0"/>
      <w:divBdr>
        <w:top w:val="none" w:sz="0" w:space="0" w:color="auto"/>
        <w:left w:val="none" w:sz="0" w:space="0" w:color="auto"/>
        <w:bottom w:val="none" w:sz="0" w:space="0" w:color="auto"/>
        <w:right w:val="none" w:sz="0" w:space="0" w:color="auto"/>
      </w:divBdr>
    </w:div>
    <w:div w:id="1517116258">
      <w:bodyDiv w:val="1"/>
      <w:marLeft w:val="0"/>
      <w:marRight w:val="0"/>
      <w:marTop w:val="0"/>
      <w:marBottom w:val="0"/>
      <w:divBdr>
        <w:top w:val="none" w:sz="0" w:space="0" w:color="auto"/>
        <w:left w:val="none" w:sz="0" w:space="0" w:color="auto"/>
        <w:bottom w:val="none" w:sz="0" w:space="0" w:color="auto"/>
        <w:right w:val="none" w:sz="0" w:space="0" w:color="auto"/>
      </w:divBdr>
    </w:div>
    <w:div w:id="1522160593">
      <w:bodyDiv w:val="1"/>
      <w:marLeft w:val="0"/>
      <w:marRight w:val="0"/>
      <w:marTop w:val="0"/>
      <w:marBottom w:val="0"/>
      <w:divBdr>
        <w:top w:val="none" w:sz="0" w:space="0" w:color="auto"/>
        <w:left w:val="none" w:sz="0" w:space="0" w:color="auto"/>
        <w:bottom w:val="none" w:sz="0" w:space="0" w:color="auto"/>
        <w:right w:val="none" w:sz="0" w:space="0" w:color="auto"/>
      </w:divBdr>
    </w:div>
    <w:div w:id="1523396787">
      <w:bodyDiv w:val="1"/>
      <w:marLeft w:val="0"/>
      <w:marRight w:val="0"/>
      <w:marTop w:val="0"/>
      <w:marBottom w:val="0"/>
      <w:divBdr>
        <w:top w:val="none" w:sz="0" w:space="0" w:color="auto"/>
        <w:left w:val="none" w:sz="0" w:space="0" w:color="auto"/>
        <w:bottom w:val="none" w:sz="0" w:space="0" w:color="auto"/>
        <w:right w:val="none" w:sz="0" w:space="0" w:color="auto"/>
      </w:divBdr>
    </w:div>
    <w:div w:id="1558975185">
      <w:bodyDiv w:val="1"/>
      <w:marLeft w:val="0"/>
      <w:marRight w:val="0"/>
      <w:marTop w:val="0"/>
      <w:marBottom w:val="0"/>
      <w:divBdr>
        <w:top w:val="none" w:sz="0" w:space="0" w:color="auto"/>
        <w:left w:val="none" w:sz="0" w:space="0" w:color="auto"/>
        <w:bottom w:val="none" w:sz="0" w:space="0" w:color="auto"/>
        <w:right w:val="none" w:sz="0" w:space="0" w:color="auto"/>
      </w:divBdr>
    </w:div>
    <w:div w:id="1560700638">
      <w:bodyDiv w:val="1"/>
      <w:marLeft w:val="0"/>
      <w:marRight w:val="0"/>
      <w:marTop w:val="0"/>
      <w:marBottom w:val="0"/>
      <w:divBdr>
        <w:top w:val="none" w:sz="0" w:space="0" w:color="auto"/>
        <w:left w:val="none" w:sz="0" w:space="0" w:color="auto"/>
        <w:bottom w:val="none" w:sz="0" w:space="0" w:color="auto"/>
        <w:right w:val="none" w:sz="0" w:space="0" w:color="auto"/>
      </w:divBdr>
    </w:div>
    <w:div w:id="1595288521">
      <w:bodyDiv w:val="1"/>
      <w:marLeft w:val="0"/>
      <w:marRight w:val="0"/>
      <w:marTop w:val="0"/>
      <w:marBottom w:val="0"/>
      <w:divBdr>
        <w:top w:val="none" w:sz="0" w:space="0" w:color="auto"/>
        <w:left w:val="none" w:sz="0" w:space="0" w:color="auto"/>
        <w:bottom w:val="none" w:sz="0" w:space="0" w:color="auto"/>
        <w:right w:val="none" w:sz="0" w:space="0" w:color="auto"/>
      </w:divBdr>
    </w:div>
    <w:div w:id="1605723614">
      <w:bodyDiv w:val="1"/>
      <w:marLeft w:val="0"/>
      <w:marRight w:val="0"/>
      <w:marTop w:val="0"/>
      <w:marBottom w:val="0"/>
      <w:divBdr>
        <w:top w:val="none" w:sz="0" w:space="0" w:color="auto"/>
        <w:left w:val="none" w:sz="0" w:space="0" w:color="auto"/>
        <w:bottom w:val="none" w:sz="0" w:space="0" w:color="auto"/>
        <w:right w:val="none" w:sz="0" w:space="0" w:color="auto"/>
      </w:divBdr>
    </w:div>
    <w:div w:id="1629126467">
      <w:bodyDiv w:val="1"/>
      <w:marLeft w:val="0"/>
      <w:marRight w:val="0"/>
      <w:marTop w:val="0"/>
      <w:marBottom w:val="0"/>
      <w:divBdr>
        <w:top w:val="none" w:sz="0" w:space="0" w:color="auto"/>
        <w:left w:val="none" w:sz="0" w:space="0" w:color="auto"/>
        <w:bottom w:val="none" w:sz="0" w:space="0" w:color="auto"/>
        <w:right w:val="none" w:sz="0" w:space="0" w:color="auto"/>
      </w:divBdr>
    </w:div>
    <w:div w:id="1672558892">
      <w:bodyDiv w:val="1"/>
      <w:marLeft w:val="0"/>
      <w:marRight w:val="0"/>
      <w:marTop w:val="0"/>
      <w:marBottom w:val="0"/>
      <w:divBdr>
        <w:top w:val="none" w:sz="0" w:space="0" w:color="auto"/>
        <w:left w:val="none" w:sz="0" w:space="0" w:color="auto"/>
        <w:bottom w:val="none" w:sz="0" w:space="0" w:color="auto"/>
        <w:right w:val="none" w:sz="0" w:space="0" w:color="auto"/>
      </w:divBdr>
    </w:div>
    <w:div w:id="1693993937">
      <w:bodyDiv w:val="1"/>
      <w:marLeft w:val="0"/>
      <w:marRight w:val="0"/>
      <w:marTop w:val="0"/>
      <w:marBottom w:val="0"/>
      <w:divBdr>
        <w:top w:val="none" w:sz="0" w:space="0" w:color="auto"/>
        <w:left w:val="none" w:sz="0" w:space="0" w:color="auto"/>
        <w:bottom w:val="none" w:sz="0" w:space="0" w:color="auto"/>
        <w:right w:val="none" w:sz="0" w:space="0" w:color="auto"/>
      </w:divBdr>
    </w:div>
    <w:div w:id="1727948063">
      <w:bodyDiv w:val="1"/>
      <w:marLeft w:val="0"/>
      <w:marRight w:val="0"/>
      <w:marTop w:val="0"/>
      <w:marBottom w:val="0"/>
      <w:divBdr>
        <w:top w:val="none" w:sz="0" w:space="0" w:color="auto"/>
        <w:left w:val="none" w:sz="0" w:space="0" w:color="auto"/>
        <w:bottom w:val="none" w:sz="0" w:space="0" w:color="auto"/>
        <w:right w:val="none" w:sz="0" w:space="0" w:color="auto"/>
      </w:divBdr>
    </w:div>
    <w:div w:id="1764371743">
      <w:bodyDiv w:val="1"/>
      <w:marLeft w:val="0"/>
      <w:marRight w:val="0"/>
      <w:marTop w:val="0"/>
      <w:marBottom w:val="0"/>
      <w:divBdr>
        <w:top w:val="none" w:sz="0" w:space="0" w:color="auto"/>
        <w:left w:val="none" w:sz="0" w:space="0" w:color="auto"/>
        <w:bottom w:val="none" w:sz="0" w:space="0" w:color="auto"/>
        <w:right w:val="none" w:sz="0" w:space="0" w:color="auto"/>
      </w:divBdr>
      <w:divsChild>
        <w:div w:id="390273902">
          <w:marLeft w:val="0"/>
          <w:marRight w:val="0"/>
          <w:marTop w:val="0"/>
          <w:marBottom w:val="0"/>
          <w:divBdr>
            <w:top w:val="none" w:sz="0" w:space="0" w:color="auto"/>
            <w:left w:val="none" w:sz="0" w:space="0" w:color="auto"/>
            <w:bottom w:val="none" w:sz="0" w:space="0" w:color="auto"/>
            <w:right w:val="none" w:sz="0" w:space="0" w:color="auto"/>
          </w:divBdr>
        </w:div>
      </w:divsChild>
    </w:div>
    <w:div w:id="1768035454">
      <w:bodyDiv w:val="1"/>
      <w:marLeft w:val="0"/>
      <w:marRight w:val="0"/>
      <w:marTop w:val="0"/>
      <w:marBottom w:val="0"/>
      <w:divBdr>
        <w:top w:val="none" w:sz="0" w:space="0" w:color="auto"/>
        <w:left w:val="none" w:sz="0" w:space="0" w:color="auto"/>
        <w:bottom w:val="none" w:sz="0" w:space="0" w:color="auto"/>
        <w:right w:val="none" w:sz="0" w:space="0" w:color="auto"/>
      </w:divBdr>
    </w:div>
    <w:div w:id="1776512426">
      <w:bodyDiv w:val="1"/>
      <w:marLeft w:val="0"/>
      <w:marRight w:val="0"/>
      <w:marTop w:val="0"/>
      <w:marBottom w:val="0"/>
      <w:divBdr>
        <w:top w:val="none" w:sz="0" w:space="0" w:color="auto"/>
        <w:left w:val="none" w:sz="0" w:space="0" w:color="auto"/>
        <w:bottom w:val="none" w:sz="0" w:space="0" w:color="auto"/>
        <w:right w:val="none" w:sz="0" w:space="0" w:color="auto"/>
      </w:divBdr>
    </w:div>
    <w:div w:id="1783911917">
      <w:bodyDiv w:val="1"/>
      <w:marLeft w:val="0"/>
      <w:marRight w:val="0"/>
      <w:marTop w:val="0"/>
      <w:marBottom w:val="0"/>
      <w:divBdr>
        <w:top w:val="none" w:sz="0" w:space="0" w:color="auto"/>
        <w:left w:val="none" w:sz="0" w:space="0" w:color="auto"/>
        <w:bottom w:val="none" w:sz="0" w:space="0" w:color="auto"/>
        <w:right w:val="none" w:sz="0" w:space="0" w:color="auto"/>
      </w:divBdr>
    </w:div>
    <w:div w:id="1789739294">
      <w:bodyDiv w:val="1"/>
      <w:marLeft w:val="0"/>
      <w:marRight w:val="0"/>
      <w:marTop w:val="0"/>
      <w:marBottom w:val="0"/>
      <w:divBdr>
        <w:top w:val="none" w:sz="0" w:space="0" w:color="auto"/>
        <w:left w:val="none" w:sz="0" w:space="0" w:color="auto"/>
        <w:bottom w:val="none" w:sz="0" w:space="0" w:color="auto"/>
        <w:right w:val="none" w:sz="0" w:space="0" w:color="auto"/>
      </w:divBdr>
    </w:div>
    <w:div w:id="1812553123">
      <w:bodyDiv w:val="1"/>
      <w:marLeft w:val="0"/>
      <w:marRight w:val="0"/>
      <w:marTop w:val="0"/>
      <w:marBottom w:val="0"/>
      <w:divBdr>
        <w:top w:val="none" w:sz="0" w:space="0" w:color="auto"/>
        <w:left w:val="none" w:sz="0" w:space="0" w:color="auto"/>
        <w:bottom w:val="none" w:sz="0" w:space="0" w:color="auto"/>
        <w:right w:val="none" w:sz="0" w:space="0" w:color="auto"/>
      </w:divBdr>
      <w:divsChild>
        <w:div w:id="1239173631">
          <w:marLeft w:val="0"/>
          <w:marRight w:val="0"/>
          <w:marTop w:val="0"/>
          <w:marBottom w:val="0"/>
          <w:divBdr>
            <w:top w:val="none" w:sz="0" w:space="0" w:color="auto"/>
            <w:left w:val="none" w:sz="0" w:space="0" w:color="auto"/>
            <w:bottom w:val="none" w:sz="0" w:space="0" w:color="auto"/>
            <w:right w:val="none" w:sz="0" w:space="0" w:color="auto"/>
          </w:divBdr>
        </w:div>
      </w:divsChild>
    </w:div>
    <w:div w:id="1858958927">
      <w:bodyDiv w:val="1"/>
      <w:marLeft w:val="0"/>
      <w:marRight w:val="0"/>
      <w:marTop w:val="0"/>
      <w:marBottom w:val="0"/>
      <w:divBdr>
        <w:top w:val="none" w:sz="0" w:space="0" w:color="auto"/>
        <w:left w:val="none" w:sz="0" w:space="0" w:color="auto"/>
        <w:bottom w:val="none" w:sz="0" w:space="0" w:color="auto"/>
        <w:right w:val="none" w:sz="0" w:space="0" w:color="auto"/>
      </w:divBdr>
      <w:divsChild>
        <w:div w:id="1513570091">
          <w:marLeft w:val="0"/>
          <w:marRight w:val="0"/>
          <w:marTop w:val="0"/>
          <w:marBottom w:val="0"/>
          <w:divBdr>
            <w:top w:val="none" w:sz="0" w:space="0" w:color="auto"/>
            <w:left w:val="none" w:sz="0" w:space="0" w:color="auto"/>
            <w:bottom w:val="none" w:sz="0" w:space="0" w:color="auto"/>
            <w:right w:val="none" w:sz="0" w:space="0" w:color="auto"/>
          </w:divBdr>
        </w:div>
      </w:divsChild>
    </w:div>
    <w:div w:id="1862357389">
      <w:bodyDiv w:val="1"/>
      <w:marLeft w:val="0"/>
      <w:marRight w:val="0"/>
      <w:marTop w:val="0"/>
      <w:marBottom w:val="0"/>
      <w:divBdr>
        <w:top w:val="none" w:sz="0" w:space="0" w:color="auto"/>
        <w:left w:val="none" w:sz="0" w:space="0" w:color="auto"/>
        <w:bottom w:val="none" w:sz="0" w:space="0" w:color="auto"/>
        <w:right w:val="none" w:sz="0" w:space="0" w:color="auto"/>
      </w:divBdr>
    </w:div>
    <w:div w:id="1873640839">
      <w:bodyDiv w:val="1"/>
      <w:marLeft w:val="0"/>
      <w:marRight w:val="0"/>
      <w:marTop w:val="0"/>
      <w:marBottom w:val="0"/>
      <w:divBdr>
        <w:top w:val="none" w:sz="0" w:space="0" w:color="auto"/>
        <w:left w:val="none" w:sz="0" w:space="0" w:color="auto"/>
        <w:bottom w:val="none" w:sz="0" w:space="0" w:color="auto"/>
        <w:right w:val="none" w:sz="0" w:space="0" w:color="auto"/>
      </w:divBdr>
    </w:div>
    <w:div w:id="1960838364">
      <w:bodyDiv w:val="1"/>
      <w:marLeft w:val="0"/>
      <w:marRight w:val="0"/>
      <w:marTop w:val="0"/>
      <w:marBottom w:val="0"/>
      <w:divBdr>
        <w:top w:val="none" w:sz="0" w:space="0" w:color="auto"/>
        <w:left w:val="none" w:sz="0" w:space="0" w:color="auto"/>
        <w:bottom w:val="none" w:sz="0" w:space="0" w:color="auto"/>
        <w:right w:val="none" w:sz="0" w:space="0" w:color="auto"/>
      </w:divBdr>
    </w:div>
    <w:div w:id="1981615790">
      <w:bodyDiv w:val="1"/>
      <w:marLeft w:val="0"/>
      <w:marRight w:val="0"/>
      <w:marTop w:val="0"/>
      <w:marBottom w:val="0"/>
      <w:divBdr>
        <w:top w:val="none" w:sz="0" w:space="0" w:color="auto"/>
        <w:left w:val="none" w:sz="0" w:space="0" w:color="auto"/>
        <w:bottom w:val="none" w:sz="0" w:space="0" w:color="auto"/>
        <w:right w:val="none" w:sz="0" w:space="0" w:color="auto"/>
      </w:divBdr>
    </w:div>
    <w:div w:id="2006780168">
      <w:bodyDiv w:val="1"/>
      <w:marLeft w:val="0"/>
      <w:marRight w:val="0"/>
      <w:marTop w:val="0"/>
      <w:marBottom w:val="0"/>
      <w:divBdr>
        <w:top w:val="none" w:sz="0" w:space="0" w:color="auto"/>
        <w:left w:val="none" w:sz="0" w:space="0" w:color="auto"/>
        <w:bottom w:val="none" w:sz="0" w:space="0" w:color="auto"/>
        <w:right w:val="none" w:sz="0" w:space="0" w:color="auto"/>
      </w:divBdr>
    </w:div>
    <w:div w:id="2075424894">
      <w:bodyDiv w:val="1"/>
      <w:marLeft w:val="0"/>
      <w:marRight w:val="0"/>
      <w:marTop w:val="0"/>
      <w:marBottom w:val="0"/>
      <w:divBdr>
        <w:top w:val="none" w:sz="0" w:space="0" w:color="auto"/>
        <w:left w:val="none" w:sz="0" w:space="0" w:color="auto"/>
        <w:bottom w:val="none" w:sz="0" w:space="0" w:color="auto"/>
        <w:right w:val="none" w:sz="0" w:space="0" w:color="auto"/>
      </w:divBdr>
    </w:div>
    <w:div w:id="2087260795">
      <w:bodyDiv w:val="1"/>
      <w:marLeft w:val="0"/>
      <w:marRight w:val="0"/>
      <w:marTop w:val="0"/>
      <w:marBottom w:val="0"/>
      <w:divBdr>
        <w:top w:val="none" w:sz="0" w:space="0" w:color="auto"/>
        <w:left w:val="none" w:sz="0" w:space="0" w:color="auto"/>
        <w:bottom w:val="none" w:sz="0" w:space="0" w:color="auto"/>
        <w:right w:val="none" w:sz="0" w:space="0" w:color="auto"/>
      </w:divBdr>
    </w:div>
    <w:div w:id="2106340670">
      <w:bodyDiv w:val="1"/>
      <w:marLeft w:val="0"/>
      <w:marRight w:val="0"/>
      <w:marTop w:val="0"/>
      <w:marBottom w:val="0"/>
      <w:divBdr>
        <w:top w:val="none" w:sz="0" w:space="0" w:color="auto"/>
        <w:left w:val="none" w:sz="0" w:space="0" w:color="auto"/>
        <w:bottom w:val="none" w:sz="0" w:space="0" w:color="auto"/>
        <w:right w:val="none" w:sz="0" w:space="0" w:color="auto"/>
      </w:divBdr>
    </w:div>
    <w:div w:id="211932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ypl.github.io/PYPL.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nc-sa/3.0/u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calendly.com/loringw" TargetMode="External"/><Relationship Id="rId4" Type="http://schemas.openxmlformats.org/officeDocument/2006/relationships/settings" Target="settings.xml"/><Relationship Id="rId9" Type="http://schemas.openxmlformats.org/officeDocument/2006/relationships/hyperlink" Target="mailto:loringw@wncc.edu"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1664E-C452-4707-B365-F0DADE77E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804</TotalTime>
  <Pages>9</Pages>
  <Words>1368</Words>
  <Characters>8432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Chimborazo, LLC</Company>
  <LinksUpToDate>false</LinksUpToDate>
  <CharactersWithSpaces>9781</CharactersWithSpaces>
  <SharedDoc>false</SharedDoc>
  <HLinks>
    <vt:vector size="42" baseType="variant">
      <vt:variant>
        <vt:i4>5570629</vt:i4>
      </vt:variant>
      <vt:variant>
        <vt:i4>18</vt:i4>
      </vt:variant>
      <vt:variant>
        <vt:i4>0</vt:i4>
      </vt:variant>
      <vt:variant>
        <vt:i4>5</vt:i4>
      </vt:variant>
      <vt:variant>
        <vt:lpwstr>http://www.wncc.net/students/registration/dropping_adding/students/financial_aid</vt:lpwstr>
      </vt:variant>
      <vt:variant>
        <vt:lpwstr/>
      </vt:variant>
      <vt:variant>
        <vt:i4>131099</vt:i4>
      </vt:variant>
      <vt:variant>
        <vt:i4>15</vt:i4>
      </vt:variant>
      <vt:variant>
        <vt:i4>0</vt:i4>
      </vt:variant>
      <vt:variant>
        <vt:i4>5</vt:i4>
      </vt:variant>
      <vt:variant>
        <vt:lpwstr>http://www.wncc.net/students/registration/forms/Drop_Add_Form.pdf</vt:lpwstr>
      </vt:variant>
      <vt:variant>
        <vt:lpwstr/>
      </vt:variant>
      <vt:variant>
        <vt:i4>1114150</vt:i4>
      </vt:variant>
      <vt:variant>
        <vt:i4>12</vt:i4>
      </vt:variant>
      <vt:variant>
        <vt:i4>0</vt:i4>
      </vt:variant>
      <vt:variant>
        <vt:i4>5</vt:i4>
      </vt:variant>
      <vt:variant>
        <vt:lpwstr>http://www.wncc.net/students/registration/dropping_adding</vt:lpwstr>
      </vt:variant>
      <vt:variant>
        <vt:lpwstr/>
      </vt:variant>
      <vt:variant>
        <vt:i4>6750331</vt:i4>
      </vt:variant>
      <vt:variant>
        <vt:i4>9</vt:i4>
      </vt:variant>
      <vt:variant>
        <vt:i4>0</vt:i4>
      </vt:variant>
      <vt:variant>
        <vt:i4>5</vt:i4>
      </vt:variant>
      <vt:variant>
        <vt:lpwstr>http://www.wncc.net/sites/default/files/WNCC_Transition_Guide_for_Students with Disabilities.pdf</vt:lpwstr>
      </vt:variant>
      <vt:variant>
        <vt:lpwstr/>
      </vt:variant>
      <vt:variant>
        <vt:i4>3080198</vt:i4>
      </vt:variant>
      <vt:variant>
        <vt:i4>6</vt:i4>
      </vt:variant>
      <vt:variant>
        <vt:i4>0</vt:i4>
      </vt:variant>
      <vt:variant>
        <vt:i4>5</vt:i4>
      </vt:variant>
      <vt:variant>
        <vt:lpwstr>mailto:stephens@wncc.edu</vt:lpwstr>
      </vt:variant>
      <vt:variant>
        <vt:lpwstr/>
      </vt:variant>
      <vt:variant>
        <vt:i4>7798832</vt:i4>
      </vt:variant>
      <vt:variant>
        <vt:i4>3</vt:i4>
      </vt:variant>
      <vt:variant>
        <vt:i4>0</vt:i4>
      </vt:variant>
      <vt:variant>
        <vt:i4>5</vt:i4>
      </vt:variant>
      <vt:variant>
        <vt:lpwstr>http://wncc.blackboard.com/</vt:lpwstr>
      </vt:variant>
      <vt:variant>
        <vt:lpwstr/>
      </vt:variant>
      <vt:variant>
        <vt:i4>3014712</vt:i4>
      </vt:variant>
      <vt:variant>
        <vt:i4>0</vt:i4>
      </vt:variant>
      <vt:variant>
        <vt:i4>0</vt:i4>
      </vt:variant>
      <vt:variant>
        <vt:i4>5</vt:i4>
      </vt:variant>
      <vt:variant>
        <vt:lpwstr>http://bookstore.wncc.edu/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William Loring</cp:lastModifiedBy>
  <cp:revision>398</cp:revision>
  <cp:lastPrinted>2024-06-27T12:39:00Z</cp:lastPrinted>
  <dcterms:created xsi:type="dcterms:W3CDTF">2020-10-22T16:16:00Z</dcterms:created>
  <dcterms:modified xsi:type="dcterms:W3CDTF">2024-06-27T12:39:00Z</dcterms:modified>
</cp:coreProperties>
</file>