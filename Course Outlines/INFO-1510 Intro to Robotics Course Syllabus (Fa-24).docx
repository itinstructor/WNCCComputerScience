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790CFE" w14:textId="3A738B7D" w:rsidR="002E0F52" w:rsidRDefault="009A032B" w:rsidP="00775B54">
      <w:pPr>
        <w:pStyle w:val="Heading1"/>
      </w:pPr>
      <w:bookmarkStart w:id="0" w:name="_Toc170362706"/>
      <w:r>
        <w:t xml:space="preserve">INFO-1510 </w:t>
      </w:r>
      <w:r w:rsidR="00A6449F">
        <w:t>Intro to Robotics</w:t>
      </w:r>
      <w:r w:rsidR="002E0F52">
        <w:t xml:space="preserve"> C</w:t>
      </w:r>
      <w:r w:rsidR="00C36DA9">
        <w:t>ourse Syllabus</w:t>
      </w:r>
      <w:r w:rsidR="002E0F52">
        <w:t xml:space="preserve"> </w:t>
      </w:r>
      <w:r w:rsidR="00D3488D">
        <w:t>Fall</w:t>
      </w:r>
      <w:r w:rsidR="00A6449F">
        <w:t xml:space="preserve"> 20</w:t>
      </w:r>
      <w:r w:rsidR="00DA6947">
        <w:t>2</w:t>
      </w:r>
      <w:r w:rsidR="009D4465">
        <w:t>4</w:t>
      </w:r>
      <w:bookmarkEnd w:id="0"/>
    </w:p>
    <w:p w14:paraId="60F41F99" w14:textId="77777777" w:rsidR="003F37D9" w:rsidRDefault="003F37D9" w:rsidP="003F37D9">
      <w:r>
        <w:t>“Responsibility for learning belongs to the student, regardless of age” Robert Martin</w:t>
      </w:r>
    </w:p>
    <w:sdt>
      <w:sdtPr>
        <w:rPr>
          <w:rFonts w:ascii="Verdana" w:eastAsia="Times New Roman" w:hAnsi="Verdana" w:cs="Times New Roman"/>
          <w:b w:val="0"/>
          <w:sz w:val="20"/>
          <w:szCs w:val="24"/>
        </w:rPr>
        <w:id w:val="-1257444389"/>
        <w:docPartObj>
          <w:docPartGallery w:val="Table of Contents"/>
          <w:docPartUnique/>
        </w:docPartObj>
      </w:sdtPr>
      <w:sdtEndPr>
        <w:rPr>
          <w:bCs/>
          <w:noProof/>
        </w:rPr>
      </w:sdtEndPr>
      <w:sdtContent>
        <w:p w14:paraId="106D1AAF" w14:textId="77777777" w:rsidR="00AE16CB" w:rsidRDefault="00AE16CB">
          <w:pPr>
            <w:pStyle w:val="TOCHeading"/>
          </w:pPr>
          <w:r>
            <w:t>Contents</w:t>
          </w:r>
        </w:p>
        <w:p w14:paraId="273418E4" w14:textId="243CA863" w:rsidR="00001175" w:rsidRDefault="00AE16CB">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70362706" w:history="1">
            <w:r w:rsidR="00001175" w:rsidRPr="003C7123">
              <w:rPr>
                <w:rStyle w:val="Hyperlink"/>
                <w:noProof/>
              </w:rPr>
              <w:t>INFO-1510 Intro to Robotics Course Syllabus Fall 2024</w:t>
            </w:r>
            <w:r w:rsidR="00001175">
              <w:rPr>
                <w:noProof/>
                <w:webHidden/>
              </w:rPr>
              <w:tab/>
            </w:r>
            <w:r w:rsidR="00001175">
              <w:rPr>
                <w:noProof/>
                <w:webHidden/>
              </w:rPr>
              <w:fldChar w:fldCharType="begin"/>
            </w:r>
            <w:r w:rsidR="00001175">
              <w:rPr>
                <w:noProof/>
                <w:webHidden/>
              </w:rPr>
              <w:instrText xml:space="preserve"> PAGEREF _Toc170362706 \h </w:instrText>
            </w:r>
            <w:r w:rsidR="00001175">
              <w:rPr>
                <w:noProof/>
                <w:webHidden/>
              </w:rPr>
            </w:r>
            <w:r w:rsidR="00001175">
              <w:rPr>
                <w:noProof/>
                <w:webHidden/>
              </w:rPr>
              <w:fldChar w:fldCharType="separate"/>
            </w:r>
            <w:r w:rsidR="00001175">
              <w:rPr>
                <w:noProof/>
                <w:webHidden/>
              </w:rPr>
              <w:t>1</w:t>
            </w:r>
            <w:r w:rsidR="00001175">
              <w:rPr>
                <w:noProof/>
                <w:webHidden/>
              </w:rPr>
              <w:fldChar w:fldCharType="end"/>
            </w:r>
          </w:hyperlink>
        </w:p>
        <w:p w14:paraId="14ABAA2A" w14:textId="25CC8E77" w:rsidR="00001175" w:rsidRDefault="0000117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07" w:history="1">
            <w:r w:rsidRPr="003C7123">
              <w:rPr>
                <w:rStyle w:val="Hyperlink"/>
                <w:noProof/>
              </w:rPr>
              <w:t>Keys to Success: Show Up, Work Hard, Ask for Help</w:t>
            </w:r>
            <w:r>
              <w:rPr>
                <w:noProof/>
                <w:webHidden/>
              </w:rPr>
              <w:tab/>
            </w:r>
            <w:r>
              <w:rPr>
                <w:noProof/>
                <w:webHidden/>
              </w:rPr>
              <w:fldChar w:fldCharType="begin"/>
            </w:r>
            <w:r>
              <w:rPr>
                <w:noProof/>
                <w:webHidden/>
              </w:rPr>
              <w:instrText xml:space="preserve"> PAGEREF _Toc170362707 \h </w:instrText>
            </w:r>
            <w:r>
              <w:rPr>
                <w:noProof/>
                <w:webHidden/>
              </w:rPr>
            </w:r>
            <w:r>
              <w:rPr>
                <w:noProof/>
                <w:webHidden/>
              </w:rPr>
              <w:fldChar w:fldCharType="separate"/>
            </w:r>
            <w:r>
              <w:rPr>
                <w:noProof/>
                <w:webHidden/>
              </w:rPr>
              <w:t>1</w:t>
            </w:r>
            <w:r>
              <w:rPr>
                <w:noProof/>
                <w:webHidden/>
              </w:rPr>
              <w:fldChar w:fldCharType="end"/>
            </w:r>
          </w:hyperlink>
        </w:p>
        <w:p w14:paraId="18ABBDBD" w14:textId="62EB533E" w:rsidR="00001175" w:rsidRDefault="0000117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08" w:history="1">
            <w:r w:rsidRPr="003C7123">
              <w:rPr>
                <w:rStyle w:val="Hyperlink"/>
                <w:noProof/>
              </w:rPr>
              <w:t>Your Instructor</w:t>
            </w:r>
            <w:r>
              <w:rPr>
                <w:noProof/>
                <w:webHidden/>
              </w:rPr>
              <w:tab/>
            </w:r>
            <w:r>
              <w:rPr>
                <w:noProof/>
                <w:webHidden/>
              </w:rPr>
              <w:fldChar w:fldCharType="begin"/>
            </w:r>
            <w:r>
              <w:rPr>
                <w:noProof/>
                <w:webHidden/>
              </w:rPr>
              <w:instrText xml:space="preserve"> PAGEREF _Toc170362708 \h </w:instrText>
            </w:r>
            <w:r>
              <w:rPr>
                <w:noProof/>
                <w:webHidden/>
              </w:rPr>
            </w:r>
            <w:r>
              <w:rPr>
                <w:noProof/>
                <w:webHidden/>
              </w:rPr>
              <w:fldChar w:fldCharType="separate"/>
            </w:r>
            <w:r>
              <w:rPr>
                <w:noProof/>
                <w:webHidden/>
              </w:rPr>
              <w:t>1</w:t>
            </w:r>
            <w:r>
              <w:rPr>
                <w:noProof/>
                <w:webHidden/>
              </w:rPr>
              <w:fldChar w:fldCharType="end"/>
            </w:r>
          </w:hyperlink>
        </w:p>
        <w:p w14:paraId="0F9AC325" w14:textId="427BAB30" w:rsidR="00001175" w:rsidRDefault="0000117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09" w:history="1">
            <w:r w:rsidRPr="003C7123">
              <w:rPr>
                <w:rStyle w:val="Hyperlink"/>
                <w:noProof/>
              </w:rPr>
              <w:t>Class Information</w:t>
            </w:r>
            <w:r>
              <w:rPr>
                <w:noProof/>
                <w:webHidden/>
              </w:rPr>
              <w:tab/>
            </w:r>
            <w:r>
              <w:rPr>
                <w:noProof/>
                <w:webHidden/>
              </w:rPr>
              <w:fldChar w:fldCharType="begin"/>
            </w:r>
            <w:r>
              <w:rPr>
                <w:noProof/>
                <w:webHidden/>
              </w:rPr>
              <w:instrText xml:space="preserve"> PAGEREF _Toc170362709 \h </w:instrText>
            </w:r>
            <w:r>
              <w:rPr>
                <w:noProof/>
                <w:webHidden/>
              </w:rPr>
            </w:r>
            <w:r>
              <w:rPr>
                <w:noProof/>
                <w:webHidden/>
              </w:rPr>
              <w:fldChar w:fldCharType="separate"/>
            </w:r>
            <w:r>
              <w:rPr>
                <w:noProof/>
                <w:webHidden/>
              </w:rPr>
              <w:t>2</w:t>
            </w:r>
            <w:r>
              <w:rPr>
                <w:noProof/>
                <w:webHidden/>
              </w:rPr>
              <w:fldChar w:fldCharType="end"/>
            </w:r>
          </w:hyperlink>
        </w:p>
        <w:p w14:paraId="3F3D20DB" w14:textId="037CD269" w:rsidR="00001175" w:rsidRDefault="0000117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10" w:history="1">
            <w:r w:rsidRPr="003C7123">
              <w:rPr>
                <w:rStyle w:val="Hyperlink"/>
                <w:noProof/>
              </w:rPr>
              <w:t>Catalog Description</w:t>
            </w:r>
            <w:r>
              <w:rPr>
                <w:noProof/>
                <w:webHidden/>
              </w:rPr>
              <w:tab/>
            </w:r>
            <w:r>
              <w:rPr>
                <w:noProof/>
                <w:webHidden/>
              </w:rPr>
              <w:fldChar w:fldCharType="begin"/>
            </w:r>
            <w:r>
              <w:rPr>
                <w:noProof/>
                <w:webHidden/>
              </w:rPr>
              <w:instrText xml:space="preserve"> PAGEREF _Toc170362710 \h </w:instrText>
            </w:r>
            <w:r>
              <w:rPr>
                <w:noProof/>
                <w:webHidden/>
              </w:rPr>
            </w:r>
            <w:r>
              <w:rPr>
                <w:noProof/>
                <w:webHidden/>
              </w:rPr>
              <w:fldChar w:fldCharType="separate"/>
            </w:r>
            <w:r>
              <w:rPr>
                <w:noProof/>
                <w:webHidden/>
              </w:rPr>
              <w:t>2</w:t>
            </w:r>
            <w:r>
              <w:rPr>
                <w:noProof/>
                <w:webHidden/>
              </w:rPr>
              <w:fldChar w:fldCharType="end"/>
            </w:r>
          </w:hyperlink>
        </w:p>
        <w:p w14:paraId="2722572A" w14:textId="5E9A34A8" w:rsidR="00001175" w:rsidRDefault="0000117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11" w:history="1">
            <w:r w:rsidRPr="003C7123">
              <w:rPr>
                <w:rStyle w:val="Hyperlink"/>
                <w:noProof/>
              </w:rPr>
              <w:t>Course Objectives/Competencies</w:t>
            </w:r>
            <w:r>
              <w:rPr>
                <w:noProof/>
                <w:webHidden/>
              </w:rPr>
              <w:tab/>
            </w:r>
            <w:r>
              <w:rPr>
                <w:noProof/>
                <w:webHidden/>
              </w:rPr>
              <w:fldChar w:fldCharType="begin"/>
            </w:r>
            <w:r>
              <w:rPr>
                <w:noProof/>
                <w:webHidden/>
              </w:rPr>
              <w:instrText xml:space="preserve"> PAGEREF _Toc170362711 \h </w:instrText>
            </w:r>
            <w:r>
              <w:rPr>
                <w:noProof/>
                <w:webHidden/>
              </w:rPr>
            </w:r>
            <w:r>
              <w:rPr>
                <w:noProof/>
                <w:webHidden/>
              </w:rPr>
              <w:fldChar w:fldCharType="separate"/>
            </w:r>
            <w:r>
              <w:rPr>
                <w:noProof/>
                <w:webHidden/>
              </w:rPr>
              <w:t>2</w:t>
            </w:r>
            <w:r>
              <w:rPr>
                <w:noProof/>
                <w:webHidden/>
              </w:rPr>
              <w:fldChar w:fldCharType="end"/>
            </w:r>
          </w:hyperlink>
        </w:p>
        <w:p w14:paraId="6B76A56C" w14:textId="0FDB569D" w:rsidR="00001175" w:rsidRDefault="0000117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12" w:history="1">
            <w:r w:rsidRPr="003C7123">
              <w:rPr>
                <w:rStyle w:val="Hyperlink"/>
                <w:noProof/>
              </w:rPr>
              <w:t>Instructional Materials</w:t>
            </w:r>
            <w:r>
              <w:rPr>
                <w:noProof/>
                <w:webHidden/>
              </w:rPr>
              <w:tab/>
            </w:r>
            <w:r>
              <w:rPr>
                <w:noProof/>
                <w:webHidden/>
              </w:rPr>
              <w:fldChar w:fldCharType="begin"/>
            </w:r>
            <w:r>
              <w:rPr>
                <w:noProof/>
                <w:webHidden/>
              </w:rPr>
              <w:instrText xml:space="preserve"> PAGEREF _Toc170362712 \h </w:instrText>
            </w:r>
            <w:r>
              <w:rPr>
                <w:noProof/>
                <w:webHidden/>
              </w:rPr>
            </w:r>
            <w:r>
              <w:rPr>
                <w:noProof/>
                <w:webHidden/>
              </w:rPr>
              <w:fldChar w:fldCharType="separate"/>
            </w:r>
            <w:r>
              <w:rPr>
                <w:noProof/>
                <w:webHidden/>
              </w:rPr>
              <w:t>3</w:t>
            </w:r>
            <w:r>
              <w:rPr>
                <w:noProof/>
                <w:webHidden/>
              </w:rPr>
              <w:fldChar w:fldCharType="end"/>
            </w:r>
          </w:hyperlink>
        </w:p>
        <w:p w14:paraId="41B4FECB" w14:textId="37A0B1E2" w:rsidR="00001175" w:rsidRDefault="0000117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13" w:history="1">
            <w:r w:rsidRPr="003C7123">
              <w:rPr>
                <w:rStyle w:val="Hyperlink"/>
                <w:noProof/>
              </w:rPr>
              <w:t>Course Schedule</w:t>
            </w:r>
            <w:r>
              <w:rPr>
                <w:noProof/>
                <w:webHidden/>
              </w:rPr>
              <w:tab/>
            </w:r>
            <w:r>
              <w:rPr>
                <w:noProof/>
                <w:webHidden/>
              </w:rPr>
              <w:fldChar w:fldCharType="begin"/>
            </w:r>
            <w:r>
              <w:rPr>
                <w:noProof/>
                <w:webHidden/>
              </w:rPr>
              <w:instrText xml:space="preserve"> PAGEREF _Toc170362713 \h </w:instrText>
            </w:r>
            <w:r>
              <w:rPr>
                <w:noProof/>
                <w:webHidden/>
              </w:rPr>
            </w:r>
            <w:r>
              <w:rPr>
                <w:noProof/>
                <w:webHidden/>
              </w:rPr>
              <w:fldChar w:fldCharType="separate"/>
            </w:r>
            <w:r>
              <w:rPr>
                <w:noProof/>
                <w:webHidden/>
              </w:rPr>
              <w:t>3</w:t>
            </w:r>
            <w:r>
              <w:rPr>
                <w:noProof/>
                <w:webHidden/>
              </w:rPr>
              <w:fldChar w:fldCharType="end"/>
            </w:r>
          </w:hyperlink>
        </w:p>
        <w:p w14:paraId="579F9493" w14:textId="387511D3" w:rsidR="00001175" w:rsidRDefault="0000117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14" w:history="1">
            <w:r w:rsidRPr="003C7123">
              <w:rPr>
                <w:rStyle w:val="Hyperlink"/>
                <w:noProof/>
              </w:rPr>
              <w:t>Academic Integrity</w:t>
            </w:r>
            <w:r>
              <w:rPr>
                <w:noProof/>
                <w:webHidden/>
              </w:rPr>
              <w:tab/>
            </w:r>
            <w:r>
              <w:rPr>
                <w:noProof/>
                <w:webHidden/>
              </w:rPr>
              <w:fldChar w:fldCharType="begin"/>
            </w:r>
            <w:r>
              <w:rPr>
                <w:noProof/>
                <w:webHidden/>
              </w:rPr>
              <w:instrText xml:space="preserve"> PAGEREF _Toc170362714 \h </w:instrText>
            </w:r>
            <w:r>
              <w:rPr>
                <w:noProof/>
                <w:webHidden/>
              </w:rPr>
            </w:r>
            <w:r>
              <w:rPr>
                <w:noProof/>
                <w:webHidden/>
              </w:rPr>
              <w:fldChar w:fldCharType="separate"/>
            </w:r>
            <w:r>
              <w:rPr>
                <w:noProof/>
                <w:webHidden/>
              </w:rPr>
              <w:t>8</w:t>
            </w:r>
            <w:r>
              <w:rPr>
                <w:noProof/>
                <w:webHidden/>
              </w:rPr>
              <w:fldChar w:fldCharType="end"/>
            </w:r>
          </w:hyperlink>
        </w:p>
        <w:p w14:paraId="2013BBA6" w14:textId="3BE28795" w:rsidR="00001175" w:rsidRDefault="0000117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15" w:history="1">
            <w:r w:rsidRPr="003C7123">
              <w:rPr>
                <w:rStyle w:val="Hyperlink"/>
                <w:noProof/>
              </w:rPr>
              <w:t>Assignment Creativity</w:t>
            </w:r>
            <w:r>
              <w:rPr>
                <w:noProof/>
                <w:webHidden/>
              </w:rPr>
              <w:tab/>
            </w:r>
            <w:r>
              <w:rPr>
                <w:noProof/>
                <w:webHidden/>
              </w:rPr>
              <w:fldChar w:fldCharType="begin"/>
            </w:r>
            <w:r>
              <w:rPr>
                <w:noProof/>
                <w:webHidden/>
              </w:rPr>
              <w:instrText xml:space="preserve"> PAGEREF _Toc170362715 \h </w:instrText>
            </w:r>
            <w:r>
              <w:rPr>
                <w:noProof/>
                <w:webHidden/>
              </w:rPr>
            </w:r>
            <w:r>
              <w:rPr>
                <w:noProof/>
                <w:webHidden/>
              </w:rPr>
              <w:fldChar w:fldCharType="separate"/>
            </w:r>
            <w:r>
              <w:rPr>
                <w:noProof/>
                <w:webHidden/>
              </w:rPr>
              <w:t>8</w:t>
            </w:r>
            <w:r>
              <w:rPr>
                <w:noProof/>
                <w:webHidden/>
              </w:rPr>
              <w:fldChar w:fldCharType="end"/>
            </w:r>
          </w:hyperlink>
        </w:p>
        <w:p w14:paraId="30128687" w14:textId="780A8166" w:rsidR="00001175" w:rsidRDefault="0000117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16" w:history="1">
            <w:r w:rsidRPr="003C7123">
              <w:rPr>
                <w:rStyle w:val="Hyperlink"/>
                <w:noProof/>
              </w:rPr>
              <w:t>WNCC Master Syllabus Contents</w:t>
            </w:r>
            <w:r>
              <w:rPr>
                <w:noProof/>
                <w:webHidden/>
              </w:rPr>
              <w:tab/>
            </w:r>
            <w:r>
              <w:rPr>
                <w:noProof/>
                <w:webHidden/>
              </w:rPr>
              <w:fldChar w:fldCharType="begin"/>
            </w:r>
            <w:r>
              <w:rPr>
                <w:noProof/>
                <w:webHidden/>
              </w:rPr>
              <w:instrText xml:space="preserve"> PAGEREF _Toc170362716 \h </w:instrText>
            </w:r>
            <w:r>
              <w:rPr>
                <w:noProof/>
                <w:webHidden/>
              </w:rPr>
            </w:r>
            <w:r>
              <w:rPr>
                <w:noProof/>
                <w:webHidden/>
              </w:rPr>
              <w:fldChar w:fldCharType="separate"/>
            </w:r>
            <w:r>
              <w:rPr>
                <w:noProof/>
                <w:webHidden/>
              </w:rPr>
              <w:t>9</w:t>
            </w:r>
            <w:r>
              <w:rPr>
                <w:noProof/>
                <w:webHidden/>
              </w:rPr>
              <w:fldChar w:fldCharType="end"/>
            </w:r>
          </w:hyperlink>
        </w:p>
        <w:p w14:paraId="0670C574" w14:textId="51BFBDDC" w:rsidR="00AE16CB" w:rsidRDefault="00AE16CB">
          <w:r>
            <w:rPr>
              <w:b/>
              <w:bCs/>
              <w:noProof/>
            </w:rPr>
            <w:fldChar w:fldCharType="end"/>
          </w:r>
        </w:p>
      </w:sdtContent>
    </w:sdt>
    <w:p w14:paraId="2F53A9EA" w14:textId="77777777" w:rsidR="005D4E87" w:rsidRDefault="005D4E87" w:rsidP="00D26864">
      <w:pPr>
        <w:pStyle w:val="Heading1"/>
      </w:pPr>
      <w:bookmarkStart w:id="1" w:name="_Toc170362707"/>
      <w:r>
        <w:t>Keys to Success: Show Up, Work Hard, Ask for Help</w:t>
      </w:r>
      <w:bookmarkEnd w:id="1"/>
    </w:p>
    <w:p w14:paraId="37AA4761" w14:textId="37E90971" w:rsidR="002E0F52" w:rsidRDefault="00426D7A" w:rsidP="00D26864">
      <w:pPr>
        <w:pStyle w:val="Heading1"/>
      </w:pPr>
      <w:bookmarkStart w:id="2" w:name="_Toc170362708"/>
      <w:r>
        <w:rPr>
          <w:noProof/>
        </w:rPr>
        <w:drawing>
          <wp:anchor distT="0" distB="0" distL="114300" distR="114300" simplePos="0" relativeHeight="251659264" behindDoc="1" locked="0" layoutInCell="1" allowOverlap="1" wp14:anchorId="021BF9D0" wp14:editId="3DA22585">
            <wp:simplePos x="0" y="0"/>
            <wp:positionH relativeFrom="margin">
              <wp:align>right</wp:align>
            </wp:positionH>
            <wp:positionV relativeFrom="paragraph">
              <wp:posOffset>0</wp:posOffset>
            </wp:positionV>
            <wp:extent cx="1162050" cy="1162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008768D7">
        <w:t xml:space="preserve">Your </w:t>
      </w:r>
      <w:r w:rsidR="002E0F52">
        <w:t>Instructor</w:t>
      </w:r>
      <w:bookmarkEnd w:id="2"/>
    </w:p>
    <w:p w14:paraId="1A81381F" w14:textId="77777777" w:rsidR="00263657" w:rsidRDefault="00263657" w:rsidP="00263657">
      <w:pPr>
        <w:rPr>
          <w:b/>
        </w:rPr>
      </w:pPr>
      <w:r>
        <w:rPr>
          <w:b/>
        </w:rPr>
        <w:t>William A Loring</w:t>
      </w:r>
    </w:p>
    <w:p w14:paraId="6A52B59B" w14:textId="77777777" w:rsidR="00263657" w:rsidRDefault="00263657" w:rsidP="00263657">
      <w:r>
        <w:rPr>
          <w:b/>
        </w:rPr>
        <w:t>Mailing Address:</w:t>
      </w:r>
      <w:r>
        <w:t xml:space="preserve"> 1601 E 27th St, Scottsbluff, NE 69361</w:t>
      </w:r>
    </w:p>
    <w:p w14:paraId="020DEBEE" w14:textId="0E3C761C" w:rsidR="00263657" w:rsidRDefault="00263657" w:rsidP="00263657">
      <w:r>
        <w:rPr>
          <w:b/>
        </w:rPr>
        <w:t>Scottsbluff Office:</w:t>
      </w:r>
      <w:r w:rsidR="00436AD5">
        <w:t xml:space="preserve"> Room </w:t>
      </w:r>
      <w:r w:rsidR="00F34033">
        <w:t>B7F</w:t>
      </w:r>
      <w:r>
        <w:t xml:space="preserve"> Office Phone: 308.635.6163</w:t>
      </w:r>
    </w:p>
    <w:p w14:paraId="6B20BD29" w14:textId="692DD272" w:rsidR="00263657" w:rsidRDefault="00263657" w:rsidP="00263657">
      <w:pPr>
        <w:rPr>
          <w:b/>
        </w:rPr>
      </w:pPr>
      <w:r>
        <w:rPr>
          <w:b/>
        </w:rPr>
        <w:t xml:space="preserve">E-mail: </w:t>
      </w:r>
      <w:hyperlink r:id="rId9" w:history="1">
        <w:r w:rsidRPr="00C15C93">
          <w:rPr>
            <w:rStyle w:val="Hyperlink"/>
          </w:rPr>
          <w:t>loringw@wncc.edu</w:t>
        </w:r>
      </w:hyperlink>
      <w:r>
        <w:t xml:space="preserve"> (Preferred contact method)</w:t>
      </w:r>
    </w:p>
    <w:p w14:paraId="0FE969FD" w14:textId="69936DDC" w:rsidR="00263657" w:rsidRDefault="00532CFC" w:rsidP="00263657">
      <w:r>
        <w:rPr>
          <w:b/>
        </w:rPr>
        <w:t>Scottsbluff Office Hours:</w:t>
      </w:r>
      <w:r>
        <w:t xml:space="preserve"> M 5:</w:t>
      </w:r>
      <w:r w:rsidR="0086675D">
        <w:t>00</w:t>
      </w:r>
      <w:r>
        <w:t>-6 pm, TTh 11:30-12:30 pm or by appointment</w:t>
      </w:r>
    </w:p>
    <w:p w14:paraId="0893D532" w14:textId="017C35DC" w:rsidR="00263657" w:rsidRDefault="00263657" w:rsidP="00263657">
      <w:r>
        <w:rPr>
          <w:b/>
        </w:rPr>
        <w:t>Online Office Hours:</w:t>
      </w:r>
      <w:r>
        <w:t xml:space="preserve"> By appointment.</w:t>
      </w:r>
      <w:r w:rsidR="00E12C94">
        <w:t xml:space="preserve"> </w:t>
      </w:r>
      <w:hyperlink r:id="rId10" w:history="1">
        <w:r w:rsidR="00A45859" w:rsidRPr="0002410E">
          <w:rPr>
            <w:rStyle w:val="Hyperlink"/>
          </w:rPr>
          <w:t>www.calendly.com/loringw</w:t>
        </w:r>
      </w:hyperlink>
      <w:r w:rsidR="00A45859">
        <w:t xml:space="preserve"> </w:t>
      </w:r>
    </w:p>
    <w:p w14:paraId="2A66A12D" w14:textId="77777777" w:rsidR="00263657" w:rsidRDefault="00263657" w:rsidP="00263657">
      <w:r>
        <w:t xml:space="preserve">“There are no stupid questions. Ask questions whenever something isn’t completely clear. </w:t>
      </w:r>
      <w:r>
        <w:br/>
        <w:t>You can’t remember what you don’t understand.”</w:t>
      </w:r>
    </w:p>
    <w:p w14:paraId="3E421629" w14:textId="77777777" w:rsidR="00E81575" w:rsidRDefault="00263657" w:rsidP="00263657">
      <w:r>
        <w:t>Tolerate chaos, uncertainty, and vagueness. “Figuring it out” is part of learning.</w:t>
      </w:r>
    </w:p>
    <w:p w14:paraId="0859026F" w14:textId="77777777" w:rsidR="002E0F52" w:rsidRDefault="002E0F52" w:rsidP="00550694">
      <w:pPr>
        <w:pStyle w:val="Heading1"/>
      </w:pPr>
      <w:bookmarkStart w:id="3" w:name="_Toc170362709"/>
      <w:r>
        <w:lastRenderedPageBreak/>
        <w:t>Class Information</w:t>
      </w:r>
      <w:bookmarkEnd w:id="3"/>
    </w:p>
    <w:p w14:paraId="59BF0024" w14:textId="77777777" w:rsidR="002E0F52" w:rsidRDefault="002E0F52" w:rsidP="00A67DF4">
      <w:r>
        <w:t xml:space="preserve">Class Location: </w:t>
      </w:r>
      <w:r w:rsidR="00561D19">
        <w:t>Scottsbluff, Room D1</w:t>
      </w:r>
    </w:p>
    <w:p w14:paraId="0F75382D" w14:textId="77777777" w:rsidR="002E0F52" w:rsidRPr="00C24644" w:rsidRDefault="00633C78" w:rsidP="00A67DF4">
      <w:r>
        <w:t xml:space="preserve">Time: </w:t>
      </w:r>
      <w:r w:rsidR="00CF059D">
        <w:t>M</w:t>
      </w:r>
      <w:r w:rsidR="004319D6">
        <w:t xml:space="preserve"> </w:t>
      </w:r>
      <w:r w:rsidR="00D10DEA">
        <w:t>6</w:t>
      </w:r>
      <w:r w:rsidR="009E38CD">
        <w:t>:</w:t>
      </w:r>
      <w:r w:rsidR="002E4C5B">
        <w:t>0</w:t>
      </w:r>
      <w:r w:rsidR="009E38CD">
        <w:t>0-</w:t>
      </w:r>
      <w:r w:rsidR="002E5121">
        <w:t>8</w:t>
      </w:r>
      <w:r w:rsidR="002E0F52">
        <w:t>:</w:t>
      </w:r>
      <w:r w:rsidR="002E5121">
        <w:t>3</w:t>
      </w:r>
      <w:r w:rsidR="00BE6B4C">
        <w:t>0</w:t>
      </w:r>
      <w:r w:rsidR="00B85CA4">
        <w:t xml:space="preserve"> pm</w:t>
      </w:r>
    </w:p>
    <w:p w14:paraId="737BDBF0" w14:textId="77777777" w:rsidR="002E0F52" w:rsidRDefault="002E0F52" w:rsidP="007522A6">
      <w:pPr>
        <w:pStyle w:val="Heading1"/>
        <w:tabs>
          <w:tab w:val="left" w:pos="6315"/>
        </w:tabs>
      </w:pPr>
      <w:bookmarkStart w:id="4" w:name="_Toc170362710"/>
      <w:r>
        <w:t>Catalog Description</w:t>
      </w:r>
      <w:bookmarkEnd w:id="4"/>
    </w:p>
    <w:p w14:paraId="71B18257" w14:textId="77777777" w:rsidR="00800C27" w:rsidRDefault="00E86621" w:rsidP="0063788A">
      <w:r w:rsidRPr="009A7706">
        <w:t xml:space="preserve">This </w:t>
      </w:r>
      <w:r>
        <w:t>course helps students utilize off the shelf robotic kits to design, build, and program robots to interact with the real world.</w:t>
      </w:r>
      <w:r w:rsidRPr="009A7706">
        <w:t xml:space="preserve"> The course </w:t>
      </w:r>
      <w:r>
        <w:t xml:space="preserve">teaches the student how mechanical, electronic, and software components interact within a mechatronic system. </w:t>
      </w:r>
      <w:r w:rsidRPr="009A7706">
        <w:t xml:space="preserve">No previous experience is required. </w:t>
      </w:r>
      <w:r>
        <w:t>Taking INFO-1360, INFO-1210, or previous programming experience</w:t>
      </w:r>
      <w:r w:rsidR="008E6AD4">
        <w:t xml:space="preserve"> is</w:t>
      </w:r>
      <w:r>
        <w:t xml:space="preserve"> recommended.</w:t>
      </w:r>
    </w:p>
    <w:p w14:paraId="41E2430F" w14:textId="77777777" w:rsidR="00CB0072" w:rsidRDefault="00CB0072" w:rsidP="0063788A">
      <w:r>
        <w:t>3 semester hours</w:t>
      </w:r>
    </w:p>
    <w:p w14:paraId="20336F3E" w14:textId="77777777" w:rsidR="002E0F52" w:rsidRDefault="002E0F52" w:rsidP="0063788A">
      <w:r>
        <w:t>(3/45/0/0/0/</w:t>
      </w:r>
      <w:r w:rsidR="00A56772">
        <w:t>0</w:t>
      </w:r>
      <w:r>
        <w:t>)</w:t>
      </w:r>
      <w:r w:rsidR="00A56772" w:rsidRPr="00A56772">
        <w:rPr>
          <w:vertAlign w:val="superscript"/>
        </w:rPr>
        <w:t xml:space="preserve"> </w:t>
      </w:r>
      <w:r w:rsidR="00A56772">
        <w:rPr>
          <w:vertAlign w:val="superscript"/>
        </w:rPr>
        <w:t>See Figure 1</w:t>
      </w:r>
    </w:p>
    <w:p w14:paraId="703F5A5D" w14:textId="77777777" w:rsidR="002E0F52" w:rsidRDefault="002E0F52" w:rsidP="001A636F">
      <w:pPr>
        <w:pStyle w:val="Heading1"/>
      </w:pPr>
      <w:bookmarkStart w:id="5" w:name="_Toc170362711"/>
      <w:r>
        <w:t>Course Objectives/Competencies</w:t>
      </w:r>
      <w:bookmarkEnd w:id="5"/>
    </w:p>
    <w:p w14:paraId="497A8E82" w14:textId="77777777" w:rsidR="00F665D1" w:rsidRDefault="00392363" w:rsidP="00D66AA1">
      <w:r w:rsidRPr="00392363">
        <w:t>At the completion of this course the student will be able to:</w:t>
      </w:r>
    </w:p>
    <w:p w14:paraId="7DB9DA47" w14:textId="77777777" w:rsidR="00B85D9C" w:rsidRDefault="00B85D9C" w:rsidP="00AE16CB">
      <w:pPr>
        <w:numPr>
          <w:ilvl w:val="0"/>
          <w:numId w:val="2"/>
        </w:numPr>
      </w:pPr>
      <w:r>
        <w:t>Describe the history and terminology of robotics/mechatronics. [GE 1, 2]</w:t>
      </w:r>
    </w:p>
    <w:p w14:paraId="5DF7D9D1" w14:textId="77777777" w:rsidR="00B85D9C" w:rsidRDefault="00B85D9C" w:rsidP="00AE16CB">
      <w:pPr>
        <w:numPr>
          <w:ilvl w:val="0"/>
          <w:numId w:val="2"/>
        </w:numPr>
      </w:pPr>
      <w:r>
        <w:t>Define the main components of a robot and describe how they interact as a system and with the robot’s environment. [GE 1, 2]</w:t>
      </w:r>
    </w:p>
    <w:p w14:paraId="086C02DE" w14:textId="77777777" w:rsidR="00B85D9C" w:rsidRDefault="00B85D9C" w:rsidP="00AE16CB">
      <w:pPr>
        <w:numPr>
          <w:ilvl w:val="0"/>
          <w:numId w:val="2"/>
        </w:numPr>
      </w:pPr>
      <w:r>
        <w:t>Make a robot using student robotics kits. [GE 2]</w:t>
      </w:r>
    </w:p>
    <w:p w14:paraId="32B6AD41" w14:textId="77777777" w:rsidR="00B85D9C" w:rsidRDefault="00B85D9C" w:rsidP="00AE16CB">
      <w:pPr>
        <w:numPr>
          <w:ilvl w:val="0"/>
          <w:numId w:val="2"/>
        </w:numPr>
      </w:pPr>
      <w:r>
        <w:t>Explain how effectors and actuators work together to make a robot function. [GE 1, 2]</w:t>
      </w:r>
    </w:p>
    <w:p w14:paraId="25216FB4" w14:textId="77777777" w:rsidR="00B85D9C" w:rsidRDefault="00B85D9C" w:rsidP="00AE16CB">
      <w:pPr>
        <w:numPr>
          <w:ilvl w:val="0"/>
          <w:numId w:val="2"/>
        </w:numPr>
      </w:pPr>
      <w:r>
        <w:t>Describe how stability, polygon of support, and gait affect a robot’s locomotion. [GE 1, 2]</w:t>
      </w:r>
    </w:p>
    <w:p w14:paraId="0EC7251C" w14:textId="77777777" w:rsidR="00B85D9C" w:rsidRDefault="00B85D9C" w:rsidP="00AE16CB">
      <w:pPr>
        <w:numPr>
          <w:ilvl w:val="0"/>
          <w:numId w:val="2"/>
        </w:numPr>
      </w:pPr>
      <w:r>
        <w:t>Demonstrate how manipulators are used to affect and move robots. [GE 2]</w:t>
      </w:r>
    </w:p>
    <w:p w14:paraId="08E7590D" w14:textId="77777777" w:rsidR="00B85D9C" w:rsidRDefault="00B85D9C" w:rsidP="00AE16CB">
      <w:pPr>
        <w:numPr>
          <w:ilvl w:val="0"/>
          <w:numId w:val="2"/>
        </w:numPr>
      </w:pPr>
      <w:r>
        <w:t>Explain how sensors influence a robot’s ability to react, achieve goals, and respond intelligently. [GE 1, 2]</w:t>
      </w:r>
    </w:p>
    <w:p w14:paraId="2E4FEBD7" w14:textId="77777777" w:rsidR="00B85D9C" w:rsidRDefault="00B85D9C" w:rsidP="00AE16CB">
      <w:pPr>
        <w:numPr>
          <w:ilvl w:val="0"/>
          <w:numId w:val="2"/>
        </w:numPr>
      </w:pPr>
      <w:r>
        <w:t>Use controllers to program a robot to make decisions and command a robot’s actions. [GE 2]</w:t>
      </w:r>
    </w:p>
    <w:p w14:paraId="4B175FB6" w14:textId="77777777" w:rsidR="00B85D9C" w:rsidRDefault="00B85D9C" w:rsidP="00AE16CB">
      <w:pPr>
        <w:numPr>
          <w:ilvl w:val="0"/>
          <w:numId w:val="2"/>
        </w:numPr>
      </w:pPr>
      <w:r>
        <w:t>Use various programming interfaces to manipulate a robot. [GE 2]</w:t>
      </w:r>
    </w:p>
    <w:p w14:paraId="5ABFA354" w14:textId="77777777" w:rsidR="005F5266" w:rsidRDefault="00B85D9C" w:rsidP="00AE16CB">
      <w:pPr>
        <w:numPr>
          <w:ilvl w:val="0"/>
          <w:numId w:val="2"/>
        </w:numPr>
      </w:pPr>
      <w:r>
        <w:t>Research and explain the latest advancements in the field of robotics. [GE 2]</w:t>
      </w:r>
    </w:p>
    <w:p w14:paraId="04E9C208" w14:textId="77777777" w:rsidR="002E0F52" w:rsidRDefault="00161CBD" w:rsidP="00F665D1">
      <w:pPr>
        <w:pStyle w:val="Heading1"/>
      </w:pPr>
      <w:bookmarkStart w:id="6" w:name="_Toc170362712"/>
      <w:r>
        <w:lastRenderedPageBreak/>
        <w:t>Instructional Materials</w:t>
      </w:r>
      <w:bookmarkEnd w:id="6"/>
    </w:p>
    <w:p w14:paraId="16C571B1" w14:textId="77777777" w:rsidR="00891E62" w:rsidRPr="00561ABB" w:rsidRDefault="00891E62" w:rsidP="00561ABB">
      <w:pPr>
        <w:pStyle w:val="ListParagraph"/>
        <w:numPr>
          <w:ilvl w:val="0"/>
          <w:numId w:val="9"/>
        </w:numPr>
        <w:shd w:val="clear" w:color="auto" w:fill="FFFFFF"/>
        <w:rPr>
          <w:szCs w:val="22"/>
          <w:shd w:val="clear" w:color="auto" w:fill="FFFACD"/>
        </w:rPr>
      </w:pPr>
      <w:r w:rsidRPr="00561ABB">
        <w:rPr>
          <w:b/>
          <w:shd w:val="clear" w:color="auto" w:fill="FFFFFF"/>
        </w:rPr>
        <w:t xml:space="preserve">Required </w:t>
      </w:r>
      <w:r w:rsidR="00805F15" w:rsidRPr="00561ABB">
        <w:rPr>
          <w:b/>
          <w:shd w:val="clear" w:color="auto" w:fill="FFFFFF"/>
        </w:rPr>
        <w:t>robot kit</w:t>
      </w:r>
      <w:r w:rsidRPr="00561ABB">
        <w:rPr>
          <w:b/>
          <w:shd w:val="clear" w:color="auto" w:fill="FFFFFF"/>
        </w:rPr>
        <w:t>:</w:t>
      </w:r>
      <w:r w:rsidRPr="00561ABB">
        <w:rPr>
          <w:shd w:val="clear" w:color="auto" w:fill="FFFFFF"/>
        </w:rPr>
        <w:t xml:space="preserve"> </w:t>
      </w:r>
      <w:r w:rsidR="00C60796">
        <w:rPr>
          <w:rStyle w:val="a-color-base"/>
        </w:rPr>
        <w:t>Makeblock DIY mBot 1.1 - STEM Education - Arduino</w:t>
      </w:r>
      <w:r>
        <w:rPr>
          <w:rStyle w:val="apple-converted-space"/>
        </w:rPr>
        <w:t xml:space="preserve"> </w:t>
      </w:r>
      <w:r w:rsidR="00C60796">
        <w:rPr>
          <w:rStyle w:val="a-color-base"/>
        </w:rPr>
        <w:t>(</w:t>
      </w:r>
      <w:r w:rsidR="00BF79EB">
        <w:rPr>
          <w:rStyle w:val="a-color-base"/>
        </w:rPr>
        <w:t xml:space="preserve">Bluetooth </w:t>
      </w:r>
      <w:r w:rsidR="00C60796">
        <w:rPr>
          <w:rStyle w:val="a-color-base"/>
        </w:rPr>
        <w:t>Version)</w:t>
      </w:r>
    </w:p>
    <w:p w14:paraId="2FA76367" w14:textId="77777777" w:rsidR="00051BD4" w:rsidRDefault="00051BD4" w:rsidP="00561ABB">
      <w:pPr>
        <w:pStyle w:val="ListParagraph"/>
        <w:numPr>
          <w:ilvl w:val="0"/>
          <w:numId w:val="9"/>
        </w:numPr>
        <w:shd w:val="clear" w:color="auto" w:fill="FFFFFF"/>
      </w:pPr>
      <w:r w:rsidRPr="00051BD4">
        <w:t>4</w:t>
      </w:r>
      <w:r w:rsidR="002F3FF2">
        <w:t xml:space="preserve"> </w:t>
      </w:r>
      <w:r w:rsidRPr="00051BD4">
        <w:t>-</w:t>
      </w:r>
      <w:r w:rsidR="002F3FF2">
        <w:t xml:space="preserve"> </w:t>
      </w:r>
      <w:r w:rsidRPr="00051BD4">
        <w:t xml:space="preserve">AA </w:t>
      </w:r>
      <w:r w:rsidR="00B17C83" w:rsidRPr="00051BD4">
        <w:t>Rechar</w:t>
      </w:r>
      <w:r w:rsidR="00B17C83">
        <w:t>geable</w:t>
      </w:r>
      <w:r>
        <w:t xml:space="preserve"> batteries and charger</w:t>
      </w:r>
    </w:p>
    <w:p w14:paraId="439D2090" w14:textId="77777777" w:rsidR="00C76CF7" w:rsidRDefault="00C76CF7" w:rsidP="00561ABB">
      <w:pPr>
        <w:pStyle w:val="ListParagraph"/>
        <w:numPr>
          <w:ilvl w:val="0"/>
          <w:numId w:val="9"/>
        </w:numPr>
        <w:shd w:val="clear" w:color="auto" w:fill="FFFFFF"/>
      </w:pPr>
      <w:r>
        <w:t xml:space="preserve">1 </w:t>
      </w:r>
      <w:r w:rsidR="00517D25">
        <w:t>-</w:t>
      </w:r>
      <w:r>
        <w:t xml:space="preserve"> CR2025 battery for remote</w:t>
      </w:r>
    </w:p>
    <w:p w14:paraId="7DF70C5A" w14:textId="2D2B9AAA" w:rsidR="00230782" w:rsidRDefault="00230782" w:rsidP="00951800">
      <w:pPr>
        <w:pStyle w:val="ListParagraph"/>
        <w:ind w:left="0"/>
      </w:pPr>
      <w:r>
        <w:t xml:space="preserve">The kit can be purchased at: Cougar Bookstore, Scottsbluff Campus, (308) 635-6066, or online at </w:t>
      </w:r>
      <w:hyperlink r:id="rId11" w:history="1">
        <w:r w:rsidRPr="005207AD">
          <w:rPr>
            <w:rStyle w:val="Hyperlink"/>
          </w:rPr>
          <w:t>http://bookstore.wncc.edu</w:t>
        </w:r>
      </w:hyperlink>
      <w:r>
        <w:t xml:space="preserve"> </w:t>
      </w:r>
    </w:p>
    <w:p w14:paraId="09A1C2F3" w14:textId="77777777" w:rsidR="00051BD4" w:rsidRDefault="00051BD4" w:rsidP="00561ABB">
      <w:pPr>
        <w:pStyle w:val="ListParagraph"/>
        <w:numPr>
          <w:ilvl w:val="0"/>
          <w:numId w:val="9"/>
        </w:numPr>
        <w:shd w:val="clear" w:color="auto" w:fill="FFFFFF"/>
      </w:pPr>
      <w:r>
        <w:t>USB drive</w:t>
      </w:r>
    </w:p>
    <w:p w14:paraId="1DC08745" w14:textId="77777777" w:rsidR="00AE64DA" w:rsidRDefault="00666BBA" w:rsidP="00561ABB">
      <w:pPr>
        <w:pStyle w:val="ListParagraph"/>
        <w:numPr>
          <w:ilvl w:val="0"/>
          <w:numId w:val="9"/>
        </w:numPr>
        <w:shd w:val="clear" w:color="auto" w:fill="FFFFFF"/>
      </w:pPr>
      <w:r>
        <w:t>iOS</w:t>
      </w:r>
      <w:r w:rsidR="00AE64DA">
        <w:t xml:space="preserve"> or </w:t>
      </w:r>
      <w:r w:rsidR="00E017FB">
        <w:t>Android</w:t>
      </w:r>
      <w:r w:rsidR="00AE64DA">
        <w:t xml:space="preserve"> portable device</w:t>
      </w:r>
    </w:p>
    <w:p w14:paraId="7E12353C" w14:textId="77777777" w:rsidR="00D77A06" w:rsidRPr="00051BD4" w:rsidRDefault="00633ADA" w:rsidP="00561ABB">
      <w:pPr>
        <w:pStyle w:val="ListParagraph"/>
        <w:numPr>
          <w:ilvl w:val="0"/>
          <w:numId w:val="9"/>
        </w:numPr>
        <w:shd w:val="clear" w:color="auto" w:fill="FFFFFF"/>
      </w:pPr>
      <w:r>
        <w:t>Windows or Mac c</w:t>
      </w:r>
      <w:r w:rsidR="00D77A06">
        <w:t>omputer</w:t>
      </w:r>
    </w:p>
    <w:p w14:paraId="1B913077" w14:textId="77777777" w:rsidR="002E0F52" w:rsidRDefault="002E0F52" w:rsidP="003972E9">
      <w:pPr>
        <w:pStyle w:val="Heading1"/>
      </w:pPr>
      <w:bookmarkStart w:id="7" w:name="_Toc170362713"/>
      <w:r>
        <w:t xml:space="preserve">Course </w:t>
      </w:r>
      <w:r w:rsidR="00970ACC">
        <w:t>Schedule</w:t>
      </w:r>
      <w:bookmarkEnd w:id="7"/>
    </w:p>
    <w:p w14:paraId="2BFD0DD6" w14:textId="02654B7A" w:rsidR="002E0F52" w:rsidRPr="00071690" w:rsidRDefault="00C336B0" w:rsidP="003972E9">
      <w:r>
        <w:t>Course content and schedule may change.</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Look w:val="01E0" w:firstRow="1" w:lastRow="1" w:firstColumn="1" w:lastColumn="1" w:noHBand="0" w:noVBand="0"/>
      </w:tblPr>
      <w:tblGrid>
        <w:gridCol w:w="1121"/>
        <w:gridCol w:w="2744"/>
        <w:gridCol w:w="5580"/>
      </w:tblGrid>
      <w:tr w:rsidR="00650391" w:rsidRPr="00CA3078" w14:paraId="08396B87" w14:textId="77777777" w:rsidTr="0041522E">
        <w:tc>
          <w:tcPr>
            <w:tcW w:w="1121" w:type="dxa"/>
            <w:tcMar>
              <w:top w:w="115" w:type="dxa"/>
              <w:left w:w="115" w:type="dxa"/>
              <w:bottom w:w="115" w:type="dxa"/>
              <w:right w:w="115" w:type="dxa"/>
            </w:tcMar>
            <w:vAlign w:val="center"/>
          </w:tcPr>
          <w:p w14:paraId="2608A4F5" w14:textId="77777777" w:rsidR="00650391" w:rsidRPr="00CA3078" w:rsidRDefault="00650391" w:rsidP="009A1C78">
            <w:pPr>
              <w:pStyle w:val="TableHead"/>
              <w:spacing w:before="0" w:after="0"/>
              <w:jc w:val="center"/>
              <w:rPr>
                <w:color w:val="000000"/>
              </w:rPr>
            </w:pPr>
            <w:r>
              <w:rPr>
                <w:color w:val="000000"/>
              </w:rPr>
              <w:t>Week</w:t>
            </w:r>
          </w:p>
        </w:tc>
        <w:tc>
          <w:tcPr>
            <w:tcW w:w="2744" w:type="dxa"/>
            <w:tcMar>
              <w:top w:w="115" w:type="dxa"/>
              <w:left w:w="115" w:type="dxa"/>
              <w:bottom w:w="115" w:type="dxa"/>
              <w:right w:w="115" w:type="dxa"/>
            </w:tcMar>
            <w:vAlign w:val="center"/>
          </w:tcPr>
          <w:p w14:paraId="34AD1928" w14:textId="77777777" w:rsidR="00650391" w:rsidRPr="00CA3078" w:rsidRDefault="00F8520E" w:rsidP="009A1C78">
            <w:pPr>
              <w:pStyle w:val="TableHead"/>
              <w:spacing w:before="0" w:after="0" w:line="240" w:lineRule="auto"/>
              <w:jc w:val="center"/>
              <w:rPr>
                <w:color w:val="000000"/>
              </w:rPr>
            </w:pPr>
            <w:r>
              <w:rPr>
                <w:color w:val="000000"/>
              </w:rPr>
              <w:t xml:space="preserve">Learning </w:t>
            </w:r>
            <w:r w:rsidR="00650391">
              <w:rPr>
                <w:color w:val="000000"/>
              </w:rPr>
              <w:t>Activities</w:t>
            </w:r>
          </w:p>
        </w:tc>
        <w:tc>
          <w:tcPr>
            <w:tcW w:w="5580" w:type="dxa"/>
          </w:tcPr>
          <w:p w14:paraId="6FAAD850" w14:textId="77777777" w:rsidR="00650391" w:rsidRPr="00CA3078" w:rsidRDefault="00650391" w:rsidP="009A1C78">
            <w:pPr>
              <w:pStyle w:val="TableHead"/>
              <w:spacing w:before="0" w:after="0" w:line="240" w:lineRule="auto"/>
              <w:jc w:val="center"/>
              <w:rPr>
                <w:color w:val="000000"/>
              </w:rPr>
            </w:pPr>
            <w:r>
              <w:rPr>
                <w:color w:val="000000"/>
              </w:rPr>
              <w:t>Assignments</w:t>
            </w:r>
          </w:p>
        </w:tc>
      </w:tr>
      <w:tr w:rsidR="00664425" w:rsidRPr="00CA3078" w14:paraId="736864E7" w14:textId="77777777" w:rsidTr="0041522E">
        <w:tc>
          <w:tcPr>
            <w:tcW w:w="1121" w:type="dxa"/>
            <w:tcMar>
              <w:top w:w="115" w:type="dxa"/>
              <w:left w:w="115" w:type="dxa"/>
              <w:bottom w:w="115" w:type="dxa"/>
              <w:right w:w="115" w:type="dxa"/>
            </w:tcMar>
          </w:tcPr>
          <w:p w14:paraId="0881ED5A" w14:textId="23F6E391" w:rsidR="00664425" w:rsidRPr="00E24429" w:rsidRDefault="00664425" w:rsidP="00664425">
            <w:pPr>
              <w:pStyle w:val="TableText"/>
            </w:pPr>
            <w:r>
              <w:t>Week 1</w:t>
            </w:r>
            <w:r>
              <w:br/>
              <w:t>08/19 - 08/25</w:t>
            </w:r>
          </w:p>
        </w:tc>
        <w:tc>
          <w:tcPr>
            <w:tcW w:w="2744" w:type="dxa"/>
            <w:tcMar>
              <w:top w:w="115" w:type="dxa"/>
              <w:left w:w="115" w:type="dxa"/>
              <w:bottom w:w="115" w:type="dxa"/>
              <w:right w:w="115" w:type="dxa"/>
            </w:tcMar>
          </w:tcPr>
          <w:p w14:paraId="7B7B5575" w14:textId="77777777" w:rsidR="00664425" w:rsidRDefault="00664425" w:rsidP="00664425">
            <w:r>
              <w:t>Introduction to Course</w:t>
            </w:r>
          </w:p>
          <w:p w14:paraId="458A5972" w14:textId="53407748" w:rsidR="00664425" w:rsidRDefault="00664425" w:rsidP="00664425">
            <w:r>
              <w:t>Introduction to Blackboard</w:t>
            </w:r>
          </w:p>
          <w:p w14:paraId="083E7FCE" w14:textId="6F9DD1FD" w:rsidR="00664425" w:rsidRPr="00B25CB4" w:rsidRDefault="00664425" w:rsidP="00664425">
            <w:r>
              <w:t>Introduction to mBot</w:t>
            </w:r>
          </w:p>
        </w:tc>
        <w:tc>
          <w:tcPr>
            <w:tcW w:w="5580" w:type="dxa"/>
          </w:tcPr>
          <w:p w14:paraId="60B9B59C" w14:textId="4D383BF6" w:rsidR="00664425" w:rsidRDefault="00664425" w:rsidP="00664425">
            <w:r>
              <w:t>Getting started Activities in Blackboard</w:t>
            </w:r>
          </w:p>
          <w:p w14:paraId="4F791AB8" w14:textId="77777777" w:rsidR="00664425" w:rsidRDefault="00664425" w:rsidP="00664425">
            <w:r>
              <w:t>Getting Started Quiz</w:t>
            </w:r>
          </w:p>
          <w:p w14:paraId="64524934" w14:textId="304520E9" w:rsidR="00664425" w:rsidRDefault="00664425" w:rsidP="00664425">
            <w:r>
              <w:t>Professional Communication</w:t>
            </w:r>
          </w:p>
          <w:p w14:paraId="3F86C4BE" w14:textId="585A0857" w:rsidR="00664425" w:rsidRDefault="00664425" w:rsidP="00664425">
            <w:r>
              <w:t>Assemble and Test mBot</w:t>
            </w:r>
          </w:p>
          <w:p w14:paraId="3470DA06" w14:textId="5115CACB" w:rsidR="00664425" w:rsidRDefault="00664425" w:rsidP="00664425">
            <w:r>
              <w:t>Get Started with mBlock (Blink LED’s)</w:t>
            </w:r>
          </w:p>
          <w:p w14:paraId="6868D71E" w14:textId="77777777" w:rsidR="00664425" w:rsidRDefault="00664425" w:rsidP="00664425">
            <w:r>
              <w:t>Random Colors</w:t>
            </w:r>
          </w:p>
          <w:p w14:paraId="50E4C50D" w14:textId="77777777" w:rsidR="00664425" w:rsidRDefault="00664425" w:rsidP="00664425">
            <w:r>
              <w:t>Simple Movement</w:t>
            </w:r>
          </w:p>
        </w:tc>
      </w:tr>
      <w:tr w:rsidR="00664425" w:rsidRPr="00CA3078" w14:paraId="2040FC02" w14:textId="77777777" w:rsidTr="0041522E">
        <w:tc>
          <w:tcPr>
            <w:tcW w:w="1121" w:type="dxa"/>
            <w:tcMar>
              <w:top w:w="115" w:type="dxa"/>
              <w:left w:w="115" w:type="dxa"/>
              <w:bottom w:w="115" w:type="dxa"/>
              <w:right w:w="115" w:type="dxa"/>
            </w:tcMar>
          </w:tcPr>
          <w:p w14:paraId="06F3E250" w14:textId="7593B597" w:rsidR="00664425" w:rsidRPr="00491E3A" w:rsidRDefault="00664425" w:rsidP="00664425">
            <w:pPr>
              <w:pStyle w:val="TableText"/>
            </w:pPr>
            <w:r>
              <w:t>Week 2</w:t>
            </w:r>
            <w:r>
              <w:br/>
              <w:t>08/26 - 09/01</w:t>
            </w:r>
          </w:p>
        </w:tc>
        <w:tc>
          <w:tcPr>
            <w:tcW w:w="2744" w:type="dxa"/>
            <w:tcMar>
              <w:top w:w="115" w:type="dxa"/>
              <w:left w:w="115" w:type="dxa"/>
              <w:bottom w:w="115" w:type="dxa"/>
              <w:right w:w="115" w:type="dxa"/>
            </w:tcMar>
          </w:tcPr>
          <w:p w14:paraId="553DDC38" w14:textId="77777777" w:rsidR="00664425" w:rsidRDefault="00664425" w:rsidP="00664425">
            <w:r>
              <w:t>Introduction to Robotics</w:t>
            </w:r>
          </w:p>
          <w:p w14:paraId="36CABA72" w14:textId="52651D33" w:rsidR="00664425" w:rsidRPr="00E3636F" w:rsidRDefault="00664425" w:rsidP="00664425">
            <w:r>
              <w:t>mBlock software development</w:t>
            </w:r>
          </w:p>
        </w:tc>
        <w:tc>
          <w:tcPr>
            <w:tcW w:w="5580" w:type="dxa"/>
          </w:tcPr>
          <w:p w14:paraId="64E7B501" w14:textId="444DFDE6" w:rsidR="00664425" w:rsidRDefault="00664425" w:rsidP="00664425">
            <w:pPr>
              <w:pStyle w:val="ListParagraph"/>
              <w:ind w:left="0"/>
              <w:rPr>
                <w:b/>
                <w:bCs/>
              </w:rPr>
            </w:pPr>
            <w:r w:rsidRPr="000B640E">
              <w:rPr>
                <w:b/>
                <w:bCs/>
              </w:rPr>
              <w:t>mBlock</w:t>
            </w:r>
          </w:p>
          <w:p w14:paraId="282A7222" w14:textId="79CF238F" w:rsidR="00664425" w:rsidRPr="00D00B7B" w:rsidRDefault="00664425" w:rsidP="00664425">
            <w:pPr>
              <w:pStyle w:val="ListParagraph"/>
              <w:ind w:left="0"/>
            </w:pPr>
            <w:r w:rsidRPr="00D00B7B">
              <w:t>Music and Lights</w:t>
            </w:r>
          </w:p>
          <w:p w14:paraId="1A5F7CAF" w14:textId="3228DE5F" w:rsidR="00664425" w:rsidRDefault="00664425" w:rsidP="00664425">
            <w:pPr>
              <w:pStyle w:val="ListParagraph"/>
              <w:ind w:left="0"/>
            </w:pPr>
            <w:r>
              <w:t>Ambulance</w:t>
            </w:r>
          </w:p>
          <w:p w14:paraId="5C3F142C" w14:textId="77777777" w:rsidR="00664425" w:rsidRDefault="00664425" w:rsidP="00664425">
            <w:pPr>
              <w:pStyle w:val="ListParagraph"/>
              <w:ind w:left="0"/>
            </w:pPr>
            <w:r>
              <w:t>Oh, Susannah</w:t>
            </w:r>
          </w:p>
          <w:p w14:paraId="42696D80" w14:textId="77777777" w:rsidR="00664425" w:rsidRDefault="00664425" w:rsidP="00664425">
            <w:pPr>
              <w:pStyle w:val="ListParagraph"/>
              <w:ind w:left="0"/>
            </w:pPr>
            <w:r>
              <w:lastRenderedPageBreak/>
              <w:t>Simple Remote Control</w:t>
            </w:r>
          </w:p>
          <w:p w14:paraId="3EC5B185" w14:textId="77777777" w:rsidR="00664425" w:rsidRPr="00A634F8" w:rsidRDefault="00664425" w:rsidP="00664425">
            <w:pPr>
              <w:pStyle w:val="ListParagraph"/>
              <w:ind w:left="0"/>
              <w:rPr>
                <w:b/>
                <w:bCs/>
              </w:rPr>
            </w:pPr>
            <w:r w:rsidRPr="00A634F8">
              <w:rPr>
                <w:b/>
                <w:bCs/>
              </w:rPr>
              <w:t>Arduino</w:t>
            </w:r>
          </w:p>
          <w:p w14:paraId="49FCCDFC" w14:textId="344AF00F" w:rsidR="00664425" w:rsidRDefault="00664425" w:rsidP="00664425">
            <w:r>
              <w:t>Get Started with the Arduino IDE (Blinky)</w:t>
            </w:r>
          </w:p>
          <w:p w14:paraId="26B8F2A2" w14:textId="0E9D2C9D" w:rsidR="00664425" w:rsidRDefault="00664425" w:rsidP="00664425">
            <w:r>
              <w:t>Simple Buzzer</w:t>
            </w:r>
          </w:p>
        </w:tc>
      </w:tr>
      <w:tr w:rsidR="00664425" w:rsidRPr="00CA3078" w14:paraId="229E4943" w14:textId="77777777" w:rsidTr="0041522E">
        <w:tc>
          <w:tcPr>
            <w:tcW w:w="1121" w:type="dxa"/>
            <w:tcMar>
              <w:top w:w="115" w:type="dxa"/>
              <w:left w:w="115" w:type="dxa"/>
              <w:bottom w:w="115" w:type="dxa"/>
              <w:right w:w="115" w:type="dxa"/>
            </w:tcMar>
          </w:tcPr>
          <w:p w14:paraId="78109351" w14:textId="29CB67D6" w:rsidR="00664425" w:rsidRPr="004D665B" w:rsidRDefault="00664425" w:rsidP="00664425">
            <w:pPr>
              <w:pStyle w:val="TableText"/>
            </w:pPr>
            <w:r>
              <w:lastRenderedPageBreak/>
              <w:t>Week 3</w:t>
            </w:r>
            <w:r>
              <w:br/>
              <w:t>09/02 - 09/08</w:t>
            </w:r>
          </w:p>
        </w:tc>
        <w:tc>
          <w:tcPr>
            <w:tcW w:w="2744" w:type="dxa"/>
            <w:tcMar>
              <w:top w:w="115" w:type="dxa"/>
              <w:left w:w="115" w:type="dxa"/>
              <w:bottom w:w="115" w:type="dxa"/>
              <w:right w:w="115" w:type="dxa"/>
            </w:tcMar>
          </w:tcPr>
          <w:p w14:paraId="2EF08C47" w14:textId="421470A1" w:rsidR="00664425" w:rsidRDefault="00664425" w:rsidP="00664425">
            <w:r>
              <w:t>Arduino IDE</w:t>
            </w:r>
          </w:p>
          <w:p w14:paraId="54393BC0" w14:textId="121A853F" w:rsidR="00664425" w:rsidRDefault="00664425" w:rsidP="00664425">
            <w:r>
              <w:t>Think Aloud</w:t>
            </w:r>
          </w:p>
        </w:tc>
        <w:tc>
          <w:tcPr>
            <w:tcW w:w="5580" w:type="dxa"/>
          </w:tcPr>
          <w:p w14:paraId="32B60719" w14:textId="77777777" w:rsidR="00664425" w:rsidRDefault="00664425" w:rsidP="00664425">
            <w:pPr>
              <w:pStyle w:val="ListParagraph"/>
              <w:ind w:left="0"/>
              <w:rPr>
                <w:b/>
              </w:rPr>
            </w:pPr>
            <w:r w:rsidRPr="00FC2B8B">
              <w:rPr>
                <w:b/>
              </w:rPr>
              <w:t>mBlock</w:t>
            </w:r>
          </w:p>
          <w:p w14:paraId="3D7A3A5B" w14:textId="77777777" w:rsidR="00664425" w:rsidRDefault="00664425" w:rsidP="00664425">
            <w:r w:rsidRPr="002B42F5">
              <w:t>Get Started with MakeBlock/Robot Soccer (Thursday)</w:t>
            </w:r>
          </w:p>
          <w:p w14:paraId="37191763" w14:textId="5359F78A" w:rsidR="00664425" w:rsidRDefault="00664425" w:rsidP="00664425">
            <w:r>
              <w:t>Remote Control with Backup Sounds</w:t>
            </w:r>
          </w:p>
          <w:p w14:paraId="5F7C8369" w14:textId="7B95A648" w:rsidR="00664425" w:rsidRDefault="00664425" w:rsidP="00664425">
            <w:r>
              <w:t>Simple Obstacle Avoidance (Stay Away from Me!)</w:t>
            </w:r>
          </w:p>
          <w:p w14:paraId="46CA4EDA" w14:textId="77777777" w:rsidR="00664425" w:rsidRDefault="00664425" w:rsidP="00664425">
            <w:r>
              <w:t>Keep Away</w:t>
            </w:r>
          </w:p>
          <w:p w14:paraId="3DED3580" w14:textId="77777777" w:rsidR="00664425" w:rsidRPr="00A02DC2" w:rsidRDefault="00664425" w:rsidP="00664425">
            <w:pPr>
              <w:pStyle w:val="ListParagraph"/>
              <w:ind w:left="0"/>
              <w:rPr>
                <w:b/>
                <w:bCs/>
              </w:rPr>
            </w:pPr>
            <w:r w:rsidRPr="00A02DC2">
              <w:rPr>
                <w:b/>
                <w:bCs/>
              </w:rPr>
              <w:t>Arduino</w:t>
            </w:r>
          </w:p>
          <w:p w14:paraId="7B76C6A8" w14:textId="4FBA7F45" w:rsidR="00664425" w:rsidRDefault="00664425" w:rsidP="00664425">
            <w:r>
              <w:t>Simple Movement</w:t>
            </w:r>
          </w:p>
          <w:p w14:paraId="59C62C4C" w14:textId="6D0BDEFF" w:rsidR="00664425" w:rsidRDefault="00664425" w:rsidP="00664425">
            <w:r>
              <w:t>Random Numbers</w:t>
            </w:r>
          </w:p>
        </w:tc>
      </w:tr>
      <w:tr w:rsidR="00664425" w:rsidRPr="00CA3078" w14:paraId="31E29C53" w14:textId="77777777" w:rsidTr="0041522E">
        <w:tc>
          <w:tcPr>
            <w:tcW w:w="1121" w:type="dxa"/>
            <w:tcMar>
              <w:top w:w="115" w:type="dxa"/>
              <w:left w:w="115" w:type="dxa"/>
              <w:bottom w:w="115" w:type="dxa"/>
              <w:right w:w="115" w:type="dxa"/>
            </w:tcMar>
          </w:tcPr>
          <w:p w14:paraId="2D6D472A" w14:textId="76806D0D" w:rsidR="00664425" w:rsidRPr="00E24429" w:rsidRDefault="00664425" w:rsidP="00664425">
            <w:pPr>
              <w:pStyle w:val="TableText"/>
            </w:pPr>
            <w:r>
              <w:t>Week 4</w:t>
            </w:r>
            <w:r>
              <w:br/>
              <w:t>09/09 - 09/15</w:t>
            </w:r>
          </w:p>
        </w:tc>
        <w:tc>
          <w:tcPr>
            <w:tcW w:w="2744" w:type="dxa"/>
            <w:tcMar>
              <w:top w:w="115" w:type="dxa"/>
              <w:left w:w="115" w:type="dxa"/>
              <w:bottom w:w="115" w:type="dxa"/>
              <w:right w:w="115" w:type="dxa"/>
            </w:tcMar>
          </w:tcPr>
          <w:p w14:paraId="077ABDBB" w14:textId="2281244B" w:rsidR="00664425" w:rsidRDefault="00664425" w:rsidP="00664425">
            <w:r>
              <w:t>Modular Block Programming &amp; Functions</w:t>
            </w:r>
          </w:p>
        </w:tc>
        <w:tc>
          <w:tcPr>
            <w:tcW w:w="5580" w:type="dxa"/>
          </w:tcPr>
          <w:p w14:paraId="0ACD7512" w14:textId="77777777" w:rsidR="00664425" w:rsidRPr="00FC2B8B" w:rsidRDefault="00664425" w:rsidP="00664425">
            <w:pPr>
              <w:pStyle w:val="ListParagraph"/>
              <w:ind w:left="0"/>
              <w:rPr>
                <w:b/>
              </w:rPr>
            </w:pPr>
            <w:r w:rsidRPr="00FC2B8B">
              <w:rPr>
                <w:b/>
              </w:rPr>
              <w:t>mBlock</w:t>
            </w:r>
          </w:p>
          <w:p w14:paraId="5CDEF0AC" w14:textId="449E0C78" w:rsidR="00664425" w:rsidRDefault="00664425" w:rsidP="00664425">
            <w:r>
              <w:t>Light Sensor (Bedtime Dance Party)</w:t>
            </w:r>
          </w:p>
          <w:p w14:paraId="117CDA0C" w14:textId="10855A52" w:rsidR="00664425" w:rsidRDefault="00664425" w:rsidP="00664425">
            <w:r>
              <w:t>Fire Engine</w:t>
            </w:r>
          </w:p>
          <w:p w14:paraId="201A2000" w14:textId="77777777" w:rsidR="00664425" w:rsidRDefault="00664425" w:rsidP="00664425">
            <w:r>
              <w:t>Light Sensor Blackout Warning (Bedtime Dance Party 2)</w:t>
            </w:r>
          </w:p>
          <w:p w14:paraId="6FC3EEBE" w14:textId="66E6C72A" w:rsidR="00664425" w:rsidRDefault="00664425" w:rsidP="00664425">
            <w:r>
              <w:t>Separate Motor Control</w:t>
            </w:r>
          </w:p>
          <w:p w14:paraId="60AB604C" w14:textId="028583A2" w:rsidR="00664425" w:rsidRDefault="00664425" w:rsidP="00664425">
            <w:pPr>
              <w:pStyle w:val="ListParagraph"/>
              <w:ind w:left="0"/>
              <w:rPr>
                <w:b/>
              </w:rPr>
            </w:pPr>
            <w:r w:rsidRPr="00C648B7">
              <w:rPr>
                <w:b/>
              </w:rPr>
              <w:t>Arduino</w:t>
            </w:r>
          </w:p>
          <w:p w14:paraId="08DEC2DC" w14:textId="77777777" w:rsidR="00664425" w:rsidRDefault="00664425" w:rsidP="00664425">
            <w:r>
              <w:t>Random LED's</w:t>
            </w:r>
          </w:p>
          <w:p w14:paraId="241AC41F" w14:textId="16B55504" w:rsidR="00664425" w:rsidRPr="00E54392" w:rsidRDefault="00664425" w:rsidP="00664425">
            <w:r>
              <w:t>Function Junction</w:t>
            </w:r>
          </w:p>
        </w:tc>
      </w:tr>
      <w:tr w:rsidR="00664425" w:rsidRPr="00CA3078" w14:paraId="5A0A3FAC" w14:textId="77777777" w:rsidTr="0041522E">
        <w:tc>
          <w:tcPr>
            <w:tcW w:w="1121" w:type="dxa"/>
            <w:tcMar>
              <w:top w:w="115" w:type="dxa"/>
              <w:left w:w="115" w:type="dxa"/>
              <w:bottom w:w="115" w:type="dxa"/>
              <w:right w:w="115" w:type="dxa"/>
            </w:tcMar>
          </w:tcPr>
          <w:p w14:paraId="5D93E56E" w14:textId="575443C6" w:rsidR="00664425" w:rsidRDefault="00664425" w:rsidP="00664425">
            <w:pPr>
              <w:pStyle w:val="TableText"/>
            </w:pPr>
            <w:r>
              <w:t>Week 5</w:t>
            </w:r>
            <w:r>
              <w:br/>
              <w:t>09/16 - 09/22</w:t>
            </w:r>
          </w:p>
        </w:tc>
        <w:tc>
          <w:tcPr>
            <w:tcW w:w="2744" w:type="dxa"/>
            <w:tcMar>
              <w:top w:w="115" w:type="dxa"/>
              <w:left w:w="115" w:type="dxa"/>
              <w:bottom w:w="115" w:type="dxa"/>
              <w:right w:w="115" w:type="dxa"/>
            </w:tcMar>
          </w:tcPr>
          <w:p w14:paraId="63FF6884" w14:textId="54728532" w:rsidR="00664425" w:rsidRDefault="00664425" w:rsidP="00664425">
            <w:r>
              <w:t>Modular Programming</w:t>
            </w:r>
          </w:p>
        </w:tc>
        <w:tc>
          <w:tcPr>
            <w:tcW w:w="5580" w:type="dxa"/>
          </w:tcPr>
          <w:p w14:paraId="585976D4" w14:textId="77777777" w:rsidR="00664425" w:rsidRDefault="00664425" w:rsidP="00664425">
            <w:pPr>
              <w:pStyle w:val="ListParagraph"/>
              <w:ind w:left="0"/>
              <w:rPr>
                <w:b/>
              </w:rPr>
            </w:pPr>
            <w:r w:rsidRPr="00DB2F96">
              <w:rPr>
                <w:b/>
              </w:rPr>
              <w:t>mBlock</w:t>
            </w:r>
          </w:p>
          <w:p w14:paraId="6E7F12D8" w14:textId="35EBF9E5" w:rsidR="00664425" w:rsidRDefault="00664425" w:rsidP="00664425">
            <w:r>
              <w:t>Simple Line Following (Thursday)</w:t>
            </w:r>
          </w:p>
          <w:p w14:paraId="4BD430F0" w14:textId="675AF966" w:rsidR="00664425" w:rsidRDefault="00664425" w:rsidP="00664425">
            <w:r>
              <w:lastRenderedPageBreak/>
              <w:t>Smart Line Following</w:t>
            </w:r>
          </w:p>
          <w:p w14:paraId="623F845C" w14:textId="68FAE29D" w:rsidR="00664425" w:rsidRDefault="00664425" w:rsidP="00664425">
            <w:r w:rsidRPr="004842CC">
              <w:t>Move Along an S-Shaped Track</w:t>
            </w:r>
          </w:p>
          <w:p w14:paraId="40124A4F" w14:textId="77777777" w:rsidR="00664425" w:rsidRPr="00E6039B" w:rsidRDefault="00664425" w:rsidP="00664425">
            <w:pPr>
              <w:rPr>
                <w:b/>
              </w:rPr>
            </w:pPr>
            <w:r w:rsidRPr="00E6039B">
              <w:rPr>
                <w:b/>
              </w:rPr>
              <w:t>Arduino</w:t>
            </w:r>
          </w:p>
          <w:p w14:paraId="08496BEF" w14:textId="77777777" w:rsidR="00664425" w:rsidRPr="002B0C29" w:rsidRDefault="00664425" w:rsidP="00664425">
            <w:r w:rsidRPr="002B0C29">
              <w:t>Simple Remote Control</w:t>
            </w:r>
          </w:p>
          <w:p w14:paraId="23A708D3" w14:textId="23BF9514" w:rsidR="00664425" w:rsidRPr="00B20E04" w:rsidRDefault="00664425" w:rsidP="00664425">
            <w:pPr>
              <w:rPr>
                <w:b/>
              </w:rPr>
            </w:pPr>
            <w:r w:rsidRPr="002B0C29">
              <w:t>Ambulance</w:t>
            </w:r>
          </w:p>
        </w:tc>
      </w:tr>
      <w:tr w:rsidR="00664425" w:rsidRPr="00CA3078" w14:paraId="372D61E0" w14:textId="77777777" w:rsidTr="0041522E">
        <w:tc>
          <w:tcPr>
            <w:tcW w:w="1121" w:type="dxa"/>
            <w:tcMar>
              <w:top w:w="115" w:type="dxa"/>
              <w:left w:w="115" w:type="dxa"/>
              <w:bottom w:w="115" w:type="dxa"/>
              <w:right w:w="115" w:type="dxa"/>
            </w:tcMar>
          </w:tcPr>
          <w:p w14:paraId="56398C17" w14:textId="0CEBE3E3" w:rsidR="00664425" w:rsidRDefault="00664425" w:rsidP="00664425">
            <w:pPr>
              <w:pStyle w:val="TableText"/>
            </w:pPr>
            <w:r>
              <w:lastRenderedPageBreak/>
              <w:t>Week 6</w:t>
            </w:r>
            <w:r>
              <w:br/>
              <w:t>09/23 - 09/29</w:t>
            </w:r>
          </w:p>
        </w:tc>
        <w:tc>
          <w:tcPr>
            <w:tcW w:w="2744" w:type="dxa"/>
            <w:tcMar>
              <w:top w:w="115" w:type="dxa"/>
              <w:left w:w="115" w:type="dxa"/>
              <w:bottom w:w="115" w:type="dxa"/>
              <w:right w:w="115" w:type="dxa"/>
            </w:tcMar>
          </w:tcPr>
          <w:p w14:paraId="172F4C19" w14:textId="77BA2186" w:rsidR="00664425" w:rsidRDefault="00664425" w:rsidP="00664425">
            <w:r>
              <w:t>Calibration</w:t>
            </w:r>
          </w:p>
        </w:tc>
        <w:tc>
          <w:tcPr>
            <w:tcW w:w="5580" w:type="dxa"/>
          </w:tcPr>
          <w:p w14:paraId="0C871874" w14:textId="77777777" w:rsidR="00664425" w:rsidRPr="006F7911" w:rsidRDefault="00664425" w:rsidP="00664425">
            <w:pPr>
              <w:pStyle w:val="ListParagraph"/>
              <w:ind w:left="0"/>
              <w:rPr>
                <w:b/>
              </w:rPr>
            </w:pPr>
            <w:r w:rsidRPr="006F7911">
              <w:rPr>
                <w:b/>
              </w:rPr>
              <w:t>mBlock</w:t>
            </w:r>
          </w:p>
          <w:p w14:paraId="4457E301" w14:textId="77777777" w:rsidR="00664425" w:rsidRPr="00E6039B" w:rsidRDefault="00664425" w:rsidP="00664425">
            <w:r w:rsidRPr="00E6039B">
              <w:t>Stay Inside the Line</w:t>
            </w:r>
          </w:p>
          <w:p w14:paraId="7AAC7E64" w14:textId="77777777" w:rsidR="00664425" w:rsidRPr="00E6039B" w:rsidRDefault="00664425" w:rsidP="00664425">
            <w:r w:rsidRPr="00E6039B">
              <w:t>Calibrate Distance and Square (Straight On Until Dawn)</w:t>
            </w:r>
          </w:p>
          <w:p w14:paraId="35C1C48D" w14:textId="1BB843C3" w:rsidR="00664425" w:rsidRDefault="00664425" w:rsidP="00664425">
            <w:pPr>
              <w:pStyle w:val="ListParagraph"/>
              <w:ind w:left="0"/>
            </w:pPr>
            <w:r>
              <w:t>Driving School</w:t>
            </w:r>
          </w:p>
          <w:p w14:paraId="7F669728" w14:textId="77777777" w:rsidR="00664425" w:rsidRDefault="00664425" w:rsidP="00664425">
            <w:pPr>
              <w:pStyle w:val="ListParagraph"/>
              <w:ind w:left="0"/>
              <w:rPr>
                <w:b/>
              </w:rPr>
            </w:pPr>
            <w:r w:rsidRPr="001260B1">
              <w:rPr>
                <w:b/>
              </w:rPr>
              <w:t>Arduino</w:t>
            </w:r>
          </w:p>
          <w:p w14:paraId="6390B70C" w14:textId="77777777" w:rsidR="00664425" w:rsidRPr="00E6039B" w:rsidRDefault="00664425" w:rsidP="00664425">
            <w:r w:rsidRPr="00E6039B">
              <w:t>Remote Control with Backup Sounds</w:t>
            </w:r>
          </w:p>
          <w:p w14:paraId="5F5E13E0" w14:textId="7909F7A8" w:rsidR="00664425" w:rsidRDefault="00664425" w:rsidP="00664425">
            <w:pPr>
              <w:pStyle w:val="ListParagraph"/>
              <w:ind w:left="0"/>
            </w:pPr>
            <w:r>
              <w:t xml:space="preserve">Twinkle Twinkle </w:t>
            </w:r>
          </w:p>
        </w:tc>
      </w:tr>
      <w:tr w:rsidR="00664425" w:rsidRPr="00CA3078" w14:paraId="4F4EDA21" w14:textId="77777777" w:rsidTr="0041522E">
        <w:tc>
          <w:tcPr>
            <w:tcW w:w="1121" w:type="dxa"/>
            <w:tcMar>
              <w:top w:w="115" w:type="dxa"/>
              <w:left w:w="115" w:type="dxa"/>
              <w:bottom w:w="115" w:type="dxa"/>
              <w:right w:w="115" w:type="dxa"/>
            </w:tcMar>
          </w:tcPr>
          <w:p w14:paraId="63109E9F" w14:textId="1624E270" w:rsidR="00664425" w:rsidRDefault="00664425" w:rsidP="00664425">
            <w:pPr>
              <w:pStyle w:val="TableText"/>
            </w:pPr>
            <w:r>
              <w:t>Week 7</w:t>
            </w:r>
            <w:r>
              <w:br/>
              <w:t>09/30 - 10/06</w:t>
            </w:r>
          </w:p>
        </w:tc>
        <w:tc>
          <w:tcPr>
            <w:tcW w:w="2744" w:type="dxa"/>
            <w:tcMar>
              <w:top w:w="115" w:type="dxa"/>
              <w:left w:w="115" w:type="dxa"/>
              <w:bottom w:w="115" w:type="dxa"/>
              <w:right w:w="115" w:type="dxa"/>
            </w:tcMar>
          </w:tcPr>
          <w:p w14:paraId="0FA22836" w14:textId="77777777" w:rsidR="00664425" w:rsidRDefault="00664425" w:rsidP="00664425">
            <w:r>
              <w:t>Obstacle Avoidance</w:t>
            </w:r>
          </w:p>
          <w:p w14:paraId="2E90155F" w14:textId="3C4DA9B4" w:rsidR="00664425" w:rsidRDefault="00664425" w:rsidP="00664425">
            <w:r>
              <w:t>Loops, variables &amp; constants in Arduino C</w:t>
            </w:r>
          </w:p>
        </w:tc>
        <w:tc>
          <w:tcPr>
            <w:tcW w:w="5580" w:type="dxa"/>
          </w:tcPr>
          <w:p w14:paraId="68909FE5" w14:textId="77777777" w:rsidR="00664425" w:rsidRPr="002F1294" w:rsidRDefault="00664425" w:rsidP="00664425">
            <w:pPr>
              <w:rPr>
                <w:b/>
              </w:rPr>
            </w:pPr>
            <w:r w:rsidRPr="002F1294">
              <w:rPr>
                <w:b/>
              </w:rPr>
              <w:t>mBlock</w:t>
            </w:r>
          </w:p>
          <w:p w14:paraId="581B6233" w14:textId="6A40426C" w:rsidR="00664425" w:rsidRDefault="00664425" w:rsidP="00664425">
            <w:r>
              <w:t>Driving School Part 2</w:t>
            </w:r>
          </w:p>
          <w:p w14:paraId="61D1A289" w14:textId="32BCEBBE" w:rsidR="00664425" w:rsidRDefault="00664425" w:rsidP="00664425">
            <w:r>
              <w:t>State Machine (Flags)</w:t>
            </w:r>
          </w:p>
          <w:p w14:paraId="00E07CC4" w14:textId="77777777" w:rsidR="00664425" w:rsidRDefault="00664425" w:rsidP="00664425">
            <w:bookmarkStart w:id="8" w:name="_Toc500599338"/>
            <w:r>
              <w:t>Obstacle Avoidance with Warning and Random Turns (Look Out!)</w:t>
            </w:r>
            <w:bookmarkEnd w:id="8"/>
          </w:p>
          <w:p w14:paraId="25D7E2AF" w14:textId="77777777" w:rsidR="00664425" w:rsidRPr="00115907" w:rsidRDefault="00664425" w:rsidP="00664425">
            <w:pPr>
              <w:rPr>
                <w:b/>
              </w:rPr>
            </w:pPr>
            <w:r w:rsidRPr="00115907">
              <w:rPr>
                <w:b/>
              </w:rPr>
              <w:t>Arduino</w:t>
            </w:r>
          </w:p>
          <w:p w14:paraId="398EF1A8" w14:textId="77777777" w:rsidR="00664425" w:rsidRDefault="00664425" w:rsidP="00664425">
            <w:r w:rsidRPr="00E6039B">
              <w:t>Functions with Parameters (Sound and Lights)</w:t>
            </w:r>
          </w:p>
          <w:p w14:paraId="7608EBE6" w14:textId="7A3446A4" w:rsidR="00664425" w:rsidRPr="00677027" w:rsidRDefault="00664425" w:rsidP="00664425">
            <w:r>
              <w:t>Movement with Functions</w:t>
            </w:r>
          </w:p>
        </w:tc>
      </w:tr>
      <w:tr w:rsidR="00664425" w:rsidRPr="00CA3078" w14:paraId="766AADDC" w14:textId="77777777" w:rsidTr="0041522E">
        <w:tc>
          <w:tcPr>
            <w:tcW w:w="1121" w:type="dxa"/>
            <w:tcMar>
              <w:top w:w="115" w:type="dxa"/>
              <w:left w:w="115" w:type="dxa"/>
              <w:bottom w:w="115" w:type="dxa"/>
              <w:right w:w="115" w:type="dxa"/>
            </w:tcMar>
          </w:tcPr>
          <w:p w14:paraId="1187B4DB" w14:textId="77777777" w:rsidR="00664425" w:rsidRDefault="00664425" w:rsidP="00664425">
            <w:pPr>
              <w:pStyle w:val="TableText"/>
            </w:pPr>
            <w:r>
              <w:t>Week 8</w:t>
            </w:r>
          </w:p>
          <w:p w14:paraId="1F12FC55" w14:textId="1E31E6B7" w:rsidR="00664425" w:rsidRDefault="00664425" w:rsidP="00664425">
            <w:pPr>
              <w:pStyle w:val="TableText"/>
            </w:pPr>
            <w:r>
              <w:t>10/07 – 10/13</w:t>
            </w:r>
          </w:p>
        </w:tc>
        <w:tc>
          <w:tcPr>
            <w:tcW w:w="2744" w:type="dxa"/>
            <w:tcMar>
              <w:top w:w="115" w:type="dxa"/>
              <w:left w:w="115" w:type="dxa"/>
              <w:bottom w:w="115" w:type="dxa"/>
              <w:right w:w="115" w:type="dxa"/>
            </w:tcMar>
          </w:tcPr>
          <w:p w14:paraId="2B9F8CB0" w14:textId="0048E009" w:rsidR="00664425" w:rsidRDefault="00664425" w:rsidP="00664425">
            <w:r>
              <w:t>Functions in Arduino C</w:t>
            </w:r>
          </w:p>
        </w:tc>
        <w:tc>
          <w:tcPr>
            <w:tcW w:w="5580" w:type="dxa"/>
          </w:tcPr>
          <w:p w14:paraId="22E50166" w14:textId="77777777" w:rsidR="00664425" w:rsidRPr="00525D90" w:rsidRDefault="00664425" w:rsidP="00664425">
            <w:pPr>
              <w:rPr>
                <w:b/>
              </w:rPr>
            </w:pPr>
            <w:r w:rsidRPr="00525D90">
              <w:rPr>
                <w:b/>
              </w:rPr>
              <w:t>mBlock</w:t>
            </w:r>
          </w:p>
          <w:p w14:paraId="7A77F4E8" w14:textId="3A23E3F8" w:rsidR="00664425" w:rsidRDefault="00664425" w:rsidP="00664425">
            <w:r>
              <w:t>Smart Obstacle Avoidance</w:t>
            </w:r>
          </w:p>
          <w:p w14:paraId="546F0EDC" w14:textId="77777777" w:rsidR="00664425" w:rsidRDefault="00664425" w:rsidP="00664425">
            <w:pPr>
              <w:pStyle w:val="ListParagraph"/>
              <w:ind w:left="0"/>
            </w:pPr>
            <w:r>
              <w:t>mBlock Default Program Part 1: Remote Control</w:t>
            </w:r>
          </w:p>
          <w:p w14:paraId="543AAEAB" w14:textId="4DAE91DF" w:rsidR="00664425" w:rsidRPr="006537B9" w:rsidRDefault="00664425" w:rsidP="00664425">
            <w:pPr>
              <w:pStyle w:val="ListParagraph"/>
              <w:ind w:left="0"/>
              <w:rPr>
                <w:b/>
              </w:rPr>
            </w:pPr>
            <w:r w:rsidRPr="00DB39C4">
              <w:rPr>
                <w:b/>
              </w:rPr>
              <w:lastRenderedPageBreak/>
              <w:t>Ardui</w:t>
            </w:r>
            <w:r>
              <w:rPr>
                <w:b/>
              </w:rPr>
              <w:t>no</w:t>
            </w:r>
          </w:p>
          <w:p w14:paraId="03327213" w14:textId="77777777" w:rsidR="00664425" w:rsidRDefault="00664425" w:rsidP="00664425">
            <w:r>
              <w:t>Ultrasonic Sensor Test (Thursday)</w:t>
            </w:r>
          </w:p>
          <w:p w14:paraId="6A4BBBA6" w14:textId="414EEE5C" w:rsidR="00664425" w:rsidRPr="009B625A" w:rsidRDefault="00664425" w:rsidP="00664425">
            <w:pPr>
              <w:pStyle w:val="ListParagraph"/>
              <w:ind w:left="0"/>
              <w:rPr>
                <w:b/>
              </w:rPr>
            </w:pPr>
            <w:r>
              <w:t>Calibrate Movement</w:t>
            </w:r>
          </w:p>
        </w:tc>
      </w:tr>
      <w:tr w:rsidR="00664425" w:rsidRPr="00CA3078" w14:paraId="20E56BB2" w14:textId="77777777" w:rsidTr="0041522E">
        <w:tc>
          <w:tcPr>
            <w:tcW w:w="1121" w:type="dxa"/>
            <w:tcMar>
              <w:top w:w="115" w:type="dxa"/>
              <w:left w:w="115" w:type="dxa"/>
              <w:bottom w:w="115" w:type="dxa"/>
              <w:right w:w="115" w:type="dxa"/>
            </w:tcMar>
          </w:tcPr>
          <w:p w14:paraId="14405755" w14:textId="77777777" w:rsidR="00664425" w:rsidRDefault="00664425" w:rsidP="00664425">
            <w:pPr>
              <w:pStyle w:val="TableText"/>
            </w:pPr>
            <w:r>
              <w:lastRenderedPageBreak/>
              <w:t>Week 9</w:t>
            </w:r>
            <w:r>
              <w:br/>
              <w:t>10/14 - 10/20</w:t>
            </w:r>
          </w:p>
          <w:p w14:paraId="759CD9F6" w14:textId="03631AA5" w:rsidR="00664425" w:rsidRDefault="00664425" w:rsidP="00664425">
            <w:pPr>
              <w:pStyle w:val="TableText"/>
            </w:pPr>
            <w:r>
              <w:t>Fall Break</w:t>
            </w:r>
          </w:p>
        </w:tc>
        <w:tc>
          <w:tcPr>
            <w:tcW w:w="2744" w:type="dxa"/>
            <w:tcMar>
              <w:top w:w="115" w:type="dxa"/>
              <w:left w:w="115" w:type="dxa"/>
              <w:bottom w:w="115" w:type="dxa"/>
              <w:right w:w="115" w:type="dxa"/>
            </w:tcMar>
          </w:tcPr>
          <w:p w14:paraId="1D62BB1D" w14:textId="77777777" w:rsidR="00664425" w:rsidRDefault="00664425" w:rsidP="00664425">
            <w:r>
              <w:t>Using Sensors</w:t>
            </w:r>
          </w:p>
          <w:p w14:paraId="767492E9" w14:textId="0882019C" w:rsidR="00664425" w:rsidRDefault="00664425" w:rsidP="00664425">
            <w:r>
              <w:t>Think Aloud</w:t>
            </w:r>
          </w:p>
        </w:tc>
        <w:tc>
          <w:tcPr>
            <w:tcW w:w="5580" w:type="dxa"/>
          </w:tcPr>
          <w:p w14:paraId="7134E974" w14:textId="77777777" w:rsidR="00664425" w:rsidRPr="003A5787" w:rsidRDefault="00664425" w:rsidP="00664425">
            <w:pPr>
              <w:pStyle w:val="ListParagraph"/>
              <w:ind w:left="0"/>
              <w:rPr>
                <w:b/>
              </w:rPr>
            </w:pPr>
            <w:r w:rsidRPr="003A5787">
              <w:rPr>
                <w:b/>
              </w:rPr>
              <w:t>mBlock</w:t>
            </w:r>
          </w:p>
          <w:p w14:paraId="15ED0E3D" w14:textId="77777777" w:rsidR="00664425" w:rsidRDefault="00664425" w:rsidP="00664425">
            <w:pPr>
              <w:pStyle w:val="ListParagraph"/>
              <w:ind w:left="0"/>
            </w:pPr>
            <w:r>
              <w:t>mBlock Default Program Part 2: Obstacle Avoidance with Smart Turns</w:t>
            </w:r>
          </w:p>
          <w:p w14:paraId="424800D1" w14:textId="77777777" w:rsidR="00664425" w:rsidRPr="003A5787" w:rsidRDefault="00664425" w:rsidP="00664425">
            <w:pPr>
              <w:pStyle w:val="ListParagraph"/>
              <w:ind w:left="0"/>
              <w:rPr>
                <w:b/>
              </w:rPr>
            </w:pPr>
            <w:r w:rsidRPr="003A5787">
              <w:rPr>
                <w:b/>
              </w:rPr>
              <w:t>Arduino</w:t>
            </w:r>
          </w:p>
          <w:p w14:paraId="37BA11BB" w14:textId="77777777" w:rsidR="00664425" w:rsidRDefault="00664425" w:rsidP="00664425">
            <w:r>
              <w:t>Accurate Movement (We Like to Move it!)</w:t>
            </w:r>
          </w:p>
          <w:p w14:paraId="784715C3" w14:textId="77777777" w:rsidR="00664425" w:rsidRDefault="00664425" w:rsidP="00664425">
            <w:r>
              <w:t>Arduino Simple Obstacle Avoidance</w:t>
            </w:r>
          </w:p>
          <w:p w14:paraId="5A1ACA15" w14:textId="77777777" w:rsidR="00664425" w:rsidRDefault="00664425" w:rsidP="00664425">
            <w:r>
              <w:t>Arduino Light Sensor Test (Thursday)</w:t>
            </w:r>
          </w:p>
          <w:p w14:paraId="3CC65CDD" w14:textId="50C7655D" w:rsidR="00664425" w:rsidRDefault="00664425" w:rsidP="00664425">
            <w:pPr>
              <w:pStyle w:val="ListParagraph"/>
              <w:ind w:left="0"/>
            </w:pPr>
            <w:r>
              <w:t>Arduino Dance Party</w:t>
            </w:r>
          </w:p>
        </w:tc>
      </w:tr>
      <w:tr w:rsidR="00664425" w:rsidRPr="00CA3078" w14:paraId="3ADF43ED" w14:textId="77777777" w:rsidTr="0041522E">
        <w:tc>
          <w:tcPr>
            <w:tcW w:w="1121" w:type="dxa"/>
            <w:tcMar>
              <w:top w:w="115" w:type="dxa"/>
              <w:left w:w="115" w:type="dxa"/>
              <w:bottom w:w="115" w:type="dxa"/>
              <w:right w:w="115" w:type="dxa"/>
            </w:tcMar>
          </w:tcPr>
          <w:p w14:paraId="1C61443D" w14:textId="3DFC0805" w:rsidR="00664425" w:rsidRDefault="00664425" w:rsidP="00664425">
            <w:pPr>
              <w:pStyle w:val="TableText"/>
            </w:pPr>
            <w:r>
              <w:t>Week 10</w:t>
            </w:r>
            <w:r>
              <w:br/>
              <w:t>10/21 - 10/27</w:t>
            </w:r>
          </w:p>
        </w:tc>
        <w:tc>
          <w:tcPr>
            <w:tcW w:w="2744" w:type="dxa"/>
            <w:tcMar>
              <w:top w:w="115" w:type="dxa"/>
              <w:left w:w="115" w:type="dxa"/>
              <w:bottom w:w="115" w:type="dxa"/>
              <w:right w:w="115" w:type="dxa"/>
            </w:tcMar>
          </w:tcPr>
          <w:p w14:paraId="7858E517" w14:textId="6B8E1F52" w:rsidR="00664425" w:rsidRDefault="00664425" w:rsidP="00664425">
            <w:r>
              <w:t>Line Following in Arduino C</w:t>
            </w:r>
          </w:p>
        </w:tc>
        <w:tc>
          <w:tcPr>
            <w:tcW w:w="5580" w:type="dxa"/>
          </w:tcPr>
          <w:p w14:paraId="05598C2F" w14:textId="77777777" w:rsidR="00664425" w:rsidRPr="0085213A" w:rsidRDefault="00664425" w:rsidP="00664425">
            <w:pPr>
              <w:pStyle w:val="ListParagraph"/>
              <w:ind w:left="0"/>
              <w:rPr>
                <w:b/>
              </w:rPr>
            </w:pPr>
            <w:r w:rsidRPr="0085213A">
              <w:rPr>
                <w:b/>
              </w:rPr>
              <w:t>mBlock</w:t>
            </w:r>
          </w:p>
          <w:p w14:paraId="57639F0B" w14:textId="77777777" w:rsidR="00664425" w:rsidRDefault="00664425" w:rsidP="00664425">
            <w:pPr>
              <w:pStyle w:val="ListParagraph"/>
              <w:ind w:left="0"/>
            </w:pPr>
            <w:r>
              <w:t>mBlock Default Program Part 3: Smooth Line Following</w:t>
            </w:r>
          </w:p>
          <w:p w14:paraId="23D95D23" w14:textId="77777777" w:rsidR="00664425" w:rsidRDefault="00664425" w:rsidP="00664425">
            <w:pPr>
              <w:pStyle w:val="ListParagraph"/>
              <w:ind w:left="0"/>
              <w:rPr>
                <w:b/>
              </w:rPr>
            </w:pPr>
            <w:r w:rsidRPr="0085213A">
              <w:rPr>
                <w:b/>
              </w:rPr>
              <w:t>Arduino</w:t>
            </w:r>
          </w:p>
          <w:p w14:paraId="4AED3E1E" w14:textId="77777777" w:rsidR="00664425" w:rsidRDefault="00664425" w:rsidP="00664425">
            <w:r>
              <w:t>Driving School</w:t>
            </w:r>
          </w:p>
          <w:p w14:paraId="6D21CAFE" w14:textId="77777777" w:rsidR="00664425" w:rsidRDefault="00664425" w:rsidP="00664425">
            <w:pPr>
              <w:pStyle w:val="ListParagraph"/>
              <w:ind w:left="0"/>
            </w:pPr>
            <w:r>
              <w:t>Fire Engine</w:t>
            </w:r>
          </w:p>
          <w:p w14:paraId="69A6B0F3" w14:textId="032217CC" w:rsidR="00664425" w:rsidRPr="004C7633" w:rsidRDefault="00664425" w:rsidP="00664425">
            <w:pPr>
              <w:pStyle w:val="ListParagraph"/>
              <w:ind w:left="0"/>
            </w:pPr>
            <w:r w:rsidRPr="004C7633">
              <w:t>Obstacle Avoidance with Warning and Random Turns (Look Out!)</w:t>
            </w:r>
          </w:p>
        </w:tc>
      </w:tr>
      <w:tr w:rsidR="00664425" w:rsidRPr="00CA3078" w14:paraId="4B839619" w14:textId="77777777" w:rsidTr="0041522E">
        <w:tc>
          <w:tcPr>
            <w:tcW w:w="1121" w:type="dxa"/>
            <w:tcMar>
              <w:top w:w="115" w:type="dxa"/>
              <w:left w:w="115" w:type="dxa"/>
              <w:bottom w:w="115" w:type="dxa"/>
              <w:right w:w="115" w:type="dxa"/>
            </w:tcMar>
          </w:tcPr>
          <w:p w14:paraId="223DB949" w14:textId="26CDD045" w:rsidR="00664425" w:rsidRDefault="00664425" w:rsidP="00664425">
            <w:pPr>
              <w:pStyle w:val="TableText"/>
            </w:pPr>
            <w:r>
              <w:t>Week 11</w:t>
            </w:r>
            <w:r>
              <w:br/>
              <w:t>10/28 - 11/03</w:t>
            </w:r>
          </w:p>
        </w:tc>
        <w:tc>
          <w:tcPr>
            <w:tcW w:w="2744" w:type="dxa"/>
            <w:tcMar>
              <w:top w:w="115" w:type="dxa"/>
              <w:left w:w="115" w:type="dxa"/>
              <w:bottom w:w="115" w:type="dxa"/>
              <w:right w:w="115" w:type="dxa"/>
            </w:tcMar>
          </w:tcPr>
          <w:p w14:paraId="34F9E55C" w14:textId="77777777" w:rsidR="00664425" w:rsidRDefault="00664425" w:rsidP="00664425">
            <w:r>
              <w:t>Obstacle Avoidance in Arduino C</w:t>
            </w:r>
          </w:p>
          <w:p w14:paraId="57D7700C" w14:textId="25D188E0" w:rsidR="00664425" w:rsidRDefault="00664425" w:rsidP="00664425">
            <w:r>
              <w:t>Think Aloud</w:t>
            </w:r>
          </w:p>
        </w:tc>
        <w:tc>
          <w:tcPr>
            <w:tcW w:w="5580" w:type="dxa"/>
          </w:tcPr>
          <w:p w14:paraId="26CD1093" w14:textId="77777777" w:rsidR="00664425" w:rsidRDefault="00664425" w:rsidP="00664425">
            <w:pPr>
              <w:pStyle w:val="ListParagraph"/>
              <w:ind w:left="0"/>
              <w:rPr>
                <w:b/>
              </w:rPr>
            </w:pPr>
            <w:r w:rsidRPr="0085213A">
              <w:rPr>
                <w:b/>
              </w:rPr>
              <w:t>Arduino</w:t>
            </w:r>
          </w:p>
          <w:p w14:paraId="03930DAA" w14:textId="77777777" w:rsidR="00664425" w:rsidRDefault="00664425" w:rsidP="00664425">
            <w:r>
              <w:t>Simple Line Following (What's My Line?) (Thursday)</w:t>
            </w:r>
          </w:p>
          <w:p w14:paraId="3B7FE7BC" w14:textId="77777777" w:rsidR="00664425" w:rsidRDefault="00664425" w:rsidP="00664425">
            <w:r>
              <w:t>Driving School Part 2</w:t>
            </w:r>
          </w:p>
          <w:p w14:paraId="34E9DAE2" w14:textId="77777777" w:rsidR="00664425" w:rsidRDefault="00664425" w:rsidP="00664425">
            <w:r>
              <w:t>State Machine (Flags)</w:t>
            </w:r>
          </w:p>
          <w:p w14:paraId="5E3FAAAD" w14:textId="0A7EE3CD" w:rsidR="00664425" w:rsidRDefault="00664425" w:rsidP="00664425">
            <w:pPr>
              <w:pStyle w:val="ListParagraph"/>
              <w:ind w:left="0"/>
            </w:pPr>
            <w:r>
              <w:t>Default Program Part 1: Remote Control</w:t>
            </w:r>
          </w:p>
        </w:tc>
      </w:tr>
      <w:tr w:rsidR="00664425" w:rsidRPr="00CA3078" w14:paraId="5A0E5251" w14:textId="77777777" w:rsidTr="0041522E">
        <w:tc>
          <w:tcPr>
            <w:tcW w:w="1121" w:type="dxa"/>
            <w:tcMar>
              <w:top w:w="115" w:type="dxa"/>
              <w:left w:w="115" w:type="dxa"/>
              <w:bottom w:w="115" w:type="dxa"/>
              <w:right w:w="115" w:type="dxa"/>
            </w:tcMar>
          </w:tcPr>
          <w:p w14:paraId="12222277" w14:textId="788933A3" w:rsidR="00664425" w:rsidRDefault="00664425" w:rsidP="00664425">
            <w:pPr>
              <w:pStyle w:val="TableText"/>
            </w:pPr>
            <w:r>
              <w:lastRenderedPageBreak/>
              <w:t>Week 12</w:t>
            </w:r>
            <w:r>
              <w:br/>
              <w:t>11/04 - 11/10</w:t>
            </w:r>
          </w:p>
        </w:tc>
        <w:tc>
          <w:tcPr>
            <w:tcW w:w="2744" w:type="dxa"/>
            <w:tcMar>
              <w:top w:w="115" w:type="dxa"/>
              <w:left w:w="115" w:type="dxa"/>
              <w:bottom w:w="115" w:type="dxa"/>
              <w:right w:w="115" w:type="dxa"/>
            </w:tcMar>
          </w:tcPr>
          <w:p w14:paraId="432C4D70" w14:textId="30DA7CFE" w:rsidR="00664425" w:rsidRDefault="00664425" w:rsidP="00664425">
            <w:r>
              <w:t>Maze Solving</w:t>
            </w:r>
          </w:p>
        </w:tc>
        <w:tc>
          <w:tcPr>
            <w:tcW w:w="5580" w:type="dxa"/>
          </w:tcPr>
          <w:p w14:paraId="453CE8EC" w14:textId="6712979B" w:rsidR="00664425" w:rsidRDefault="00664425" w:rsidP="00664425">
            <w:pPr>
              <w:pStyle w:val="ListParagraph"/>
              <w:ind w:left="0"/>
              <w:rPr>
                <w:b/>
              </w:rPr>
            </w:pPr>
            <w:r w:rsidRPr="002D4185">
              <w:rPr>
                <w:b/>
              </w:rPr>
              <w:t>Arduino</w:t>
            </w:r>
          </w:p>
          <w:p w14:paraId="368369BD" w14:textId="77777777" w:rsidR="00664425" w:rsidRDefault="00664425" w:rsidP="00664425">
            <w:r>
              <w:t>Smart Line Following (Thursday)</w:t>
            </w:r>
          </w:p>
          <w:p w14:paraId="6A7C456F" w14:textId="77777777" w:rsidR="00664425" w:rsidRDefault="00664425" w:rsidP="00664425">
            <w:r>
              <w:t>Smart Obstacle Avoidance</w:t>
            </w:r>
          </w:p>
          <w:p w14:paraId="0D644095" w14:textId="3C80A1FE" w:rsidR="00664425" w:rsidRDefault="00664425" w:rsidP="00664425">
            <w:pPr>
              <w:pStyle w:val="ListParagraph"/>
              <w:ind w:left="0"/>
            </w:pPr>
            <w:r>
              <w:t>Default Program Part 2: Smart Obstacle Avoidance</w:t>
            </w:r>
          </w:p>
        </w:tc>
      </w:tr>
      <w:tr w:rsidR="00664425" w:rsidRPr="00CA3078" w14:paraId="19EC2A20" w14:textId="77777777" w:rsidTr="0041522E">
        <w:tc>
          <w:tcPr>
            <w:tcW w:w="1121" w:type="dxa"/>
            <w:tcMar>
              <w:top w:w="115" w:type="dxa"/>
              <w:left w:w="115" w:type="dxa"/>
              <w:bottom w:w="115" w:type="dxa"/>
              <w:right w:w="115" w:type="dxa"/>
            </w:tcMar>
          </w:tcPr>
          <w:p w14:paraId="7278E47C" w14:textId="0293CF6A" w:rsidR="00664425" w:rsidRDefault="00664425" w:rsidP="00664425">
            <w:pPr>
              <w:pStyle w:val="TableText"/>
            </w:pPr>
            <w:r>
              <w:t>Week 13</w:t>
            </w:r>
            <w:r>
              <w:br/>
              <w:t>11/11 - 11/17</w:t>
            </w:r>
          </w:p>
        </w:tc>
        <w:tc>
          <w:tcPr>
            <w:tcW w:w="2744" w:type="dxa"/>
            <w:tcMar>
              <w:top w:w="115" w:type="dxa"/>
              <w:left w:w="115" w:type="dxa"/>
              <w:bottom w:w="115" w:type="dxa"/>
              <w:right w:w="115" w:type="dxa"/>
            </w:tcMar>
          </w:tcPr>
          <w:p w14:paraId="61846F01" w14:textId="4E391F63" w:rsidR="00664425" w:rsidRDefault="00664425" w:rsidP="00664425">
            <w:r>
              <w:t>Do Two Things at Once</w:t>
            </w:r>
          </w:p>
        </w:tc>
        <w:tc>
          <w:tcPr>
            <w:tcW w:w="5580" w:type="dxa"/>
          </w:tcPr>
          <w:p w14:paraId="6337F1FE" w14:textId="18DE6E21" w:rsidR="00664425" w:rsidRDefault="00664425" w:rsidP="00664425">
            <w:pPr>
              <w:pStyle w:val="ListParagraph"/>
              <w:ind w:left="0"/>
              <w:rPr>
                <w:b/>
              </w:rPr>
            </w:pPr>
            <w:r w:rsidRPr="002D4185">
              <w:rPr>
                <w:b/>
              </w:rPr>
              <w:t>Arduino</w:t>
            </w:r>
          </w:p>
          <w:p w14:paraId="740F7D3E" w14:textId="598E9C1A" w:rsidR="00664425" w:rsidRDefault="00664425" w:rsidP="00664425">
            <w:r>
              <w:t>Smooth Line Following (Thursday)</w:t>
            </w:r>
          </w:p>
          <w:p w14:paraId="1144B7DA" w14:textId="77777777" w:rsidR="00664425" w:rsidRDefault="00664425" w:rsidP="00664425">
            <w:r>
              <w:t>Keep Away</w:t>
            </w:r>
          </w:p>
          <w:p w14:paraId="112D824B" w14:textId="144DD148" w:rsidR="00664425" w:rsidRDefault="00664425" w:rsidP="00664425">
            <w:r>
              <w:t>Default Program Part 3: Smooth Line Following</w:t>
            </w:r>
          </w:p>
        </w:tc>
      </w:tr>
      <w:tr w:rsidR="00664425" w:rsidRPr="00CA3078" w14:paraId="2FC1E587" w14:textId="77777777" w:rsidTr="0041522E">
        <w:tc>
          <w:tcPr>
            <w:tcW w:w="1121" w:type="dxa"/>
            <w:tcMar>
              <w:top w:w="115" w:type="dxa"/>
              <w:left w:w="115" w:type="dxa"/>
              <w:bottom w:w="115" w:type="dxa"/>
              <w:right w:w="115" w:type="dxa"/>
            </w:tcMar>
          </w:tcPr>
          <w:p w14:paraId="4BFD416A" w14:textId="77777777" w:rsidR="00664425" w:rsidRDefault="00664425" w:rsidP="00664425">
            <w:pPr>
              <w:pStyle w:val="TableText"/>
            </w:pPr>
            <w:r>
              <w:t>Week 14</w:t>
            </w:r>
            <w:r>
              <w:br/>
              <w:t>11/18 11/24</w:t>
            </w:r>
          </w:p>
          <w:p w14:paraId="1418CDEB" w14:textId="4DC36C3A" w:rsidR="00664425" w:rsidRDefault="00664425" w:rsidP="00664425">
            <w:pPr>
              <w:pStyle w:val="TableText"/>
            </w:pPr>
            <w:r>
              <w:t>Thanks</w:t>
            </w:r>
            <w:r>
              <w:br/>
              <w:t>giving</w:t>
            </w:r>
          </w:p>
        </w:tc>
        <w:tc>
          <w:tcPr>
            <w:tcW w:w="2744" w:type="dxa"/>
            <w:tcMar>
              <w:top w:w="115" w:type="dxa"/>
              <w:left w:w="115" w:type="dxa"/>
              <w:bottom w:w="115" w:type="dxa"/>
              <w:right w:w="115" w:type="dxa"/>
            </w:tcMar>
          </w:tcPr>
          <w:p w14:paraId="25ECE3C8" w14:textId="3A91D6EC" w:rsidR="00664425" w:rsidRDefault="00664425" w:rsidP="00664425">
            <w:r>
              <w:t>Default Program</w:t>
            </w:r>
          </w:p>
        </w:tc>
        <w:tc>
          <w:tcPr>
            <w:tcW w:w="5580" w:type="dxa"/>
          </w:tcPr>
          <w:p w14:paraId="5DBC25E7" w14:textId="77777777" w:rsidR="00664425" w:rsidRPr="00B10690" w:rsidRDefault="00664425" w:rsidP="00664425">
            <w:pPr>
              <w:pStyle w:val="ListParagraph"/>
              <w:ind w:left="0"/>
              <w:rPr>
                <w:b/>
                <w:bCs/>
              </w:rPr>
            </w:pPr>
            <w:r w:rsidRPr="00B10690">
              <w:rPr>
                <w:b/>
                <w:bCs/>
              </w:rPr>
              <w:t>Arduino</w:t>
            </w:r>
          </w:p>
          <w:p w14:paraId="16A0EECD" w14:textId="77777777" w:rsidR="00664425" w:rsidRDefault="00664425" w:rsidP="00664425">
            <w:r>
              <w:t>mBot Music Dance Party</w:t>
            </w:r>
          </w:p>
          <w:p w14:paraId="088D4CA4" w14:textId="36F5E0E7" w:rsidR="00664425" w:rsidRPr="0029225B" w:rsidRDefault="00664425" w:rsidP="00664425">
            <w:r>
              <w:t>Default Program Part 4: Maze Solving</w:t>
            </w:r>
          </w:p>
        </w:tc>
      </w:tr>
      <w:tr w:rsidR="00664425" w:rsidRPr="00CA3078" w14:paraId="2D4C10E1" w14:textId="77777777" w:rsidTr="0041522E">
        <w:tc>
          <w:tcPr>
            <w:tcW w:w="1121" w:type="dxa"/>
            <w:tcMar>
              <w:top w:w="115" w:type="dxa"/>
              <w:left w:w="115" w:type="dxa"/>
              <w:bottom w:w="115" w:type="dxa"/>
              <w:right w:w="115" w:type="dxa"/>
            </w:tcMar>
          </w:tcPr>
          <w:p w14:paraId="3C8F3D7E" w14:textId="10E3A534" w:rsidR="00664425" w:rsidRDefault="00664425" w:rsidP="00664425">
            <w:pPr>
              <w:pStyle w:val="TableText"/>
            </w:pPr>
            <w:r>
              <w:t>Week 15</w:t>
            </w:r>
            <w:r>
              <w:br/>
              <w:t>11/25 - 12/01</w:t>
            </w:r>
          </w:p>
        </w:tc>
        <w:tc>
          <w:tcPr>
            <w:tcW w:w="2744" w:type="dxa"/>
            <w:tcMar>
              <w:top w:w="115" w:type="dxa"/>
              <w:left w:w="115" w:type="dxa"/>
              <w:bottom w:w="115" w:type="dxa"/>
              <w:right w:w="115" w:type="dxa"/>
            </w:tcMar>
          </w:tcPr>
          <w:p w14:paraId="77B9F190" w14:textId="2620A952" w:rsidR="00664425" w:rsidRDefault="00664425" w:rsidP="00664425">
            <w:r>
              <w:t>Default Program</w:t>
            </w:r>
          </w:p>
        </w:tc>
        <w:tc>
          <w:tcPr>
            <w:tcW w:w="5580" w:type="dxa"/>
          </w:tcPr>
          <w:p w14:paraId="3275BF9C" w14:textId="05A6C53C" w:rsidR="00664425" w:rsidRDefault="00664425" w:rsidP="00664425">
            <w:pPr>
              <w:pStyle w:val="ListParagraph"/>
              <w:ind w:left="0"/>
              <w:rPr>
                <w:b/>
              </w:rPr>
            </w:pPr>
            <w:r w:rsidRPr="00CC555A">
              <w:rPr>
                <w:b/>
              </w:rPr>
              <w:t>Arduino</w:t>
            </w:r>
          </w:p>
          <w:p w14:paraId="6BDEFDED" w14:textId="77777777" w:rsidR="00664425" w:rsidRDefault="00664425" w:rsidP="00664425">
            <w:r>
              <w:t>SOS (Thursday)</w:t>
            </w:r>
          </w:p>
          <w:p w14:paraId="64C05805" w14:textId="77777777" w:rsidR="00664425" w:rsidRDefault="00664425" w:rsidP="00664425">
            <w:r>
              <w:t>Obstacle Course</w:t>
            </w:r>
          </w:p>
          <w:p w14:paraId="317045BB" w14:textId="77777777" w:rsidR="00664425" w:rsidRDefault="00664425" w:rsidP="00664425">
            <w:pPr>
              <w:pStyle w:val="ListParagraph"/>
              <w:ind w:left="0"/>
            </w:pPr>
            <w:r>
              <w:t>Default Program Part 5: Shake that Bot!</w:t>
            </w:r>
          </w:p>
          <w:p w14:paraId="3375124E" w14:textId="2F53805D" w:rsidR="00664425" w:rsidRDefault="00664425" w:rsidP="00664425">
            <w:pPr>
              <w:pStyle w:val="ListParagraph"/>
              <w:ind w:left="0"/>
            </w:pPr>
            <w:r>
              <w:t>Work on Final Project Presentation</w:t>
            </w:r>
          </w:p>
        </w:tc>
      </w:tr>
      <w:tr w:rsidR="00664425" w:rsidRPr="00CA3078" w14:paraId="5D9E2EC8" w14:textId="77777777" w:rsidTr="0041522E">
        <w:tc>
          <w:tcPr>
            <w:tcW w:w="1121" w:type="dxa"/>
            <w:tcMar>
              <w:top w:w="115" w:type="dxa"/>
              <w:left w:w="115" w:type="dxa"/>
              <w:bottom w:w="115" w:type="dxa"/>
              <w:right w:w="115" w:type="dxa"/>
            </w:tcMar>
          </w:tcPr>
          <w:p w14:paraId="5A3059B5" w14:textId="6BB71058" w:rsidR="00664425" w:rsidRDefault="00664425" w:rsidP="00664425">
            <w:pPr>
              <w:pStyle w:val="TableText"/>
            </w:pPr>
            <w:r>
              <w:t>Week 16</w:t>
            </w:r>
            <w:r>
              <w:br/>
              <w:t>12/02 - 12/06</w:t>
            </w:r>
          </w:p>
        </w:tc>
        <w:tc>
          <w:tcPr>
            <w:tcW w:w="2744" w:type="dxa"/>
            <w:tcMar>
              <w:top w:w="115" w:type="dxa"/>
              <w:left w:w="115" w:type="dxa"/>
              <w:bottom w:w="115" w:type="dxa"/>
              <w:right w:w="115" w:type="dxa"/>
            </w:tcMar>
          </w:tcPr>
          <w:p w14:paraId="6C0E2007" w14:textId="1DA8B41B" w:rsidR="00664425" w:rsidRDefault="00664425" w:rsidP="00664425">
            <w:r>
              <w:t>Final Project Presentation</w:t>
            </w:r>
          </w:p>
          <w:p w14:paraId="5465FF8E" w14:textId="50446CC8" w:rsidR="00664425" w:rsidRDefault="00664425" w:rsidP="00664425">
            <w:r>
              <w:t>Lessons Learned Discussion</w:t>
            </w:r>
          </w:p>
        </w:tc>
        <w:tc>
          <w:tcPr>
            <w:tcW w:w="5580" w:type="dxa"/>
          </w:tcPr>
          <w:p w14:paraId="150582AB" w14:textId="1146ED95" w:rsidR="00664425" w:rsidRPr="00E81D04" w:rsidRDefault="00664425" w:rsidP="00664425">
            <w:pPr>
              <w:rPr>
                <w:b/>
                <w:bCs/>
              </w:rPr>
            </w:pPr>
            <w:r w:rsidRPr="00E81D04">
              <w:rPr>
                <w:b/>
                <w:bCs/>
              </w:rPr>
              <w:t>Arduino</w:t>
            </w:r>
          </w:p>
          <w:p w14:paraId="4594D98C" w14:textId="0B519940" w:rsidR="00664425" w:rsidRDefault="00664425" w:rsidP="00664425">
            <w:r>
              <w:t>Final Project Presentation in Pit</w:t>
            </w:r>
          </w:p>
          <w:p w14:paraId="6809DE33" w14:textId="073FC468" w:rsidR="00664425" w:rsidRDefault="00664425" w:rsidP="00664425">
            <w:r>
              <w:t>mBot Synchronized Dance Party</w:t>
            </w:r>
          </w:p>
        </w:tc>
      </w:tr>
      <w:tr w:rsidR="00664425" w:rsidRPr="00CA3078" w14:paraId="10E5DBE6" w14:textId="77777777" w:rsidTr="0041522E">
        <w:tc>
          <w:tcPr>
            <w:tcW w:w="1121" w:type="dxa"/>
            <w:tcMar>
              <w:top w:w="115" w:type="dxa"/>
              <w:left w:w="115" w:type="dxa"/>
              <w:bottom w:w="115" w:type="dxa"/>
              <w:right w:w="115" w:type="dxa"/>
            </w:tcMar>
          </w:tcPr>
          <w:p w14:paraId="7035FF7A" w14:textId="7C293902" w:rsidR="00664425" w:rsidRDefault="00664425" w:rsidP="00664425">
            <w:pPr>
              <w:pStyle w:val="TableText"/>
            </w:pPr>
            <w:r>
              <w:lastRenderedPageBreak/>
              <w:t>Finals</w:t>
            </w:r>
            <w:r>
              <w:br/>
              <w:t>12/09 - 12/13</w:t>
            </w:r>
          </w:p>
        </w:tc>
        <w:tc>
          <w:tcPr>
            <w:tcW w:w="2744" w:type="dxa"/>
            <w:tcMar>
              <w:top w:w="115" w:type="dxa"/>
              <w:left w:w="115" w:type="dxa"/>
              <w:bottom w:w="115" w:type="dxa"/>
              <w:right w:w="115" w:type="dxa"/>
            </w:tcMar>
          </w:tcPr>
          <w:p w14:paraId="6296ED9E" w14:textId="77777777" w:rsidR="00664425" w:rsidRDefault="00664425" w:rsidP="00664425">
            <w:r>
              <w:t>Final Project</w:t>
            </w:r>
          </w:p>
        </w:tc>
        <w:tc>
          <w:tcPr>
            <w:tcW w:w="5580" w:type="dxa"/>
          </w:tcPr>
          <w:p w14:paraId="5326C1CE" w14:textId="25599C89" w:rsidR="00664425" w:rsidRDefault="00664425" w:rsidP="00664425">
            <w:r>
              <w:t>Final Project</w:t>
            </w:r>
          </w:p>
        </w:tc>
      </w:tr>
    </w:tbl>
    <w:p w14:paraId="7645A1CA" w14:textId="77777777" w:rsidR="00C65379" w:rsidRDefault="00C65379" w:rsidP="00C65379">
      <w:pPr>
        <w:pStyle w:val="Heading1"/>
      </w:pPr>
      <w:bookmarkStart w:id="9" w:name="_Toc57352394"/>
      <w:bookmarkStart w:id="10" w:name="_Toc145745621"/>
      <w:bookmarkStart w:id="11" w:name="_Toc156486371"/>
      <w:bookmarkStart w:id="12" w:name="_Toc503326254"/>
      <w:bookmarkStart w:id="13" w:name="_Hlk503354810"/>
      <w:bookmarkStart w:id="14" w:name="_Toc170362714"/>
      <w:r>
        <w:t>Academic Integrity</w:t>
      </w:r>
      <w:bookmarkEnd w:id="9"/>
      <w:bookmarkEnd w:id="10"/>
      <w:bookmarkEnd w:id="11"/>
      <w:bookmarkEnd w:id="14"/>
    </w:p>
    <w:p w14:paraId="685CC402" w14:textId="77777777" w:rsidR="00C65379" w:rsidRDefault="00C65379" w:rsidP="00C65379">
      <w:r>
        <w:t>The academic integrity policy for this course includes the Institutional Academic Integrity Policy listed at the end of this document.</w:t>
      </w:r>
    </w:p>
    <w:p w14:paraId="49D863DB" w14:textId="77777777" w:rsidR="00C65379" w:rsidRDefault="00C65379" w:rsidP="00C65379">
      <w:pPr>
        <w:pStyle w:val="ListParagraph"/>
        <w:numPr>
          <w:ilvl w:val="0"/>
          <w:numId w:val="8"/>
        </w:numPr>
      </w:pPr>
      <w:r>
        <w:t>Do your own work.</w:t>
      </w:r>
    </w:p>
    <w:p w14:paraId="0D7BAE51" w14:textId="77777777" w:rsidR="00C65379" w:rsidRDefault="00C65379" w:rsidP="00C65379">
      <w:pPr>
        <w:pStyle w:val="ListParagraph"/>
        <w:numPr>
          <w:ilvl w:val="0"/>
          <w:numId w:val="8"/>
        </w:numPr>
      </w:pPr>
      <w:r>
        <w:t>You can ask for help if you get stuck. It is OK to have a study buddy to help with problems or issues. It is not OK to turn in the same assignment as someone else.</w:t>
      </w:r>
    </w:p>
    <w:p w14:paraId="5CDB002A" w14:textId="77777777" w:rsidR="00C65379" w:rsidRDefault="00C65379" w:rsidP="00C65379">
      <w:pPr>
        <w:pStyle w:val="ListParagraph"/>
        <w:numPr>
          <w:ilvl w:val="0"/>
          <w:numId w:val="8"/>
        </w:numPr>
      </w:pPr>
      <w:r>
        <w:t>If you use someone else’s work for a small quote or reference, cite the source.</w:t>
      </w:r>
    </w:p>
    <w:p w14:paraId="58A22193" w14:textId="77777777" w:rsidR="00C65379" w:rsidRDefault="00C65379" w:rsidP="00C65379">
      <w:pPr>
        <w:pStyle w:val="ListParagraph"/>
        <w:numPr>
          <w:ilvl w:val="0"/>
          <w:numId w:val="8"/>
        </w:numPr>
      </w:pPr>
      <w:r>
        <w:t>Use your own words.</w:t>
      </w:r>
    </w:p>
    <w:p w14:paraId="5EEEE7D5" w14:textId="77777777" w:rsidR="00C65379" w:rsidRDefault="00C65379" w:rsidP="00C65379">
      <w:pPr>
        <w:pStyle w:val="ListParagraph"/>
        <w:numPr>
          <w:ilvl w:val="0"/>
          <w:numId w:val="8"/>
        </w:numPr>
      </w:pPr>
      <w:r>
        <w:t>Do your own work. We are here to learn. You can’t learn without doing the work.</w:t>
      </w:r>
    </w:p>
    <w:p w14:paraId="0E40B1A5" w14:textId="77777777" w:rsidR="00C65379" w:rsidRPr="0023034D" w:rsidRDefault="00C65379" w:rsidP="00C65379">
      <w:pPr>
        <w:rPr>
          <w:b/>
        </w:rPr>
      </w:pPr>
      <w:r w:rsidRPr="0023034D">
        <w:rPr>
          <w:b/>
        </w:rPr>
        <w:t>Artificial Intelligence (AI)</w:t>
      </w:r>
    </w:p>
    <w:p w14:paraId="62EBC38E" w14:textId="77777777" w:rsidR="00C65379" w:rsidRDefault="00C65379" w:rsidP="00C65379">
      <w:pPr>
        <w:pStyle w:val="ListParagraph"/>
        <w:numPr>
          <w:ilvl w:val="0"/>
          <w:numId w:val="49"/>
        </w:numPr>
      </w:pPr>
      <w:r>
        <w:t>AI (ChatGPT, etc.) is a tool, just like a pencil, a computer, or Google. All work submitted must be your own. You may not submit any work generated by an AI program as your own.</w:t>
      </w:r>
    </w:p>
    <w:p w14:paraId="09BA1CC5" w14:textId="77777777" w:rsidR="00C65379" w:rsidRDefault="00C65379" w:rsidP="00C65379">
      <w:pPr>
        <w:pStyle w:val="ListParagraph"/>
        <w:numPr>
          <w:ilvl w:val="0"/>
          <w:numId w:val="49"/>
        </w:numPr>
      </w:pPr>
      <w:r>
        <w:t xml:space="preserve">You will be working with AI in the workplace. Certain homework assignments will involve the use of AI technologies. Give credit to the source you use. The aim of these assignments is to familiarize you with practical AI applications. </w:t>
      </w:r>
    </w:p>
    <w:p w14:paraId="43EE608C" w14:textId="77777777" w:rsidR="00C65379" w:rsidRDefault="00C65379" w:rsidP="00C65379">
      <w:r>
        <w:rPr>
          <w:b/>
        </w:rPr>
        <w:t>Minor Violations:</w:t>
      </w:r>
      <w:r>
        <w:t xml:space="preserve"> First offense: Grade of 0 for the assignment.</w:t>
      </w:r>
    </w:p>
    <w:p w14:paraId="2AFAB06E" w14:textId="77777777" w:rsidR="00C65379" w:rsidRDefault="00C65379" w:rsidP="00C65379">
      <w:r>
        <w:rPr>
          <w:b/>
        </w:rPr>
        <w:t>Major Violations:</w:t>
      </w:r>
      <w:r>
        <w:t xml:space="preserve"> Second offense: Grade of F for the class.</w:t>
      </w:r>
    </w:p>
    <w:p w14:paraId="6E4F3011" w14:textId="77777777" w:rsidR="00C65379" w:rsidRDefault="00C65379" w:rsidP="00C65379">
      <w:pPr>
        <w:rPr>
          <w:b/>
        </w:rPr>
      </w:pPr>
      <w:r>
        <w:rPr>
          <w:b/>
        </w:rPr>
        <w:t>Do your own work.</w:t>
      </w:r>
    </w:p>
    <w:p w14:paraId="6DF6FA34" w14:textId="77777777" w:rsidR="00E55E97" w:rsidRDefault="00E55E97" w:rsidP="00E55E97">
      <w:pPr>
        <w:pStyle w:val="Heading1"/>
      </w:pPr>
      <w:bookmarkStart w:id="15" w:name="_Toc170362715"/>
      <w:r>
        <w:t>Assignment Creativity</w:t>
      </w:r>
      <w:bookmarkEnd w:id="15"/>
    </w:p>
    <w:p w14:paraId="36E993CD" w14:textId="77777777" w:rsidR="00E55E97" w:rsidRDefault="00E55E97" w:rsidP="00E55E97">
      <w:r>
        <w:t>If your assignment submission meets the requirements of the tutorial or assignment, you are free to embellish the resulting work as much as you wish before submission.</w:t>
      </w:r>
    </w:p>
    <w:bookmarkStart w:id="16" w:name="_Toc138612904"/>
    <w:p w14:paraId="39D80381" w14:textId="362EC1BE" w:rsidR="00E55E97" w:rsidRPr="003A1F2F" w:rsidRDefault="003A1F2F" w:rsidP="00E55E97">
      <w:pPr>
        <w:pStyle w:val="Heading1"/>
        <w:rPr>
          <w:rStyle w:val="Hyperlink"/>
        </w:rPr>
      </w:pPr>
      <w:r>
        <w:lastRenderedPageBreak/>
        <w:fldChar w:fldCharType="begin"/>
      </w:r>
      <w:r w:rsidR="002620E5">
        <w:instrText>HYPERLINK "https://libguides.wncc.edu/syllabus"</w:instrText>
      </w:r>
      <w:r>
        <w:fldChar w:fldCharType="separate"/>
      </w:r>
      <w:bookmarkStart w:id="17" w:name="_Toc170362716"/>
      <w:r w:rsidR="00E55E97" w:rsidRPr="003A1F2F">
        <w:rPr>
          <w:rStyle w:val="Hyperlink"/>
        </w:rPr>
        <w:t>WNCC Master Syllabus Contents</w:t>
      </w:r>
      <w:bookmarkEnd w:id="17"/>
    </w:p>
    <w:p w14:paraId="2F0B3226" w14:textId="2D6867E8" w:rsidR="00E55E97" w:rsidRDefault="003A1F2F" w:rsidP="00E55E97">
      <w:r>
        <w:rPr>
          <w:rFonts w:ascii="Arial" w:eastAsia="Arial Unicode MS" w:hAnsi="Arial"/>
          <w:b/>
          <w:kern w:val="28"/>
          <w:sz w:val="28"/>
          <w:szCs w:val="20"/>
        </w:rPr>
        <w:fldChar w:fldCharType="end"/>
      </w:r>
      <w:r w:rsidR="00E55E97">
        <w:t>This link contains the common WNCC Syllabus policies.</w:t>
      </w:r>
      <w:bookmarkEnd w:id="16"/>
    </w:p>
    <w:p w14:paraId="5B8F9DD1" w14:textId="77777777" w:rsidR="00E55E97" w:rsidRPr="002118F4" w:rsidRDefault="00E55E97" w:rsidP="00E55E97">
      <w:pPr>
        <w:rPr>
          <w:b/>
        </w:rPr>
      </w:pPr>
    </w:p>
    <w:bookmarkEnd w:id="12"/>
    <w:bookmarkEnd w:id="13"/>
    <w:p w14:paraId="4E13B491" w14:textId="743595C9" w:rsidR="00F26F25" w:rsidRDefault="00F26F25" w:rsidP="00E55E97">
      <w:pPr>
        <w:pStyle w:val="Heading1"/>
      </w:pPr>
    </w:p>
    <w:sectPr w:rsidR="00F26F25" w:rsidSect="00AB75F3">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D81344" w14:textId="77777777" w:rsidR="00E54C3F" w:rsidRDefault="00E54C3F">
      <w:r>
        <w:separator/>
      </w:r>
    </w:p>
  </w:endnote>
  <w:endnote w:type="continuationSeparator" w:id="0">
    <w:p w14:paraId="10BE5244" w14:textId="77777777" w:rsidR="00E54C3F" w:rsidRDefault="00E54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15AE8" w14:textId="3F56A553" w:rsidR="00A3726E" w:rsidRPr="00610342" w:rsidRDefault="00DD1774" w:rsidP="00EE00F0">
    <w:pPr>
      <w:pStyle w:val="Footer"/>
    </w:pPr>
    <w:r>
      <w:t>Intro to Robotics</w:t>
    </w:r>
    <w:r w:rsidR="00A3726E" w:rsidRPr="00C93BE7">
      <w:t xml:space="preserve"> INFO-</w:t>
    </w:r>
    <w:r>
      <w:t>1510</w:t>
    </w:r>
    <w:r w:rsidR="00CF17EC">
      <w:t xml:space="preserve"> </w:t>
    </w:r>
    <w:r w:rsidR="00943719">
      <w:t>Course Syllabus</w:t>
    </w:r>
    <w:r w:rsidR="00A3726E">
      <w:tab/>
      <w:t xml:space="preserve">Page </w:t>
    </w:r>
    <w:r w:rsidR="00A3726E">
      <w:fldChar w:fldCharType="begin"/>
    </w:r>
    <w:r w:rsidR="00A3726E">
      <w:instrText xml:space="preserve"> PAGE </w:instrText>
    </w:r>
    <w:r w:rsidR="00A3726E">
      <w:fldChar w:fldCharType="separate"/>
    </w:r>
    <w:r w:rsidR="002A2464">
      <w:rPr>
        <w:noProof/>
      </w:rPr>
      <w:t>8</w:t>
    </w:r>
    <w:r w:rsidR="00A3726E">
      <w:fldChar w:fldCharType="end"/>
    </w:r>
    <w:r w:rsidR="00A3726E">
      <w:t xml:space="preserve"> of </w:t>
    </w:r>
    <w:r w:rsidR="0075023A">
      <w:rPr>
        <w:noProof/>
      </w:rPr>
      <w:fldChar w:fldCharType="begin"/>
    </w:r>
    <w:r w:rsidR="0075023A">
      <w:rPr>
        <w:noProof/>
      </w:rPr>
      <w:instrText xml:space="preserve"> NUMPAGES </w:instrText>
    </w:r>
    <w:r w:rsidR="0075023A">
      <w:rPr>
        <w:noProof/>
      </w:rPr>
      <w:fldChar w:fldCharType="separate"/>
    </w:r>
    <w:r w:rsidR="002A2464">
      <w:rPr>
        <w:noProof/>
      </w:rPr>
      <w:t>8</w:t>
    </w:r>
    <w:r w:rsidR="0075023A">
      <w:rPr>
        <w:noProof/>
      </w:rPr>
      <w:fldChar w:fldCharType="end"/>
    </w:r>
    <w:r w:rsidR="00A3726E">
      <w:tab/>
      <w:t xml:space="preserve">Revised: </w:t>
    </w:r>
    <w:r w:rsidR="00A3726E">
      <w:fldChar w:fldCharType="begin"/>
    </w:r>
    <w:r w:rsidR="00A3726E">
      <w:instrText xml:space="preserve"> SAVEDATE \@ "M/d/yyyy" \* MERGEFORMAT </w:instrText>
    </w:r>
    <w:r w:rsidR="00A3726E">
      <w:fldChar w:fldCharType="separate"/>
    </w:r>
    <w:r w:rsidR="00001175">
      <w:rPr>
        <w:noProof/>
      </w:rPr>
      <w:t>5/25/2024</w:t>
    </w:r>
    <w:r w:rsidR="00A3726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88714" w14:textId="77777777" w:rsidR="00E54C3F" w:rsidRDefault="00E54C3F">
      <w:r>
        <w:separator/>
      </w:r>
    </w:p>
  </w:footnote>
  <w:footnote w:type="continuationSeparator" w:id="0">
    <w:p w14:paraId="0F84735C" w14:textId="77777777" w:rsidR="00E54C3F" w:rsidRDefault="00E54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0BCBC" w14:textId="04609407" w:rsidR="00A3726E" w:rsidRDefault="00A3726E">
    <w:pPr>
      <w:pStyle w:val="Header"/>
    </w:pPr>
    <w:bookmarkStart w:id="18" w:name="_Hlk503355040"/>
    <w:bookmarkStart w:id="19" w:name="_Hlk503355041"/>
    <w:bookmarkStart w:id="20" w:name="_Hlk503355042"/>
    <w:r>
      <w:t>Western Neb</w:t>
    </w:r>
    <w:r w:rsidR="00835333">
      <w:t>raska Community College</w:t>
    </w:r>
    <w:bookmarkEnd w:id="18"/>
    <w:bookmarkEnd w:id="19"/>
    <w:bookmarkEnd w:id="2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48B78BB"/>
    <w:multiLevelType w:val="hybridMultilevel"/>
    <w:tmpl w:val="0A20C260"/>
    <w:lvl w:ilvl="0" w:tplc="19BEF288">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7A4C82"/>
    <w:multiLevelType w:val="hybridMultilevel"/>
    <w:tmpl w:val="A23A2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F1810"/>
    <w:multiLevelType w:val="hybridMultilevel"/>
    <w:tmpl w:val="A40A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45B0EAD"/>
    <w:multiLevelType w:val="hybridMultilevel"/>
    <w:tmpl w:val="355699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2FD5D83"/>
    <w:multiLevelType w:val="hybridMultilevel"/>
    <w:tmpl w:val="6510A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64E71D5"/>
    <w:multiLevelType w:val="hybridMultilevel"/>
    <w:tmpl w:val="B08A3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9"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4F4959AB"/>
    <w:multiLevelType w:val="hybridMultilevel"/>
    <w:tmpl w:val="0A84D81E"/>
    <w:lvl w:ilvl="0" w:tplc="7972AC0E">
      <w:start w:val="1"/>
      <w:numFmt w:val="bullet"/>
      <w:pStyle w:val="Bullet"/>
      <w:lvlText w:val=""/>
      <w:lvlJc w:val="left"/>
      <w:pPr>
        <w:tabs>
          <w:tab w:val="num" w:pos="504"/>
        </w:tabs>
        <w:ind w:left="504"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0A10E48"/>
    <w:multiLevelType w:val="hybridMultilevel"/>
    <w:tmpl w:val="355699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607537544">
    <w:abstractNumId w:val="26"/>
  </w:num>
  <w:num w:numId="2" w16cid:durableId="704067107">
    <w:abstractNumId w:val="17"/>
  </w:num>
  <w:num w:numId="3" w16cid:durableId="1135878880">
    <w:abstractNumId w:val="30"/>
  </w:num>
  <w:num w:numId="4" w16cid:durableId="904219102">
    <w:abstractNumId w:val="1"/>
  </w:num>
  <w:num w:numId="5" w16cid:durableId="797182469">
    <w:abstractNumId w:val="3"/>
  </w:num>
  <w:num w:numId="6" w16cid:durableId="930236259">
    <w:abstractNumId w:val="2"/>
  </w:num>
  <w:num w:numId="7" w16cid:durableId="555240642">
    <w:abstractNumId w:val="28"/>
  </w:num>
  <w:num w:numId="8" w16cid:durableId="42804322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9464728">
    <w:abstractNumId w:val="22"/>
  </w:num>
  <w:num w:numId="10" w16cid:durableId="728305343">
    <w:abstractNumId w:val="23"/>
  </w:num>
  <w:num w:numId="11" w16cid:durableId="1131434271">
    <w:abstractNumId w:val="48"/>
  </w:num>
  <w:num w:numId="12" w16cid:durableId="1712805786">
    <w:abstractNumId w:val="15"/>
  </w:num>
  <w:num w:numId="13" w16cid:durableId="625045876">
    <w:abstractNumId w:val="43"/>
  </w:num>
  <w:num w:numId="14" w16cid:durableId="1422680031">
    <w:abstractNumId w:val="16"/>
  </w:num>
  <w:num w:numId="15" w16cid:durableId="111360729">
    <w:abstractNumId w:val="29"/>
  </w:num>
  <w:num w:numId="16" w16cid:durableId="2042238407">
    <w:abstractNumId w:val="14"/>
  </w:num>
  <w:num w:numId="17" w16cid:durableId="591161967">
    <w:abstractNumId w:val="13"/>
  </w:num>
  <w:num w:numId="18" w16cid:durableId="77988796">
    <w:abstractNumId w:val="36"/>
  </w:num>
  <w:num w:numId="19" w16cid:durableId="417948292">
    <w:abstractNumId w:val="0"/>
  </w:num>
  <w:num w:numId="20" w16cid:durableId="808280570">
    <w:abstractNumId w:val="38"/>
  </w:num>
  <w:num w:numId="21" w16cid:durableId="2025352979">
    <w:abstractNumId w:val="41"/>
  </w:num>
  <w:num w:numId="22" w16cid:durableId="1277902938">
    <w:abstractNumId w:val="34"/>
  </w:num>
  <w:num w:numId="23" w16cid:durableId="805245404">
    <w:abstractNumId w:val="31"/>
  </w:num>
  <w:num w:numId="24" w16cid:durableId="479494116">
    <w:abstractNumId w:val="47"/>
  </w:num>
  <w:num w:numId="25" w16cid:durableId="1813281509">
    <w:abstractNumId w:val="19"/>
  </w:num>
  <w:num w:numId="26" w16cid:durableId="948127851">
    <w:abstractNumId w:val="21"/>
  </w:num>
  <w:num w:numId="27" w16cid:durableId="938682183">
    <w:abstractNumId w:val="8"/>
  </w:num>
  <w:num w:numId="28" w16cid:durableId="972060014">
    <w:abstractNumId w:val="20"/>
  </w:num>
  <w:num w:numId="29" w16cid:durableId="1597253804">
    <w:abstractNumId w:val="40"/>
  </w:num>
  <w:num w:numId="30" w16cid:durableId="1901287523">
    <w:abstractNumId w:val="44"/>
  </w:num>
  <w:num w:numId="31" w16cid:durableId="1560289999">
    <w:abstractNumId w:val="11"/>
  </w:num>
  <w:num w:numId="32" w16cid:durableId="1971012611">
    <w:abstractNumId w:val="46"/>
  </w:num>
  <w:num w:numId="33" w16cid:durableId="123428788">
    <w:abstractNumId w:val="9"/>
  </w:num>
  <w:num w:numId="34" w16cid:durableId="1421826946">
    <w:abstractNumId w:val="45"/>
  </w:num>
  <w:num w:numId="35" w16cid:durableId="1822039939">
    <w:abstractNumId w:val="27"/>
  </w:num>
  <w:num w:numId="36" w16cid:durableId="387802684">
    <w:abstractNumId w:val="18"/>
  </w:num>
  <w:num w:numId="37" w16cid:durableId="1141846610">
    <w:abstractNumId w:val="10"/>
  </w:num>
  <w:num w:numId="38" w16cid:durableId="2114594676">
    <w:abstractNumId w:val="25"/>
  </w:num>
  <w:num w:numId="39" w16cid:durableId="662859122">
    <w:abstractNumId w:val="35"/>
  </w:num>
  <w:num w:numId="40" w16cid:durableId="1028751001">
    <w:abstractNumId w:val="4"/>
  </w:num>
  <w:num w:numId="41" w16cid:durableId="67655837">
    <w:abstractNumId w:val="42"/>
  </w:num>
  <w:num w:numId="42" w16cid:durableId="1255433774">
    <w:abstractNumId w:val="24"/>
  </w:num>
  <w:num w:numId="43" w16cid:durableId="573206260">
    <w:abstractNumId w:val="12"/>
  </w:num>
  <w:num w:numId="44" w16cid:durableId="540483115">
    <w:abstractNumId w:val="33"/>
  </w:num>
  <w:num w:numId="45" w16cid:durableId="211313517">
    <w:abstractNumId w:val="6"/>
  </w:num>
  <w:num w:numId="46" w16cid:durableId="424498094">
    <w:abstractNumId w:val="32"/>
  </w:num>
  <w:num w:numId="47" w16cid:durableId="1668092788">
    <w:abstractNumId w:val="39"/>
  </w:num>
  <w:num w:numId="48" w16cid:durableId="979773118">
    <w:abstractNumId w:val="7"/>
  </w:num>
  <w:num w:numId="49" w16cid:durableId="663120430">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activeWritingStyle w:appName="MSWord" w:lang="en-US" w:vendorID="64" w:dllVersion="0" w:nlCheck="1" w:checkStyle="0"/>
  <w:activeWritingStyle w:appName="MSWord" w:lang="en-US" w:vendorID="64" w:dllVersion="6" w:nlCheck="1" w:checkStyle="1"/>
  <w:activeWritingStyle w:appName="MSWord" w:lang="en-US" w:vendorID="64" w:dllVersion="4096"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362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Lc0MrYwM7Iws7QwNbdU0lEKTi0uzszPAykwsqgFAP7wPDctAAAA"/>
  </w:docVars>
  <w:rsids>
    <w:rsidRoot w:val="000634F1"/>
    <w:rsid w:val="00001175"/>
    <w:rsid w:val="00001C79"/>
    <w:rsid w:val="00001DDE"/>
    <w:rsid w:val="00002B14"/>
    <w:rsid w:val="0000305F"/>
    <w:rsid w:val="00003264"/>
    <w:rsid w:val="000045F9"/>
    <w:rsid w:val="0000496F"/>
    <w:rsid w:val="0000505F"/>
    <w:rsid w:val="0000592E"/>
    <w:rsid w:val="00005ABA"/>
    <w:rsid w:val="000066A3"/>
    <w:rsid w:val="000074CF"/>
    <w:rsid w:val="00007806"/>
    <w:rsid w:val="00007CD3"/>
    <w:rsid w:val="00010739"/>
    <w:rsid w:val="00010779"/>
    <w:rsid w:val="00011C37"/>
    <w:rsid w:val="00012368"/>
    <w:rsid w:val="000124AD"/>
    <w:rsid w:val="00012742"/>
    <w:rsid w:val="00012A57"/>
    <w:rsid w:val="00012B31"/>
    <w:rsid w:val="000145F5"/>
    <w:rsid w:val="00014757"/>
    <w:rsid w:val="00014A70"/>
    <w:rsid w:val="0001579D"/>
    <w:rsid w:val="00016F0F"/>
    <w:rsid w:val="0002121A"/>
    <w:rsid w:val="00022043"/>
    <w:rsid w:val="00022A2C"/>
    <w:rsid w:val="000231D5"/>
    <w:rsid w:val="00023C90"/>
    <w:rsid w:val="0002403D"/>
    <w:rsid w:val="00025BD4"/>
    <w:rsid w:val="00027AC2"/>
    <w:rsid w:val="000306A4"/>
    <w:rsid w:val="00030DAA"/>
    <w:rsid w:val="00031120"/>
    <w:rsid w:val="00032164"/>
    <w:rsid w:val="00032318"/>
    <w:rsid w:val="0003258E"/>
    <w:rsid w:val="0003292D"/>
    <w:rsid w:val="00034E90"/>
    <w:rsid w:val="00035BD7"/>
    <w:rsid w:val="00036CFB"/>
    <w:rsid w:val="00036DCF"/>
    <w:rsid w:val="00037025"/>
    <w:rsid w:val="0004154D"/>
    <w:rsid w:val="0004159F"/>
    <w:rsid w:val="00041813"/>
    <w:rsid w:val="00041C5C"/>
    <w:rsid w:val="0004227D"/>
    <w:rsid w:val="000429D2"/>
    <w:rsid w:val="00042EAE"/>
    <w:rsid w:val="00042FAC"/>
    <w:rsid w:val="000434F8"/>
    <w:rsid w:val="0004394A"/>
    <w:rsid w:val="0004434F"/>
    <w:rsid w:val="00044902"/>
    <w:rsid w:val="00045AF5"/>
    <w:rsid w:val="0004733E"/>
    <w:rsid w:val="0004757E"/>
    <w:rsid w:val="00047883"/>
    <w:rsid w:val="000478F6"/>
    <w:rsid w:val="00047E70"/>
    <w:rsid w:val="000502B9"/>
    <w:rsid w:val="00051BD4"/>
    <w:rsid w:val="00051DFD"/>
    <w:rsid w:val="000522CD"/>
    <w:rsid w:val="00053051"/>
    <w:rsid w:val="000535DC"/>
    <w:rsid w:val="00053634"/>
    <w:rsid w:val="00054BA2"/>
    <w:rsid w:val="00055A38"/>
    <w:rsid w:val="000560D3"/>
    <w:rsid w:val="00056AF7"/>
    <w:rsid w:val="00057A70"/>
    <w:rsid w:val="00060D53"/>
    <w:rsid w:val="0006167C"/>
    <w:rsid w:val="00061D3D"/>
    <w:rsid w:val="00062938"/>
    <w:rsid w:val="00062EF3"/>
    <w:rsid w:val="00063249"/>
    <w:rsid w:val="000634F1"/>
    <w:rsid w:val="00063573"/>
    <w:rsid w:val="000655ED"/>
    <w:rsid w:val="000661C8"/>
    <w:rsid w:val="000663FA"/>
    <w:rsid w:val="00067494"/>
    <w:rsid w:val="00067515"/>
    <w:rsid w:val="00070DAB"/>
    <w:rsid w:val="00071690"/>
    <w:rsid w:val="00072B8E"/>
    <w:rsid w:val="00073267"/>
    <w:rsid w:val="00073986"/>
    <w:rsid w:val="0007399E"/>
    <w:rsid w:val="0007458D"/>
    <w:rsid w:val="0007568F"/>
    <w:rsid w:val="00075B76"/>
    <w:rsid w:val="00076491"/>
    <w:rsid w:val="00076ED0"/>
    <w:rsid w:val="0007705A"/>
    <w:rsid w:val="00077B89"/>
    <w:rsid w:val="00080031"/>
    <w:rsid w:val="0008046A"/>
    <w:rsid w:val="00080690"/>
    <w:rsid w:val="00081C55"/>
    <w:rsid w:val="00082FB4"/>
    <w:rsid w:val="00083E33"/>
    <w:rsid w:val="000843DB"/>
    <w:rsid w:val="000851BB"/>
    <w:rsid w:val="00085323"/>
    <w:rsid w:val="00085715"/>
    <w:rsid w:val="000902A1"/>
    <w:rsid w:val="00091856"/>
    <w:rsid w:val="0009277F"/>
    <w:rsid w:val="00092D9C"/>
    <w:rsid w:val="00092F47"/>
    <w:rsid w:val="00093032"/>
    <w:rsid w:val="000939A3"/>
    <w:rsid w:val="00093F64"/>
    <w:rsid w:val="0009547C"/>
    <w:rsid w:val="0009701F"/>
    <w:rsid w:val="00097128"/>
    <w:rsid w:val="000A0355"/>
    <w:rsid w:val="000A264E"/>
    <w:rsid w:val="000A2E2A"/>
    <w:rsid w:val="000A2F3C"/>
    <w:rsid w:val="000A3AAE"/>
    <w:rsid w:val="000A4255"/>
    <w:rsid w:val="000A5E7E"/>
    <w:rsid w:val="000A5FCE"/>
    <w:rsid w:val="000A6620"/>
    <w:rsid w:val="000B146F"/>
    <w:rsid w:val="000B1938"/>
    <w:rsid w:val="000B26EA"/>
    <w:rsid w:val="000B3422"/>
    <w:rsid w:val="000B3520"/>
    <w:rsid w:val="000B43BB"/>
    <w:rsid w:val="000B4A30"/>
    <w:rsid w:val="000B5617"/>
    <w:rsid w:val="000B640E"/>
    <w:rsid w:val="000B65CB"/>
    <w:rsid w:val="000B66A8"/>
    <w:rsid w:val="000B699E"/>
    <w:rsid w:val="000B7AFA"/>
    <w:rsid w:val="000B7FFE"/>
    <w:rsid w:val="000C0C83"/>
    <w:rsid w:val="000C128B"/>
    <w:rsid w:val="000C1E68"/>
    <w:rsid w:val="000C1FFB"/>
    <w:rsid w:val="000C2075"/>
    <w:rsid w:val="000C2779"/>
    <w:rsid w:val="000C3C68"/>
    <w:rsid w:val="000C4496"/>
    <w:rsid w:val="000C44A0"/>
    <w:rsid w:val="000C494E"/>
    <w:rsid w:val="000C50CC"/>
    <w:rsid w:val="000C5286"/>
    <w:rsid w:val="000C6CE1"/>
    <w:rsid w:val="000C6D8C"/>
    <w:rsid w:val="000C75AC"/>
    <w:rsid w:val="000C7EAC"/>
    <w:rsid w:val="000D0CE1"/>
    <w:rsid w:val="000D0EBE"/>
    <w:rsid w:val="000D0F7A"/>
    <w:rsid w:val="000D1140"/>
    <w:rsid w:val="000D177C"/>
    <w:rsid w:val="000D2DCE"/>
    <w:rsid w:val="000D3877"/>
    <w:rsid w:val="000D4305"/>
    <w:rsid w:val="000D54E2"/>
    <w:rsid w:val="000D5511"/>
    <w:rsid w:val="000D6697"/>
    <w:rsid w:val="000D69E0"/>
    <w:rsid w:val="000D6F64"/>
    <w:rsid w:val="000D713E"/>
    <w:rsid w:val="000E08C7"/>
    <w:rsid w:val="000E0E77"/>
    <w:rsid w:val="000E1083"/>
    <w:rsid w:val="000E1F01"/>
    <w:rsid w:val="000E318B"/>
    <w:rsid w:val="000E3F86"/>
    <w:rsid w:val="000E4348"/>
    <w:rsid w:val="000E4DAA"/>
    <w:rsid w:val="000E547D"/>
    <w:rsid w:val="000E54A5"/>
    <w:rsid w:val="000E5869"/>
    <w:rsid w:val="000E62A2"/>
    <w:rsid w:val="000E64D8"/>
    <w:rsid w:val="000E6A8B"/>
    <w:rsid w:val="000E748D"/>
    <w:rsid w:val="000E7E4B"/>
    <w:rsid w:val="000F0510"/>
    <w:rsid w:val="000F09C1"/>
    <w:rsid w:val="000F1509"/>
    <w:rsid w:val="000F1BE1"/>
    <w:rsid w:val="000F31CA"/>
    <w:rsid w:val="000F3C87"/>
    <w:rsid w:val="000F4196"/>
    <w:rsid w:val="000F4ECB"/>
    <w:rsid w:val="000F5E84"/>
    <w:rsid w:val="000F624A"/>
    <w:rsid w:val="000F67AB"/>
    <w:rsid w:val="000F6EFA"/>
    <w:rsid w:val="000F6F9F"/>
    <w:rsid w:val="00100660"/>
    <w:rsid w:val="0010075C"/>
    <w:rsid w:val="00101E4F"/>
    <w:rsid w:val="0010255D"/>
    <w:rsid w:val="0010329A"/>
    <w:rsid w:val="001034EB"/>
    <w:rsid w:val="00103C2D"/>
    <w:rsid w:val="00104437"/>
    <w:rsid w:val="00104A0F"/>
    <w:rsid w:val="00105108"/>
    <w:rsid w:val="00105952"/>
    <w:rsid w:val="00106205"/>
    <w:rsid w:val="00106323"/>
    <w:rsid w:val="001103AC"/>
    <w:rsid w:val="001110E0"/>
    <w:rsid w:val="00111353"/>
    <w:rsid w:val="001119B8"/>
    <w:rsid w:val="00112D92"/>
    <w:rsid w:val="00113830"/>
    <w:rsid w:val="001138C0"/>
    <w:rsid w:val="001139C0"/>
    <w:rsid w:val="00113A84"/>
    <w:rsid w:val="00115907"/>
    <w:rsid w:val="0011666C"/>
    <w:rsid w:val="001167DD"/>
    <w:rsid w:val="00116ADE"/>
    <w:rsid w:val="0011792B"/>
    <w:rsid w:val="00117D1C"/>
    <w:rsid w:val="0012028C"/>
    <w:rsid w:val="00120775"/>
    <w:rsid w:val="00120B1D"/>
    <w:rsid w:val="00120CE0"/>
    <w:rsid w:val="00120F96"/>
    <w:rsid w:val="00121EC0"/>
    <w:rsid w:val="001221CD"/>
    <w:rsid w:val="00122AF0"/>
    <w:rsid w:val="00123F43"/>
    <w:rsid w:val="00124AB6"/>
    <w:rsid w:val="00124E9A"/>
    <w:rsid w:val="00125763"/>
    <w:rsid w:val="00125837"/>
    <w:rsid w:val="001260B1"/>
    <w:rsid w:val="00126980"/>
    <w:rsid w:val="00126B8D"/>
    <w:rsid w:val="00130733"/>
    <w:rsid w:val="00130C01"/>
    <w:rsid w:val="0013194B"/>
    <w:rsid w:val="001321F5"/>
    <w:rsid w:val="00132B06"/>
    <w:rsid w:val="00132EB1"/>
    <w:rsid w:val="00132F8E"/>
    <w:rsid w:val="0013324C"/>
    <w:rsid w:val="00133E5B"/>
    <w:rsid w:val="0013472D"/>
    <w:rsid w:val="00134AA1"/>
    <w:rsid w:val="001356B7"/>
    <w:rsid w:val="00135A3F"/>
    <w:rsid w:val="00135A90"/>
    <w:rsid w:val="00137214"/>
    <w:rsid w:val="001408D8"/>
    <w:rsid w:val="00141A9B"/>
    <w:rsid w:val="00142EDE"/>
    <w:rsid w:val="0014305D"/>
    <w:rsid w:val="001436B0"/>
    <w:rsid w:val="00143E4F"/>
    <w:rsid w:val="00145238"/>
    <w:rsid w:val="001454D0"/>
    <w:rsid w:val="00145737"/>
    <w:rsid w:val="00145EF7"/>
    <w:rsid w:val="00146E6E"/>
    <w:rsid w:val="00147115"/>
    <w:rsid w:val="001476AB"/>
    <w:rsid w:val="0015014C"/>
    <w:rsid w:val="00150633"/>
    <w:rsid w:val="001513B7"/>
    <w:rsid w:val="001518DF"/>
    <w:rsid w:val="00152EC9"/>
    <w:rsid w:val="00155A14"/>
    <w:rsid w:val="00155C05"/>
    <w:rsid w:val="00155D6B"/>
    <w:rsid w:val="00156694"/>
    <w:rsid w:val="00156699"/>
    <w:rsid w:val="00156F7B"/>
    <w:rsid w:val="001602A2"/>
    <w:rsid w:val="00160881"/>
    <w:rsid w:val="00161CBD"/>
    <w:rsid w:val="001626DF"/>
    <w:rsid w:val="00164102"/>
    <w:rsid w:val="00165436"/>
    <w:rsid w:val="00165AAB"/>
    <w:rsid w:val="0016644E"/>
    <w:rsid w:val="0016662A"/>
    <w:rsid w:val="00167334"/>
    <w:rsid w:val="00170B17"/>
    <w:rsid w:val="00171C6C"/>
    <w:rsid w:val="00172750"/>
    <w:rsid w:val="00172F44"/>
    <w:rsid w:val="00173267"/>
    <w:rsid w:val="00173464"/>
    <w:rsid w:val="001745B0"/>
    <w:rsid w:val="00174688"/>
    <w:rsid w:val="00174728"/>
    <w:rsid w:val="001757D8"/>
    <w:rsid w:val="0017724F"/>
    <w:rsid w:val="00177301"/>
    <w:rsid w:val="001774DF"/>
    <w:rsid w:val="0017754C"/>
    <w:rsid w:val="00177982"/>
    <w:rsid w:val="00177DF2"/>
    <w:rsid w:val="00177F9D"/>
    <w:rsid w:val="00180722"/>
    <w:rsid w:val="00180A7A"/>
    <w:rsid w:val="00180BE5"/>
    <w:rsid w:val="0018131F"/>
    <w:rsid w:val="001827FB"/>
    <w:rsid w:val="00183B41"/>
    <w:rsid w:val="00184E79"/>
    <w:rsid w:val="00184FDC"/>
    <w:rsid w:val="0018508E"/>
    <w:rsid w:val="0018520C"/>
    <w:rsid w:val="00185286"/>
    <w:rsid w:val="001858E1"/>
    <w:rsid w:val="00185E24"/>
    <w:rsid w:val="00186005"/>
    <w:rsid w:val="001860B8"/>
    <w:rsid w:val="00186F3B"/>
    <w:rsid w:val="001879AA"/>
    <w:rsid w:val="001903CF"/>
    <w:rsid w:val="001923D3"/>
    <w:rsid w:val="0019298A"/>
    <w:rsid w:val="00192CE1"/>
    <w:rsid w:val="00192EE0"/>
    <w:rsid w:val="00192FA0"/>
    <w:rsid w:val="0019386D"/>
    <w:rsid w:val="00193C45"/>
    <w:rsid w:val="001946A8"/>
    <w:rsid w:val="001957B8"/>
    <w:rsid w:val="0019660D"/>
    <w:rsid w:val="0019686E"/>
    <w:rsid w:val="001979A1"/>
    <w:rsid w:val="00197A97"/>
    <w:rsid w:val="00197F91"/>
    <w:rsid w:val="001A0CA6"/>
    <w:rsid w:val="001A19C5"/>
    <w:rsid w:val="001A1B57"/>
    <w:rsid w:val="001A1F87"/>
    <w:rsid w:val="001A2F6F"/>
    <w:rsid w:val="001A4143"/>
    <w:rsid w:val="001A636F"/>
    <w:rsid w:val="001A6854"/>
    <w:rsid w:val="001A77CC"/>
    <w:rsid w:val="001B02D0"/>
    <w:rsid w:val="001B041B"/>
    <w:rsid w:val="001B0A20"/>
    <w:rsid w:val="001B0AB5"/>
    <w:rsid w:val="001B10B1"/>
    <w:rsid w:val="001B1159"/>
    <w:rsid w:val="001B39F4"/>
    <w:rsid w:val="001B3E07"/>
    <w:rsid w:val="001B3F1C"/>
    <w:rsid w:val="001B41B7"/>
    <w:rsid w:val="001B4844"/>
    <w:rsid w:val="001B4E1F"/>
    <w:rsid w:val="001B4EB4"/>
    <w:rsid w:val="001B60D2"/>
    <w:rsid w:val="001B6F7B"/>
    <w:rsid w:val="001B7945"/>
    <w:rsid w:val="001C0DFC"/>
    <w:rsid w:val="001C1397"/>
    <w:rsid w:val="001C19F9"/>
    <w:rsid w:val="001C1F9E"/>
    <w:rsid w:val="001C2719"/>
    <w:rsid w:val="001C28B0"/>
    <w:rsid w:val="001C427C"/>
    <w:rsid w:val="001C4899"/>
    <w:rsid w:val="001C514A"/>
    <w:rsid w:val="001C5517"/>
    <w:rsid w:val="001C59C5"/>
    <w:rsid w:val="001C5BE3"/>
    <w:rsid w:val="001C6576"/>
    <w:rsid w:val="001C735A"/>
    <w:rsid w:val="001C7DF4"/>
    <w:rsid w:val="001C7E60"/>
    <w:rsid w:val="001D0CD8"/>
    <w:rsid w:val="001D1098"/>
    <w:rsid w:val="001D38B7"/>
    <w:rsid w:val="001D3D27"/>
    <w:rsid w:val="001D43AA"/>
    <w:rsid w:val="001D4BE1"/>
    <w:rsid w:val="001D59F8"/>
    <w:rsid w:val="001D6E44"/>
    <w:rsid w:val="001D7070"/>
    <w:rsid w:val="001E0930"/>
    <w:rsid w:val="001E0B08"/>
    <w:rsid w:val="001E2A88"/>
    <w:rsid w:val="001E2F4A"/>
    <w:rsid w:val="001E30FB"/>
    <w:rsid w:val="001E32CB"/>
    <w:rsid w:val="001E4F5B"/>
    <w:rsid w:val="001E616C"/>
    <w:rsid w:val="001E7778"/>
    <w:rsid w:val="001E77E8"/>
    <w:rsid w:val="001E7B53"/>
    <w:rsid w:val="001F0185"/>
    <w:rsid w:val="001F053D"/>
    <w:rsid w:val="001F0B90"/>
    <w:rsid w:val="001F1DA8"/>
    <w:rsid w:val="001F2823"/>
    <w:rsid w:val="001F29FE"/>
    <w:rsid w:val="001F2E37"/>
    <w:rsid w:val="001F2E61"/>
    <w:rsid w:val="001F3327"/>
    <w:rsid w:val="001F3712"/>
    <w:rsid w:val="001F39DF"/>
    <w:rsid w:val="001F4232"/>
    <w:rsid w:val="001F49CA"/>
    <w:rsid w:val="002033A7"/>
    <w:rsid w:val="002033E2"/>
    <w:rsid w:val="002036B2"/>
    <w:rsid w:val="0020416A"/>
    <w:rsid w:val="00204DC3"/>
    <w:rsid w:val="002060F0"/>
    <w:rsid w:val="002071BF"/>
    <w:rsid w:val="0020770E"/>
    <w:rsid w:val="002078DB"/>
    <w:rsid w:val="00207A1E"/>
    <w:rsid w:val="00211371"/>
    <w:rsid w:val="00211AA7"/>
    <w:rsid w:val="00212180"/>
    <w:rsid w:val="00212B52"/>
    <w:rsid w:val="00212BCE"/>
    <w:rsid w:val="00213A20"/>
    <w:rsid w:val="002148A8"/>
    <w:rsid w:val="002157E8"/>
    <w:rsid w:val="00215FEE"/>
    <w:rsid w:val="002161D7"/>
    <w:rsid w:val="00216BF4"/>
    <w:rsid w:val="00216C41"/>
    <w:rsid w:val="00216D6E"/>
    <w:rsid w:val="002172BC"/>
    <w:rsid w:val="00217AC2"/>
    <w:rsid w:val="002222CD"/>
    <w:rsid w:val="002226F2"/>
    <w:rsid w:val="00222BD0"/>
    <w:rsid w:val="00222C46"/>
    <w:rsid w:val="00222E6B"/>
    <w:rsid w:val="00222FF1"/>
    <w:rsid w:val="0022338B"/>
    <w:rsid w:val="00224402"/>
    <w:rsid w:val="002249A3"/>
    <w:rsid w:val="002263B9"/>
    <w:rsid w:val="00226706"/>
    <w:rsid w:val="0023000D"/>
    <w:rsid w:val="00230782"/>
    <w:rsid w:val="00230F47"/>
    <w:rsid w:val="002316C6"/>
    <w:rsid w:val="00231954"/>
    <w:rsid w:val="0023224F"/>
    <w:rsid w:val="00232555"/>
    <w:rsid w:val="002328C1"/>
    <w:rsid w:val="00232A76"/>
    <w:rsid w:val="00233B9E"/>
    <w:rsid w:val="0023414C"/>
    <w:rsid w:val="00234E63"/>
    <w:rsid w:val="0023538D"/>
    <w:rsid w:val="00235391"/>
    <w:rsid w:val="00235AE5"/>
    <w:rsid w:val="00235BDB"/>
    <w:rsid w:val="00235C57"/>
    <w:rsid w:val="0023649A"/>
    <w:rsid w:val="002367DB"/>
    <w:rsid w:val="00236837"/>
    <w:rsid w:val="00236B0E"/>
    <w:rsid w:val="00236B25"/>
    <w:rsid w:val="00236EF3"/>
    <w:rsid w:val="00237284"/>
    <w:rsid w:val="00237D82"/>
    <w:rsid w:val="002400EC"/>
    <w:rsid w:val="00240266"/>
    <w:rsid w:val="00240ECE"/>
    <w:rsid w:val="00241238"/>
    <w:rsid w:val="00241502"/>
    <w:rsid w:val="00244210"/>
    <w:rsid w:val="00244707"/>
    <w:rsid w:val="00244FEF"/>
    <w:rsid w:val="00245BF4"/>
    <w:rsid w:val="00245F95"/>
    <w:rsid w:val="0024774D"/>
    <w:rsid w:val="00251028"/>
    <w:rsid w:val="002515B3"/>
    <w:rsid w:val="00251894"/>
    <w:rsid w:val="00251B74"/>
    <w:rsid w:val="00252274"/>
    <w:rsid w:val="00252D53"/>
    <w:rsid w:val="00253CBB"/>
    <w:rsid w:val="00253EC8"/>
    <w:rsid w:val="002545BC"/>
    <w:rsid w:val="002553F9"/>
    <w:rsid w:val="002559C2"/>
    <w:rsid w:val="00255B91"/>
    <w:rsid w:val="00256308"/>
    <w:rsid w:val="0025680B"/>
    <w:rsid w:val="00257B46"/>
    <w:rsid w:val="0026008B"/>
    <w:rsid w:val="002600A0"/>
    <w:rsid w:val="002619A3"/>
    <w:rsid w:val="00261E9D"/>
    <w:rsid w:val="002620E5"/>
    <w:rsid w:val="00262B30"/>
    <w:rsid w:val="002634C4"/>
    <w:rsid w:val="00263657"/>
    <w:rsid w:val="002636A2"/>
    <w:rsid w:val="00263C49"/>
    <w:rsid w:val="00264374"/>
    <w:rsid w:val="00264832"/>
    <w:rsid w:val="002652E3"/>
    <w:rsid w:val="00265370"/>
    <w:rsid w:val="002656DC"/>
    <w:rsid w:val="00265787"/>
    <w:rsid w:val="002664CB"/>
    <w:rsid w:val="0026676A"/>
    <w:rsid w:val="00267ACF"/>
    <w:rsid w:val="002706D2"/>
    <w:rsid w:val="00271FBA"/>
    <w:rsid w:val="00272150"/>
    <w:rsid w:val="00273170"/>
    <w:rsid w:val="00273383"/>
    <w:rsid w:val="00273E05"/>
    <w:rsid w:val="002743A6"/>
    <w:rsid w:val="00274F31"/>
    <w:rsid w:val="002757FF"/>
    <w:rsid w:val="002762F3"/>
    <w:rsid w:val="00276A77"/>
    <w:rsid w:val="002773FB"/>
    <w:rsid w:val="0028081C"/>
    <w:rsid w:val="002813CF"/>
    <w:rsid w:val="002839B8"/>
    <w:rsid w:val="00284443"/>
    <w:rsid w:val="00284D24"/>
    <w:rsid w:val="00284D9D"/>
    <w:rsid w:val="002857D6"/>
    <w:rsid w:val="002858CC"/>
    <w:rsid w:val="00286DE4"/>
    <w:rsid w:val="00286E21"/>
    <w:rsid w:val="002877E4"/>
    <w:rsid w:val="002907F3"/>
    <w:rsid w:val="00290B28"/>
    <w:rsid w:val="002914E0"/>
    <w:rsid w:val="0029225B"/>
    <w:rsid w:val="002925D4"/>
    <w:rsid w:val="002929D3"/>
    <w:rsid w:val="00293924"/>
    <w:rsid w:val="00293B8A"/>
    <w:rsid w:val="0029475C"/>
    <w:rsid w:val="00294821"/>
    <w:rsid w:val="00294FA8"/>
    <w:rsid w:val="00296B3C"/>
    <w:rsid w:val="00297DC3"/>
    <w:rsid w:val="002A2464"/>
    <w:rsid w:val="002A2C6F"/>
    <w:rsid w:val="002A3CF4"/>
    <w:rsid w:val="002A439F"/>
    <w:rsid w:val="002A52F5"/>
    <w:rsid w:val="002A78A3"/>
    <w:rsid w:val="002A7C4E"/>
    <w:rsid w:val="002B0201"/>
    <w:rsid w:val="002B0B63"/>
    <w:rsid w:val="002B0C29"/>
    <w:rsid w:val="002B0EC3"/>
    <w:rsid w:val="002B1931"/>
    <w:rsid w:val="002B1DA8"/>
    <w:rsid w:val="002B25E1"/>
    <w:rsid w:val="002B2686"/>
    <w:rsid w:val="002B2A0D"/>
    <w:rsid w:val="002B3741"/>
    <w:rsid w:val="002B42F5"/>
    <w:rsid w:val="002B4BF9"/>
    <w:rsid w:val="002B4DC9"/>
    <w:rsid w:val="002B51D1"/>
    <w:rsid w:val="002B5294"/>
    <w:rsid w:val="002B5B15"/>
    <w:rsid w:val="002B6326"/>
    <w:rsid w:val="002C06B8"/>
    <w:rsid w:val="002C0E5B"/>
    <w:rsid w:val="002C1530"/>
    <w:rsid w:val="002C1B09"/>
    <w:rsid w:val="002C2083"/>
    <w:rsid w:val="002C36F5"/>
    <w:rsid w:val="002C43A3"/>
    <w:rsid w:val="002C4EFF"/>
    <w:rsid w:val="002C537F"/>
    <w:rsid w:val="002C6A0D"/>
    <w:rsid w:val="002C7053"/>
    <w:rsid w:val="002C72F8"/>
    <w:rsid w:val="002C782D"/>
    <w:rsid w:val="002D3B41"/>
    <w:rsid w:val="002D4185"/>
    <w:rsid w:val="002D60AA"/>
    <w:rsid w:val="002D6AE0"/>
    <w:rsid w:val="002D7447"/>
    <w:rsid w:val="002E07E6"/>
    <w:rsid w:val="002E08E6"/>
    <w:rsid w:val="002E0F52"/>
    <w:rsid w:val="002E12FE"/>
    <w:rsid w:val="002E143C"/>
    <w:rsid w:val="002E17A8"/>
    <w:rsid w:val="002E18D4"/>
    <w:rsid w:val="002E24D2"/>
    <w:rsid w:val="002E2669"/>
    <w:rsid w:val="002E33CA"/>
    <w:rsid w:val="002E3985"/>
    <w:rsid w:val="002E42F8"/>
    <w:rsid w:val="002E49FC"/>
    <w:rsid w:val="002E4A7F"/>
    <w:rsid w:val="002E4ADA"/>
    <w:rsid w:val="002E4C4A"/>
    <w:rsid w:val="002E4C5B"/>
    <w:rsid w:val="002E5121"/>
    <w:rsid w:val="002E5C93"/>
    <w:rsid w:val="002F0A8F"/>
    <w:rsid w:val="002F0AD3"/>
    <w:rsid w:val="002F1294"/>
    <w:rsid w:val="002F21AC"/>
    <w:rsid w:val="002F231A"/>
    <w:rsid w:val="002F248B"/>
    <w:rsid w:val="002F2935"/>
    <w:rsid w:val="002F3055"/>
    <w:rsid w:val="002F327D"/>
    <w:rsid w:val="002F3FF2"/>
    <w:rsid w:val="002F5E45"/>
    <w:rsid w:val="002F6B6B"/>
    <w:rsid w:val="0030067C"/>
    <w:rsid w:val="0030124E"/>
    <w:rsid w:val="00301383"/>
    <w:rsid w:val="003015C3"/>
    <w:rsid w:val="003016BF"/>
    <w:rsid w:val="00301DF0"/>
    <w:rsid w:val="0030440C"/>
    <w:rsid w:val="0030454F"/>
    <w:rsid w:val="00304A7D"/>
    <w:rsid w:val="00305BF0"/>
    <w:rsid w:val="00305C09"/>
    <w:rsid w:val="00307057"/>
    <w:rsid w:val="00307686"/>
    <w:rsid w:val="00310632"/>
    <w:rsid w:val="003108C8"/>
    <w:rsid w:val="003123FD"/>
    <w:rsid w:val="00312404"/>
    <w:rsid w:val="00313139"/>
    <w:rsid w:val="00313FCA"/>
    <w:rsid w:val="0031405E"/>
    <w:rsid w:val="0031417C"/>
    <w:rsid w:val="0031598A"/>
    <w:rsid w:val="00315BFD"/>
    <w:rsid w:val="003161EC"/>
    <w:rsid w:val="003164DC"/>
    <w:rsid w:val="00316601"/>
    <w:rsid w:val="00317389"/>
    <w:rsid w:val="00317F80"/>
    <w:rsid w:val="00320C97"/>
    <w:rsid w:val="003217BB"/>
    <w:rsid w:val="00321BAA"/>
    <w:rsid w:val="00321E9F"/>
    <w:rsid w:val="00322BF5"/>
    <w:rsid w:val="00322C42"/>
    <w:rsid w:val="00323736"/>
    <w:rsid w:val="00325934"/>
    <w:rsid w:val="00325A88"/>
    <w:rsid w:val="00325B73"/>
    <w:rsid w:val="00325BAE"/>
    <w:rsid w:val="00325E70"/>
    <w:rsid w:val="00326F1C"/>
    <w:rsid w:val="00327A16"/>
    <w:rsid w:val="003312FF"/>
    <w:rsid w:val="0033169D"/>
    <w:rsid w:val="00331FFB"/>
    <w:rsid w:val="003320DF"/>
    <w:rsid w:val="00332B6C"/>
    <w:rsid w:val="00333C83"/>
    <w:rsid w:val="00333DAD"/>
    <w:rsid w:val="00336500"/>
    <w:rsid w:val="00336D3A"/>
    <w:rsid w:val="003379BA"/>
    <w:rsid w:val="00340221"/>
    <w:rsid w:val="003403C2"/>
    <w:rsid w:val="00340D49"/>
    <w:rsid w:val="00341021"/>
    <w:rsid w:val="00341034"/>
    <w:rsid w:val="00341E63"/>
    <w:rsid w:val="0034362C"/>
    <w:rsid w:val="00344730"/>
    <w:rsid w:val="003451CF"/>
    <w:rsid w:val="00345235"/>
    <w:rsid w:val="00345B85"/>
    <w:rsid w:val="0034635B"/>
    <w:rsid w:val="00346BB2"/>
    <w:rsid w:val="00347582"/>
    <w:rsid w:val="003475F0"/>
    <w:rsid w:val="003477AE"/>
    <w:rsid w:val="0034791F"/>
    <w:rsid w:val="003479B8"/>
    <w:rsid w:val="00347E81"/>
    <w:rsid w:val="00350254"/>
    <w:rsid w:val="00350BAB"/>
    <w:rsid w:val="00350BC0"/>
    <w:rsid w:val="00350CC2"/>
    <w:rsid w:val="00352194"/>
    <w:rsid w:val="0035390D"/>
    <w:rsid w:val="0035392E"/>
    <w:rsid w:val="00355243"/>
    <w:rsid w:val="003554CD"/>
    <w:rsid w:val="00355764"/>
    <w:rsid w:val="00355FD5"/>
    <w:rsid w:val="00356F80"/>
    <w:rsid w:val="0035712C"/>
    <w:rsid w:val="00357653"/>
    <w:rsid w:val="00357850"/>
    <w:rsid w:val="00357F30"/>
    <w:rsid w:val="00360164"/>
    <w:rsid w:val="003603E6"/>
    <w:rsid w:val="003606C4"/>
    <w:rsid w:val="00360F3F"/>
    <w:rsid w:val="00361026"/>
    <w:rsid w:val="003610B3"/>
    <w:rsid w:val="0036136B"/>
    <w:rsid w:val="00361779"/>
    <w:rsid w:val="003624F9"/>
    <w:rsid w:val="00364958"/>
    <w:rsid w:val="00365ABD"/>
    <w:rsid w:val="003669DD"/>
    <w:rsid w:val="003674D8"/>
    <w:rsid w:val="00370372"/>
    <w:rsid w:val="00371882"/>
    <w:rsid w:val="00373015"/>
    <w:rsid w:val="0037354F"/>
    <w:rsid w:val="00373F51"/>
    <w:rsid w:val="0037407F"/>
    <w:rsid w:val="003741A4"/>
    <w:rsid w:val="003753E7"/>
    <w:rsid w:val="00375DBB"/>
    <w:rsid w:val="00375F02"/>
    <w:rsid w:val="00376555"/>
    <w:rsid w:val="00377318"/>
    <w:rsid w:val="00377D65"/>
    <w:rsid w:val="00380444"/>
    <w:rsid w:val="003822C0"/>
    <w:rsid w:val="003836D8"/>
    <w:rsid w:val="00383B9A"/>
    <w:rsid w:val="003840E8"/>
    <w:rsid w:val="003846DE"/>
    <w:rsid w:val="003852FF"/>
    <w:rsid w:val="003853E6"/>
    <w:rsid w:val="0038550F"/>
    <w:rsid w:val="00385B5E"/>
    <w:rsid w:val="00386E4F"/>
    <w:rsid w:val="00387390"/>
    <w:rsid w:val="003873B9"/>
    <w:rsid w:val="00390DD5"/>
    <w:rsid w:val="00391464"/>
    <w:rsid w:val="00391CA8"/>
    <w:rsid w:val="0039230D"/>
    <w:rsid w:val="00392363"/>
    <w:rsid w:val="00392A08"/>
    <w:rsid w:val="00392E8A"/>
    <w:rsid w:val="00392F68"/>
    <w:rsid w:val="00393715"/>
    <w:rsid w:val="00393770"/>
    <w:rsid w:val="00393DF2"/>
    <w:rsid w:val="003940A0"/>
    <w:rsid w:val="00396315"/>
    <w:rsid w:val="00396EED"/>
    <w:rsid w:val="00397056"/>
    <w:rsid w:val="00397110"/>
    <w:rsid w:val="003972E9"/>
    <w:rsid w:val="00397AFF"/>
    <w:rsid w:val="00397D75"/>
    <w:rsid w:val="003A0710"/>
    <w:rsid w:val="003A1F2F"/>
    <w:rsid w:val="003A2063"/>
    <w:rsid w:val="003A2998"/>
    <w:rsid w:val="003A35DF"/>
    <w:rsid w:val="003A3637"/>
    <w:rsid w:val="003A43BC"/>
    <w:rsid w:val="003A5787"/>
    <w:rsid w:val="003A5BA0"/>
    <w:rsid w:val="003A67DF"/>
    <w:rsid w:val="003A682A"/>
    <w:rsid w:val="003A6F4D"/>
    <w:rsid w:val="003A702A"/>
    <w:rsid w:val="003A7AB8"/>
    <w:rsid w:val="003A7AD5"/>
    <w:rsid w:val="003A7DBB"/>
    <w:rsid w:val="003B056D"/>
    <w:rsid w:val="003B1D23"/>
    <w:rsid w:val="003B2869"/>
    <w:rsid w:val="003B324A"/>
    <w:rsid w:val="003B3375"/>
    <w:rsid w:val="003B3A7C"/>
    <w:rsid w:val="003B404C"/>
    <w:rsid w:val="003B439E"/>
    <w:rsid w:val="003B43C7"/>
    <w:rsid w:val="003B460D"/>
    <w:rsid w:val="003B4A98"/>
    <w:rsid w:val="003B509E"/>
    <w:rsid w:val="003B5137"/>
    <w:rsid w:val="003B696A"/>
    <w:rsid w:val="003B7757"/>
    <w:rsid w:val="003C005F"/>
    <w:rsid w:val="003C0394"/>
    <w:rsid w:val="003C0F33"/>
    <w:rsid w:val="003C1D38"/>
    <w:rsid w:val="003C1DD2"/>
    <w:rsid w:val="003C1E11"/>
    <w:rsid w:val="003C45F2"/>
    <w:rsid w:val="003C5013"/>
    <w:rsid w:val="003C5BA9"/>
    <w:rsid w:val="003C75AA"/>
    <w:rsid w:val="003D118C"/>
    <w:rsid w:val="003D1DE6"/>
    <w:rsid w:val="003D227C"/>
    <w:rsid w:val="003D24F4"/>
    <w:rsid w:val="003D25C6"/>
    <w:rsid w:val="003D3937"/>
    <w:rsid w:val="003D432F"/>
    <w:rsid w:val="003D5AAE"/>
    <w:rsid w:val="003D6E0B"/>
    <w:rsid w:val="003D741D"/>
    <w:rsid w:val="003D787C"/>
    <w:rsid w:val="003E02B2"/>
    <w:rsid w:val="003E0C23"/>
    <w:rsid w:val="003E1A9D"/>
    <w:rsid w:val="003E2721"/>
    <w:rsid w:val="003E293A"/>
    <w:rsid w:val="003E42D0"/>
    <w:rsid w:val="003E4664"/>
    <w:rsid w:val="003E6DEA"/>
    <w:rsid w:val="003E77E1"/>
    <w:rsid w:val="003E79A6"/>
    <w:rsid w:val="003E7D0F"/>
    <w:rsid w:val="003F0BF6"/>
    <w:rsid w:val="003F17C5"/>
    <w:rsid w:val="003F1A4C"/>
    <w:rsid w:val="003F1AF5"/>
    <w:rsid w:val="003F209F"/>
    <w:rsid w:val="003F248B"/>
    <w:rsid w:val="003F3628"/>
    <w:rsid w:val="003F37D9"/>
    <w:rsid w:val="003F3E1E"/>
    <w:rsid w:val="003F4003"/>
    <w:rsid w:val="003F5883"/>
    <w:rsid w:val="003F5CD5"/>
    <w:rsid w:val="003F723F"/>
    <w:rsid w:val="003F724B"/>
    <w:rsid w:val="003F7AAC"/>
    <w:rsid w:val="003F7C90"/>
    <w:rsid w:val="003F7CFD"/>
    <w:rsid w:val="004000C1"/>
    <w:rsid w:val="00400AB4"/>
    <w:rsid w:val="00401505"/>
    <w:rsid w:val="004016F4"/>
    <w:rsid w:val="00402354"/>
    <w:rsid w:val="00402FC6"/>
    <w:rsid w:val="004030C1"/>
    <w:rsid w:val="004037A0"/>
    <w:rsid w:val="00403CF2"/>
    <w:rsid w:val="0040429E"/>
    <w:rsid w:val="00404F41"/>
    <w:rsid w:val="0040539B"/>
    <w:rsid w:val="00405686"/>
    <w:rsid w:val="004056F2"/>
    <w:rsid w:val="00405B45"/>
    <w:rsid w:val="00405F83"/>
    <w:rsid w:val="00406E43"/>
    <w:rsid w:val="00407919"/>
    <w:rsid w:val="00407C3D"/>
    <w:rsid w:val="004113F3"/>
    <w:rsid w:val="0041175E"/>
    <w:rsid w:val="0041189A"/>
    <w:rsid w:val="0041419A"/>
    <w:rsid w:val="0041444D"/>
    <w:rsid w:val="00414544"/>
    <w:rsid w:val="004147C5"/>
    <w:rsid w:val="0041511C"/>
    <w:rsid w:val="0041522E"/>
    <w:rsid w:val="004153FB"/>
    <w:rsid w:val="0041551B"/>
    <w:rsid w:val="00415D4B"/>
    <w:rsid w:val="00415E73"/>
    <w:rsid w:val="004161F8"/>
    <w:rsid w:val="00417582"/>
    <w:rsid w:val="004177CD"/>
    <w:rsid w:val="00420D28"/>
    <w:rsid w:val="00421128"/>
    <w:rsid w:val="00422A6C"/>
    <w:rsid w:val="00422D91"/>
    <w:rsid w:val="00422FFA"/>
    <w:rsid w:val="0042340A"/>
    <w:rsid w:val="0042360D"/>
    <w:rsid w:val="00423E9F"/>
    <w:rsid w:val="004255C5"/>
    <w:rsid w:val="00425634"/>
    <w:rsid w:val="00425CDD"/>
    <w:rsid w:val="00426D7A"/>
    <w:rsid w:val="00426F15"/>
    <w:rsid w:val="00427B9E"/>
    <w:rsid w:val="0043007E"/>
    <w:rsid w:val="0043010F"/>
    <w:rsid w:val="004302D9"/>
    <w:rsid w:val="00430EDA"/>
    <w:rsid w:val="004311C6"/>
    <w:rsid w:val="00431373"/>
    <w:rsid w:val="004316C8"/>
    <w:rsid w:val="004319D6"/>
    <w:rsid w:val="004323F2"/>
    <w:rsid w:val="00432E92"/>
    <w:rsid w:val="00433930"/>
    <w:rsid w:val="00433BF3"/>
    <w:rsid w:val="00434C3C"/>
    <w:rsid w:val="004358AF"/>
    <w:rsid w:val="0043666B"/>
    <w:rsid w:val="00436AD5"/>
    <w:rsid w:val="00437588"/>
    <w:rsid w:val="00440CF3"/>
    <w:rsid w:val="004411FF"/>
    <w:rsid w:val="00441B3F"/>
    <w:rsid w:val="00442519"/>
    <w:rsid w:val="0044290A"/>
    <w:rsid w:val="00443D00"/>
    <w:rsid w:val="0044455B"/>
    <w:rsid w:val="00445353"/>
    <w:rsid w:val="0044697E"/>
    <w:rsid w:val="0044761A"/>
    <w:rsid w:val="004476FC"/>
    <w:rsid w:val="00447ACA"/>
    <w:rsid w:val="004505A5"/>
    <w:rsid w:val="00450BBD"/>
    <w:rsid w:val="00452012"/>
    <w:rsid w:val="00452632"/>
    <w:rsid w:val="004527CE"/>
    <w:rsid w:val="00452880"/>
    <w:rsid w:val="00452981"/>
    <w:rsid w:val="00452CD7"/>
    <w:rsid w:val="004533C4"/>
    <w:rsid w:val="004542DA"/>
    <w:rsid w:val="00454A00"/>
    <w:rsid w:val="00454DF0"/>
    <w:rsid w:val="00455417"/>
    <w:rsid w:val="00455476"/>
    <w:rsid w:val="004555CE"/>
    <w:rsid w:val="00456566"/>
    <w:rsid w:val="004608F0"/>
    <w:rsid w:val="00462118"/>
    <w:rsid w:val="00462369"/>
    <w:rsid w:val="00463354"/>
    <w:rsid w:val="00463B4D"/>
    <w:rsid w:val="0046436F"/>
    <w:rsid w:val="00464876"/>
    <w:rsid w:val="004653C3"/>
    <w:rsid w:val="00465850"/>
    <w:rsid w:val="00467D5F"/>
    <w:rsid w:val="00470DA5"/>
    <w:rsid w:val="00470DFA"/>
    <w:rsid w:val="0047306B"/>
    <w:rsid w:val="00473AD5"/>
    <w:rsid w:val="004754F6"/>
    <w:rsid w:val="00475A1C"/>
    <w:rsid w:val="00476FA9"/>
    <w:rsid w:val="004775B8"/>
    <w:rsid w:val="00477653"/>
    <w:rsid w:val="00477687"/>
    <w:rsid w:val="004813DA"/>
    <w:rsid w:val="00481FCF"/>
    <w:rsid w:val="004842CC"/>
    <w:rsid w:val="0048682C"/>
    <w:rsid w:val="00487074"/>
    <w:rsid w:val="0048731D"/>
    <w:rsid w:val="0048741B"/>
    <w:rsid w:val="004877F1"/>
    <w:rsid w:val="00487C12"/>
    <w:rsid w:val="00490A4E"/>
    <w:rsid w:val="00490A5F"/>
    <w:rsid w:val="00491E3A"/>
    <w:rsid w:val="0049239B"/>
    <w:rsid w:val="0049247E"/>
    <w:rsid w:val="0049258D"/>
    <w:rsid w:val="00492623"/>
    <w:rsid w:val="00493B04"/>
    <w:rsid w:val="00493CD0"/>
    <w:rsid w:val="00493D43"/>
    <w:rsid w:val="00495BBF"/>
    <w:rsid w:val="00496293"/>
    <w:rsid w:val="004969E5"/>
    <w:rsid w:val="004974BF"/>
    <w:rsid w:val="00497E3C"/>
    <w:rsid w:val="004A015C"/>
    <w:rsid w:val="004A097F"/>
    <w:rsid w:val="004A1A3A"/>
    <w:rsid w:val="004A1C61"/>
    <w:rsid w:val="004A1D0E"/>
    <w:rsid w:val="004A294E"/>
    <w:rsid w:val="004A2A5D"/>
    <w:rsid w:val="004A3AD9"/>
    <w:rsid w:val="004A3C10"/>
    <w:rsid w:val="004A4331"/>
    <w:rsid w:val="004A60AA"/>
    <w:rsid w:val="004A612A"/>
    <w:rsid w:val="004A6571"/>
    <w:rsid w:val="004A6A81"/>
    <w:rsid w:val="004A7903"/>
    <w:rsid w:val="004B04D8"/>
    <w:rsid w:val="004B0D2B"/>
    <w:rsid w:val="004B21BE"/>
    <w:rsid w:val="004B36E6"/>
    <w:rsid w:val="004B44A6"/>
    <w:rsid w:val="004B4C99"/>
    <w:rsid w:val="004B55D0"/>
    <w:rsid w:val="004B5D7D"/>
    <w:rsid w:val="004B6AF0"/>
    <w:rsid w:val="004B6D07"/>
    <w:rsid w:val="004C03F1"/>
    <w:rsid w:val="004C19E3"/>
    <w:rsid w:val="004C1AF8"/>
    <w:rsid w:val="004C1E15"/>
    <w:rsid w:val="004C219E"/>
    <w:rsid w:val="004C2555"/>
    <w:rsid w:val="004C2868"/>
    <w:rsid w:val="004C2C1A"/>
    <w:rsid w:val="004C2DE1"/>
    <w:rsid w:val="004C347D"/>
    <w:rsid w:val="004C3B6A"/>
    <w:rsid w:val="004C44EC"/>
    <w:rsid w:val="004C4574"/>
    <w:rsid w:val="004C5261"/>
    <w:rsid w:val="004C5A8B"/>
    <w:rsid w:val="004C5B88"/>
    <w:rsid w:val="004C5FA2"/>
    <w:rsid w:val="004C6AEC"/>
    <w:rsid w:val="004C71A0"/>
    <w:rsid w:val="004C72E8"/>
    <w:rsid w:val="004C75D3"/>
    <w:rsid w:val="004C7633"/>
    <w:rsid w:val="004C78D4"/>
    <w:rsid w:val="004C791D"/>
    <w:rsid w:val="004D0B57"/>
    <w:rsid w:val="004D135B"/>
    <w:rsid w:val="004D145A"/>
    <w:rsid w:val="004D1670"/>
    <w:rsid w:val="004D18EB"/>
    <w:rsid w:val="004D22BA"/>
    <w:rsid w:val="004D2F15"/>
    <w:rsid w:val="004D34C5"/>
    <w:rsid w:val="004D3BCE"/>
    <w:rsid w:val="004D3CAF"/>
    <w:rsid w:val="004D5798"/>
    <w:rsid w:val="004D5A1D"/>
    <w:rsid w:val="004D5B8D"/>
    <w:rsid w:val="004D665B"/>
    <w:rsid w:val="004D6B3C"/>
    <w:rsid w:val="004D758C"/>
    <w:rsid w:val="004D7C48"/>
    <w:rsid w:val="004D7F4C"/>
    <w:rsid w:val="004E01B9"/>
    <w:rsid w:val="004E0DB6"/>
    <w:rsid w:val="004E22EA"/>
    <w:rsid w:val="004E251B"/>
    <w:rsid w:val="004E2FD8"/>
    <w:rsid w:val="004E3B79"/>
    <w:rsid w:val="004E4B6E"/>
    <w:rsid w:val="004E6796"/>
    <w:rsid w:val="004E73BC"/>
    <w:rsid w:val="004F11ED"/>
    <w:rsid w:val="004F15FD"/>
    <w:rsid w:val="004F1E02"/>
    <w:rsid w:val="004F215B"/>
    <w:rsid w:val="004F22F8"/>
    <w:rsid w:val="004F25B5"/>
    <w:rsid w:val="004F3BAB"/>
    <w:rsid w:val="004F40BE"/>
    <w:rsid w:val="004F4568"/>
    <w:rsid w:val="004F5624"/>
    <w:rsid w:val="004F602D"/>
    <w:rsid w:val="004F7C68"/>
    <w:rsid w:val="004F7E65"/>
    <w:rsid w:val="00500319"/>
    <w:rsid w:val="00500B0B"/>
    <w:rsid w:val="00500C1F"/>
    <w:rsid w:val="00501659"/>
    <w:rsid w:val="00501B27"/>
    <w:rsid w:val="005022CA"/>
    <w:rsid w:val="005031A3"/>
    <w:rsid w:val="00503657"/>
    <w:rsid w:val="005047EA"/>
    <w:rsid w:val="0050642D"/>
    <w:rsid w:val="00506788"/>
    <w:rsid w:val="005071D9"/>
    <w:rsid w:val="0051149E"/>
    <w:rsid w:val="00512167"/>
    <w:rsid w:val="00512DE5"/>
    <w:rsid w:val="005145F4"/>
    <w:rsid w:val="00517D25"/>
    <w:rsid w:val="00520FEB"/>
    <w:rsid w:val="00521DCC"/>
    <w:rsid w:val="00523973"/>
    <w:rsid w:val="005247FE"/>
    <w:rsid w:val="00524864"/>
    <w:rsid w:val="005249C0"/>
    <w:rsid w:val="00525D90"/>
    <w:rsid w:val="00525F11"/>
    <w:rsid w:val="0052681F"/>
    <w:rsid w:val="00526C3C"/>
    <w:rsid w:val="00526E01"/>
    <w:rsid w:val="005277BD"/>
    <w:rsid w:val="00527922"/>
    <w:rsid w:val="00527FD4"/>
    <w:rsid w:val="00530BE8"/>
    <w:rsid w:val="00530CBC"/>
    <w:rsid w:val="00531238"/>
    <w:rsid w:val="00531704"/>
    <w:rsid w:val="00531CB3"/>
    <w:rsid w:val="005326BD"/>
    <w:rsid w:val="00532CFC"/>
    <w:rsid w:val="00533ED1"/>
    <w:rsid w:val="005345A3"/>
    <w:rsid w:val="00535911"/>
    <w:rsid w:val="00536762"/>
    <w:rsid w:val="00536836"/>
    <w:rsid w:val="00536E69"/>
    <w:rsid w:val="005374AD"/>
    <w:rsid w:val="00540532"/>
    <w:rsid w:val="00540858"/>
    <w:rsid w:val="005411E6"/>
    <w:rsid w:val="00541AF6"/>
    <w:rsid w:val="00541B41"/>
    <w:rsid w:val="00544150"/>
    <w:rsid w:val="00544237"/>
    <w:rsid w:val="00544503"/>
    <w:rsid w:val="0054533B"/>
    <w:rsid w:val="0054538D"/>
    <w:rsid w:val="0054568A"/>
    <w:rsid w:val="00546F09"/>
    <w:rsid w:val="00547041"/>
    <w:rsid w:val="00550694"/>
    <w:rsid w:val="00550ED4"/>
    <w:rsid w:val="005514D3"/>
    <w:rsid w:val="00551635"/>
    <w:rsid w:val="005516EC"/>
    <w:rsid w:val="005516F0"/>
    <w:rsid w:val="00552465"/>
    <w:rsid w:val="00552BB7"/>
    <w:rsid w:val="005538E4"/>
    <w:rsid w:val="00553A38"/>
    <w:rsid w:val="00554E83"/>
    <w:rsid w:val="00554E8D"/>
    <w:rsid w:val="00556484"/>
    <w:rsid w:val="00556E70"/>
    <w:rsid w:val="00557213"/>
    <w:rsid w:val="00557D0B"/>
    <w:rsid w:val="00561ABB"/>
    <w:rsid w:val="00561D19"/>
    <w:rsid w:val="0056291A"/>
    <w:rsid w:val="0056308F"/>
    <w:rsid w:val="00563DF2"/>
    <w:rsid w:val="00563FB8"/>
    <w:rsid w:val="00565002"/>
    <w:rsid w:val="00565504"/>
    <w:rsid w:val="005655E4"/>
    <w:rsid w:val="00565EB8"/>
    <w:rsid w:val="0056629D"/>
    <w:rsid w:val="00566D55"/>
    <w:rsid w:val="00571862"/>
    <w:rsid w:val="00573418"/>
    <w:rsid w:val="0057361A"/>
    <w:rsid w:val="00573DD8"/>
    <w:rsid w:val="00574CEA"/>
    <w:rsid w:val="005757BA"/>
    <w:rsid w:val="0057610D"/>
    <w:rsid w:val="00576206"/>
    <w:rsid w:val="00576A8B"/>
    <w:rsid w:val="005770DD"/>
    <w:rsid w:val="00577141"/>
    <w:rsid w:val="0057798D"/>
    <w:rsid w:val="00580667"/>
    <w:rsid w:val="00580E76"/>
    <w:rsid w:val="00582709"/>
    <w:rsid w:val="00583533"/>
    <w:rsid w:val="00583C1F"/>
    <w:rsid w:val="0058405B"/>
    <w:rsid w:val="005844DB"/>
    <w:rsid w:val="00584813"/>
    <w:rsid w:val="0058529D"/>
    <w:rsid w:val="0058586A"/>
    <w:rsid w:val="00586396"/>
    <w:rsid w:val="00586AF2"/>
    <w:rsid w:val="00586D2E"/>
    <w:rsid w:val="005873DF"/>
    <w:rsid w:val="00587634"/>
    <w:rsid w:val="00590737"/>
    <w:rsid w:val="0059094C"/>
    <w:rsid w:val="00590BAC"/>
    <w:rsid w:val="00591D81"/>
    <w:rsid w:val="00592396"/>
    <w:rsid w:val="0059321C"/>
    <w:rsid w:val="0059368B"/>
    <w:rsid w:val="00593854"/>
    <w:rsid w:val="00593984"/>
    <w:rsid w:val="00593D1B"/>
    <w:rsid w:val="005949C3"/>
    <w:rsid w:val="00594A12"/>
    <w:rsid w:val="00595CB7"/>
    <w:rsid w:val="00597080"/>
    <w:rsid w:val="00597302"/>
    <w:rsid w:val="005A008F"/>
    <w:rsid w:val="005A1F54"/>
    <w:rsid w:val="005A259D"/>
    <w:rsid w:val="005A2D1A"/>
    <w:rsid w:val="005A3457"/>
    <w:rsid w:val="005A34CA"/>
    <w:rsid w:val="005A503D"/>
    <w:rsid w:val="005A59A7"/>
    <w:rsid w:val="005A5A68"/>
    <w:rsid w:val="005A5AAC"/>
    <w:rsid w:val="005A5DE1"/>
    <w:rsid w:val="005A62BB"/>
    <w:rsid w:val="005A6C90"/>
    <w:rsid w:val="005A6E0B"/>
    <w:rsid w:val="005A74C0"/>
    <w:rsid w:val="005A7F93"/>
    <w:rsid w:val="005B0FA8"/>
    <w:rsid w:val="005B1206"/>
    <w:rsid w:val="005B1378"/>
    <w:rsid w:val="005B186F"/>
    <w:rsid w:val="005B1B12"/>
    <w:rsid w:val="005B2581"/>
    <w:rsid w:val="005B2B85"/>
    <w:rsid w:val="005B30E2"/>
    <w:rsid w:val="005B36D8"/>
    <w:rsid w:val="005B4CA6"/>
    <w:rsid w:val="005B4CEB"/>
    <w:rsid w:val="005B5D74"/>
    <w:rsid w:val="005B654C"/>
    <w:rsid w:val="005B6B03"/>
    <w:rsid w:val="005C0B99"/>
    <w:rsid w:val="005C1126"/>
    <w:rsid w:val="005C2D01"/>
    <w:rsid w:val="005C3224"/>
    <w:rsid w:val="005C3DC9"/>
    <w:rsid w:val="005C4582"/>
    <w:rsid w:val="005C4698"/>
    <w:rsid w:val="005C5302"/>
    <w:rsid w:val="005C56F7"/>
    <w:rsid w:val="005C5907"/>
    <w:rsid w:val="005C6040"/>
    <w:rsid w:val="005C6100"/>
    <w:rsid w:val="005C6310"/>
    <w:rsid w:val="005C6500"/>
    <w:rsid w:val="005C72FB"/>
    <w:rsid w:val="005C789C"/>
    <w:rsid w:val="005C7D4B"/>
    <w:rsid w:val="005D01CF"/>
    <w:rsid w:val="005D19D5"/>
    <w:rsid w:val="005D1D8C"/>
    <w:rsid w:val="005D3208"/>
    <w:rsid w:val="005D3C57"/>
    <w:rsid w:val="005D442F"/>
    <w:rsid w:val="005D444E"/>
    <w:rsid w:val="005D4E87"/>
    <w:rsid w:val="005D4EAE"/>
    <w:rsid w:val="005D61AC"/>
    <w:rsid w:val="005D64A2"/>
    <w:rsid w:val="005D6A06"/>
    <w:rsid w:val="005D7C05"/>
    <w:rsid w:val="005D7E78"/>
    <w:rsid w:val="005E130D"/>
    <w:rsid w:val="005E17E2"/>
    <w:rsid w:val="005E2360"/>
    <w:rsid w:val="005E3FA1"/>
    <w:rsid w:val="005E41FF"/>
    <w:rsid w:val="005E4849"/>
    <w:rsid w:val="005E5B7C"/>
    <w:rsid w:val="005E5DF4"/>
    <w:rsid w:val="005E7FAB"/>
    <w:rsid w:val="005F00F9"/>
    <w:rsid w:val="005F087A"/>
    <w:rsid w:val="005F0932"/>
    <w:rsid w:val="005F0D86"/>
    <w:rsid w:val="005F0FBF"/>
    <w:rsid w:val="005F1B0D"/>
    <w:rsid w:val="005F2CE3"/>
    <w:rsid w:val="005F2F28"/>
    <w:rsid w:val="005F3BF7"/>
    <w:rsid w:val="005F44D5"/>
    <w:rsid w:val="005F46B4"/>
    <w:rsid w:val="005F47BC"/>
    <w:rsid w:val="005F5266"/>
    <w:rsid w:val="005F59D9"/>
    <w:rsid w:val="006000E8"/>
    <w:rsid w:val="0060091E"/>
    <w:rsid w:val="00600A16"/>
    <w:rsid w:val="00601DE9"/>
    <w:rsid w:val="00602207"/>
    <w:rsid w:val="0060372C"/>
    <w:rsid w:val="00604A64"/>
    <w:rsid w:val="00605003"/>
    <w:rsid w:val="0060531C"/>
    <w:rsid w:val="00605C2B"/>
    <w:rsid w:val="00605D78"/>
    <w:rsid w:val="006066D6"/>
    <w:rsid w:val="006070A9"/>
    <w:rsid w:val="00607AFC"/>
    <w:rsid w:val="00610342"/>
    <w:rsid w:val="006105D9"/>
    <w:rsid w:val="00611759"/>
    <w:rsid w:val="00611BA0"/>
    <w:rsid w:val="00611DAD"/>
    <w:rsid w:val="00612E40"/>
    <w:rsid w:val="00613712"/>
    <w:rsid w:val="0061414A"/>
    <w:rsid w:val="0061421B"/>
    <w:rsid w:val="00614CEA"/>
    <w:rsid w:val="00614E2B"/>
    <w:rsid w:val="00615A9C"/>
    <w:rsid w:val="00620D4C"/>
    <w:rsid w:val="00622095"/>
    <w:rsid w:val="00622331"/>
    <w:rsid w:val="006231E8"/>
    <w:rsid w:val="006243FE"/>
    <w:rsid w:val="00624B1C"/>
    <w:rsid w:val="00625DF0"/>
    <w:rsid w:val="006261C7"/>
    <w:rsid w:val="00627810"/>
    <w:rsid w:val="006278F7"/>
    <w:rsid w:val="00627A45"/>
    <w:rsid w:val="00627B7B"/>
    <w:rsid w:val="00630677"/>
    <w:rsid w:val="00631279"/>
    <w:rsid w:val="00631DC4"/>
    <w:rsid w:val="00632E56"/>
    <w:rsid w:val="006333D3"/>
    <w:rsid w:val="00633ADA"/>
    <w:rsid w:val="00633C78"/>
    <w:rsid w:val="0063410D"/>
    <w:rsid w:val="00634696"/>
    <w:rsid w:val="006346FD"/>
    <w:rsid w:val="006351B5"/>
    <w:rsid w:val="00635240"/>
    <w:rsid w:val="006355FF"/>
    <w:rsid w:val="00635F79"/>
    <w:rsid w:val="0063788A"/>
    <w:rsid w:val="00640606"/>
    <w:rsid w:val="006407A0"/>
    <w:rsid w:val="00640B35"/>
    <w:rsid w:val="00641021"/>
    <w:rsid w:val="00641081"/>
    <w:rsid w:val="00641276"/>
    <w:rsid w:val="00641CE0"/>
    <w:rsid w:val="00641DE2"/>
    <w:rsid w:val="006423A1"/>
    <w:rsid w:val="00642DD3"/>
    <w:rsid w:val="0064358B"/>
    <w:rsid w:val="00643F6E"/>
    <w:rsid w:val="00644838"/>
    <w:rsid w:val="00644846"/>
    <w:rsid w:val="00644BEA"/>
    <w:rsid w:val="00644DBD"/>
    <w:rsid w:val="0064543E"/>
    <w:rsid w:val="00645452"/>
    <w:rsid w:val="00645735"/>
    <w:rsid w:val="00645FB1"/>
    <w:rsid w:val="00646903"/>
    <w:rsid w:val="00646CFB"/>
    <w:rsid w:val="006474CC"/>
    <w:rsid w:val="00647EF9"/>
    <w:rsid w:val="00650391"/>
    <w:rsid w:val="00651C1E"/>
    <w:rsid w:val="00652B8B"/>
    <w:rsid w:val="00653647"/>
    <w:rsid w:val="006537B9"/>
    <w:rsid w:val="00653CFC"/>
    <w:rsid w:val="00654231"/>
    <w:rsid w:val="00654F54"/>
    <w:rsid w:val="00656FE6"/>
    <w:rsid w:val="006602B2"/>
    <w:rsid w:val="00661863"/>
    <w:rsid w:val="00661870"/>
    <w:rsid w:val="00662476"/>
    <w:rsid w:val="00662544"/>
    <w:rsid w:val="0066273D"/>
    <w:rsid w:val="00662C85"/>
    <w:rsid w:val="00663177"/>
    <w:rsid w:val="006633BB"/>
    <w:rsid w:val="006634C7"/>
    <w:rsid w:val="00664425"/>
    <w:rsid w:val="006658E7"/>
    <w:rsid w:val="00665C06"/>
    <w:rsid w:val="00665ED8"/>
    <w:rsid w:val="006661AD"/>
    <w:rsid w:val="00666BBA"/>
    <w:rsid w:val="00666F19"/>
    <w:rsid w:val="0066720B"/>
    <w:rsid w:val="00667A6F"/>
    <w:rsid w:val="00670FF3"/>
    <w:rsid w:val="00671D91"/>
    <w:rsid w:val="00673E63"/>
    <w:rsid w:val="00673F1F"/>
    <w:rsid w:val="00674378"/>
    <w:rsid w:val="00674BFE"/>
    <w:rsid w:val="00674D6C"/>
    <w:rsid w:val="00674ED4"/>
    <w:rsid w:val="00675899"/>
    <w:rsid w:val="00676E0E"/>
    <w:rsid w:val="00677027"/>
    <w:rsid w:val="006774A8"/>
    <w:rsid w:val="00677C95"/>
    <w:rsid w:val="00680564"/>
    <w:rsid w:val="00680E57"/>
    <w:rsid w:val="0068144C"/>
    <w:rsid w:val="0068233D"/>
    <w:rsid w:val="00682AC4"/>
    <w:rsid w:val="00682D48"/>
    <w:rsid w:val="006833E0"/>
    <w:rsid w:val="006833F4"/>
    <w:rsid w:val="006846AF"/>
    <w:rsid w:val="00684BBC"/>
    <w:rsid w:val="006850AB"/>
    <w:rsid w:val="006860C1"/>
    <w:rsid w:val="006869AF"/>
    <w:rsid w:val="00687420"/>
    <w:rsid w:val="0068744D"/>
    <w:rsid w:val="00687A4C"/>
    <w:rsid w:val="00690314"/>
    <w:rsid w:val="00691388"/>
    <w:rsid w:val="006924E1"/>
    <w:rsid w:val="00692BAB"/>
    <w:rsid w:val="00693062"/>
    <w:rsid w:val="00694B44"/>
    <w:rsid w:val="006950D3"/>
    <w:rsid w:val="00696C4D"/>
    <w:rsid w:val="00696E64"/>
    <w:rsid w:val="0069779F"/>
    <w:rsid w:val="006A0875"/>
    <w:rsid w:val="006A0C8D"/>
    <w:rsid w:val="006A1A05"/>
    <w:rsid w:val="006A1D29"/>
    <w:rsid w:val="006A2A85"/>
    <w:rsid w:val="006A2D17"/>
    <w:rsid w:val="006A3C1D"/>
    <w:rsid w:val="006A4545"/>
    <w:rsid w:val="006A47C9"/>
    <w:rsid w:val="006A5A0A"/>
    <w:rsid w:val="006A5CE5"/>
    <w:rsid w:val="006B07C9"/>
    <w:rsid w:val="006B1601"/>
    <w:rsid w:val="006B16B8"/>
    <w:rsid w:val="006B181E"/>
    <w:rsid w:val="006B183A"/>
    <w:rsid w:val="006B188C"/>
    <w:rsid w:val="006B277D"/>
    <w:rsid w:val="006B435A"/>
    <w:rsid w:val="006B455E"/>
    <w:rsid w:val="006B4776"/>
    <w:rsid w:val="006B555B"/>
    <w:rsid w:val="006B5D5C"/>
    <w:rsid w:val="006B5E8D"/>
    <w:rsid w:val="006B60CF"/>
    <w:rsid w:val="006B6629"/>
    <w:rsid w:val="006B6692"/>
    <w:rsid w:val="006B6B08"/>
    <w:rsid w:val="006C06D8"/>
    <w:rsid w:val="006C07CB"/>
    <w:rsid w:val="006C141E"/>
    <w:rsid w:val="006C19DC"/>
    <w:rsid w:val="006C3778"/>
    <w:rsid w:val="006C5CE9"/>
    <w:rsid w:val="006D1515"/>
    <w:rsid w:val="006D1796"/>
    <w:rsid w:val="006D329D"/>
    <w:rsid w:val="006D36C3"/>
    <w:rsid w:val="006D38C0"/>
    <w:rsid w:val="006D3E15"/>
    <w:rsid w:val="006D4C7F"/>
    <w:rsid w:val="006D5C61"/>
    <w:rsid w:val="006D675D"/>
    <w:rsid w:val="006D740D"/>
    <w:rsid w:val="006D7474"/>
    <w:rsid w:val="006D76C5"/>
    <w:rsid w:val="006D76EE"/>
    <w:rsid w:val="006E03FD"/>
    <w:rsid w:val="006E0A53"/>
    <w:rsid w:val="006E15C4"/>
    <w:rsid w:val="006E1A5F"/>
    <w:rsid w:val="006E2830"/>
    <w:rsid w:val="006E3ED7"/>
    <w:rsid w:val="006E45C7"/>
    <w:rsid w:val="006E4D80"/>
    <w:rsid w:val="006E51DD"/>
    <w:rsid w:val="006E55AE"/>
    <w:rsid w:val="006E71CB"/>
    <w:rsid w:val="006E753B"/>
    <w:rsid w:val="006E79A4"/>
    <w:rsid w:val="006F05E4"/>
    <w:rsid w:val="006F0A16"/>
    <w:rsid w:val="006F0A2E"/>
    <w:rsid w:val="006F0B9E"/>
    <w:rsid w:val="006F0C4E"/>
    <w:rsid w:val="006F2547"/>
    <w:rsid w:val="006F4129"/>
    <w:rsid w:val="006F4D31"/>
    <w:rsid w:val="006F4E6D"/>
    <w:rsid w:val="006F55BE"/>
    <w:rsid w:val="006F6A1F"/>
    <w:rsid w:val="006F7001"/>
    <w:rsid w:val="006F712B"/>
    <w:rsid w:val="006F7911"/>
    <w:rsid w:val="00701048"/>
    <w:rsid w:val="0070127B"/>
    <w:rsid w:val="00701CCC"/>
    <w:rsid w:val="00701D3E"/>
    <w:rsid w:val="00701DB4"/>
    <w:rsid w:val="00702992"/>
    <w:rsid w:val="00703827"/>
    <w:rsid w:val="00704551"/>
    <w:rsid w:val="00704704"/>
    <w:rsid w:val="0070523A"/>
    <w:rsid w:val="0070546E"/>
    <w:rsid w:val="007061B6"/>
    <w:rsid w:val="00706EE9"/>
    <w:rsid w:val="007076E6"/>
    <w:rsid w:val="007101E4"/>
    <w:rsid w:val="00711F85"/>
    <w:rsid w:val="00712143"/>
    <w:rsid w:val="00712445"/>
    <w:rsid w:val="00712638"/>
    <w:rsid w:val="00712E1E"/>
    <w:rsid w:val="00713B10"/>
    <w:rsid w:val="00713F10"/>
    <w:rsid w:val="007157F1"/>
    <w:rsid w:val="00716140"/>
    <w:rsid w:val="007207B2"/>
    <w:rsid w:val="007208E7"/>
    <w:rsid w:val="00720C21"/>
    <w:rsid w:val="00722423"/>
    <w:rsid w:val="0072252F"/>
    <w:rsid w:val="00722EFC"/>
    <w:rsid w:val="0072317D"/>
    <w:rsid w:val="00724501"/>
    <w:rsid w:val="00725715"/>
    <w:rsid w:val="00726324"/>
    <w:rsid w:val="00726BB6"/>
    <w:rsid w:val="007276A1"/>
    <w:rsid w:val="0073090D"/>
    <w:rsid w:val="00730A06"/>
    <w:rsid w:val="00730A8D"/>
    <w:rsid w:val="00730C1A"/>
    <w:rsid w:val="00730F9F"/>
    <w:rsid w:val="00731894"/>
    <w:rsid w:val="00731A0C"/>
    <w:rsid w:val="00731EF3"/>
    <w:rsid w:val="0073434C"/>
    <w:rsid w:val="00737029"/>
    <w:rsid w:val="00740257"/>
    <w:rsid w:val="00740C0E"/>
    <w:rsid w:val="00740E5A"/>
    <w:rsid w:val="00741B50"/>
    <w:rsid w:val="00741E72"/>
    <w:rsid w:val="0074224C"/>
    <w:rsid w:val="007426F7"/>
    <w:rsid w:val="00742AFF"/>
    <w:rsid w:val="00742D5B"/>
    <w:rsid w:val="00745564"/>
    <w:rsid w:val="007459A1"/>
    <w:rsid w:val="00745C34"/>
    <w:rsid w:val="00745C77"/>
    <w:rsid w:val="0074622B"/>
    <w:rsid w:val="00746323"/>
    <w:rsid w:val="00746631"/>
    <w:rsid w:val="00747204"/>
    <w:rsid w:val="0074793E"/>
    <w:rsid w:val="00747CEC"/>
    <w:rsid w:val="00747F41"/>
    <w:rsid w:val="00750172"/>
    <w:rsid w:val="0075023A"/>
    <w:rsid w:val="00750369"/>
    <w:rsid w:val="00750499"/>
    <w:rsid w:val="00750913"/>
    <w:rsid w:val="00751ABE"/>
    <w:rsid w:val="00751C42"/>
    <w:rsid w:val="007522A6"/>
    <w:rsid w:val="0075241A"/>
    <w:rsid w:val="00752A85"/>
    <w:rsid w:val="00753522"/>
    <w:rsid w:val="007541F6"/>
    <w:rsid w:val="00754320"/>
    <w:rsid w:val="00754432"/>
    <w:rsid w:val="007549E6"/>
    <w:rsid w:val="00754CED"/>
    <w:rsid w:val="007554C7"/>
    <w:rsid w:val="00755746"/>
    <w:rsid w:val="007557D1"/>
    <w:rsid w:val="00755D98"/>
    <w:rsid w:val="00756871"/>
    <w:rsid w:val="00757667"/>
    <w:rsid w:val="0075771F"/>
    <w:rsid w:val="0076006A"/>
    <w:rsid w:val="00760083"/>
    <w:rsid w:val="007601C9"/>
    <w:rsid w:val="007602BD"/>
    <w:rsid w:val="007614E0"/>
    <w:rsid w:val="0076152A"/>
    <w:rsid w:val="00761910"/>
    <w:rsid w:val="00762D0C"/>
    <w:rsid w:val="00763F58"/>
    <w:rsid w:val="007703C5"/>
    <w:rsid w:val="00770687"/>
    <w:rsid w:val="0077080E"/>
    <w:rsid w:val="007708C9"/>
    <w:rsid w:val="00770964"/>
    <w:rsid w:val="00772D17"/>
    <w:rsid w:val="00774819"/>
    <w:rsid w:val="00774E21"/>
    <w:rsid w:val="00775775"/>
    <w:rsid w:val="00775B15"/>
    <w:rsid w:val="00775B54"/>
    <w:rsid w:val="00775FE6"/>
    <w:rsid w:val="00776261"/>
    <w:rsid w:val="0077652E"/>
    <w:rsid w:val="00776C9B"/>
    <w:rsid w:val="0078001A"/>
    <w:rsid w:val="00780CF8"/>
    <w:rsid w:val="00780EA2"/>
    <w:rsid w:val="00780FBE"/>
    <w:rsid w:val="00781160"/>
    <w:rsid w:val="0078117F"/>
    <w:rsid w:val="00781219"/>
    <w:rsid w:val="00781936"/>
    <w:rsid w:val="00781D0A"/>
    <w:rsid w:val="00782DCA"/>
    <w:rsid w:val="007834D8"/>
    <w:rsid w:val="00783F62"/>
    <w:rsid w:val="0078418D"/>
    <w:rsid w:val="00784405"/>
    <w:rsid w:val="00784692"/>
    <w:rsid w:val="00784C45"/>
    <w:rsid w:val="00784C8F"/>
    <w:rsid w:val="00784CCC"/>
    <w:rsid w:val="00784E6A"/>
    <w:rsid w:val="007861AE"/>
    <w:rsid w:val="00786D1C"/>
    <w:rsid w:val="007872B8"/>
    <w:rsid w:val="0078780D"/>
    <w:rsid w:val="007879A0"/>
    <w:rsid w:val="00787A37"/>
    <w:rsid w:val="0079012E"/>
    <w:rsid w:val="00790828"/>
    <w:rsid w:val="00791493"/>
    <w:rsid w:val="00791F34"/>
    <w:rsid w:val="0079263C"/>
    <w:rsid w:val="00793FDE"/>
    <w:rsid w:val="00794631"/>
    <w:rsid w:val="00794E28"/>
    <w:rsid w:val="0079505E"/>
    <w:rsid w:val="007961E3"/>
    <w:rsid w:val="007977F9"/>
    <w:rsid w:val="0079793D"/>
    <w:rsid w:val="00797A01"/>
    <w:rsid w:val="007A0441"/>
    <w:rsid w:val="007A0D69"/>
    <w:rsid w:val="007A14AA"/>
    <w:rsid w:val="007A1EC6"/>
    <w:rsid w:val="007A2648"/>
    <w:rsid w:val="007A2867"/>
    <w:rsid w:val="007A2A77"/>
    <w:rsid w:val="007A2C23"/>
    <w:rsid w:val="007A2EB3"/>
    <w:rsid w:val="007A357C"/>
    <w:rsid w:val="007A4ADC"/>
    <w:rsid w:val="007A669C"/>
    <w:rsid w:val="007A69C9"/>
    <w:rsid w:val="007A74E5"/>
    <w:rsid w:val="007B0173"/>
    <w:rsid w:val="007B04BC"/>
    <w:rsid w:val="007B21F4"/>
    <w:rsid w:val="007B238B"/>
    <w:rsid w:val="007B2C57"/>
    <w:rsid w:val="007B3241"/>
    <w:rsid w:val="007B3B1E"/>
    <w:rsid w:val="007B40D2"/>
    <w:rsid w:val="007B4B4F"/>
    <w:rsid w:val="007B4F45"/>
    <w:rsid w:val="007B5400"/>
    <w:rsid w:val="007B5E0D"/>
    <w:rsid w:val="007B6351"/>
    <w:rsid w:val="007B6903"/>
    <w:rsid w:val="007B6DC3"/>
    <w:rsid w:val="007B73C4"/>
    <w:rsid w:val="007C0790"/>
    <w:rsid w:val="007C10E2"/>
    <w:rsid w:val="007C195B"/>
    <w:rsid w:val="007C3EC4"/>
    <w:rsid w:val="007C50E4"/>
    <w:rsid w:val="007C663A"/>
    <w:rsid w:val="007C6B43"/>
    <w:rsid w:val="007C7A64"/>
    <w:rsid w:val="007C7C81"/>
    <w:rsid w:val="007D07E0"/>
    <w:rsid w:val="007D1BEA"/>
    <w:rsid w:val="007D27EA"/>
    <w:rsid w:val="007D2DC7"/>
    <w:rsid w:val="007D4F63"/>
    <w:rsid w:val="007D5887"/>
    <w:rsid w:val="007D6BD0"/>
    <w:rsid w:val="007D7702"/>
    <w:rsid w:val="007D79E9"/>
    <w:rsid w:val="007D7E1A"/>
    <w:rsid w:val="007D7E5A"/>
    <w:rsid w:val="007E001D"/>
    <w:rsid w:val="007E01CB"/>
    <w:rsid w:val="007E1D32"/>
    <w:rsid w:val="007E2769"/>
    <w:rsid w:val="007E32A4"/>
    <w:rsid w:val="007E32AB"/>
    <w:rsid w:val="007E641B"/>
    <w:rsid w:val="007E75E6"/>
    <w:rsid w:val="007E7835"/>
    <w:rsid w:val="007E7E33"/>
    <w:rsid w:val="007F0604"/>
    <w:rsid w:val="007F0D49"/>
    <w:rsid w:val="007F144B"/>
    <w:rsid w:val="007F158B"/>
    <w:rsid w:val="007F1850"/>
    <w:rsid w:val="007F27A6"/>
    <w:rsid w:val="007F2C41"/>
    <w:rsid w:val="007F3442"/>
    <w:rsid w:val="007F3D93"/>
    <w:rsid w:val="007F3ECC"/>
    <w:rsid w:val="007F4CD0"/>
    <w:rsid w:val="007F626A"/>
    <w:rsid w:val="007F6B0C"/>
    <w:rsid w:val="007F71F0"/>
    <w:rsid w:val="007F7262"/>
    <w:rsid w:val="007F7D75"/>
    <w:rsid w:val="007F7F0C"/>
    <w:rsid w:val="00800C27"/>
    <w:rsid w:val="00801EDB"/>
    <w:rsid w:val="00802CD1"/>
    <w:rsid w:val="00803068"/>
    <w:rsid w:val="008040F9"/>
    <w:rsid w:val="008046DA"/>
    <w:rsid w:val="00805839"/>
    <w:rsid w:val="00805F15"/>
    <w:rsid w:val="008071A1"/>
    <w:rsid w:val="00807A9E"/>
    <w:rsid w:val="00810707"/>
    <w:rsid w:val="00811087"/>
    <w:rsid w:val="008110B4"/>
    <w:rsid w:val="00811722"/>
    <w:rsid w:val="008129C8"/>
    <w:rsid w:val="008133A7"/>
    <w:rsid w:val="0081382C"/>
    <w:rsid w:val="0081395B"/>
    <w:rsid w:val="00813B1F"/>
    <w:rsid w:val="00814228"/>
    <w:rsid w:val="0081475D"/>
    <w:rsid w:val="008149D1"/>
    <w:rsid w:val="00814FBE"/>
    <w:rsid w:val="008152E4"/>
    <w:rsid w:val="00815DED"/>
    <w:rsid w:val="00815F51"/>
    <w:rsid w:val="00816CD2"/>
    <w:rsid w:val="00817295"/>
    <w:rsid w:val="008174C0"/>
    <w:rsid w:val="008175A5"/>
    <w:rsid w:val="008175C8"/>
    <w:rsid w:val="00820468"/>
    <w:rsid w:val="00820A55"/>
    <w:rsid w:val="00820E89"/>
    <w:rsid w:val="008217E8"/>
    <w:rsid w:val="00821B5B"/>
    <w:rsid w:val="00821D0E"/>
    <w:rsid w:val="00822282"/>
    <w:rsid w:val="00822930"/>
    <w:rsid w:val="0082311D"/>
    <w:rsid w:val="00823B57"/>
    <w:rsid w:val="0082578D"/>
    <w:rsid w:val="00825DC0"/>
    <w:rsid w:val="008262E8"/>
    <w:rsid w:val="0082688E"/>
    <w:rsid w:val="00826966"/>
    <w:rsid w:val="00827A3B"/>
    <w:rsid w:val="0083019C"/>
    <w:rsid w:val="0083117E"/>
    <w:rsid w:val="00831799"/>
    <w:rsid w:val="008325EF"/>
    <w:rsid w:val="00832690"/>
    <w:rsid w:val="00832D7E"/>
    <w:rsid w:val="00832FC9"/>
    <w:rsid w:val="00833DFF"/>
    <w:rsid w:val="008346D3"/>
    <w:rsid w:val="00834778"/>
    <w:rsid w:val="00834812"/>
    <w:rsid w:val="008349B2"/>
    <w:rsid w:val="00834DFB"/>
    <w:rsid w:val="00835163"/>
    <w:rsid w:val="00835333"/>
    <w:rsid w:val="008355A7"/>
    <w:rsid w:val="00835A50"/>
    <w:rsid w:val="008369AD"/>
    <w:rsid w:val="00836A28"/>
    <w:rsid w:val="00836AAE"/>
    <w:rsid w:val="00836EB2"/>
    <w:rsid w:val="00837173"/>
    <w:rsid w:val="00837481"/>
    <w:rsid w:val="00837825"/>
    <w:rsid w:val="00837F71"/>
    <w:rsid w:val="00840365"/>
    <w:rsid w:val="00840680"/>
    <w:rsid w:val="008411D7"/>
    <w:rsid w:val="008412BC"/>
    <w:rsid w:val="008416F1"/>
    <w:rsid w:val="00841894"/>
    <w:rsid w:val="00841A2A"/>
    <w:rsid w:val="0084260F"/>
    <w:rsid w:val="00842CA6"/>
    <w:rsid w:val="00843576"/>
    <w:rsid w:val="0084483B"/>
    <w:rsid w:val="0084629A"/>
    <w:rsid w:val="00846A98"/>
    <w:rsid w:val="008470EA"/>
    <w:rsid w:val="008474A3"/>
    <w:rsid w:val="00847D3D"/>
    <w:rsid w:val="008501DA"/>
    <w:rsid w:val="00850275"/>
    <w:rsid w:val="0085207F"/>
    <w:rsid w:val="0085213A"/>
    <w:rsid w:val="00854835"/>
    <w:rsid w:val="00854B93"/>
    <w:rsid w:val="00855AB9"/>
    <w:rsid w:val="008562C6"/>
    <w:rsid w:val="00856794"/>
    <w:rsid w:val="00856C63"/>
    <w:rsid w:val="00856D03"/>
    <w:rsid w:val="00861DF9"/>
    <w:rsid w:val="00864345"/>
    <w:rsid w:val="0086514A"/>
    <w:rsid w:val="008654D6"/>
    <w:rsid w:val="00865C34"/>
    <w:rsid w:val="0086601D"/>
    <w:rsid w:val="0086675D"/>
    <w:rsid w:val="00867426"/>
    <w:rsid w:val="00867F94"/>
    <w:rsid w:val="0087078F"/>
    <w:rsid w:val="00870DA9"/>
    <w:rsid w:val="00870E07"/>
    <w:rsid w:val="00871A2E"/>
    <w:rsid w:val="0087302A"/>
    <w:rsid w:val="00873259"/>
    <w:rsid w:val="0087329E"/>
    <w:rsid w:val="00873421"/>
    <w:rsid w:val="00873B65"/>
    <w:rsid w:val="008741E6"/>
    <w:rsid w:val="0087468A"/>
    <w:rsid w:val="00876873"/>
    <w:rsid w:val="008768D7"/>
    <w:rsid w:val="00877F37"/>
    <w:rsid w:val="008803D8"/>
    <w:rsid w:val="00880CCE"/>
    <w:rsid w:val="00881723"/>
    <w:rsid w:val="00881888"/>
    <w:rsid w:val="00881BA2"/>
    <w:rsid w:val="00881BF0"/>
    <w:rsid w:val="00882309"/>
    <w:rsid w:val="0088267D"/>
    <w:rsid w:val="00882C0A"/>
    <w:rsid w:val="00883053"/>
    <w:rsid w:val="008832BD"/>
    <w:rsid w:val="00884FD8"/>
    <w:rsid w:val="00885BE7"/>
    <w:rsid w:val="00886B4C"/>
    <w:rsid w:val="00887254"/>
    <w:rsid w:val="00887AB1"/>
    <w:rsid w:val="00887CFB"/>
    <w:rsid w:val="008901A8"/>
    <w:rsid w:val="00890C42"/>
    <w:rsid w:val="00891B33"/>
    <w:rsid w:val="00891E62"/>
    <w:rsid w:val="00892471"/>
    <w:rsid w:val="008932AA"/>
    <w:rsid w:val="00893F16"/>
    <w:rsid w:val="00893F81"/>
    <w:rsid w:val="00894DC6"/>
    <w:rsid w:val="008952C2"/>
    <w:rsid w:val="00896056"/>
    <w:rsid w:val="00896777"/>
    <w:rsid w:val="00896C88"/>
    <w:rsid w:val="008A014F"/>
    <w:rsid w:val="008A132E"/>
    <w:rsid w:val="008A172E"/>
    <w:rsid w:val="008A1D7C"/>
    <w:rsid w:val="008A215D"/>
    <w:rsid w:val="008A3587"/>
    <w:rsid w:val="008A3999"/>
    <w:rsid w:val="008A5467"/>
    <w:rsid w:val="008A5A5E"/>
    <w:rsid w:val="008A69C5"/>
    <w:rsid w:val="008A6DEB"/>
    <w:rsid w:val="008A7271"/>
    <w:rsid w:val="008B0741"/>
    <w:rsid w:val="008B080B"/>
    <w:rsid w:val="008B27E2"/>
    <w:rsid w:val="008B2852"/>
    <w:rsid w:val="008B41BB"/>
    <w:rsid w:val="008B5A41"/>
    <w:rsid w:val="008B5BD5"/>
    <w:rsid w:val="008B6070"/>
    <w:rsid w:val="008B6399"/>
    <w:rsid w:val="008B67D9"/>
    <w:rsid w:val="008B69D6"/>
    <w:rsid w:val="008B730E"/>
    <w:rsid w:val="008B7F49"/>
    <w:rsid w:val="008C156A"/>
    <w:rsid w:val="008C242B"/>
    <w:rsid w:val="008C27FE"/>
    <w:rsid w:val="008C37A6"/>
    <w:rsid w:val="008C3DED"/>
    <w:rsid w:val="008C4C48"/>
    <w:rsid w:val="008C4CC5"/>
    <w:rsid w:val="008C5012"/>
    <w:rsid w:val="008C50AD"/>
    <w:rsid w:val="008C54F8"/>
    <w:rsid w:val="008C5AE2"/>
    <w:rsid w:val="008C5F8F"/>
    <w:rsid w:val="008C6821"/>
    <w:rsid w:val="008C6E02"/>
    <w:rsid w:val="008D1B53"/>
    <w:rsid w:val="008D1B89"/>
    <w:rsid w:val="008D1F14"/>
    <w:rsid w:val="008D21BA"/>
    <w:rsid w:val="008D3417"/>
    <w:rsid w:val="008D3D02"/>
    <w:rsid w:val="008D4608"/>
    <w:rsid w:val="008D5658"/>
    <w:rsid w:val="008D63B8"/>
    <w:rsid w:val="008D7405"/>
    <w:rsid w:val="008D78E8"/>
    <w:rsid w:val="008E05CB"/>
    <w:rsid w:val="008E0FA6"/>
    <w:rsid w:val="008E10F7"/>
    <w:rsid w:val="008E2501"/>
    <w:rsid w:val="008E2DAB"/>
    <w:rsid w:val="008E533C"/>
    <w:rsid w:val="008E56D8"/>
    <w:rsid w:val="008E5F4D"/>
    <w:rsid w:val="008E6AD4"/>
    <w:rsid w:val="008E6E47"/>
    <w:rsid w:val="008E7180"/>
    <w:rsid w:val="008F00E2"/>
    <w:rsid w:val="008F04A7"/>
    <w:rsid w:val="008F0AB6"/>
    <w:rsid w:val="008F1541"/>
    <w:rsid w:val="008F1CA7"/>
    <w:rsid w:val="008F221F"/>
    <w:rsid w:val="008F22E7"/>
    <w:rsid w:val="008F2999"/>
    <w:rsid w:val="008F2A06"/>
    <w:rsid w:val="008F2DC8"/>
    <w:rsid w:val="008F3A9E"/>
    <w:rsid w:val="008F3AA2"/>
    <w:rsid w:val="008F481A"/>
    <w:rsid w:val="008F4FE9"/>
    <w:rsid w:val="008F584A"/>
    <w:rsid w:val="008F5C2B"/>
    <w:rsid w:val="008F6250"/>
    <w:rsid w:val="008F6E1D"/>
    <w:rsid w:val="008F6F2F"/>
    <w:rsid w:val="008F744A"/>
    <w:rsid w:val="009010A0"/>
    <w:rsid w:val="009027B7"/>
    <w:rsid w:val="00902932"/>
    <w:rsid w:val="00902B31"/>
    <w:rsid w:val="00902B84"/>
    <w:rsid w:val="00903189"/>
    <w:rsid w:val="009052CE"/>
    <w:rsid w:val="00906D6D"/>
    <w:rsid w:val="009100C1"/>
    <w:rsid w:val="00910980"/>
    <w:rsid w:val="00910D0C"/>
    <w:rsid w:val="0091143E"/>
    <w:rsid w:val="009125D4"/>
    <w:rsid w:val="0091291F"/>
    <w:rsid w:val="00912A08"/>
    <w:rsid w:val="00913926"/>
    <w:rsid w:val="009143C1"/>
    <w:rsid w:val="00915791"/>
    <w:rsid w:val="00915A6C"/>
    <w:rsid w:val="00916707"/>
    <w:rsid w:val="009167D2"/>
    <w:rsid w:val="00920BCA"/>
    <w:rsid w:val="00920DFE"/>
    <w:rsid w:val="00920E61"/>
    <w:rsid w:val="00921AE2"/>
    <w:rsid w:val="0092349E"/>
    <w:rsid w:val="00923CA5"/>
    <w:rsid w:val="0092427C"/>
    <w:rsid w:val="009250B6"/>
    <w:rsid w:val="00926542"/>
    <w:rsid w:val="00926757"/>
    <w:rsid w:val="00926DB7"/>
    <w:rsid w:val="00926F76"/>
    <w:rsid w:val="00927442"/>
    <w:rsid w:val="0093163D"/>
    <w:rsid w:val="00932E01"/>
    <w:rsid w:val="00933A7B"/>
    <w:rsid w:val="00934269"/>
    <w:rsid w:val="00934739"/>
    <w:rsid w:val="00934A2F"/>
    <w:rsid w:val="00934D1B"/>
    <w:rsid w:val="009352F8"/>
    <w:rsid w:val="009354CA"/>
    <w:rsid w:val="00935B0A"/>
    <w:rsid w:val="00936705"/>
    <w:rsid w:val="00937858"/>
    <w:rsid w:val="009379EB"/>
    <w:rsid w:val="00937D86"/>
    <w:rsid w:val="00940311"/>
    <w:rsid w:val="00941A6F"/>
    <w:rsid w:val="0094273D"/>
    <w:rsid w:val="009427D7"/>
    <w:rsid w:val="00942E07"/>
    <w:rsid w:val="00943045"/>
    <w:rsid w:val="00943719"/>
    <w:rsid w:val="009437F2"/>
    <w:rsid w:val="009438C2"/>
    <w:rsid w:val="0094397A"/>
    <w:rsid w:val="00943ECD"/>
    <w:rsid w:val="00944364"/>
    <w:rsid w:val="00944830"/>
    <w:rsid w:val="009454E7"/>
    <w:rsid w:val="00946152"/>
    <w:rsid w:val="0094676B"/>
    <w:rsid w:val="00946F76"/>
    <w:rsid w:val="00946FE4"/>
    <w:rsid w:val="0095051E"/>
    <w:rsid w:val="00951800"/>
    <w:rsid w:val="009518D6"/>
    <w:rsid w:val="00953207"/>
    <w:rsid w:val="00953CE5"/>
    <w:rsid w:val="009542B1"/>
    <w:rsid w:val="00954444"/>
    <w:rsid w:val="00955EB5"/>
    <w:rsid w:val="00955ED2"/>
    <w:rsid w:val="00955F32"/>
    <w:rsid w:val="00956D4B"/>
    <w:rsid w:val="009575F2"/>
    <w:rsid w:val="00957CD6"/>
    <w:rsid w:val="009604B2"/>
    <w:rsid w:val="009611B2"/>
    <w:rsid w:val="00961F01"/>
    <w:rsid w:val="0096213E"/>
    <w:rsid w:val="00962861"/>
    <w:rsid w:val="00962FC9"/>
    <w:rsid w:val="00963227"/>
    <w:rsid w:val="009633B7"/>
    <w:rsid w:val="00963C10"/>
    <w:rsid w:val="009640A7"/>
    <w:rsid w:val="00965209"/>
    <w:rsid w:val="00965EE7"/>
    <w:rsid w:val="00967622"/>
    <w:rsid w:val="0096785A"/>
    <w:rsid w:val="0097013B"/>
    <w:rsid w:val="00970994"/>
    <w:rsid w:val="00970ACC"/>
    <w:rsid w:val="00970E6B"/>
    <w:rsid w:val="0097196B"/>
    <w:rsid w:val="00971B61"/>
    <w:rsid w:val="00972D77"/>
    <w:rsid w:val="00972F31"/>
    <w:rsid w:val="00973B3B"/>
    <w:rsid w:val="00973E92"/>
    <w:rsid w:val="00975967"/>
    <w:rsid w:val="00975B94"/>
    <w:rsid w:val="0097671C"/>
    <w:rsid w:val="009770D7"/>
    <w:rsid w:val="009776CD"/>
    <w:rsid w:val="00977EAD"/>
    <w:rsid w:val="00977F0B"/>
    <w:rsid w:val="00980E2D"/>
    <w:rsid w:val="00981F4A"/>
    <w:rsid w:val="0098246C"/>
    <w:rsid w:val="009825A0"/>
    <w:rsid w:val="00982606"/>
    <w:rsid w:val="009842A7"/>
    <w:rsid w:val="009842DF"/>
    <w:rsid w:val="009844BE"/>
    <w:rsid w:val="009856E0"/>
    <w:rsid w:val="00985EA7"/>
    <w:rsid w:val="0098628D"/>
    <w:rsid w:val="00986827"/>
    <w:rsid w:val="00986B7E"/>
    <w:rsid w:val="0098797B"/>
    <w:rsid w:val="00987E5F"/>
    <w:rsid w:val="009904FF"/>
    <w:rsid w:val="0099061B"/>
    <w:rsid w:val="009918F5"/>
    <w:rsid w:val="009934B4"/>
    <w:rsid w:val="00993C98"/>
    <w:rsid w:val="00994A1B"/>
    <w:rsid w:val="00995D85"/>
    <w:rsid w:val="00996422"/>
    <w:rsid w:val="009967C2"/>
    <w:rsid w:val="0099723A"/>
    <w:rsid w:val="00997792"/>
    <w:rsid w:val="009A032B"/>
    <w:rsid w:val="009A05BA"/>
    <w:rsid w:val="009A1BF5"/>
    <w:rsid w:val="009A1C78"/>
    <w:rsid w:val="009A24AE"/>
    <w:rsid w:val="009A3736"/>
    <w:rsid w:val="009A3E5B"/>
    <w:rsid w:val="009A54E5"/>
    <w:rsid w:val="009A676F"/>
    <w:rsid w:val="009A6AEC"/>
    <w:rsid w:val="009A6F44"/>
    <w:rsid w:val="009A7591"/>
    <w:rsid w:val="009B054A"/>
    <w:rsid w:val="009B154D"/>
    <w:rsid w:val="009B16F1"/>
    <w:rsid w:val="009B2292"/>
    <w:rsid w:val="009B23F3"/>
    <w:rsid w:val="009B2569"/>
    <w:rsid w:val="009B2C52"/>
    <w:rsid w:val="009B3BEE"/>
    <w:rsid w:val="009B3D40"/>
    <w:rsid w:val="009B419D"/>
    <w:rsid w:val="009B45BD"/>
    <w:rsid w:val="009B46B9"/>
    <w:rsid w:val="009B5C9B"/>
    <w:rsid w:val="009B5FC9"/>
    <w:rsid w:val="009B625A"/>
    <w:rsid w:val="009B67E5"/>
    <w:rsid w:val="009B70D2"/>
    <w:rsid w:val="009B739D"/>
    <w:rsid w:val="009B7426"/>
    <w:rsid w:val="009B7512"/>
    <w:rsid w:val="009C08FF"/>
    <w:rsid w:val="009C0A98"/>
    <w:rsid w:val="009C0AB0"/>
    <w:rsid w:val="009C1849"/>
    <w:rsid w:val="009C1DA1"/>
    <w:rsid w:val="009C2F7A"/>
    <w:rsid w:val="009C4B32"/>
    <w:rsid w:val="009C53F2"/>
    <w:rsid w:val="009C5E59"/>
    <w:rsid w:val="009C61B3"/>
    <w:rsid w:val="009C6BCD"/>
    <w:rsid w:val="009C6ED4"/>
    <w:rsid w:val="009C7798"/>
    <w:rsid w:val="009C78A3"/>
    <w:rsid w:val="009C7F64"/>
    <w:rsid w:val="009D0AB5"/>
    <w:rsid w:val="009D151A"/>
    <w:rsid w:val="009D25D6"/>
    <w:rsid w:val="009D2D11"/>
    <w:rsid w:val="009D328E"/>
    <w:rsid w:val="009D3403"/>
    <w:rsid w:val="009D3A57"/>
    <w:rsid w:val="009D3F5B"/>
    <w:rsid w:val="009D4465"/>
    <w:rsid w:val="009D4B8E"/>
    <w:rsid w:val="009D5170"/>
    <w:rsid w:val="009D57BE"/>
    <w:rsid w:val="009D5C01"/>
    <w:rsid w:val="009D5F3C"/>
    <w:rsid w:val="009D6A8C"/>
    <w:rsid w:val="009D6BE8"/>
    <w:rsid w:val="009E0CAA"/>
    <w:rsid w:val="009E11E4"/>
    <w:rsid w:val="009E2700"/>
    <w:rsid w:val="009E2A58"/>
    <w:rsid w:val="009E2AF0"/>
    <w:rsid w:val="009E2E81"/>
    <w:rsid w:val="009E3129"/>
    <w:rsid w:val="009E3131"/>
    <w:rsid w:val="009E38CD"/>
    <w:rsid w:val="009E3F32"/>
    <w:rsid w:val="009E4806"/>
    <w:rsid w:val="009E55AF"/>
    <w:rsid w:val="009E5906"/>
    <w:rsid w:val="009E5F58"/>
    <w:rsid w:val="009E5FB7"/>
    <w:rsid w:val="009E6D7F"/>
    <w:rsid w:val="009E7D98"/>
    <w:rsid w:val="009F0048"/>
    <w:rsid w:val="009F0313"/>
    <w:rsid w:val="009F0CE6"/>
    <w:rsid w:val="009F0CFE"/>
    <w:rsid w:val="009F2E76"/>
    <w:rsid w:val="009F320E"/>
    <w:rsid w:val="009F3721"/>
    <w:rsid w:val="009F3A38"/>
    <w:rsid w:val="009F43B7"/>
    <w:rsid w:val="009F47D4"/>
    <w:rsid w:val="009F4C8A"/>
    <w:rsid w:val="009F4E5A"/>
    <w:rsid w:val="009F5383"/>
    <w:rsid w:val="009F60BA"/>
    <w:rsid w:val="009F7577"/>
    <w:rsid w:val="009F76CA"/>
    <w:rsid w:val="00A00C51"/>
    <w:rsid w:val="00A01982"/>
    <w:rsid w:val="00A019B6"/>
    <w:rsid w:val="00A023BF"/>
    <w:rsid w:val="00A026C5"/>
    <w:rsid w:val="00A02964"/>
    <w:rsid w:val="00A02DC2"/>
    <w:rsid w:val="00A033AE"/>
    <w:rsid w:val="00A03893"/>
    <w:rsid w:val="00A044AE"/>
    <w:rsid w:val="00A04CCB"/>
    <w:rsid w:val="00A05CBF"/>
    <w:rsid w:val="00A064F6"/>
    <w:rsid w:val="00A0696E"/>
    <w:rsid w:val="00A07132"/>
    <w:rsid w:val="00A0750A"/>
    <w:rsid w:val="00A07EAE"/>
    <w:rsid w:val="00A1020B"/>
    <w:rsid w:val="00A10C7D"/>
    <w:rsid w:val="00A11BC9"/>
    <w:rsid w:val="00A122E5"/>
    <w:rsid w:val="00A12501"/>
    <w:rsid w:val="00A12F22"/>
    <w:rsid w:val="00A13121"/>
    <w:rsid w:val="00A131BC"/>
    <w:rsid w:val="00A1350F"/>
    <w:rsid w:val="00A14FCC"/>
    <w:rsid w:val="00A157F6"/>
    <w:rsid w:val="00A15A8A"/>
    <w:rsid w:val="00A164CD"/>
    <w:rsid w:val="00A16B6C"/>
    <w:rsid w:val="00A176FD"/>
    <w:rsid w:val="00A17B82"/>
    <w:rsid w:val="00A20A95"/>
    <w:rsid w:val="00A20E21"/>
    <w:rsid w:val="00A211CF"/>
    <w:rsid w:val="00A21B24"/>
    <w:rsid w:val="00A23470"/>
    <w:rsid w:val="00A23831"/>
    <w:rsid w:val="00A23DAD"/>
    <w:rsid w:val="00A249DB"/>
    <w:rsid w:val="00A24B84"/>
    <w:rsid w:val="00A24BAC"/>
    <w:rsid w:val="00A25909"/>
    <w:rsid w:val="00A27B3B"/>
    <w:rsid w:val="00A3227D"/>
    <w:rsid w:val="00A32720"/>
    <w:rsid w:val="00A3282A"/>
    <w:rsid w:val="00A33106"/>
    <w:rsid w:val="00A33922"/>
    <w:rsid w:val="00A3495C"/>
    <w:rsid w:val="00A34971"/>
    <w:rsid w:val="00A355CF"/>
    <w:rsid w:val="00A361DF"/>
    <w:rsid w:val="00A3716A"/>
    <w:rsid w:val="00A3726E"/>
    <w:rsid w:val="00A372E0"/>
    <w:rsid w:val="00A37654"/>
    <w:rsid w:val="00A403C2"/>
    <w:rsid w:val="00A41300"/>
    <w:rsid w:val="00A4291E"/>
    <w:rsid w:val="00A43652"/>
    <w:rsid w:val="00A43E39"/>
    <w:rsid w:val="00A43E4D"/>
    <w:rsid w:val="00A43F5E"/>
    <w:rsid w:val="00A4424C"/>
    <w:rsid w:val="00A44E91"/>
    <w:rsid w:val="00A45859"/>
    <w:rsid w:val="00A45C07"/>
    <w:rsid w:val="00A46812"/>
    <w:rsid w:val="00A478B9"/>
    <w:rsid w:val="00A47923"/>
    <w:rsid w:val="00A47B8C"/>
    <w:rsid w:val="00A47BAF"/>
    <w:rsid w:val="00A507B1"/>
    <w:rsid w:val="00A50C47"/>
    <w:rsid w:val="00A51BC6"/>
    <w:rsid w:val="00A51C3B"/>
    <w:rsid w:val="00A52568"/>
    <w:rsid w:val="00A5296B"/>
    <w:rsid w:val="00A53232"/>
    <w:rsid w:val="00A533AC"/>
    <w:rsid w:val="00A5391E"/>
    <w:rsid w:val="00A54288"/>
    <w:rsid w:val="00A544CB"/>
    <w:rsid w:val="00A54BAB"/>
    <w:rsid w:val="00A554B9"/>
    <w:rsid w:val="00A55C02"/>
    <w:rsid w:val="00A56772"/>
    <w:rsid w:val="00A56AF0"/>
    <w:rsid w:val="00A60274"/>
    <w:rsid w:val="00A60727"/>
    <w:rsid w:val="00A615E1"/>
    <w:rsid w:val="00A620D8"/>
    <w:rsid w:val="00A634F8"/>
    <w:rsid w:val="00A63C0A"/>
    <w:rsid w:val="00A63F3E"/>
    <w:rsid w:val="00A6449F"/>
    <w:rsid w:val="00A648E8"/>
    <w:rsid w:val="00A65B22"/>
    <w:rsid w:val="00A67065"/>
    <w:rsid w:val="00A67941"/>
    <w:rsid w:val="00A67AB5"/>
    <w:rsid w:val="00A67C33"/>
    <w:rsid w:val="00A67DF4"/>
    <w:rsid w:val="00A70562"/>
    <w:rsid w:val="00A716B6"/>
    <w:rsid w:val="00A717BF"/>
    <w:rsid w:val="00A729EB"/>
    <w:rsid w:val="00A74D37"/>
    <w:rsid w:val="00A7504E"/>
    <w:rsid w:val="00A75F04"/>
    <w:rsid w:val="00A765C1"/>
    <w:rsid w:val="00A76ADA"/>
    <w:rsid w:val="00A7706A"/>
    <w:rsid w:val="00A7798E"/>
    <w:rsid w:val="00A77F43"/>
    <w:rsid w:val="00A809E0"/>
    <w:rsid w:val="00A80EE5"/>
    <w:rsid w:val="00A81756"/>
    <w:rsid w:val="00A8228D"/>
    <w:rsid w:val="00A827C1"/>
    <w:rsid w:val="00A82A52"/>
    <w:rsid w:val="00A82AF4"/>
    <w:rsid w:val="00A85CB6"/>
    <w:rsid w:val="00A8687A"/>
    <w:rsid w:val="00A86C3C"/>
    <w:rsid w:val="00A87217"/>
    <w:rsid w:val="00A87606"/>
    <w:rsid w:val="00A95073"/>
    <w:rsid w:val="00A963B3"/>
    <w:rsid w:val="00A96B1E"/>
    <w:rsid w:val="00A9753B"/>
    <w:rsid w:val="00AA0024"/>
    <w:rsid w:val="00AA00B8"/>
    <w:rsid w:val="00AA0D18"/>
    <w:rsid w:val="00AA156E"/>
    <w:rsid w:val="00AA2381"/>
    <w:rsid w:val="00AA28EB"/>
    <w:rsid w:val="00AA29CD"/>
    <w:rsid w:val="00AA2A1E"/>
    <w:rsid w:val="00AA2C92"/>
    <w:rsid w:val="00AA34FF"/>
    <w:rsid w:val="00AA37F1"/>
    <w:rsid w:val="00AA43BB"/>
    <w:rsid w:val="00AA498F"/>
    <w:rsid w:val="00AA5292"/>
    <w:rsid w:val="00AA55C9"/>
    <w:rsid w:val="00AA6F6E"/>
    <w:rsid w:val="00AA7B01"/>
    <w:rsid w:val="00AA7B51"/>
    <w:rsid w:val="00AB1010"/>
    <w:rsid w:val="00AB1627"/>
    <w:rsid w:val="00AB1703"/>
    <w:rsid w:val="00AB1BC1"/>
    <w:rsid w:val="00AB3616"/>
    <w:rsid w:val="00AB3BCB"/>
    <w:rsid w:val="00AB3D15"/>
    <w:rsid w:val="00AB4F89"/>
    <w:rsid w:val="00AB56CF"/>
    <w:rsid w:val="00AB5845"/>
    <w:rsid w:val="00AB58F1"/>
    <w:rsid w:val="00AB5BE4"/>
    <w:rsid w:val="00AB63C2"/>
    <w:rsid w:val="00AB7090"/>
    <w:rsid w:val="00AB75F3"/>
    <w:rsid w:val="00AC027D"/>
    <w:rsid w:val="00AC0674"/>
    <w:rsid w:val="00AC08C5"/>
    <w:rsid w:val="00AC0DD7"/>
    <w:rsid w:val="00AC2B80"/>
    <w:rsid w:val="00AC3D0D"/>
    <w:rsid w:val="00AC3D21"/>
    <w:rsid w:val="00AC5396"/>
    <w:rsid w:val="00AC6026"/>
    <w:rsid w:val="00AC6188"/>
    <w:rsid w:val="00AC6623"/>
    <w:rsid w:val="00AC7119"/>
    <w:rsid w:val="00AC71E9"/>
    <w:rsid w:val="00AC7C39"/>
    <w:rsid w:val="00AC7C62"/>
    <w:rsid w:val="00AD18BA"/>
    <w:rsid w:val="00AD1A47"/>
    <w:rsid w:val="00AD1A82"/>
    <w:rsid w:val="00AD32B1"/>
    <w:rsid w:val="00AD418F"/>
    <w:rsid w:val="00AD42B7"/>
    <w:rsid w:val="00AD57CE"/>
    <w:rsid w:val="00AD6C66"/>
    <w:rsid w:val="00AD7120"/>
    <w:rsid w:val="00AD748C"/>
    <w:rsid w:val="00AD7E84"/>
    <w:rsid w:val="00AE011B"/>
    <w:rsid w:val="00AE0E43"/>
    <w:rsid w:val="00AE1610"/>
    <w:rsid w:val="00AE16CB"/>
    <w:rsid w:val="00AE325E"/>
    <w:rsid w:val="00AE3764"/>
    <w:rsid w:val="00AE3B15"/>
    <w:rsid w:val="00AE4670"/>
    <w:rsid w:val="00AE5397"/>
    <w:rsid w:val="00AE5AFA"/>
    <w:rsid w:val="00AE5B39"/>
    <w:rsid w:val="00AE64DA"/>
    <w:rsid w:val="00AE6659"/>
    <w:rsid w:val="00AE773B"/>
    <w:rsid w:val="00AE7C11"/>
    <w:rsid w:val="00AF008D"/>
    <w:rsid w:val="00AF1A76"/>
    <w:rsid w:val="00AF2050"/>
    <w:rsid w:val="00AF2D84"/>
    <w:rsid w:val="00AF323E"/>
    <w:rsid w:val="00AF3DBD"/>
    <w:rsid w:val="00AF3F9F"/>
    <w:rsid w:val="00AF4037"/>
    <w:rsid w:val="00AF4AC2"/>
    <w:rsid w:val="00AF4B11"/>
    <w:rsid w:val="00AF5D27"/>
    <w:rsid w:val="00AF5EB1"/>
    <w:rsid w:val="00AF763E"/>
    <w:rsid w:val="00AF7796"/>
    <w:rsid w:val="00B002D1"/>
    <w:rsid w:val="00B0088A"/>
    <w:rsid w:val="00B01518"/>
    <w:rsid w:val="00B020A3"/>
    <w:rsid w:val="00B02642"/>
    <w:rsid w:val="00B033E0"/>
    <w:rsid w:val="00B04CEA"/>
    <w:rsid w:val="00B04DC9"/>
    <w:rsid w:val="00B04EF8"/>
    <w:rsid w:val="00B06454"/>
    <w:rsid w:val="00B06ED6"/>
    <w:rsid w:val="00B070C7"/>
    <w:rsid w:val="00B07171"/>
    <w:rsid w:val="00B07495"/>
    <w:rsid w:val="00B07D60"/>
    <w:rsid w:val="00B102C1"/>
    <w:rsid w:val="00B105BB"/>
    <w:rsid w:val="00B10690"/>
    <w:rsid w:val="00B108AB"/>
    <w:rsid w:val="00B10F0D"/>
    <w:rsid w:val="00B13129"/>
    <w:rsid w:val="00B13A6F"/>
    <w:rsid w:val="00B14BEE"/>
    <w:rsid w:val="00B154C1"/>
    <w:rsid w:val="00B17C83"/>
    <w:rsid w:val="00B17CB7"/>
    <w:rsid w:val="00B20874"/>
    <w:rsid w:val="00B20E04"/>
    <w:rsid w:val="00B216A8"/>
    <w:rsid w:val="00B2262F"/>
    <w:rsid w:val="00B22C7D"/>
    <w:rsid w:val="00B24DAA"/>
    <w:rsid w:val="00B25CB4"/>
    <w:rsid w:val="00B25D7B"/>
    <w:rsid w:val="00B27565"/>
    <w:rsid w:val="00B2762D"/>
    <w:rsid w:val="00B30ADA"/>
    <w:rsid w:val="00B30EAC"/>
    <w:rsid w:val="00B31024"/>
    <w:rsid w:val="00B31571"/>
    <w:rsid w:val="00B31E4F"/>
    <w:rsid w:val="00B3226A"/>
    <w:rsid w:val="00B33515"/>
    <w:rsid w:val="00B33749"/>
    <w:rsid w:val="00B33AAC"/>
    <w:rsid w:val="00B33F44"/>
    <w:rsid w:val="00B34256"/>
    <w:rsid w:val="00B3463E"/>
    <w:rsid w:val="00B35325"/>
    <w:rsid w:val="00B35979"/>
    <w:rsid w:val="00B359B4"/>
    <w:rsid w:val="00B37F7B"/>
    <w:rsid w:val="00B408FB"/>
    <w:rsid w:val="00B43EF3"/>
    <w:rsid w:val="00B43F69"/>
    <w:rsid w:val="00B44030"/>
    <w:rsid w:val="00B444CF"/>
    <w:rsid w:val="00B45F61"/>
    <w:rsid w:val="00B461C9"/>
    <w:rsid w:val="00B46460"/>
    <w:rsid w:val="00B4723D"/>
    <w:rsid w:val="00B50481"/>
    <w:rsid w:val="00B505E4"/>
    <w:rsid w:val="00B515F0"/>
    <w:rsid w:val="00B521BC"/>
    <w:rsid w:val="00B5298C"/>
    <w:rsid w:val="00B52E55"/>
    <w:rsid w:val="00B5357D"/>
    <w:rsid w:val="00B5441F"/>
    <w:rsid w:val="00B5498D"/>
    <w:rsid w:val="00B54C11"/>
    <w:rsid w:val="00B54D0E"/>
    <w:rsid w:val="00B55253"/>
    <w:rsid w:val="00B565AB"/>
    <w:rsid w:val="00B56F67"/>
    <w:rsid w:val="00B5753A"/>
    <w:rsid w:val="00B57964"/>
    <w:rsid w:val="00B57FB9"/>
    <w:rsid w:val="00B604BB"/>
    <w:rsid w:val="00B60673"/>
    <w:rsid w:val="00B6102E"/>
    <w:rsid w:val="00B6290D"/>
    <w:rsid w:val="00B639A0"/>
    <w:rsid w:val="00B6423D"/>
    <w:rsid w:val="00B64E7D"/>
    <w:rsid w:val="00B6707C"/>
    <w:rsid w:val="00B6755C"/>
    <w:rsid w:val="00B67A6F"/>
    <w:rsid w:val="00B70C73"/>
    <w:rsid w:val="00B71390"/>
    <w:rsid w:val="00B71509"/>
    <w:rsid w:val="00B717EE"/>
    <w:rsid w:val="00B7180C"/>
    <w:rsid w:val="00B71FAF"/>
    <w:rsid w:val="00B72A73"/>
    <w:rsid w:val="00B72FEC"/>
    <w:rsid w:val="00B73B9E"/>
    <w:rsid w:val="00B73D17"/>
    <w:rsid w:val="00B74AA9"/>
    <w:rsid w:val="00B74FDE"/>
    <w:rsid w:val="00B767F6"/>
    <w:rsid w:val="00B76B5B"/>
    <w:rsid w:val="00B8002F"/>
    <w:rsid w:val="00B806BB"/>
    <w:rsid w:val="00B80915"/>
    <w:rsid w:val="00B81DD3"/>
    <w:rsid w:val="00B81E5E"/>
    <w:rsid w:val="00B82CC7"/>
    <w:rsid w:val="00B82D3C"/>
    <w:rsid w:val="00B83916"/>
    <w:rsid w:val="00B85991"/>
    <w:rsid w:val="00B85CA4"/>
    <w:rsid w:val="00B85D9C"/>
    <w:rsid w:val="00B86A05"/>
    <w:rsid w:val="00B900F1"/>
    <w:rsid w:val="00B91391"/>
    <w:rsid w:val="00B91945"/>
    <w:rsid w:val="00B91E6B"/>
    <w:rsid w:val="00B93F35"/>
    <w:rsid w:val="00B94666"/>
    <w:rsid w:val="00B946B5"/>
    <w:rsid w:val="00B94F40"/>
    <w:rsid w:val="00B9612C"/>
    <w:rsid w:val="00B96790"/>
    <w:rsid w:val="00B96B7E"/>
    <w:rsid w:val="00B970E2"/>
    <w:rsid w:val="00B97444"/>
    <w:rsid w:val="00B9775B"/>
    <w:rsid w:val="00B97BAF"/>
    <w:rsid w:val="00BA0021"/>
    <w:rsid w:val="00BA19CC"/>
    <w:rsid w:val="00BA2BB3"/>
    <w:rsid w:val="00BA2BCA"/>
    <w:rsid w:val="00BA4559"/>
    <w:rsid w:val="00BA4889"/>
    <w:rsid w:val="00BA48B8"/>
    <w:rsid w:val="00BA5C06"/>
    <w:rsid w:val="00BB00A8"/>
    <w:rsid w:val="00BB0BC5"/>
    <w:rsid w:val="00BB1968"/>
    <w:rsid w:val="00BB2EEB"/>
    <w:rsid w:val="00BB3C0B"/>
    <w:rsid w:val="00BB3C85"/>
    <w:rsid w:val="00BB44F5"/>
    <w:rsid w:val="00BB5033"/>
    <w:rsid w:val="00BB5826"/>
    <w:rsid w:val="00BB6E7C"/>
    <w:rsid w:val="00BB726A"/>
    <w:rsid w:val="00BB735F"/>
    <w:rsid w:val="00BB7F33"/>
    <w:rsid w:val="00BC0950"/>
    <w:rsid w:val="00BC13E5"/>
    <w:rsid w:val="00BC281E"/>
    <w:rsid w:val="00BC29FE"/>
    <w:rsid w:val="00BC36E2"/>
    <w:rsid w:val="00BC3AA4"/>
    <w:rsid w:val="00BC4890"/>
    <w:rsid w:val="00BC7CA6"/>
    <w:rsid w:val="00BD0494"/>
    <w:rsid w:val="00BD100B"/>
    <w:rsid w:val="00BD1698"/>
    <w:rsid w:val="00BD1862"/>
    <w:rsid w:val="00BD3CD7"/>
    <w:rsid w:val="00BD682A"/>
    <w:rsid w:val="00BD6DCC"/>
    <w:rsid w:val="00BD7070"/>
    <w:rsid w:val="00BD7C41"/>
    <w:rsid w:val="00BE08C8"/>
    <w:rsid w:val="00BE1F19"/>
    <w:rsid w:val="00BE200D"/>
    <w:rsid w:val="00BE21B4"/>
    <w:rsid w:val="00BE25E1"/>
    <w:rsid w:val="00BE2B62"/>
    <w:rsid w:val="00BE3985"/>
    <w:rsid w:val="00BE3ECE"/>
    <w:rsid w:val="00BE41F0"/>
    <w:rsid w:val="00BE506D"/>
    <w:rsid w:val="00BE554E"/>
    <w:rsid w:val="00BE5AD0"/>
    <w:rsid w:val="00BE619C"/>
    <w:rsid w:val="00BE6B4C"/>
    <w:rsid w:val="00BE6D82"/>
    <w:rsid w:val="00BE74E7"/>
    <w:rsid w:val="00BE7D0B"/>
    <w:rsid w:val="00BF0337"/>
    <w:rsid w:val="00BF18EC"/>
    <w:rsid w:val="00BF2315"/>
    <w:rsid w:val="00BF2FA0"/>
    <w:rsid w:val="00BF3AD2"/>
    <w:rsid w:val="00BF4E83"/>
    <w:rsid w:val="00BF50F3"/>
    <w:rsid w:val="00BF6105"/>
    <w:rsid w:val="00BF79EB"/>
    <w:rsid w:val="00C0065C"/>
    <w:rsid w:val="00C02237"/>
    <w:rsid w:val="00C027CC"/>
    <w:rsid w:val="00C033B0"/>
    <w:rsid w:val="00C0354A"/>
    <w:rsid w:val="00C0741D"/>
    <w:rsid w:val="00C074E4"/>
    <w:rsid w:val="00C106D1"/>
    <w:rsid w:val="00C119F1"/>
    <w:rsid w:val="00C11C62"/>
    <w:rsid w:val="00C126D8"/>
    <w:rsid w:val="00C12A7C"/>
    <w:rsid w:val="00C13B19"/>
    <w:rsid w:val="00C14A3A"/>
    <w:rsid w:val="00C14E96"/>
    <w:rsid w:val="00C1505D"/>
    <w:rsid w:val="00C1510D"/>
    <w:rsid w:val="00C1513F"/>
    <w:rsid w:val="00C16537"/>
    <w:rsid w:val="00C17963"/>
    <w:rsid w:val="00C20259"/>
    <w:rsid w:val="00C20FEA"/>
    <w:rsid w:val="00C211ED"/>
    <w:rsid w:val="00C226ED"/>
    <w:rsid w:val="00C230B4"/>
    <w:rsid w:val="00C238D2"/>
    <w:rsid w:val="00C23B75"/>
    <w:rsid w:val="00C2444F"/>
    <w:rsid w:val="00C24644"/>
    <w:rsid w:val="00C24BE2"/>
    <w:rsid w:val="00C25B5B"/>
    <w:rsid w:val="00C318CB"/>
    <w:rsid w:val="00C336B0"/>
    <w:rsid w:val="00C33C3D"/>
    <w:rsid w:val="00C34EA9"/>
    <w:rsid w:val="00C356A5"/>
    <w:rsid w:val="00C35A26"/>
    <w:rsid w:val="00C36DA9"/>
    <w:rsid w:val="00C373C1"/>
    <w:rsid w:val="00C37666"/>
    <w:rsid w:val="00C379BF"/>
    <w:rsid w:val="00C411F0"/>
    <w:rsid w:val="00C41991"/>
    <w:rsid w:val="00C41BFC"/>
    <w:rsid w:val="00C4334F"/>
    <w:rsid w:val="00C4427A"/>
    <w:rsid w:val="00C4525D"/>
    <w:rsid w:val="00C457A7"/>
    <w:rsid w:val="00C45F6E"/>
    <w:rsid w:val="00C46B8C"/>
    <w:rsid w:val="00C46FDE"/>
    <w:rsid w:val="00C470F6"/>
    <w:rsid w:val="00C474FD"/>
    <w:rsid w:val="00C474FF"/>
    <w:rsid w:val="00C51387"/>
    <w:rsid w:val="00C5138C"/>
    <w:rsid w:val="00C52DCC"/>
    <w:rsid w:val="00C52E24"/>
    <w:rsid w:val="00C531BB"/>
    <w:rsid w:val="00C531ED"/>
    <w:rsid w:val="00C54E2C"/>
    <w:rsid w:val="00C5503C"/>
    <w:rsid w:val="00C5568C"/>
    <w:rsid w:val="00C57230"/>
    <w:rsid w:val="00C57712"/>
    <w:rsid w:val="00C57FB6"/>
    <w:rsid w:val="00C606FF"/>
    <w:rsid w:val="00C60796"/>
    <w:rsid w:val="00C6196B"/>
    <w:rsid w:val="00C626B2"/>
    <w:rsid w:val="00C62731"/>
    <w:rsid w:val="00C64452"/>
    <w:rsid w:val="00C647E3"/>
    <w:rsid w:val="00C648B7"/>
    <w:rsid w:val="00C64943"/>
    <w:rsid w:val="00C64D4D"/>
    <w:rsid w:val="00C65379"/>
    <w:rsid w:val="00C65C6A"/>
    <w:rsid w:val="00C67359"/>
    <w:rsid w:val="00C6787C"/>
    <w:rsid w:val="00C702CF"/>
    <w:rsid w:val="00C70401"/>
    <w:rsid w:val="00C71873"/>
    <w:rsid w:val="00C71B27"/>
    <w:rsid w:val="00C71DF7"/>
    <w:rsid w:val="00C76495"/>
    <w:rsid w:val="00C76610"/>
    <w:rsid w:val="00C76A1D"/>
    <w:rsid w:val="00C76CF7"/>
    <w:rsid w:val="00C777E2"/>
    <w:rsid w:val="00C77BB7"/>
    <w:rsid w:val="00C77F82"/>
    <w:rsid w:val="00C80AAC"/>
    <w:rsid w:val="00C81048"/>
    <w:rsid w:val="00C812F8"/>
    <w:rsid w:val="00C813B8"/>
    <w:rsid w:val="00C81ACB"/>
    <w:rsid w:val="00C81CE3"/>
    <w:rsid w:val="00C81EE8"/>
    <w:rsid w:val="00C832D8"/>
    <w:rsid w:val="00C854D6"/>
    <w:rsid w:val="00C858AE"/>
    <w:rsid w:val="00C859E0"/>
    <w:rsid w:val="00C8691C"/>
    <w:rsid w:val="00C87EE2"/>
    <w:rsid w:val="00C90126"/>
    <w:rsid w:val="00C903A4"/>
    <w:rsid w:val="00C93BE7"/>
    <w:rsid w:val="00C93DEC"/>
    <w:rsid w:val="00C93F50"/>
    <w:rsid w:val="00C9440B"/>
    <w:rsid w:val="00C952B2"/>
    <w:rsid w:val="00C963D4"/>
    <w:rsid w:val="00C96F33"/>
    <w:rsid w:val="00C97C31"/>
    <w:rsid w:val="00CA0BFC"/>
    <w:rsid w:val="00CA0D41"/>
    <w:rsid w:val="00CA14A9"/>
    <w:rsid w:val="00CA3078"/>
    <w:rsid w:val="00CA3494"/>
    <w:rsid w:val="00CA4203"/>
    <w:rsid w:val="00CA45AD"/>
    <w:rsid w:val="00CA4D8D"/>
    <w:rsid w:val="00CA4EB7"/>
    <w:rsid w:val="00CA577C"/>
    <w:rsid w:val="00CA5F97"/>
    <w:rsid w:val="00CA6908"/>
    <w:rsid w:val="00CA6F48"/>
    <w:rsid w:val="00CA7A8F"/>
    <w:rsid w:val="00CA7B21"/>
    <w:rsid w:val="00CB003D"/>
    <w:rsid w:val="00CB0072"/>
    <w:rsid w:val="00CB25FE"/>
    <w:rsid w:val="00CB330F"/>
    <w:rsid w:val="00CB38A8"/>
    <w:rsid w:val="00CB3FB6"/>
    <w:rsid w:val="00CB3FFD"/>
    <w:rsid w:val="00CB4402"/>
    <w:rsid w:val="00CB4479"/>
    <w:rsid w:val="00CB4785"/>
    <w:rsid w:val="00CB4F7A"/>
    <w:rsid w:val="00CB74CD"/>
    <w:rsid w:val="00CB7DEB"/>
    <w:rsid w:val="00CC0ED4"/>
    <w:rsid w:val="00CC0FC5"/>
    <w:rsid w:val="00CC19D8"/>
    <w:rsid w:val="00CC22B1"/>
    <w:rsid w:val="00CC22D0"/>
    <w:rsid w:val="00CC276E"/>
    <w:rsid w:val="00CC2876"/>
    <w:rsid w:val="00CC2A60"/>
    <w:rsid w:val="00CC2CAE"/>
    <w:rsid w:val="00CC555A"/>
    <w:rsid w:val="00CC5906"/>
    <w:rsid w:val="00CC59D4"/>
    <w:rsid w:val="00CC5D03"/>
    <w:rsid w:val="00CC76B4"/>
    <w:rsid w:val="00CC7A8D"/>
    <w:rsid w:val="00CD0412"/>
    <w:rsid w:val="00CD1432"/>
    <w:rsid w:val="00CD1AED"/>
    <w:rsid w:val="00CD1BD0"/>
    <w:rsid w:val="00CD306C"/>
    <w:rsid w:val="00CD35CD"/>
    <w:rsid w:val="00CD37DF"/>
    <w:rsid w:val="00CD39EE"/>
    <w:rsid w:val="00CD3DDE"/>
    <w:rsid w:val="00CD5719"/>
    <w:rsid w:val="00CD726D"/>
    <w:rsid w:val="00CD7BB3"/>
    <w:rsid w:val="00CE2B6B"/>
    <w:rsid w:val="00CE40F9"/>
    <w:rsid w:val="00CE417C"/>
    <w:rsid w:val="00CE648E"/>
    <w:rsid w:val="00CE696A"/>
    <w:rsid w:val="00CE6C3D"/>
    <w:rsid w:val="00CE732C"/>
    <w:rsid w:val="00CE73E0"/>
    <w:rsid w:val="00CF059D"/>
    <w:rsid w:val="00CF0868"/>
    <w:rsid w:val="00CF1031"/>
    <w:rsid w:val="00CF1062"/>
    <w:rsid w:val="00CF12D7"/>
    <w:rsid w:val="00CF13DF"/>
    <w:rsid w:val="00CF17EC"/>
    <w:rsid w:val="00CF1FA9"/>
    <w:rsid w:val="00CF2042"/>
    <w:rsid w:val="00CF2BBE"/>
    <w:rsid w:val="00CF325E"/>
    <w:rsid w:val="00CF3850"/>
    <w:rsid w:val="00CF3E03"/>
    <w:rsid w:val="00CF4084"/>
    <w:rsid w:val="00CF40B4"/>
    <w:rsid w:val="00CF4705"/>
    <w:rsid w:val="00CF4906"/>
    <w:rsid w:val="00CF59FB"/>
    <w:rsid w:val="00CF5B19"/>
    <w:rsid w:val="00CF6D1A"/>
    <w:rsid w:val="00CF7503"/>
    <w:rsid w:val="00D0071E"/>
    <w:rsid w:val="00D0093A"/>
    <w:rsid w:val="00D00B7B"/>
    <w:rsid w:val="00D01EB6"/>
    <w:rsid w:val="00D021CF"/>
    <w:rsid w:val="00D0224B"/>
    <w:rsid w:val="00D02706"/>
    <w:rsid w:val="00D029A8"/>
    <w:rsid w:val="00D02B4F"/>
    <w:rsid w:val="00D046A3"/>
    <w:rsid w:val="00D062AE"/>
    <w:rsid w:val="00D06FA3"/>
    <w:rsid w:val="00D0762D"/>
    <w:rsid w:val="00D10DEA"/>
    <w:rsid w:val="00D116E6"/>
    <w:rsid w:val="00D11C2A"/>
    <w:rsid w:val="00D12287"/>
    <w:rsid w:val="00D141CE"/>
    <w:rsid w:val="00D15B32"/>
    <w:rsid w:val="00D15C10"/>
    <w:rsid w:val="00D15DAE"/>
    <w:rsid w:val="00D16119"/>
    <w:rsid w:val="00D16945"/>
    <w:rsid w:val="00D17612"/>
    <w:rsid w:val="00D17824"/>
    <w:rsid w:val="00D17B24"/>
    <w:rsid w:val="00D17F01"/>
    <w:rsid w:val="00D204C8"/>
    <w:rsid w:val="00D20A42"/>
    <w:rsid w:val="00D226E0"/>
    <w:rsid w:val="00D242C1"/>
    <w:rsid w:val="00D24E4A"/>
    <w:rsid w:val="00D24F27"/>
    <w:rsid w:val="00D25A36"/>
    <w:rsid w:val="00D25F33"/>
    <w:rsid w:val="00D26864"/>
    <w:rsid w:val="00D26C8E"/>
    <w:rsid w:val="00D304E6"/>
    <w:rsid w:val="00D318EE"/>
    <w:rsid w:val="00D32378"/>
    <w:rsid w:val="00D32D3E"/>
    <w:rsid w:val="00D335EE"/>
    <w:rsid w:val="00D3377F"/>
    <w:rsid w:val="00D33B1B"/>
    <w:rsid w:val="00D3488D"/>
    <w:rsid w:val="00D349AA"/>
    <w:rsid w:val="00D35D0C"/>
    <w:rsid w:val="00D36042"/>
    <w:rsid w:val="00D37B47"/>
    <w:rsid w:val="00D40C18"/>
    <w:rsid w:val="00D4114C"/>
    <w:rsid w:val="00D414A3"/>
    <w:rsid w:val="00D42B0B"/>
    <w:rsid w:val="00D42DB9"/>
    <w:rsid w:val="00D433F8"/>
    <w:rsid w:val="00D4424B"/>
    <w:rsid w:val="00D46139"/>
    <w:rsid w:val="00D46BE7"/>
    <w:rsid w:val="00D47CD5"/>
    <w:rsid w:val="00D47E6F"/>
    <w:rsid w:val="00D5038D"/>
    <w:rsid w:val="00D50943"/>
    <w:rsid w:val="00D50E8A"/>
    <w:rsid w:val="00D51357"/>
    <w:rsid w:val="00D5284A"/>
    <w:rsid w:val="00D52D41"/>
    <w:rsid w:val="00D533C6"/>
    <w:rsid w:val="00D53CDF"/>
    <w:rsid w:val="00D57432"/>
    <w:rsid w:val="00D57504"/>
    <w:rsid w:val="00D60E21"/>
    <w:rsid w:val="00D612C9"/>
    <w:rsid w:val="00D61414"/>
    <w:rsid w:val="00D6259E"/>
    <w:rsid w:val="00D62915"/>
    <w:rsid w:val="00D636C2"/>
    <w:rsid w:val="00D63B77"/>
    <w:rsid w:val="00D65123"/>
    <w:rsid w:val="00D6647B"/>
    <w:rsid w:val="00D668B8"/>
    <w:rsid w:val="00D66AA1"/>
    <w:rsid w:val="00D67F16"/>
    <w:rsid w:val="00D71917"/>
    <w:rsid w:val="00D73314"/>
    <w:rsid w:val="00D7385C"/>
    <w:rsid w:val="00D7431B"/>
    <w:rsid w:val="00D748C0"/>
    <w:rsid w:val="00D74ACF"/>
    <w:rsid w:val="00D74C6E"/>
    <w:rsid w:val="00D750C5"/>
    <w:rsid w:val="00D7600C"/>
    <w:rsid w:val="00D761DC"/>
    <w:rsid w:val="00D77523"/>
    <w:rsid w:val="00D77A06"/>
    <w:rsid w:val="00D77EB0"/>
    <w:rsid w:val="00D80115"/>
    <w:rsid w:val="00D80BA7"/>
    <w:rsid w:val="00D82364"/>
    <w:rsid w:val="00D8390D"/>
    <w:rsid w:val="00D843A3"/>
    <w:rsid w:val="00D84B1F"/>
    <w:rsid w:val="00D84CBA"/>
    <w:rsid w:val="00D84D66"/>
    <w:rsid w:val="00D85701"/>
    <w:rsid w:val="00D859AA"/>
    <w:rsid w:val="00D85E89"/>
    <w:rsid w:val="00D87190"/>
    <w:rsid w:val="00D87241"/>
    <w:rsid w:val="00D87836"/>
    <w:rsid w:val="00D90D0A"/>
    <w:rsid w:val="00D90EEB"/>
    <w:rsid w:val="00D90FB4"/>
    <w:rsid w:val="00D91389"/>
    <w:rsid w:val="00D92255"/>
    <w:rsid w:val="00D92524"/>
    <w:rsid w:val="00D93FDA"/>
    <w:rsid w:val="00D940F3"/>
    <w:rsid w:val="00D94907"/>
    <w:rsid w:val="00D94BFF"/>
    <w:rsid w:val="00D95011"/>
    <w:rsid w:val="00D96087"/>
    <w:rsid w:val="00D97AF8"/>
    <w:rsid w:val="00DA0066"/>
    <w:rsid w:val="00DA0B01"/>
    <w:rsid w:val="00DA1216"/>
    <w:rsid w:val="00DA12ED"/>
    <w:rsid w:val="00DA1696"/>
    <w:rsid w:val="00DA1D2C"/>
    <w:rsid w:val="00DA29BF"/>
    <w:rsid w:val="00DA3FC8"/>
    <w:rsid w:val="00DA4A7D"/>
    <w:rsid w:val="00DA66FE"/>
    <w:rsid w:val="00DA6947"/>
    <w:rsid w:val="00DA694B"/>
    <w:rsid w:val="00DA6F29"/>
    <w:rsid w:val="00DA7C77"/>
    <w:rsid w:val="00DA7E5E"/>
    <w:rsid w:val="00DA7EDC"/>
    <w:rsid w:val="00DB09A9"/>
    <w:rsid w:val="00DB151E"/>
    <w:rsid w:val="00DB2266"/>
    <w:rsid w:val="00DB27BD"/>
    <w:rsid w:val="00DB2F96"/>
    <w:rsid w:val="00DB362F"/>
    <w:rsid w:val="00DB39C4"/>
    <w:rsid w:val="00DB3AC6"/>
    <w:rsid w:val="00DB3DCC"/>
    <w:rsid w:val="00DB401B"/>
    <w:rsid w:val="00DB4DD5"/>
    <w:rsid w:val="00DB5002"/>
    <w:rsid w:val="00DB7683"/>
    <w:rsid w:val="00DC0C17"/>
    <w:rsid w:val="00DC19BC"/>
    <w:rsid w:val="00DC50B1"/>
    <w:rsid w:val="00DC56DB"/>
    <w:rsid w:val="00DC5CF3"/>
    <w:rsid w:val="00DC695D"/>
    <w:rsid w:val="00DC6B63"/>
    <w:rsid w:val="00DD0B91"/>
    <w:rsid w:val="00DD0F13"/>
    <w:rsid w:val="00DD1148"/>
    <w:rsid w:val="00DD1774"/>
    <w:rsid w:val="00DD2450"/>
    <w:rsid w:val="00DD252D"/>
    <w:rsid w:val="00DD2E82"/>
    <w:rsid w:val="00DD33F4"/>
    <w:rsid w:val="00DD48CB"/>
    <w:rsid w:val="00DD4A0F"/>
    <w:rsid w:val="00DD52D2"/>
    <w:rsid w:val="00DD59A1"/>
    <w:rsid w:val="00DD5C12"/>
    <w:rsid w:val="00DD5DD6"/>
    <w:rsid w:val="00DD5FD5"/>
    <w:rsid w:val="00DD66EF"/>
    <w:rsid w:val="00DE0B15"/>
    <w:rsid w:val="00DE0F56"/>
    <w:rsid w:val="00DE27AA"/>
    <w:rsid w:val="00DE2808"/>
    <w:rsid w:val="00DE37AB"/>
    <w:rsid w:val="00DE3CD9"/>
    <w:rsid w:val="00DE4148"/>
    <w:rsid w:val="00DE62C7"/>
    <w:rsid w:val="00DE7535"/>
    <w:rsid w:val="00DE75F9"/>
    <w:rsid w:val="00DE7D60"/>
    <w:rsid w:val="00DF3174"/>
    <w:rsid w:val="00DF3B60"/>
    <w:rsid w:val="00DF46F5"/>
    <w:rsid w:val="00DF46F6"/>
    <w:rsid w:val="00DF53E6"/>
    <w:rsid w:val="00DF5B9F"/>
    <w:rsid w:val="00DF771D"/>
    <w:rsid w:val="00E003B2"/>
    <w:rsid w:val="00E01690"/>
    <w:rsid w:val="00E017FB"/>
    <w:rsid w:val="00E02FCA"/>
    <w:rsid w:val="00E03A25"/>
    <w:rsid w:val="00E03C40"/>
    <w:rsid w:val="00E04438"/>
    <w:rsid w:val="00E04CF5"/>
    <w:rsid w:val="00E057A9"/>
    <w:rsid w:val="00E0717D"/>
    <w:rsid w:val="00E07289"/>
    <w:rsid w:val="00E076DA"/>
    <w:rsid w:val="00E07EDC"/>
    <w:rsid w:val="00E10525"/>
    <w:rsid w:val="00E110D9"/>
    <w:rsid w:val="00E1111D"/>
    <w:rsid w:val="00E115A2"/>
    <w:rsid w:val="00E12034"/>
    <w:rsid w:val="00E12313"/>
    <w:rsid w:val="00E12C94"/>
    <w:rsid w:val="00E1401C"/>
    <w:rsid w:val="00E14729"/>
    <w:rsid w:val="00E15530"/>
    <w:rsid w:val="00E15A68"/>
    <w:rsid w:val="00E169CB"/>
    <w:rsid w:val="00E1791D"/>
    <w:rsid w:val="00E203E9"/>
    <w:rsid w:val="00E2120C"/>
    <w:rsid w:val="00E2145A"/>
    <w:rsid w:val="00E217E5"/>
    <w:rsid w:val="00E22078"/>
    <w:rsid w:val="00E234A3"/>
    <w:rsid w:val="00E23D5D"/>
    <w:rsid w:val="00E23F25"/>
    <w:rsid w:val="00E240A5"/>
    <w:rsid w:val="00E242EC"/>
    <w:rsid w:val="00E242FF"/>
    <w:rsid w:val="00E24429"/>
    <w:rsid w:val="00E2477E"/>
    <w:rsid w:val="00E25C81"/>
    <w:rsid w:val="00E26C4A"/>
    <w:rsid w:val="00E273CC"/>
    <w:rsid w:val="00E27651"/>
    <w:rsid w:val="00E27B0E"/>
    <w:rsid w:val="00E30B11"/>
    <w:rsid w:val="00E30DF2"/>
    <w:rsid w:val="00E31E8B"/>
    <w:rsid w:val="00E31F41"/>
    <w:rsid w:val="00E320A7"/>
    <w:rsid w:val="00E3266C"/>
    <w:rsid w:val="00E33C69"/>
    <w:rsid w:val="00E354BD"/>
    <w:rsid w:val="00E35D3B"/>
    <w:rsid w:val="00E36255"/>
    <w:rsid w:val="00E3636F"/>
    <w:rsid w:val="00E37D8B"/>
    <w:rsid w:val="00E4028D"/>
    <w:rsid w:val="00E40603"/>
    <w:rsid w:val="00E41272"/>
    <w:rsid w:val="00E413F5"/>
    <w:rsid w:val="00E419B6"/>
    <w:rsid w:val="00E41C9F"/>
    <w:rsid w:val="00E42783"/>
    <w:rsid w:val="00E427B9"/>
    <w:rsid w:val="00E43792"/>
    <w:rsid w:val="00E44715"/>
    <w:rsid w:val="00E45022"/>
    <w:rsid w:val="00E450F5"/>
    <w:rsid w:val="00E452C8"/>
    <w:rsid w:val="00E45A1B"/>
    <w:rsid w:val="00E45E10"/>
    <w:rsid w:val="00E47356"/>
    <w:rsid w:val="00E474F2"/>
    <w:rsid w:val="00E47542"/>
    <w:rsid w:val="00E501A4"/>
    <w:rsid w:val="00E502ED"/>
    <w:rsid w:val="00E5064C"/>
    <w:rsid w:val="00E51321"/>
    <w:rsid w:val="00E5191C"/>
    <w:rsid w:val="00E540A0"/>
    <w:rsid w:val="00E54361"/>
    <w:rsid w:val="00E54392"/>
    <w:rsid w:val="00E54C3F"/>
    <w:rsid w:val="00E54FA5"/>
    <w:rsid w:val="00E55038"/>
    <w:rsid w:val="00E55C62"/>
    <w:rsid w:val="00E55C8E"/>
    <w:rsid w:val="00E55E97"/>
    <w:rsid w:val="00E55F42"/>
    <w:rsid w:val="00E566ED"/>
    <w:rsid w:val="00E56B31"/>
    <w:rsid w:val="00E56C4D"/>
    <w:rsid w:val="00E60229"/>
    <w:rsid w:val="00E602E0"/>
    <w:rsid w:val="00E6039B"/>
    <w:rsid w:val="00E60868"/>
    <w:rsid w:val="00E60F3C"/>
    <w:rsid w:val="00E61458"/>
    <w:rsid w:val="00E61E3B"/>
    <w:rsid w:val="00E6266F"/>
    <w:rsid w:val="00E6287F"/>
    <w:rsid w:val="00E6305D"/>
    <w:rsid w:val="00E63605"/>
    <w:rsid w:val="00E63934"/>
    <w:rsid w:val="00E63CCE"/>
    <w:rsid w:val="00E63F46"/>
    <w:rsid w:val="00E64472"/>
    <w:rsid w:val="00E6468C"/>
    <w:rsid w:val="00E65B1D"/>
    <w:rsid w:val="00E7015F"/>
    <w:rsid w:val="00E7028E"/>
    <w:rsid w:val="00E705A4"/>
    <w:rsid w:val="00E712AB"/>
    <w:rsid w:val="00E72B2C"/>
    <w:rsid w:val="00E730EB"/>
    <w:rsid w:val="00E736C4"/>
    <w:rsid w:val="00E74D94"/>
    <w:rsid w:val="00E758DF"/>
    <w:rsid w:val="00E758FB"/>
    <w:rsid w:val="00E75D80"/>
    <w:rsid w:val="00E75E5A"/>
    <w:rsid w:val="00E75F5A"/>
    <w:rsid w:val="00E76AB7"/>
    <w:rsid w:val="00E77BDB"/>
    <w:rsid w:val="00E8072A"/>
    <w:rsid w:val="00E80738"/>
    <w:rsid w:val="00E80C42"/>
    <w:rsid w:val="00E81158"/>
    <w:rsid w:val="00E81575"/>
    <w:rsid w:val="00E81D04"/>
    <w:rsid w:val="00E81E03"/>
    <w:rsid w:val="00E81F58"/>
    <w:rsid w:val="00E82505"/>
    <w:rsid w:val="00E82DE0"/>
    <w:rsid w:val="00E82E14"/>
    <w:rsid w:val="00E838C1"/>
    <w:rsid w:val="00E83CD5"/>
    <w:rsid w:val="00E83D6A"/>
    <w:rsid w:val="00E85645"/>
    <w:rsid w:val="00E8590F"/>
    <w:rsid w:val="00E86621"/>
    <w:rsid w:val="00E86CB6"/>
    <w:rsid w:val="00E86ED2"/>
    <w:rsid w:val="00E8730E"/>
    <w:rsid w:val="00E8799F"/>
    <w:rsid w:val="00E879F2"/>
    <w:rsid w:val="00E9236D"/>
    <w:rsid w:val="00E9275D"/>
    <w:rsid w:val="00E92ED2"/>
    <w:rsid w:val="00E93016"/>
    <w:rsid w:val="00E9337E"/>
    <w:rsid w:val="00E93631"/>
    <w:rsid w:val="00E9467E"/>
    <w:rsid w:val="00E94AF9"/>
    <w:rsid w:val="00E94B14"/>
    <w:rsid w:val="00E9542E"/>
    <w:rsid w:val="00E956E6"/>
    <w:rsid w:val="00E96023"/>
    <w:rsid w:val="00E9617F"/>
    <w:rsid w:val="00E967E0"/>
    <w:rsid w:val="00EA06F5"/>
    <w:rsid w:val="00EA0982"/>
    <w:rsid w:val="00EA2818"/>
    <w:rsid w:val="00EA2A77"/>
    <w:rsid w:val="00EA2BC6"/>
    <w:rsid w:val="00EA3061"/>
    <w:rsid w:val="00EA386E"/>
    <w:rsid w:val="00EA393D"/>
    <w:rsid w:val="00EA44F5"/>
    <w:rsid w:val="00EA4766"/>
    <w:rsid w:val="00EA492E"/>
    <w:rsid w:val="00EA5774"/>
    <w:rsid w:val="00EA5B80"/>
    <w:rsid w:val="00EA5D18"/>
    <w:rsid w:val="00EA70A6"/>
    <w:rsid w:val="00EA7EA3"/>
    <w:rsid w:val="00EB0E19"/>
    <w:rsid w:val="00EB147D"/>
    <w:rsid w:val="00EB24D4"/>
    <w:rsid w:val="00EB28B4"/>
    <w:rsid w:val="00EB2A6D"/>
    <w:rsid w:val="00EB3024"/>
    <w:rsid w:val="00EB322B"/>
    <w:rsid w:val="00EB3F9D"/>
    <w:rsid w:val="00EB416A"/>
    <w:rsid w:val="00EB6111"/>
    <w:rsid w:val="00EB657E"/>
    <w:rsid w:val="00EB7FE3"/>
    <w:rsid w:val="00EC12EC"/>
    <w:rsid w:val="00EC1519"/>
    <w:rsid w:val="00EC1E42"/>
    <w:rsid w:val="00EC3106"/>
    <w:rsid w:val="00EC3497"/>
    <w:rsid w:val="00EC367F"/>
    <w:rsid w:val="00EC3945"/>
    <w:rsid w:val="00EC4178"/>
    <w:rsid w:val="00EC46B3"/>
    <w:rsid w:val="00EC49BE"/>
    <w:rsid w:val="00EC5B49"/>
    <w:rsid w:val="00EC6656"/>
    <w:rsid w:val="00EC6B28"/>
    <w:rsid w:val="00EC7C57"/>
    <w:rsid w:val="00ED079E"/>
    <w:rsid w:val="00ED0C1C"/>
    <w:rsid w:val="00ED13B1"/>
    <w:rsid w:val="00ED1B0E"/>
    <w:rsid w:val="00ED1D83"/>
    <w:rsid w:val="00ED1F8F"/>
    <w:rsid w:val="00ED2FD2"/>
    <w:rsid w:val="00ED403E"/>
    <w:rsid w:val="00ED4C83"/>
    <w:rsid w:val="00ED537A"/>
    <w:rsid w:val="00ED54BC"/>
    <w:rsid w:val="00ED6A07"/>
    <w:rsid w:val="00ED6A7F"/>
    <w:rsid w:val="00ED7A2E"/>
    <w:rsid w:val="00ED7A3B"/>
    <w:rsid w:val="00ED7F28"/>
    <w:rsid w:val="00EE00F0"/>
    <w:rsid w:val="00EE03D5"/>
    <w:rsid w:val="00EE0554"/>
    <w:rsid w:val="00EE05E0"/>
    <w:rsid w:val="00EE0874"/>
    <w:rsid w:val="00EE0AB2"/>
    <w:rsid w:val="00EE0E78"/>
    <w:rsid w:val="00EE26E0"/>
    <w:rsid w:val="00EE3102"/>
    <w:rsid w:val="00EE31CF"/>
    <w:rsid w:val="00EE480D"/>
    <w:rsid w:val="00EE4947"/>
    <w:rsid w:val="00EE4D9E"/>
    <w:rsid w:val="00EE6016"/>
    <w:rsid w:val="00EE66D7"/>
    <w:rsid w:val="00EE7AFD"/>
    <w:rsid w:val="00EE7B42"/>
    <w:rsid w:val="00EF08F9"/>
    <w:rsid w:val="00EF0A2A"/>
    <w:rsid w:val="00EF0D1D"/>
    <w:rsid w:val="00EF2168"/>
    <w:rsid w:val="00EF2511"/>
    <w:rsid w:val="00EF28B0"/>
    <w:rsid w:val="00EF2953"/>
    <w:rsid w:val="00EF2A7C"/>
    <w:rsid w:val="00EF34E3"/>
    <w:rsid w:val="00EF3B60"/>
    <w:rsid w:val="00EF4676"/>
    <w:rsid w:val="00EF4A53"/>
    <w:rsid w:val="00EF6021"/>
    <w:rsid w:val="00EF67B0"/>
    <w:rsid w:val="00EF6F88"/>
    <w:rsid w:val="00EF79BA"/>
    <w:rsid w:val="00EF7CBE"/>
    <w:rsid w:val="00EF7F31"/>
    <w:rsid w:val="00F007D8"/>
    <w:rsid w:val="00F008D2"/>
    <w:rsid w:val="00F0125E"/>
    <w:rsid w:val="00F015B8"/>
    <w:rsid w:val="00F01EE7"/>
    <w:rsid w:val="00F028A2"/>
    <w:rsid w:val="00F02C59"/>
    <w:rsid w:val="00F035C8"/>
    <w:rsid w:val="00F044B6"/>
    <w:rsid w:val="00F055A3"/>
    <w:rsid w:val="00F05DAA"/>
    <w:rsid w:val="00F05ED5"/>
    <w:rsid w:val="00F100E1"/>
    <w:rsid w:val="00F10AEE"/>
    <w:rsid w:val="00F11232"/>
    <w:rsid w:val="00F122EE"/>
    <w:rsid w:val="00F12506"/>
    <w:rsid w:val="00F12875"/>
    <w:rsid w:val="00F1297D"/>
    <w:rsid w:val="00F140B8"/>
    <w:rsid w:val="00F14E21"/>
    <w:rsid w:val="00F15450"/>
    <w:rsid w:val="00F155F5"/>
    <w:rsid w:val="00F162B7"/>
    <w:rsid w:val="00F17985"/>
    <w:rsid w:val="00F20279"/>
    <w:rsid w:val="00F2045A"/>
    <w:rsid w:val="00F224C1"/>
    <w:rsid w:val="00F22660"/>
    <w:rsid w:val="00F24DF5"/>
    <w:rsid w:val="00F251EC"/>
    <w:rsid w:val="00F26692"/>
    <w:rsid w:val="00F266F2"/>
    <w:rsid w:val="00F26F25"/>
    <w:rsid w:val="00F27E85"/>
    <w:rsid w:val="00F303FF"/>
    <w:rsid w:val="00F30B66"/>
    <w:rsid w:val="00F32641"/>
    <w:rsid w:val="00F33122"/>
    <w:rsid w:val="00F34033"/>
    <w:rsid w:val="00F34E8F"/>
    <w:rsid w:val="00F3501D"/>
    <w:rsid w:val="00F36742"/>
    <w:rsid w:val="00F368AA"/>
    <w:rsid w:val="00F36908"/>
    <w:rsid w:val="00F36B69"/>
    <w:rsid w:val="00F36C0F"/>
    <w:rsid w:val="00F4088C"/>
    <w:rsid w:val="00F41568"/>
    <w:rsid w:val="00F42E91"/>
    <w:rsid w:val="00F441B1"/>
    <w:rsid w:val="00F445DB"/>
    <w:rsid w:val="00F44634"/>
    <w:rsid w:val="00F451AF"/>
    <w:rsid w:val="00F45403"/>
    <w:rsid w:val="00F46777"/>
    <w:rsid w:val="00F47223"/>
    <w:rsid w:val="00F4742C"/>
    <w:rsid w:val="00F475E2"/>
    <w:rsid w:val="00F526AA"/>
    <w:rsid w:val="00F538DB"/>
    <w:rsid w:val="00F53B97"/>
    <w:rsid w:val="00F5579B"/>
    <w:rsid w:val="00F60890"/>
    <w:rsid w:val="00F60DA6"/>
    <w:rsid w:val="00F611F4"/>
    <w:rsid w:val="00F61E3F"/>
    <w:rsid w:val="00F62E59"/>
    <w:rsid w:val="00F634B7"/>
    <w:rsid w:val="00F65BBD"/>
    <w:rsid w:val="00F65D4F"/>
    <w:rsid w:val="00F6653E"/>
    <w:rsid w:val="00F665D1"/>
    <w:rsid w:val="00F67E30"/>
    <w:rsid w:val="00F7092A"/>
    <w:rsid w:val="00F7125C"/>
    <w:rsid w:val="00F71BBA"/>
    <w:rsid w:val="00F720E2"/>
    <w:rsid w:val="00F727D1"/>
    <w:rsid w:val="00F749F2"/>
    <w:rsid w:val="00F75A96"/>
    <w:rsid w:val="00F75CB5"/>
    <w:rsid w:val="00F7670B"/>
    <w:rsid w:val="00F76DBA"/>
    <w:rsid w:val="00F76E8E"/>
    <w:rsid w:val="00F77891"/>
    <w:rsid w:val="00F77F71"/>
    <w:rsid w:val="00F8034F"/>
    <w:rsid w:val="00F8051D"/>
    <w:rsid w:val="00F81AE4"/>
    <w:rsid w:val="00F833D2"/>
    <w:rsid w:val="00F8520E"/>
    <w:rsid w:val="00F86359"/>
    <w:rsid w:val="00F8657C"/>
    <w:rsid w:val="00F86ED2"/>
    <w:rsid w:val="00F9052C"/>
    <w:rsid w:val="00F90A3E"/>
    <w:rsid w:val="00F915A8"/>
    <w:rsid w:val="00F91AB4"/>
    <w:rsid w:val="00F93055"/>
    <w:rsid w:val="00F94981"/>
    <w:rsid w:val="00F94A18"/>
    <w:rsid w:val="00F95452"/>
    <w:rsid w:val="00F96358"/>
    <w:rsid w:val="00F96FF4"/>
    <w:rsid w:val="00F97CA2"/>
    <w:rsid w:val="00FA079D"/>
    <w:rsid w:val="00FA0B68"/>
    <w:rsid w:val="00FA1E13"/>
    <w:rsid w:val="00FA2213"/>
    <w:rsid w:val="00FA239F"/>
    <w:rsid w:val="00FA2969"/>
    <w:rsid w:val="00FA3821"/>
    <w:rsid w:val="00FA4145"/>
    <w:rsid w:val="00FA4363"/>
    <w:rsid w:val="00FA5CFD"/>
    <w:rsid w:val="00FA66CD"/>
    <w:rsid w:val="00FB0CE4"/>
    <w:rsid w:val="00FB2337"/>
    <w:rsid w:val="00FB23CA"/>
    <w:rsid w:val="00FB2790"/>
    <w:rsid w:val="00FB2870"/>
    <w:rsid w:val="00FB3DA8"/>
    <w:rsid w:val="00FB447D"/>
    <w:rsid w:val="00FB53C6"/>
    <w:rsid w:val="00FB7FE1"/>
    <w:rsid w:val="00FC0429"/>
    <w:rsid w:val="00FC04B8"/>
    <w:rsid w:val="00FC0B05"/>
    <w:rsid w:val="00FC0E26"/>
    <w:rsid w:val="00FC1054"/>
    <w:rsid w:val="00FC1C7A"/>
    <w:rsid w:val="00FC2145"/>
    <w:rsid w:val="00FC2AB8"/>
    <w:rsid w:val="00FC2B8B"/>
    <w:rsid w:val="00FC450F"/>
    <w:rsid w:val="00FC453B"/>
    <w:rsid w:val="00FC486B"/>
    <w:rsid w:val="00FC5496"/>
    <w:rsid w:val="00FC55EC"/>
    <w:rsid w:val="00FC6962"/>
    <w:rsid w:val="00FC6A3F"/>
    <w:rsid w:val="00FD0C35"/>
    <w:rsid w:val="00FD0CC4"/>
    <w:rsid w:val="00FD187B"/>
    <w:rsid w:val="00FD2791"/>
    <w:rsid w:val="00FD28DC"/>
    <w:rsid w:val="00FD3438"/>
    <w:rsid w:val="00FD461D"/>
    <w:rsid w:val="00FD4B00"/>
    <w:rsid w:val="00FD72A7"/>
    <w:rsid w:val="00FD7925"/>
    <w:rsid w:val="00FE06BA"/>
    <w:rsid w:val="00FE0871"/>
    <w:rsid w:val="00FE139D"/>
    <w:rsid w:val="00FE1853"/>
    <w:rsid w:val="00FE301E"/>
    <w:rsid w:val="00FE3427"/>
    <w:rsid w:val="00FE367A"/>
    <w:rsid w:val="00FE3946"/>
    <w:rsid w:val="00FE3BF8"/>
    <w:rsid w:val="00FE3ECB"/>
    <w:rsid w:val="00FE51EB"/>
    <w:rsid w:val="00FE637F"/>
    <w:rsid w:val="00FE6BB2"/>
    <w:rsid w:val="00FE6FBF"/>
    <w:rsid w:val="00FE777C"/>
    <w:rsid w:val="00FE79CC"/>
    <w:rsid w:val="00FF1503"/>
    <w:rsid w:val="00FF2AFD"/>
    <w:rsid w:val="00FF36C5"/>
    <w:rsid w:val="00FF3F46"/>
    <w:rsid w:val="00FF4BFC"/>
    <w:rsid w:val="00FF4C97"/>
    <w:rsid w:val="00FF4F60"/>
    <w:rsid w:val="00FF58F8"/>
    <w:rsid w:val="00FF5C59"/>
    <w:rsid w:val="00FF63BC"/>
    <w:rsid w:val="00FF656C"/>
    <w:rsid w:val="00FF6733"/>
    <w:rsid w:val="00FF6B3E"/>
    <w:rsid w:val="00FF72F2"/>
    <w:rsid w:val="00FF7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6225"/>
    <o:shapelayout v:ext="edit">
      <o:idmap v:ext="edit" data="1"/>
    </o:shapelayout>
  </w:shapeDefaults>
  <w:decimalSymbol w:val="."/>
  <w:listSeparator w:val=","/>
  <w14:docId w14:val="79EBA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1175"/>
    <w:pPr>
      <w:spacing w:before="160" w:after="80" w:line="336" w:lineRule="auto"/>
    </w:pPr>
    <w:rPr>
      <w:rFonts w:ascii="Verdana" w:hAnsi="Verdana"/>
      <w:szCs w:val="24"/>
    </w:rPr>
  </w:style>
  <w:style w:type="paragraph" w:styleId="Heading1">
    <w:name w:val="heading 1"/>
    <w:basedOn w:val="Normal"/>
    <w:next w:val="Normal"/>
    <w:link w:val="Heading1Char"/>
    <w:qFormat/>
    <w:rsid w:val="00001175"/>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001175"/>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qFormat/>
    <w:rsid w:val="00001175"/>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0011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1175"/>
  </w:style>
  <w:style w:type="paragraph" w:styleId="BodyText2">
    <w:name w:val="Body Text 2"/>
    <w:basedOn w:val="Normal"/>
    <w:rsid w:val="00237284"/>
    <w:rPr>
      <w:sz w:val="24"/>
    </w:rPr>
  </w:style>
  <w:style w:type="paragraph" w:customStyle="1" w:styleId="Style1">
    <w:name w:val="Style1"/>
    <w:basedOn w:val="Normal"/>
    <w:next w:val="Heading3"/>
    <w:rsid w:val="00237284"/>
    <w:rPr>
      <w:b/>
      <w:sz w:val="28"/>
    </w:rPr>
  </w:style>
  <w:style w:type="paragraph" w:customStyle="1" w:styleId="Section">
    <w:name w:val="Section"/>
    <w:basedOn w:val="Normal"/>
    <w:rsid w:val="00237284"/>
    <w:rPr>
      <w:b/>
      <w:sz w:val="36"/>
    </w:rPr>
  </w:style>
  <w:style w:type="paragraph" w:customStyle="1" w:styleId="AHead">
    <w:name w:val="A Head"/>
    <w:basedOn w:val="Normal"/>
    <w:rsid w:val="00237284"/>
    <w:rPr>
      <w:b/>
      <w:sz w:val="32"/>
    </w:rPr>
  </w:style>
  <w:style w:type="paragraph" w:customStyle="1" w:styleId="after">
    <w:name w:val="after"/>
    <w:basedOn w:val="Normal"/>
    <w:rsid w:val="00237284"/>
    <w:pPr>
      <w:spacing w:after="100" w:afterAutospacing="1"/>
    </w:pPr>
    <w:rPr>
      <w:sz w:val="24"/>
    </w:rPr>
  </w:style>
  <w:style w:type="paragraph" w:styleId="BlockText">
    <w:name w:val="Block Text"/>
    <w:basedOn w:val="Normal"/>
    <w:rsid w:val="00237284"/>
    <w:pPr>
      <w:tabs>
        <w:tab w:val="left" w:pos="9180"/>
      </w:tabs>
      <w:ind w:left="720" w:right="108"/>
    </w:pPr>
    <w:rPr>
      <w:rFonts w:ascii="Book Antiqua" w:hAnsi="Book Antiqua"/>
    </w:rPr>
  </w:style>
  <w:style w:type="paragraph" w:styleId="NormalWeb">
    <w:name w:val="Normal (Web)"/>
    <w:basedOn w:val="Normal"/>
    <w:rsid w:val="00237284"/>
    <w:pPr>
      <w:spacing w:before="100" w:beforeAutospacing="1" w:after="100" w:afterAutospacing="1"/>
    </w:pPr>
    <w:rPr>
      <w:sz w:val="24"/>
    </w:rPr>
  </w:style>
  <w:style w:type="character" w:styleId="Strong">
    <w:name w:val="Strong"/>
    <w:qFormat/>
    <w:rsid w:val="00237284"/>
    <w:rPr>
      <w:rFonts w:cs="Times New Roman"/>
      <w:b/>
      <w:bCs/>
    </w:rPr>
  </w:style>
  <w:style w:type="paragraph" w:styleId="Header">
    <w:name w:val="header"/>
    <w:basedOn w:val="Normal"/>
    <w:link w:val="HeaderChar"/>
    <w:rsid w:val="00001175"/>
    <w:pPr>
      <w:tabs>
        <w:tab w:val="left" w:pos="5040"/>
        <w:tab w:val="left" w:pos="9720"/>
      </w:tabs>
    </w:pPr>
    <w:rPr>
      <w:sz w:val="16"/>
    </w:rPr>
  </w:style>
  <w:style w:type="paragraph" w:styleId="Footer">
    <w:name w:val="footer"/>
    <w:basedOn w:val="Normal"/>
    <w:link w:val="FooterChar"/>
    <w:rsid w:val="00001175"/>
    <w:pPr>
      <w:pBdr>
        <w:top w:val="single" w:sz="4" w:space="1" w:color="auto"/>
      </w:pBdr>
      <w:tabs>
        <w:tab w:val="center" w:pos="4680"/>
        <w:tab w:val="right" w:pos="9360"/>
      </w:tabs>
      <w:spacing w:before="120" w:after="0" w:line="240" w:lineRule="auto"/>
    </w:pPr>
    <w:rPr>
      <w:sz w:val="16"/>
    </w:rPr>
  </w:style>
  <w:style w:type="character" w:styleId="PageNumber">
    <w:name w:val="page number"/>
    <w:basedOn w:val="DefaultParagraphFont"/>
    <w:rsid w:val="00001175"/>
  </w:style>
  <w:style w:type="paragraph" w:customStyle="1" w:styleId="Bullet">
    <w:name w:val="Bullet"/>
    <w:basedOn w:val="Normal"/>
    <w:rsid w:val="00237284"/>
    <w:pPr>
      <w:numPr>
        <w:numId w:val="3"/>
      </w:numPr>
      <w:autoSpaceDE w:val="0"/>
      <w:autoSpaceDN w:val="0"/>
      <w:adjustRightInd w:val="0"/>
    </w:pPr>
  </w:style>
  <w:style w:type="paragraph" w:styleId="BalloonText">
    <w:name w:val="Balloon Text"/>
    <w:basedOn w:val="Normal"/>
    <w:link w:val="BalloonTextChar"/>
    <w:semiHidden/>
    <w:rsid w:val="00237284"/>
    <w:rPr>
      <w:rFonts w:ascii="Tahoma" w:hAnsi="Tahoma" w:cs="Tahoma"/>
      <w:sz w:val="16"/>
      <w:szCs w:val="16"/>
    </w:rPr>
  </w:style>
  <w:style w:type="character" w:styleId="CommentReference">
    <w:name w:val="annotation reference"/>
    <w:semiHidden/>
    <w:rsid w:val="00237284"/>
    <w:rPr>
      <w:rFonts w:cs="Times New Roman"/>
      <w:sz w:val="16"/>
      <w:szCs w:val="16"/>
    </w:rPr>
  </w:style>
  <w:style w:type="paragraph" w:styleId="CommentText">
    <w:name w:val="annotation text"/>
    <w:basedOn w:val="Normal"/>
    <w:link w:val="CommentTextChar"/>
    <w:semiHidden/>
    <w:rsid w:val="00237284"/>
  </w:style>
  <w:style w:type="paragraph" w:styleId="CommentSubject">
    <w:name w:val="annotation subject"/>
    <w:basedOn w:val="CommentText"/>
    <w:next w:val="CommentText"/>
    <w:link w:val="CommentSubjectChar"/>
    <w:semiHidden/>
    <w:rsid w:val="00237284"/>
    <w:rPr>
      <w:b/>
      <w:bCs/>
    </w:rPr>
  </w:style>
  <w:style w:type="paragraph" w:styleId="ListBullet">
    <w:name w:val="List Bullet"/>
    <w:basedOn w:val="Normal"/>
    <w:rsid w:val="00237284"/>
    <w:pPr>
      <w:numPr>
        <w:numId w:val="4"/>
      </w:numPr>
    </w:pPr>
  </w:style>
  <w:style w:type="character" w:styleId="Hyperlink">
    <w:name w:val="Hyperlink"/>
    <w:uiPriority w:val="99"/>
    <w:rsid w:val="00001175"/>
    <w:rPr>
      <w:color w:val="0000FF"/>
      <w:u w:val="single"/>
    </w:rPr>
  </w:style>
  <w:style w:type="character" w:styleId="FollowedHyperlink">
    <w:name w:val="FollowedHyperlink"/>
    <w:rsid w:val="00001175"/>
    <w:rPr>
      <w:color w:val="800080"/>
      <w:u w:val="single"/>
    </w:rPr>
  </w:style>
  <w:style w:type="paragraph" w:styleId="BodyText">
    <w:name w:val="Body Text"/>
    <w:basedOn w:val="Normal"/>
    <w:rsid w:val="00237284"/>
    <w:pPr>
      <w:spacing w:after="20"/>
    </w:pPr>
  </w:style>
  <w:style w:type="paragraph" w:customStyle="1" w:styleId="Outlinenumbering">
    <w:name w:val="Outline numbering"/>
    <w:basedOn w:val="Normal"/>
    <w:rsid w:val="00001175"/>
    <w:pPr>
      <w:numPr>
        <w:numId w:val="1"/>
      </w:numPr>
      <w:tabs>
        <w:tab w:val="clear" w:pos="360"/>
        <w:tab w:val="num" w:pos="720"/>
      </w:tabs>
      <w:ind w:left="720"/>
    </w:pPr>
    <w:rPr>
      <w:szCs w:val="20"/>
    </w:rPr>
  </w:style>
  <w:style w:type="table" w:styleId="TableGrid">
    <w:name w:val="Table Grid"/>
    <w:basedOn w:val="TableNormal"/>
    <w:uiPriority w:val="59"/>
    <w:rsid w:val="00237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basedOn w:val="Heading3"/>
    <w:next w:val="Normal"/>
    <w:rsid w:val="00237284"/>
    <w:pPr>
      <w:keepNext w:val="0"/>
      <w:autoSpaceDE/>
      <w:autoSpaceDN/>
      <w:adjustRightInd/>
      <w:spacing w:before="300" w:line="240" w:lineRule="exact"/>
      <w:outlineLvl w:val="9"/>
    </w:pPr>
    <w:rPr>
      <w:bCs w:val="0"/>
      <w:sz w:val="24"/>
      <w:szCs w:val="20"/>
    </w:rPr>
  </w:style>
  <w:style w:type="paragraph" w:customStyle="1" w:styleId="TableText">
    <w:name w:val="Table Text"/>
    <w:basedOn w:val="Normal"/>
    <w:rsid w:val="00237284"/>
  </w:style>
  <w:style w:type="paragraph" w:styleId="ListParagraph">
    <w:name w:val="List Paragraph"/>
    <w:basedOn w:val="Normal"/>
    <w:uiPriority w:val="34"/>
    <w:qFormat/>
    <w:rsid w:val="00001175"/>
    <w:pPr>
      <w:ind w:left="720"/>
    </w:pPr>
  </w:style>
  <w:style w:type="paragraph" w:customStyle="1" w:styleId="Course">
    <w:name w:val="Course"/>
    <w:basedOn w:val="Normal"/>
    <w:rsid w:val="00237284"/>
    <w:pPr>
      <w:ind w:left="720"/>
    </w:pPr>
    <w:rPr>
      <w:rFonts w:ascii="Arial" w:hAnsi="Arial" w:cs="Arial"/>
      <w:b/>
      <w:bCs/>
      <w:sz w:val="24"/>
    </w:rPr>
  </w:style>
  <w:style w:type="character" w:customStyle="1" w:styleId="Heading1Char">
    <w:name w:val="Heading 1 Char"/>
    <w:link w:val="Heading1"/>
    <w:rsid w:val="00237284"/>
    <w:rPr>
      <w:rFonts w:ascii="Arial" w:eastAsia="Arial Unicode MS" w:hAnsi="Arial"/>
      <w:b/>
      <w:kern w:val="28"/>
      <w:sz w:val="28"/>
    </w:rPr>
  </w:style>
  <w:style w:type="character" w:customStyle="1" w:styleId="book-title">
    <w:name w:val="book-title"/>
    <w:rsid w:val="00014A70"/>
  </w:style>
  <w:style w:type="character" w:customStyle="1" w:styleId="Heading2Char">
    <w:name w:val="Heading 2 Char"/>
    <w:link w:val="Heading2"/>
    <w:rsid w:val="00237284"/>
    <w:rPr>
      <w:rFonts w:ascii="Arial" w:hAnsi="Arial" w:cs="Arial"/>
      <w:b/>
      <w:bCs/>
      <w:iCs/>
      <w:sz w:val="24"/>
      <w:szCs w:val="28"/>
    </w:rPr>
  </w:style>
  <w:style w:type="character" w:customStyle="1" w:styleId="apple-converted-space">
    <w:name w:val="apple-converted-space"/>
    <w:basedOn w:val="DefaultParagraphFont"/>
    <w:rsid w:val="00237284"/>
  </w:style>
  <w:style w:type="character" w:customStyle="1" w:styleId="ng-binding">
    <w:name w:val="ng-binding"/>
    <w:basedOn w:val="DefaultParagraphFont"/>
    <w:rsid w:val="00891E62"/>
  </w:style>
  <w:style w:type="character" w:customStyle="1" w:styleId="a-color-base">
    <w:name w:val="a-color-base"/>
    <w:basedOn w:val="DefaultParagraphFont"/>
    <w:rsid w:val="00C60796"/>
  </w:style>
  <w:style w:type="character" w:customStyle="1" w:styleId="BalloonTextChar">
    <w:name w:val="Balloon Text Char"/>
    <w:basedOn w:val="DefaultParagraphFont"/>
    <w:link w:val="BalloonText"/>
    <w:semiHidden/>
    <w:rsid w:val="00237284"/>
    <w:rPr>
      <w:rFonts w:ascii="Tahoma" w:hAnsi="Tahoma" w:cs="Tahoma"/>
      <w:sz w:val="16"/>
      <w:szCs w:val="16"/>
    </w:rPr>
  </w:style>
  <w:style w:type="character" w:customStyle="1" w:styleId="CommentTextChar">
    <w:name w:val="Comment Text Char"/>
    <w:basedOn w:val="DefaultParagraphFont"/>
    <w:link w:val="CommentText"/>
    <w:semiHidden/>
    <w:rsid w:val="00237284"/>
    <w:rPr>
      <w:rFonts w:ascii="Verdana" w:hAnsi="Verdana"/>
      <w:szCs w:val="24"/>
    </w:rPr>
  </w:style>
  <w:style w:type="character" w:customStyle="1" w:styleId="CommentSubjectChar">
    <w:name w:val="Comment Subject Char"/>
    <w:basedOn w:val="CommentTextChar"/>
    <w:link w:val="CommentSubject"/>
    <w:semiHidden/>
    <w:rsid w:val="00237284"/>
    <w:rPr>
      <w:rFonts w:ascii="Verdana" w:hAnsi="Verdana"/>
      <w:b/>
      <w:bCs/>
      <w:szCs w:val="24"/>
    </w:rPr>
  </w:style>
  <w:style w:type="character" w:customStyle="1" w:styleId="FooterChar">
    <w:name w:val="Footer Char"/>
    <w:basedOn w:val="DefaultParagraphFont"/>
    <w:link w:val="Footer"/>
    <w:rsid w:val="00237284"/>
    <w:rPr>
      <w:rFonts w:ascii="Verdana" w:hAnsi="Verdana"/>
      <w:sz w:val="16"/>
      <w:szCs w:val="24"/>
    </w:rPr>
  </w:style>
  <w:style w:type="character" w:customStyle="1" w:styleId="HeaderChar">
    <w:name w:val="Header Char"/>
    <w:basedOn w:val="DefaultParagraphFont"/>
    <w:link w:val="Header"/>
    <w:rsid w:val="00237284"/>
    <w:rPr>
      <w:rFonts w:ascii="Verdana" w:hAnsi="Verdana"/>
      <w:sz w:val="16"/>
      <w:szCs w:val="24"/>
    </w:rPr>
  </w:style>
  <w:style w:type="paragraph" w:styleId="NoSpacing">
    <w:name w:val="No Spacing"/>
    <w:uiPriority w:val="1"/>
    <w:qFormat/>
    <w:rsid w:val="00237284"/>
    <w:rPr>
      <w:rFonts w:ascii="Calibri" w:eastAsia="Calibri" w:hAnsi="Calibri"/>
      <w:sz w:val="22"/>
      <w:szCs w:val="22"/>
    </w:rPr>
  </w:style>
  <w:style w:type="paragraph" w:styleId="TOC1">
    <w:name w:val="toc 1"/>
    <w:basedOn w:val="Normal"/>
    <w:next w:val="Normal"/>
    <w:autoRedefine/>
    <w:uiPriority w:val="39"/>
    <w:unhideWhenUsed/>
    <w:locked/>
    <w:rsid w:val="00001175"/>
    <w:pPr>
      <w:spacing w:after="100" w:line="240" w:lineRule="auto"/>
    </w:pPr>
  </w:style>
  <w:style w:type="paragraph" w:styleId="TOC2">
    <w:name w:val="toc 2"/>
    <w:basedOn w:val="Normal"/>
    <w:next w:val="Normal"/>
    <w:autoRedefine/>
    <w:uiPriority w:val="39"/>
    <w:unhideWhenUsed/>
    <w:locked/>
    <w:rsid w:val="00001175"/>
    <w:pPr>
      <w:spacing w:after="100" w:line="240" w:lineRule="auto"/>
      <w:ind w:left="202"/>
    </w:pPr>
  </w:style>
  <w:style w:type="paragraph" w:styleId="TOCHeading">
    <w:name w:val="TOC Heading"/>
    <w:basedOn w:val="Heading1"/>
    <w:next w:val="Normal"/>
    <w:uiPriority w:val="39"/>
    <w:unhideWhenUsed/>
    <w:qFormat/>
    <w:rsid w:val="00001175"/>
    <w:pPr>
      <w:keepLines/>
      <w:spacing w:after="0" w:line="259" w:lineRule="auto"/>
      <w:outlineLvl w:val="9"/>
    </w:pPr>
    <w:rPr>
      <w:rFonts w:eastAsiaTheme="majorEastAsia" w:cstheme="majorBidi"/>
      <w:kern w:val="0"/>
      <w:sz w:val="24"/>
      <w:szCs w:val="32"/>
    </w:rPr>
  </w:style>
  <w:style w:type="character" w:customStyle="1" w:styleId="UnresolvedMention1">
    <w:name w:val="Unresolved Mention1"/>
    <w:basedOn w:val="DefaultParagraphFont"/>
    <w:uiPriority w:val="99"/>
    <w:semiHidden/>
    <w:unhideWhenUsed/>
    <w:rsid w:val="00A45859"/>
    <w:rPr>
      <w:color w:val="808080"/>
      <w:shd w:val="clear" w:color="auto" w:fill="E6E6E6"/>
    </w:rPr>
  </w:style>
  <w:style w:type="paragraph" w:customStyle="1" w:styleId="NumberedHeading2">
    <w:name w:val="Numbered Heading 2"/>
    <w:basedOn w:val="Normal"/>
    <w:rsid w:val="00001175"/>
    <w:pPr>
      <w:numPr>
        <w:numId w:val="7"/>
      </w:numPr>
    </w:pPr>
  </w:style>
  <w:style w:type="paragraph" w:styleId="TOC3">
    <w:name w:val="toc 3"/>
    <w:basedOn w:val="Normal"/>
    <w:next w:val="Normal"/>
    <w:autoRedefine/>
    <w:uiPriority w:val="39"/>
    <w:unhideWhenUsed/>
    <w:locked/>
    <w:rsid w:val="00001175"/>
    <w:pPr>
      <w:spacing w:after="100" w:line="240" w:lineRule="auto"/>
      <w:ind w:left="403"/>
    </w:pPr>
  </w:style>
  <w:style w:type="paragraph" w:customStyle="1" w:styleId="Code">
    <w:name w:val="Code"/>
    <w:basedOn w:val="Normal"/>
    <w:qFormat/>
    <w:rsid w:val="00001175"/>
    <w:pPr>
      <w:spacing w:before="80" w:line="240" w:lineRule="auto"/>
    </w:pPr>
    <w:rPr>
      <w:rFonts w:ascii="Courier New" w:hAnsi="Courier New"/>
    </w:rPr>
  </w:style>
  <w:style w:type="character" w:styleId="UnresolvedMention">
    <w:name w:val="Unresolved Mention"/>
    <w:basedOn w:val="DefaultParagraphFont"/>
    <w:uiPriority w:val="99"/>
    <w:semiHidden/>
    <w:unhideWhenUsed/>
    <w:rsid w:val="003A1F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
      </w:divsChild>
    </w:div>
    <w:div w:id="10">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
      </w:divsChild>
    </w:div>
    <w:div w:id="17">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sChild>
    </w:div>
    <w:div w:id="12658942">
      <w:bodyDiv w:val="1"/>
      <w:marLeft w:val="0"/>
      <w:marRight w:val="0"/>
      <w:marTop w:val="0"/>
      <w:marBottom w:val="0"/>
      <w:divBdr>
        <w:top w:val="none" w:sz="0" w:space="0" w:color="auto"/>
        <w:left w:val="none" w:sz="0" w:space="0" w:color="auto"/>
        <w:bottom w:val="none" w:sz="0" w:space="0" w:color="auto"/>
        <w:right w:val="none" w:sz="0" w:space="0" w:color="auto"/>
      </w:divBdr>
    </w:div>
    <w:div w:id="29496777">
      <w:bodyDiv w:val="1"/>
      <w:marLeft w:val="0"/>
      <w:marRight w:val="0"/>
      <w:marTop w:val="0"/>
      <w:marBottom w:val="0"/>
      <w:divBdr>
        <w:top w:val="none" w:sz="0" w:space="0" w:color="auto"/>
        <w:left w:val="none" w:sz="0" w:space="0" w:color="auto"/>
        <w:bottom w:val="none" w:sz="0" w:space="0" w:color="auto"/>
        <w:right w:val="none" w:sz="0" w:space="0" w:color="auto"/>
      </w:divBdr>
    </w:div>
    <w:div w:id="68499360">
      <w:bodyDiv w:val="1"/>
      <w:marLeft w:val="0"/>
      <w:marRight w:val="0"/>
      <w:marTop w:val="0"/>
      <w:marBottom w:val="0"/>
      <w:divBdr>
        <w:top w:val="none" w:sz="0" w:space="0" w:color="auto"/>
        <w:left w:val="none" w:sz="0" w:space="0" w:color="auto"/>
        <w:bottom w:val="none" w:sz="0" w:space="0" w:color="auto"/>
        <w:right w:val="none" w:sz="0" w:space="0" w:color="auto"/>
      </w:divBdr>
    </w:div>
    <w:div w:id="102070125">
      <w:bodyDiv w:val="1"/>
      <w:marLeft w:val="0"/>
      <w:marRight w:val="0"/>
      <w:marTop w:val="0"/>
      <w:marBottom w:val="0"/>
      <w:divBdr>
        <w:top w:val="none" w:sz="0" w:space="0" w:color="auto"/>
        <w:left w:val="none" w:sz="0" w:space="0" w:color="auto"/>
        <w:bottom w:val="none" w:sz="0" w:space="0" w:color="auto"/>
        <w:right w:val="none" w:sz="0" w:space="0" w:color="auto"/>
      </w:divBdr>
    </w:div>
    <w:div w:id="115757211">
      <w:bodyDiv w:val="1"/>
      <w:marLeft w:val="0"/>
      <w:marRight w:val="0"/>
      <w:marTop w:val="0"/>
      <w:marBottom w:val="0"/>
      <w:divBdr>
        <w:top w:val="none" w:sz="0" w:space="0" w:color="auto"/>
        <w:left w:val="none" w:sz="0" w:space="0" w:color="auto"/>
        <w:bottom w:val="none" w:sz="0" w:space="0" w:color="auto"/>
        <w:right w:val="none" w:sz="0" w:space="0" w:color="auto"/>
      </w:divBdr>
    </w:div>
    <w:div w:id="122768690">
      <w:bodyDiv w:val="1"/>
      <w:marLeft w:val="0"/>
      <w:marRight w:val="0"/>
      <w:marTop w:val="0"/>
      <w:marBottom w:val="0"/>
      <w:divBdr>
        <w:top w:val="none" w:sz="0" w:space="0" w:color="auto"/>
        <w:left w:val="none" w:sz="0" w:space="0" w:color="auto"/>
        <w:bottom w:val="none" w:sz="0" w:space="0" w:color="auto"/>
        <w:right w:val="none" w:sz="0" w:space="0" w:color="auto"/>
      </w:divBdr>
    </w:div>
    <w:div w:id="140973175">
      <w:bodyDiv w:val="1"/>
      <w:marLeft w:val="0"/>
      <w:marRight w:val="0"/>
      <w:marTop w:val="0"/>
      <w:marBottom w:val="0"/>
      <w:divBdr>
        <w:top w:val="none" w:sz="0" w:space="0" w:color="auto"/>
        <w:left w:val="none" w:sz="0" w:space="0" w:color="auto"/>
        <w:bottom w:val="none" w:sz="0" w:space="0" w:color="auto"/>
        <w:right w:val="none" w:sz="0" w:space="0" w:color="auto"/>
      </w:divBdr>
    </w:div>
    <w:div w:id="190262701">
      <w:bodyDiv w:val="1"/>
      <w:marLeft w:val="0"/>
      <w:marRight w:val="0"/>
      <w:marTop w:val="0"/>
      <w:marBottom w:val="0"/>
      <w:divBdr>
        <w:top w:val="none" w:sz="0" w:space="0" w:color="auto"/>
        <w:left w:val="none" w:sz="0" w:space="0" w:color="auto"/>
        <w:bottom w:val="none" w:sz="0" w:space="0" w:color="auto"/>
        <w:right w:val="none" w:sz="0" w:space="0" w:color="auto"/>
      </w:divBdr>
    </w:div>
    <w:div w:id="289358448">
      <w:bodyDiv w:val="1"/>
      <w:marLeft w:val="0"/>
      <w:marRight w:val="0"/>
      <w:marTop w:val="0"/>
      <w:marBottom w:val="0"/>
      <w:divBdr>
        <w:top w:val="none" w:sz="0" w:space="0" w:color="auto"/>
        <w:left w:val="none" w:sz="0" w:space="0" w:color="auto"/>
        <w:bottom w:val="none" w:sz="0" w:space="0" w:color="auto"/>
        <w:right w:val="none" w:sz="0" w:space="0" w:color="auto"/>
      </w:divBdr>
    </w:div>
    <w:div w:id="297344258">
      <w:bodyDiv w:val="1"/>
      <w:marLeft w:val="0"/>
      <w:marRight w:val="0"/>
      <w:marTop w:val="0"/>
      <w:marBottom w:val="0"/>
      <w:divBdr>
        <w:top w:val="none" w:sz="0" w:space="0" w:color="auto"/>
        <w:left w:val="none" w:sz="0" w:space="0" w:color="auto"/>
        <w:bottom w:val="none" w:sz="0" w:space="0" w:color="auto"/>
        <w:right w:val="none" w:sz="0" w:space="0" w:color="auto"/>
      </w:divBdr>
    </w:div>
    <w:div w:id="459228436">
      <w:bodyDiv w:val="1"/>
      <w:marLeft w:val="0"/>
      <w:marRight w:val="0"/>
      <w:marTop w:val="0"/>
      <w:marBottom w:val="0"/>
      <w:divBdr>
        <w:top w:val="none" w:sz="0" w:space="0" w:color="auto"/>
        <w:left w:val="none" w:sz="0" w:space="0" w:color="auto"/>
        <w:bottom w:val="none" w:sz="0" w:space="0" w:color="auto"/>
        <w:right w:val="none" w:sz="0" w:space="0" w:color="auto"/>
      </w:divBdr>
    </w:div>
    <w:div w:id="567615021">
      <w:bodyDiv w:val="1"/>
      <w:marLeft w:val="0"/>
      <w:marRight w:val="0"/>
      <w:marTop w:val="0"/>
      <w:marBottom w:val="0"/>
      <w:divBdr>
        <w:top w:val="none" w:sz="0" w:space="0" w:color="auto"/>
        <w:left w:val="none" w:sz="0" w:space="0" w:color="auto"/>
        <w:bottom w:val="none" w:sz="0" w:space="0" w:color="auto"/>
        <w:right w:val="none" w:sz="0" w:space="0" w:color="auto"/>
      </w:divBdr>
    </w:div>
    <w:div w:id="584000536">
      <w:bodyDiv w:val="1"/>
      <w:marLeft w:val="0"/>
      <w:marRight w:val="0"/>
      <w:marTop w:val="0"/>
      <w:marBottom w:val="0"/>
      <w:divBdr>
        <w:top w:val="none" w:sz="0" w:space="0" w:color="auto"/>
        <w:left w:val="none" w:sz="0" w:space="0" w:color="auto"/>
        <w:bottom w:val="none" w:sz="0" w:space="0" w:color="auto"/>
        <w:right w:val="none" w:sz="0" w:space="0" w:color="auto"/>
      </w:divBdr>
    </w:div>
    <w:div w:id="623538646">
      <w:bodyDiv w:val="1"/>
      <w:marLeft w:val="0"/>
      <w:marRight w:val="0"/>
      <w:marTop w:val="0"/>
      <w:marBottom w:val="0"/>
      <w:divBdr>
        <w:top w:val="none" w:sz="0" w:space="0" w:color="auto"/>
        <w:left w:val="none" w:sz="0" w:space="0" w:color="auto"/>
        <w:bottom w:val="none" w:sz="0" w:space="0" w:color="auto"/>
        <w:right w:val="none" w:sz="0" w:space="0" w:color="auto"/>
      </w:divBdr>
    </w:div>
    <w:div w:id="705834929">
      <w:bodyDiv w:val="1"/>
      <w:marLeft w:val="0"/>
      <w:marRight w:val="0"/>
      <w:marTop w:val="0"/>
      <w:marBottom w:val="0"/>
      <w:divBdr>
        <w:top w:val="none" w:sz="0" w:space="0" w:color="auto"/>
        <w:left w:val="none" w:sz="0" w:space="0" w:color="auto"/>
        <w:bottom w:val="none" w:sz="0" w:space="0" w:color="auto"/>
        <w:right w:val="none" w:sz="0" w:space="0" w:color="auto"/>
      </w:divBdr>
    </w:div>
    <w:div w:id="727264534">
      <w:bodyDiv w:val="1"/>
      <w:marLeft w:val="0"/>
      <w:marRight w:val="0"/>
      <w:marTop w:val="0"/>
      <w:marBottom w:val="0"/>
      <w:divBdr>
        <w:top w:val="none" w:sz="0" w:space="0" w:color="auto"/>
        <w:left w:val="none" w:sz="0" w:space="0" w:color="auto"/>
        <w:bottom w:val="none" w:sz="0" w:space="0" w:color="auto"/>
        <w:right w:val="none" w:sz="0" w:space="0" w:color="auto"/>
      </w:divBdr>
    </w:div>
    <w:div w:id="730228515">
      <w:bodyDiv w:val="1"/>
      <w:marLeft w:val="0"/>
      <w:marRight w:val="0"/>
      <w:marTop w:val="0"/>
      <w:marBottom w:val="0"/>
      <w:divBdr>
        <w:top w:val="none" w:sz="0" w:space="0" w:color="auto"/>
        <w:left w:val="none" w:sz="0" w:space="0" w:color="auto"/>
        <w:bottom w:val="none" w:sz="0" w:space="0" w:color="auto"/>
        <w:right w:val="none" w:sz="0" w:space="0" w:color="auto"/>
      </w:divBdr>
    </w:div>
    <w:div w:id="752436050">
      <w:bodyDiv w:val="1"/>
      <w:marLeft w:val="0"/>
      <w:marRight w:val="0"/>
      <w:marTop w:val="0"/>
      <w:marBottom w:val="0"/>
      <w:divBdr>
        <w:top w:val="none" w:sz="0" w:space="0" w:color="auto"/>
        <w:left w:val="none" w:sz="0" w:space="0" w:color="auto"/>
        <w:bottom w:val="none" w:sz="0" w:space="0" w:color="auto"/>
        <w:right w:val="none" w:sz="0" w:space="0" w:color="auto"/>
      </w:divBdr>
    </w:div>
    <w:div w:id="787091562">
      <w:bodyDiv w:val="1"/>
      <w:marLeft w:val="0"/>
      <w:marRight w:val="0"/>
      <w:marTop w:val="0"/>
      <w:marBottom w:val="0"/>
      <w:divBdr>
        <w:top w:val="none" w:sz="0" w:space="0" w:color="auto"/>
        <w:left w:val="none" w:sz="0" w:space="0" w:color="auto"/>
        <w:bottom w:val="none" w:sz="0" w:space="0" w:color="auto"/>
        <w:right w:val="none" w:sz="0" w:space="0" w:color="auto"/>
      </w:divBdr>
    </w:div>
    <w:div w:id="815417661">
      <w:bodyDiv w:val="1"/>
      <w:marLeft w:val="0"/>
      <w:marRight w:val="0"/>
      <w:marTop w:val="0"/>
      <w:marBottom w:val="0"/>
      <w:divBdr>
        <w:top w:val="none" w:sz="0" w:space="0" w:color="auto"/>
        <w:left w:val="none" w:sz="0" w:space="0" w:color="auto"/>
        <w:bottom w:val="none" w:sz="0" w:space="0" w:color="auto"/>
        <w:right w:val="none" w:sz="0" w:space="0" w:color="auto"/>
      </w:divBdr>
    </w:div>
    <w:div w:id="820543124">
      <w:bodyDiv w:val="1"/>
      <w:marLeft w:val="0"/>
      <w:marRight w:val="0"/>
      <w:marTop w:val="0"/>
      <w:marBottom w:val="0"/>
      <w:divBdr>
        <w:top w:val="none" w:sz="0" w:space="0" w:color="auto"/>
        <w:left w:val="none" w:sz="0" w:space="0" w:color="auto"/>
        <w:bottom w:val="none" w:sz="0" w:space="0" w:color="auto"/>
        <w:right w:val="none" w:sz="0" w:space="0" w:color="auto"/>
      </w:divBdr>
    </w:div>
    <w:div w:id="821391629">
      <w:bodyDiv w:val="1"/>
      <w:marLeft w:val="0"/>
      <w:marRight w:val="0"/>
      <w:marTop w:val="0"/>
      <w:marBottom w:val="0"/>
      <w:divBdr>
        <w:top w:val="none" w:sz="0" w:space="0" w:color="auto"/>
        <w:left w:val="none" w:sz="0" w:space="0" w:color="auto"/>
        <w:bottom w:val="none" w:sz="0" w:space="0" w:color="auto"/>
        <w:right w:val="none" w:sz="0" w:space="0" w:color="auto"/>
      </w:divBdr>
    </w:div>
    <w:div w:id="925960702">
      <w:bodyDiv w:val="1"/>
      <w:marLeft w:val="0"/>
      <w:marRight w:val="0"/>
      <w:marTop w:val="0"/>
      <w:marBottom w:val="0"/>
      <w:divBdr>
        <w:top w:val="none" w:sz="0" w:space="0" w:color="auto"/>
        <w:left w:val="none" w:sz="0" w:space="0" w:color="auto"/>
        <w:bottom w:val="none" w:sz="0" w:space="0" w:color="auto"/>
        <w:right w:val="none" w:sz="0" w:space="0" w:color="auto"/>
      </w:divBdr>
    </w:div>
    <w:div w:id="927541148">
      <w:bodyDiv w:val="1"/>
      <w:marLeft w:val="0"/>
      <w:marRight w:val="0"/>
      <w:marTop w:val="0"/>
      <w:marBottom w:val="0"/>
      <w:divBdr>
        <w:top w:val="none" w:sz="0" w:space="0" w:color="auto"/>
        <w:left w:val="none" w:sz="0" w:space="0" w:color="auto"/>
        <w:bottom w:val="none" w:sz="0" w:space="0" w:color="auto"/>
        <w:right w:val="none" w:sz="0" w:space="0" w:color="auto"/>
      </w:divBdr>
    </w:div>
    <w:div w:id="939332979">
      <w:bodyDiv w:val="1"/>
      <w:marLeft w:val="0"/>
      <w:marRight w:val="0"/>
      <w:marTop w:val="0"/>
      <w:marBottom w:val="0"/>
      <w:divBdr>
        <w:top w:val="none" w:sz="0" w:space="0" w:color="auto"/>
        <w:left w:val="none" w:sz="0" w:space="0" w:color="auto"/>
        <w:bottom w:val="none" w:sz="0" w:space="0" w:color="auto"/>
        <w:right w:val="none" w:sz="0" w:space="0" w:color="auto"/>
      </w:divBdr>
    </w:div>
    <w:div w:id="994384083">
      <w:bodyDiv w:val="1"/>
      <w:marLeft w:val="0"/>
      <w:marRight w:val="0"/>
      <w:marTop w:val="0"/>
      <w:marBottom w:val="0"/>
      <w:divBdr>
        <w:top w:val="none" w:sz="0" w:space="0" w:color="auto"/>
        <w:left w:val="none" w:sz="0" w:space="0" w:color="auto"/>
        <w:bottom w:val="none" w:sz="0" w:space="0" w:color="auto"/>
        <w:right w:val="none" w:sz="0" w:space="0" w:color="auto"/>
      </w:divBdr>
    </w:div>
    <w:div w:id="1015352310">
      <w:bodyDiv w:val="1"/>
      <w:marLeft w:val="0"/>
      <w:marRight w:val="0"/>
      <w:marTop w:val="0"/>
      <w:marBottom w:val="0"/>
      <w:divBdr>
        <w:top w:val="none" w:sz="0" w:space="0" w:color="auto"/>
        <w:left w:val="none" w:sz="0" w:space="0" w:color="auto"/>
        <w:bottom w:val="none" w:sz="0" w:space="0" w:color="auto"/>
        <w:right w:val="none" w:sz="0" w:space="0" w:color="auto"/>
      </w:divBdr>
    </w:div>
    <w:div w:id="1083600572">
      <w:bodyDiv w:val="1"/>
      <w:marLeft w:val="0"/>
      <w:marRight w:val="0"/>
      <w:marTop w:val="0"/>
      <w:marBottom w:val="0"/>
      <w:divBdr>
        <w:top w:val="none" w:sz="0" w:space="0" w:color="auto"/>
        <w:left w:val="none" w:sz="0" w:space="0" w:color="auto"/>
        <w:bottom w:val="none" w:sz="0" w:space="0" w:color="auto"/>
        <w:right w:val="none" w:sz="0" w:space="0" w:color="auto"/>
      </w:divBdr>
    </w:div>
    <w:div w:id="1136215252">
      <w:bodyDiv w:val="1"/>
      <w:marLeft w:val="0"/>
      <w:marRight w:val="0"/>
      <w:marTop w:val="0"/>
      <w:marBottom w:val="0"/>
      <w:divBdr>
        <w:top w:val="none" w:sz="0" w:space="0" w:color="auto"/>
        <w:left w:val="none" w:sz="0" w:space="0" w:color="auto"/>
        <w:bottom w:val="none" w:sz="0" w:space="0" w:color="auto"/>
        <w:right w:val="none" w:sz="0" w:space="0" w:color="auto"/>
      </w:divBdr>
    </w:div>
    <w:div w:id="1142428054">
      <w:bodyDiv w:val="1"/>
      <w:marLeft w:val="0"/>
      <w:marRight w:val="0"/>
      <w:marTop w:val="0"/>
      <w:marBottom w:val="0"/>
      <w:divBdr>
        <w:top w:val="none" w:sz="0" w:space="0" w:color="auto"/>
        <w:left w:val="none" w:sz="0" w:space="0" w:color="auto"/>
        <w:bottom w:val="none" w:sz="0" w:space="0" w:color="auto"/>
        <w:right w:val="none" w:sz="0" w:space="0" w:color="auto"/>
      </w:divBdr>
    </w:div>
    <w:div w:id="1170877546">
      <w:bodyDiv w:val="1"/>
      <w:marLeft w:val="0"/>
      <w:marRight w:val="0"/>
      <w:marTop w:val="0"/>
      <w:marBottom w:val="0"/>
      <w:divBdr>
        <w:top w:val="none" w:sz="0" w:space="0" w:color="auto"/>
        <w:left w:val="none" w:sz="0" w:space="0" w:color="auto"/>
        <w:bottom w:val="none" w:sz="0" w:space="0" w:color="auto"/>
        <w:right w:val="none" w:sz="0" w:space="0" w:color="auto"/>
      </w:divBdr>
    </w:div>
    <w:div w:id="1171261891">
      <w:bodyDiv w:val="1"/>
      <w:marLeft w:val="0"/>
      <w:marRight w:val="0"/>
      <w:marTop w:val="0"/>
      <w:marBottom w:val="0"/>
      <w:divBdr>
        <w:top w:val="none" w:sz="0" w:space="0" w:color="auto"/>
        <w:left w:val="none" w:sz="0" w:space="0" w:color="auto"/>
        <w:bottom w:val="none" w:sz="0" w:space="0" w:color="auto"/>
        <w:right w:val="none" w:sz="0" w:space="0" w:color="auto"/>
      </w:divBdr>
    </w:div>
    <w:div w:id="1178010201">
      <w:bodyDiv w:val="1"/>
      <w:marLeft w:val="0"/>
      <w:marRight w:val="0"/>
      <w:marTop w:val="0"/>
      <w:marBottom w:val="0"/>
      <w:divBdr>
        <w:top w:val="none" w:sz="0" w:space="0" w:color="auto"/>
        <w:left w:val="none" w:sz="0" w:space="0" w:color="auto"/>
        <w:bottom w:val="none" w:sz="0" w:space="0" w:color="auto"/>
        <w:right w:val="none" w:sz="0" w:space="0" w:color="auto"/>
      </w:divBdr>
    </w:div>
    <w:div w:id="1196578841">
      <w:bodyDiv w:val="1"/>
      <w:marLeft w:val="0"/>
      <w:marRight w:val="0"/>
      <w:marTop w:val="0"/>
      <w:marBottom w:val="0"/>
      <w:divBdr>
        <w:top w:val="none" w:sz="0" w:space="0" w:color="auto"/>
        <w:left w:val="none" w:sz="0" w:space="0" w:color="auto"/>
        <w:bottom w:val="none" w:sz="0" w:space="0" w:color="auto"/>
        <w:right w:val="none" w:sz="0" w:space="0" w:color="auto"/>
      </w:divBdr>
    </w:div>
    <w:div w:id="1198541547">
      <w:bodyDiv w:val="1"/>
      <w:marLeft w:val="0"/>
      <w:marRight w:val="0"/>
      <w:marTop w:val="0"/>
      <w:marBottom w:val="0"/>
      <w:divBdr>
        <w:top w:val="none" w:sz="0" w:space="0" w:color="auto"/>
        <w:left w:val="none" w:sz="0" w:space="0" w:color="auto"/>
        <w:bottom w:val="none" w:sz="0" w:space="0" w:color="auto"/>
        <w:right w:val="none" w:sz="0" w:space="0" w:color="auto"/>
      </w:divBdr>
    </w:div>
    <w:div w:id="1220821597">
      <w:bodyDiv w:val="1"/>
      <w:marLeft w:val="0"/>
      <w:marRight w:val="0"/>
      <w:marTop w:val="0"/>
      <w:marBottom w:val="0"/>
      <w:divBdr>
        <w:top w:val="none" w:sz="0" w:space="0" w:color="auto"/>
        <w:left w:val="none" w:sz="0" w:space="0" w:color="auto"/>
        <w:bottom w:val="none" w:sz="0" w:space="0" w:color="auto"/>
        <w:right w:val="none" w:sz="0" w:space="0" w:color="auto"/>
      </w:divBdr>
    </w:div>
    <w:div w:id="1224680417">
      <w:bodyDiv w:val="1"/>
      <w:marLeft w:val="0"/>
      <w:marRight w:val="0"/>
      <w:marTop w:val="0"/>
      <w:marBottom w:val="0"/>
      <w:divBdr>
        <w:top w:val="none" w:sz="0" w:space="0" w:color="auto"/>
        <w:left w:val="none" w:sz="0" w:space="0" w:color="auto"/>
        <w:bottom w:val="none" w:sz="0" w:space="0" w:color="auto"/>
        <w:right w:val="none" w:sz="0" w:space="0" w:color="auto"/>
      </w:divBdr>
    </w:div>
    <w:div w:id="1251234682">
      <w:bodyDiv w:val="1"/>
      <w:marLeft w:val="0"/>
      <w:marRight w:val="0"/>
      <w:marTop w:val="0"/>
      <w:marBottom w:val="0"/>
      <w:divBdr>
        <w:top w:val="none" w:sz="0" w:space="0" w:color="auto"/>
        <w:left w:val="none" w:sz="0" w:space="0" w:color="auto"/>
        <w:bottom w:val="none" w:sz="0" w:space="0" w:color="auto"/>
        <w:right w:val="none" w:sz="0" w:space="0" w:color="auto"/>
      </w:divBdr>
    </w:div>
    <w:div w:id="1352603563">
      <w:bodyDiv w:val="1"/>
      <w:marLeft w:val="0"/>
      <w:marRight w:val="0"/>
      <w:marTop w:val="0"/>
      <w:marBottom w:val="0"/>
      <w:divBdr>
        <w:top w:val="none" w:sz="0" w:space="0" w:color="auto"/>
        <w:left w:val="none" w:sz="0" w:space="0" w:color="auto"/>
        <w:bottom w:val="none" w:sz="0" w:space="0" w:color="auto"/>
        <w:right w:val="none" w:sz="0" w:space="0" w:color="auto"/>
      </w:divBdr>
    </w:div>
    <w:div w:id="1379013009">
      <w:bodyDiv w:val="1"/>
      <w:marLeft w:val="0"/>
      <w:marRight w:val="0"/>
      <w:marTop w:val="0"/>
      <w:marBottom w:val="0"/>
      <w:divBdr>
        <w:top w:val="none" w:sz="0" w:space="0" w:color="auto"/>
        <w:left w:val="none" w:sz="0" w:space="0" w:color="auto"/>
        <w:bottom w:val="none" w:sz="0" w:space="0" w:color="auto"/>
        <w:right w:val="none" w:sz="0" w:space="0" w:color="auto"/>
      </w:divBdr>
    </w:div>
    <w:div w:id="1418207222">
      <w:bodyDiv w:val="1"/>
      <w:marLeft w:val="0"/>
      <w:marRight w:val="0"/>
      <w:marTop w:val="0"/>
      <w:marBottom w:val="0"/>
      <w:divBdr>
        <w:top w:val="none" w:sz="0" w:space="0" w:color="auto"/>
        <w:left w:val="none" w:sz="0" w:space="0" w:color="auto"/>
        <w:bottom w:val="none" w:sz="0" w:space="0" w:color="auto"/>
        <w:right w:val="none" w:sz="0" w:space="0" w:color="auto"/>
      </w:divBdr>
    </w:div>
    <w:div w:id="1422333020">
      <w:bodyDiv w:val="1"/>
      <w:marLeft w:val="0"/>
      <w:marRight w:val="0"/>
      <w:marTop w:val="0"/>
      <w:marBottom w:val="0"/>
      <w:divBdr>
        <w:top w:val="none" w:sz="0" w:space="0" w:color="auto"/>
        <w:left w:val="none" w:sz="0" w:space="0" w:color="auto"/>
        <w:bottom w:val="none" w:sz="0" w:space="0" w:color="auto"/>
        <w:right w:val="none" w:sz="0" w:space="0" w:color="auto"/>
      </w:divBdr>
    </w:div>
    <w:div w:id="1436289258">
      <w:bodyDiv w:val="1"/>
      <w:marLeft w:val="0"/>
      <w:marRight w:val="0"/>
      <w:marTop w:val="0"/>
      <w:marBottom w:val="0"/>
      <w:divBdr>
        <w:top w:val="none" w:sz="0" w:space="0" w:color="auto"/>
        <w:left w:val="none" w:sz="0" w:space="0" w:color="auto"/>
        <w:bottom w:val="none" w:sz="0" w:space="0" w:color="auto"/>
        <w:right w:val="none" w:sz="0" w:space="0" w:color="auto"/>
      </w:divBdr>
    </w:div>
    <w:div w:id="1497109115">
      <w:bodyDiv w:val="1"/>
      <w:marLeft w:val="0"/>
      <w:marRight w:val="0"/>
      <w:marTop w:val="0"/>
      <w:marBottom w:val="0"/>
      <w:divBdr>
        <w:top w:val="none" w:sz="0" w:space="0" w:color="auto"/>
        <w:left w:val="none" w:sz="0" w:space="0" w:color="auto"/>
        <w:bottom w:val="none" w:sz="0" w:space="0" w:color="auto"/>
        <w:right w:val="none" w:sz="0" w:space="0" w:color="auto"/>
      </w:divBdr>
    </w:div>
    <w:div w:id="1574001880">
      <w:bodyDiv w:val="1"/>
      <w:marLeft w:val="0"/>
      <w:marRight w:val="0"/>
      <w:marTop w:val="0"/>
      <w:marBottom w:val="0"/>
      <w:divBdr>
        <w:top w:val="none" w:sz="0" w:space="0" w:color="auto"/>
        <w:left w:val="none" w:sz="0" w:space="0" w:color="auto"/>
        <w:bottom w:val="none" w:sz="0" w:space="0" w:color="auto"/>
        <w:right w:val="none" w:sz="0" w:space="0" w:color="auto"/>
      </w:divBdr>
    </w:div>
    <w:div w:id="1604650744">
      <w:bodyDiv w:val="1"/>
      <w:marLeft w:val="0"/>
      <w:marRight w:val="0"/>
      <w:marTop w:val="0"/>
      <w:marBottom w:val="0"/>
      <w:divBdr>
        <w:top w:val="none" w:sz="0" w:space="0" w:color="auto"/>
        <w:left w:val="none" w:sz="0" w:space="0" w:color="auto"/>
        <w:bottom w:val="none" w:sz="0" w:space="0" w:color="auto"/>
        <w:right w:val="none" w:sz="0" w:space="0" w:color="auto"/>
      </w:divBdr>
    </w:div>
    <w:div w:id="1631209162">
      <w:bodyDiv w:val="1"/>
      <w:marLeft w:val="0"/>
      <w:marRight w:val="0"/>
      <w:marTop w:val="0"/>
      <w:marBottom w:val="0"/>
      <w:divBdr>
        <w:top w:val="none" w:sz="0" w:space="0" w:color="auto"/>
        <w:left w:val="none" w:sz="0" w:space="0" w:color="auto"/>
        <w:bottom w:val="none" w:sz="0" w:space="0" w:color="auto"/>
        <w:right w:val="none" w:sz="0" w:space="0" w:color="auto"/>
      </w:divBdr>
    </w:div>
    <w:div w:id="1702709375">
      <w:bodyDiv w:val="1"/>
      <w:marLeft w:val="0"/>
      <w:marRight w:val="0"/>
      <w:marTop w:val="0"/>
      <w:marBottom w:val="0"/>
      <w:divBdr>
        <w:top w:val="none" w:sz="0" w:space="0" w:color="auto"/>
        <w:left w:val="none" w:sz="0" w:space="0" w:color="auto"/>
        <w:bottom w:val="none" w:sz="0" w:space="0" w:color="auto"/>
        <w:right w:val="none" w:sz="0" w:space="0" w:color="auto"/>
      </w:divBdr>
    </w:div>
    <w:div w:id="1809083205">
      <w:bodyDiv w:val="1"/>
      <w:marLeft w:val="0"/>
      <w:marRight w:val="0"/>
      <w:marTop w:val="0"/>
      <w:marBottom w:val="0"/>
      <w:divBdr>
        <w:top w:val="none" w:sz="0" w:space="0" w:color="auto"/>
        <w:left w:val="none" w:sz="0" w:space="0" w:color="auto"/>
        <w:bottom w:val="none" w:sz="0" w:space="0" w:color="auto"/>
        <w:right w:val="none" w:sz="0" w:space="0" w:color="auto"/>
      </w:divBdr>
    </w:div>
    <w:div w:id="1877964549">
      <w:bodyDiv w:val="1"/>
      <w:marLeft w:val="0"/>
      <w:marRight w:val="0"/>
      <w:marTop w:val="0"/>
      <w:marBottom w:val="0"/>
      <w:divBdr>
        <w:top w:val="none" w:sz="0" w:space="0" w:color="auto"/>
        <w:left w:val="none" w:sz="0" w:space="0" w:color="auto"/>
        <w:bottom w:val="none" w:sz="0" w:space="0" w:color="auto"/>
        <w:right w:val="none" w:sz="0" w:space="0" w:color="auto"/>
      </w:divBdr>
    </w:div>
    <w:div w:id="1931499576">
      <w:bodyDiv w:val="1"/>
      <w:marLeft w:val="0"/>
      <w:marRight w:val="0"/>
      <w:marTop w:val="0"/>
      <w:marBottom w:val="0"/>
      <w:divBdr>
        <w:top w:val="none" w:sz="0" w:space="0" w:color="auto"/>
        <w:left w:val="none" w:sz="0" w:space="0" w:color="auto"/>
        <w:bottom w:val="none" w:sz="0" w:space="0" w:color="auto"/>
        <w:right w:val="none" w:sz="0" w:space="0" w:color="auto"/>
      </w:divBdr>
    </w:div>
    <w:div w:id="1950887996">
      <w:bodyDiv w:val="1"/>
      <w:marLeft w:val="0"/>
      <w:marRight w:val="0"/>
      <w:marTop w:val="0"/>
      <w:marBottom w:val="0"/>
      <w:divBdr>
        <w:top w:val="none" w:sz="0" w:space="0" w:color="auto"/>
        <w:left w:val="none" w:sz="0" w:space="0" w:color="auto"/>
        <w:bottom w:val="none" w:sz="0" w:space="0" w:color="auto"/>
        <w:right w:val="none" w:sz="0" w:space="0" w:color="auto"/>
      </w:divBdr>
    </w:div>
    <w:div w:id="1975325573">
      <w:bodyDiv w:val="1"/>
      <w:marLeft w:val="0"/>
      <w:marRight w:val="0"/>
      <w:marTop w:val="0"/>
      <w:marBottom w:val="0"/>
      <w:divBdr>
        <w:top w:val="none" w:sz="0" w:space="0" w:color="auto"/>
        <w:left w:val="none" w:sz="0" w:space="0" w:color="auto"/>
        <w:bottom w:val="none" w:sz="0" w:space="0" w:color="auto"/>
        <w:right w:val="none" w:sz="0" w:space="0" w:color="auto"/>
      </w:divBdr>
    </w:div>
    <w:div w:id="1984582848">
      <w:bodyDiv w:val="1"/>
      <w:marLeft w:val="0"/>
      <w:marRight w:val="0"/>
      <w:marTop w:val="0"/>
      <w:marBottom w:val="0"/>
      <w:divBdr>
        <w:top w:val="none" w:sz="0" w:space="0" w:color="auto"/>
        <w:left w:val="none" w:sz="0" w:space="0" w:color="auto"/>
        <w:bottom w:val="none" w:sz="0" w:space="0" w:color="auto"/>
        <w:right w:val="none" w:sz="0" w:space="0" w:color="auto"/>
      </w:divBdr>
    </w:div>
    <w:div w:id="2000230842">
      <w:bodyDiv w:val="1"/>
      <w:marLeft w:val="0"/>
      <w:marRight w:val="0"/>
      <w:marTop w:val="0"/>
      <w:marBottom w:val="0"/>
      <w:divBdr>
        <w:top w:val="none" w:sz="0" w:space="0" w:color="auto"/>
        <w:left w:val="none" w:sz="0" w:space="0" w:color="auto"/>
        <w:bottom w:val="none" w:sz="0" w:space="0" w:color="auto"/>
        <w:right w:val="none" w:sz="0" w:space="0" w:color="auto"/>
      </w:divBdr>
    </w:div>
    <w:div w:id="2019847906">
      <w:bodyDiv w:val="1"/>
      <w:marLeft w:val="0"/>
      <w:marRight w:val="0"/>
      <w:marTop w:val="0"/>
      <w:marBottom w:val="0"/>
      <w:divBdr>
        <w:top w:val="none" w:sz="0" w:space="0" w:color="auto"/>
        <w:left w:val="none" w:sz="0" w:space="0" w:color="auto"/>
        <w:bottom w:val="none" w:sz="0" w:space="0" w:color="auto"/>
        <w:right w:val="none" w:sz="0" w:space="0" w:color="auto"/>
      </w:divBdr>
    </w:div>
    <w:div w:id="2034379388">
      <w:bodyDiv w:val="1"/>
      <w:marLeft w:val="0"/>
      <w:marRight w:val="0"/>
      <w:marTop w:val="0"/>
      <w:marBottom w:val="0"/>
      <w:divBdr>
        <w:top w:val="none" w:sz="0" w:space="0" w:color="auto"/>
        <w:left w:val="none" w:sz="0" w:space="0" w:color="auto"/>
        <w:bottom w:val="none" w:sz="0" w:space="0" w:color="auto"/>
        <w:right w:val="none" w:sz="0" w:space="0" w:color="auto"/>
      </w:divBdr>
    </w:div>
    <w:div w:id="210406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ookstore.wncc.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calendly.com/loringw" TargetMode="External"/><Relationship Id="rId4" Type="http://schemas.openxmlformats.org/officeDocument/2006/relationships/settings" Target="settings.xml"/><Relationship Id="rId9" Type="http://schemas.openxmlformats.org/officeDocument/2006/relationships/hyperlink" Target="mailto:loringw@wncc.edu"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A1C1F-8510-4B42-BBA4-B656914F6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0</TotalTime>
  <Pages>9</Pages>
  <Words>1190</Words>
  <Characters>7301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IT Technical Support INFO-1240 Class Schedule Fall 2016</vt:lpstr>
    </vt:vector>
  </TitlesOfParts>
  <LinksUpToDate>false</LinksUpToDate>
  <CharactersWithSpaces>8475</CharactersWithSpaces>
  <SharedDoc>false</SharedDoc>
  <HLinks>
    <vt:vector size="42" baseType="variant">
      <vt:variant>
        <vt:i4>5570629</vt:i4>
      </vt:variant>
      <vt:variant>
        <vt:i4>18</vt:i4>
      </vt:variant>
      <vt:variant>
        <vt:i4>0</vt:i4>
      </vt:variant>
      <vt:variant>
        <vt:i4>5</vt:i4>
      </vt:variant>
      <vt:variant>
        <vt:lpwstr>http://www.wncc.net/students/registration/dropping_adding/students/financial_aid</vt:lpwstr>
      </vt:variant>
      <vt:variant>
        <vt:lpwstr/>
      </vt:variant>
      <vt:variant>
        <vt:i4>131099</vt:i4>
      </vt:variant>
      <vt:variant>
        <vt:i4>15</vt:i4>
      </vt:variant>
      <vt:variant>
        <vt:i4>0</vt:i4>
      </vt:variant>
      <vt:variant>
        <vt:i4>5</vt:i4>
      </vt:variant>
      <vt:variant>
        <vt:lpwstr>http://www.wncc.net/students/registration/forms/Drop_Add_Form.pdf</vt:lpwstr>
      </vt:variant>
      <vt:variant>
        <vt:lpwstr/>
      </vt:variant>
      <vt:variant>
        <vt:i4>1114150</vt:i4>
      </vt:variant>
      <vt:variant>
        <vt:i4>12</vt:i4>
      </vt:variant>
      <vt:variant>
        <vt:i4>0</vt:i4>
      </vt:variant>
      <vt:variant>
        <vt:i4>5</vt:i4>
      </vt:variant>
      <vt:variant>
        <vt:lpwstr>http://www.wncc.net/students/registration/dropping_adding</vt:lpwstr>
      </vt:variant>
      <vt:variant>
        <vt:lpwstr/>
      </vt:variant>
      <vt:variant>
        <vt:i4>6684785</vt:i4>
      </vt:variant>
      <vt:variant>
        <vt:i4>9</vt:i4>
      </vt:variant>
      <vt:variant>
        <vt:i4>0</vt:i4>
      </vt:variant>
      <vt:variant>
        <vt:i4>5</vt:i4>
      </vt:variant>
      <vt:variant>
        <vt:lpwstr>http://www.wncc.edu/sites/default/files/WNCC_Transition_Guide_for_Students with Disabilities.pdf</vt:lpwstr>
      </vt:variant>
      <vt:variant>
        <vt:lpwstr/>
      </vt:variant>
      <vt:variant>
        <vt:i4>3080198</vt:i4>
      </vt:variant>
      <vt:variant>
        <vt:i4>6</vt:i4>
      </vt:variant>
      <vt:variant>
        <vt:i4>0</vt:i4>
      </vt:variant>
      <vt:variant>
        <vt:i4>5</vt:i4>
      </vt:variant>
      <vt:variant>
        <vt:lpwstr>mailto:stephens@wncc.edu</vt:lpwstr>
      </vt:variant>
      <vt:variant>
        <vt:lpwstr/>
      </vt:variant>
      <vt:variant>
        <vt:i4>7798832</vt:i4>
      </vt:variant>
      <vt:variant>
        <vt:i4>3</vt:i4>
      </vt:variant>
      <vt:variant>
        <vt:i4>0</vt:i4>
      </vt:variant>
      <vt:variant>
        <vt:i4>5</vt:i4>
      </vt:variant>
      <vt:variant>
        <vt:lpwstr>http://wncc.blackboard.com/</vt:lpwstr>
      </vt:variant>
      <vt:variant>
        <vt:lpwstr/>
      </vt:variant>
      <vt:variant>
        <vt:i4>3014712</vt:i4>
      </vt:variant>
      <vt:variant>
        <vt:i4>0</vt:i4>
      </vt:variant>
      <vt:variant>
        <vt:i4>0</vt:i4>
      </vt:variant>
      <vt:variant>
        <vt:i4>5</vt:i4>
      </vt:variant>
      <vt:variant>
        <vt:lpwstr>http://bookstore.wncc.edu/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Technical Support INFO-1240 Class Schedule Fall 2016</dc:title>
  <dc:creator/>
  <cp:lastModifiedBy/>
  <cp:revision>1</cp:revision>
  <dcterms:created xsi:type="dcterms:W3CDTF">2015-12-09T14:11:00Z</dcterms:created>
  <dcterms:modified xsi:type="dcterms:W3CDTF">2024-06-27T12:38:00Z</dcterms:modified>
</cp:coreProperties>
</file>