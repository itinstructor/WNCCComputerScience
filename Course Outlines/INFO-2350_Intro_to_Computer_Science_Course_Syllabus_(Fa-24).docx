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94BC1" w14:textId="0DD432A1" w:rsidR="000D54E2" w:rsidRDefault="00234591" w:rsidP="00576A56">
      <w:pPr>
        <w:pStyle w:val="Heading1"/>
      </w:pPr>
      <w:bookmarkStart w:id="0" w:name="_Toc170362437"/>
      <w:r>
        <w:t>Intro</w:t>
      </w:r>
      <w:r w:rsidR="00F62D59">
        <w:t>duction</w:t>
      </w:r>
      <w:r>
        <w:t xml:space="preserve"> to Computer Science</w:t>
      </w:r>
      <w:r w:rsidR="00E54942">
        <w:br/>
      </w:r>
      <w:r w:rsidR="00DD04CB">
        <w:t>INFO</w:t>
      </w:r>
      <w:r w:rsidR="00E23C05">
        <w:t>-</w:t>
      </w:r>
      <w:r w:rsidR="009429F9">
        <w:t>2350</w:t>
      </w:r>
      <w:r w:rsidR="00695D21">
        <w:t xml:space="preserve"> </w:t>
      </w:r>
      <w:r w:rsidR="003F517C">
        <w:t>C</w:t>
      </w:r>
      <w:r w:rsidR="00F92B3F">
        <w:t>ourse</w:t>
      </w:r>
      <w:r w:rsidR="003F517C">
        <w:t xml:space="preserve"> </w:t>
      </w:r>
      <w:r w:rsidR="00F92B3F">
        <w:t>Syllabus</w:t>
      </w:r>
      <w:r>
        <w:t xml:space="preserve"> </w:t>
      </w:r>
      <w:r w:rsidR="00F37740">
        <w:t>Fall 20</w:t>
      </w:r>
      <w:r w:rsidR="005A0535">
        <w:t>2</w:t>
      </w:r>
      <w:r w:rsidR="002E3744">
        <w:t>4</w:t>
      </w:r>
      <w:bookmarkEnd w:id="0"/>
    </w:p>
    <w:p w14:paraId="6B8BE076" w14:textId="77777777" w:rsidR="00D25548" w:rsidRDefault="00D25548" w:rsidP="00D25548">
      <w:r>
        <w:t>“Responsibility for learning belongs to the student, regardless of age” Robert Martin</w:t>
      </w:r>
    </w:p>
    <w:sdt>
      <w:sdtPr>
        <w:rPr>
          <w:rFonts w:ascii="Verdana" w:eastAsia="Times New Roman" w:hAnsi="Verdana" w:cs="Times New Roman"/>
          <w:b w:val="0"/>
          <w:sz w:val="20"/>
          <w:szCs w:val="24"/>
        </w:rPr>
        <w:id w:val="1300879147"/>
        <w:docPartObj>
          <w:docPartGallery w:val="Table of Contents"/>
          <w:docPartUnique/>
        </w:docPartObj>
      </w:sdtPr>
      <w:sdtEndPr>
        <w:rPr>
          <w:bCs/>
          <w:noProof/>
        </w:rPr>
      </w:sdtEndPr>
      <w:sdtContent>
        <w:p w14:paraId="702EF54B" w14:textId="77777777" w:rsidR="002379C1" w:rsidRDefault="002379C1">
          <w:pPr>
            <w:pStyle w:val="TOCHeading"/>
          </w:pPr>
          <w:r>
            <w:t>Contents</w:t>
          </w:r>
        </w:p>
        <w:p w14:paraId="6AD95105" w14:textId="13677514" w:rsidR="0071405B" w:rsidRDefault="002379C1">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70362437" w:history="1">
            <w:r w:rsidR="0071405B" w:rsidRPr="00923A72">
              <w:rPr>
                <w:rStyle w:val="Hyperlink"/>
                <w:noProof/>
              </w:rPr>
              <w:t>Introduction to Computer Science INFO-2350 Course Syllabus Fall 2024</w:t>
            </w:r>
            <w:r w:rsidR="0071405B">
              <w:rPr>
                <w:noProof/>
                <w:webHidden/>
              </w:rPr>
              <w:tab/>
            </w:r>
            <w:r w:rsidR="0071405B">
              <w:rPr>
                <w:noProof/>
                <w:webHidden/>
              </w:rPr>
              <w:fldChar w:fldCharType="begin"/>
            </w:r>
            <w:r w:rsidR="0071405B">
              <w:rPr>
                <w:noProof/>
                <w:webHidden/>
              </w:rPr>
              <w:instrText xml:space="preserve"> PAGEREF _Toc170362437 \h </w:instrText>
            </w:r>
            <w:r w:rsidR="0071405B">
              <w:rPr>
                <w:noProof/>
                <w:webHidden/>
              </w:rPr>
            </w:r>
            <w:r w:rsidR="0071405B">
              <w:rPr>
                <w:noProof/>
                <w:webHidden/>
              </w:rPr>
              <w:fldChar w:fldCharType="separate"/>
            </w:r>
            <w:r w:rsidR="0071405B">
              <w:rPr>
                <w:noProof/>
                <w:webHidden/>
              </w:rPr>
              <w:t>1</w:t>
            </w:r>
            <w:r w:rsidR="0071405B">
              <w:rPr>
                <w:noProof/>
                <w:webHidden/>
              </w:rPr>
              <w:fldChar w:fldCharType="end"/>
            </w:r>
          </w:hyperlink>
        </w:p>
        <w:p w14:paraId="2E060C5A" w14:textId="5CE41964"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38" w:history="1">
            <w:r w:rsidRPr="00923A72">
              <w:rPr>
                <w:rStyle w:val="Hyperlink"/>
                <w:noProof/>
              </w:rPr>
              <w:t>Your Instructor</w:t>
            </w:r>
            <w:r>
              <w:rPr>
                <w:noProof/>
                <w:webHidden/>
              </w:rPr>
              <w:tab/>
            </w:r>
            <w:r>
              <w:rPr>
                <w:noProof/>
                <w:webHidden/>
              </w:rPr>
              <w:fldChar w:fldCharType="begin"/>
            </w:r>
            <w:r>
              <w:rPr>
                <w:noProof/>
                <w:webHidden/>
              </w:rPr>
              <w:instrText xml:space="preserve"> PAGEREF _Toc170362438 \h </w:instrText>
            </w:r>
            <w:r>
              <w:rPr>
                <w:noProof/>
                <w:webHidden/>
              </w:rPr>
            </w:r>
            <w:r>
              <w:rPr>
                <w:noProof/>
                <w:webHidden/>
              </w:rPr>
              <w:fldChar w:fldCharType="separate"/>
            </w:r>
            <w:r>
              <w:rPr>
                <w:noProof/>
                <w:webHidden/>
              </w:rPr>
              <w:t>2</w:t>
            </w:r>
            <w:r>
              <w:rPr>
                <w:noProof/>
                <w:webHidden/>
              </w:rPr>
              <w:fldChar w:fldCharType="end"/>
            </w:r>
          </w:hyperlink>
        </w:p>
        <w:p w14:paraId="3914A2F3" w14:textId="35F77FAB"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39" w:history="1">
            <w:r w:rsidRPr="00923A72">
              <w:rPr>
                <w:rStyle w:val="Hyperlink"/>
                <w:noProof/>
              </w:rPr>
              <w:t>Class Information</w:t>
            </w:r>
            <w:r>
              <w:rPr>
                <w:noProof/>
                <w:webHidden/>
              </w:rPr>
              <w:tab/>
            </w:r>
            <w:r>
              <w:rPr>
                <w:noProof/>
                <w:webHidden/>
              </w:rPr>
              <w:fldChar w:fldCharType="begin"/>
            </w:r>
            <w:r>
              <w:rPr>
                <w:noProof/>
                <w:webHidden/>
              </w:rPr>
              <w:instrText xml:space="preserve"> PAGEREF _Toc170362439 \h </w:instrText>
            </w:r>
            <w:r>
              <w:rPr>
                <w:noProof/>
                <w:webHidden/>
              </w:rPr>
            </w:r>
            <w:r>
              <w:rPr>
                <w:noProof/>
                <w:webHidden/>
              </w:rPr>
              <w:fldChar w:fldCharType="separate"/>
            </w:r>
            <w:r>
              <w:rPr>
                <w:noProof/>
                <w:webHidden/>
              </w:rPr>
              <w:t>2</w:t>
            </w:r>
            <w:r>
              <w:rPr>
                <w:noProof/>
                <w:webHidden/>
              </w:rPr>
              <w:fldChar w:fldCharType="end"/>
            </w:r>
          </w:hyperlink>
        </w:p>
        <w:p w14:paraId="67BC1E57" w14:textId="6C35F60B"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0" w:history="1">
            <w:r w:rsidRPr="00923A72">
              <w:rPr>
                <w:rStyle w:val="Hyperlink"/>
                <w:noProof/>
              </w:rPr>
              <w:t>Catalog Description</w:t>
            </w:r>
            <w:r>
              <w:rPr>
                <w:noProof/>
                <w:webHidden/>
              </w:rPr>
              <w:tab/>
            </w:r>
            <w:r>
              <w:rPr>
                <w:noProof/>
                <w:webHidden/>
              </w:rPr>
              <w:fldChar w:fldCharType="begin"/>
            </w:r>
            <w:r>
              <w:rPr>
                <w:noProof/>
                <w:webHidden/>
              </w:rPr>
              <w:instrText xml:space="preserve"> PAGEREF _Toc170362440 \h </w:instrText>
            </w:r>
            <w:r>
              <w:rPr>
                <w:noProof/>
                <w:webHidden/>
              </w:rPr>
            </w:r>
            <w:r>
              <w:rPr>
                <w:noProof/>
                <w:webHidden/>
              </w:rPr>
              <w:fldChar w:fldCharType="separate"/>
            </w:r>
            <w:r>
              <w:rPr>
                <w:noProof/>
                <w:webHidden/>
              </w:rPr>
              <w:t>2</w:t>
            </w:r>
            <w:r>
              <w:rPr>
                <w:noProof/>
                <w:webHidden/>
              </w:rPr>
              <w:fldChar w:fldCharType="end"/>
            </w:r>
          </w:hyperlink>
        </w:p>
        <w:p w14:paraId="36E4D62F" w14:textId="250E78D5"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1" w:history="1">
            <w:r w:rsidRPr="00923A72">
              <w:rPr>
                <w:rStyle w:val="Hyperlink"/>
                <w:noProof/>
              </w:rPr>
              <w:t>Course Objectives</w:t>
            </w:r>
            <w:r>
              <w:rPr>
                <w:noProof/>
                <w:webHidden/>
              </w:rPr>
              <w:tab/>
            </w:r>
            <w:r>
              <w:rPr>
                <w:noProof/>
                <w:webHidden/>
              </w:rPr>
              <w:fldChar w:fldCharType="begin"/>
            </w:r>
            <w:r>
              <w:rPr>
                <w:noProof/>
                <w:webHidden/>
              </w:rPr>
              <w:instrText xml:space="preserve"> PAGEREF _Toc170362441 \h </w:instrText>
            </w:r>
            <w:r>
              <w:rPr>
                <w:noProof/>
                <w:webHidden/>
              </w:rPr>
            </w:r>
            <w:r>
              <w:rPr>
                <w:noProof/>
                <w:webHidden/>
              </w:rPr>
              <w:fldChar w:fldCharType="separate"/>
            </w:r>
            <w:r>
              <w:rPr>
                <w:noProof/>
                <w:webHidden/>
              </w:rPr>
              <w:t>2</w:t>
            </w:r>
            <w:r>
              <w:rPr>
                <w:noProof/>
                <w:webHidden/>
              </w:rPr>
              <w:fldChar w:fldCharType="end"/>
            </w:r>
          </w:hyperlink>
        </w:p>
        <w:p w14:paraId="03F9961B" w14:textId="0362D016"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2" w:history="1">
            <w:r w:rsidRPr="00923A72">
              <w:rPr>
                <w:rStyle w:val="Hyperlink"/>
                <w:noProof/>
              </w:rPr>
              <w:t>Student Learning Outcomes</w:t>
            </w:r>
            <w:r>
              <w:rPr>
                <w:noProof/>
                <w:webHidden/>
              </w:rPr>
              <w:tab/>
            </w:r>
            <w:r>
              <w:rPr>
                <w:noProof/>
                <w:webHidden/>
              </w:rPr>
              <w:fldChar w:fldCharType="begin"/>
            </w:r>
            <w:r>
              <w:rPr>
                <w:noProof/>
                <w:webHidden/>
              </w:rPr>
              <w:instrText xml:space="preserve"> PAGEREF _Toc170362442 \h </w:instrText>
            </w:r>
            <w:r>
              <w:rPr>
                <w:noProof/>
                <w:webHidden/>
              </w:rPr>
            </w:r>
            <w:r>
              <w:rPr>
                <w:noProof/>
                <w:webHidden/>
              </w:rPr>
              <w:fldChar w:fldCharType="separate"/>
            </w:r>
            <w:r>
              <w:rPr>
                <w:noProof/>
                <w:webHidden/>
              </w:rPr>
              <w:t>3</w:t>
            </w:r>
            <w:r>
              <w:rPr>
                <w:noProof/>
                <w:webHidden/>
              </w:rPr>
              <w:fldChar w:fldCharType="end"/>
            </w:r>
          </w:hyperlink>
        </w:p>
        <w:p w14:paraId="190032CC" w14:textId="71051231"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3" w:history="1">
            <w:r w:rsidRPr="00923A72">
              <w:rPr>
                <w:rStyle w:val="Hyperlink"/>
                <w:noProof/>
              </w:rPr>
              <w:t>Instructional Materials</w:t>
            </w:r>
            <w:r>
              <w:rPr>
                <w:noProof/>
                <w:webHidden/>
              </w:rPr>
              <w:tab/>
            </w:r>
            <w:r>
              <w:rPr>
                <w:noProof/>
                <w:webHidden/>
              </w:rPr>
              <w:fldChar w:fldCharType="begin"/>
            </w:r>
            <w:r>
              <w:rPr>
                <w:noProof/>
                <w:webHidden/>
              </w:rPr>
              <w:instrText xml:space="preserve"> PAGEREF _Toc170362443 \h </w:instrText>
            </w:r>
            <w:r>
              <w:rPr>
                <w:noProof/>
                <w:webHidden/>
              </w:rPr>
            </w:r>
            <w:r>
              <w:rPr>
                <w:noProof/>
                <w:webHidden/>
              </w:rPr>
              <w:fldChar w:fldCharType="separate"/>
            </w:r>
            <w:r>
              <w:rPr>
                <w:noProof/>
                <w:webHidden/>
              </w:rPr>
              <w:t>3</w:t>
            </w:r>
            <w:r>
              <w:rPr>
                <w:noProof/>
                <w:webHidden/>
              </w:rPr>
              <w:fldChar w:fldCharType="end"/>
            </w:r>
          </w:hyperlink>
        </w:p>
        <w:p w14:paraId="37A97D4C" w14:textId="0BEB663A"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4" w:history="1">
            <w:r w:rsidRPr="00923A72">
              <w:rPr>
                <w:rStyle w:val="Hyperlink"/>
                <w:noProof/>
              </w:rPr>
              <w:t>Programming Languages</w:t>
            </w:r>
            <w:r>
              <w:rPr>
                <w:noProof/>
                <w:webHidden/>
              </w:rPr>
              <w:tab/>
            </w:r>
            <w:r>
              <w:rPr>
                <w:noProof/>
                <w:webHidden/>
              </w:rPr>
              <w:fldChar w:fldCharType="begin"/>
            </w:r>
            <w:r>
              <w:rPr>
                <w:noProof/>
                <w:webHidden/>
              </w:rPr>
              <w:instrText xml:space="preserve"> PAGEREF _Toc170362444 \h </w:instrText>
            </w:r>
            <w:r>
              <w:rPr>
                <w:noProof/>
                <w:webHidden/>
              </w:rPr>
            </w:r>
            <w:r>
              <w:rPr>
                <w:noProof/>
                <w:webHidden/>
              </w:rPr>
              <w:fldChar w:fldCharType="separate"/>
            </w:r>
            <w:r>
              <w:rPr>
                <w:noProof/>
                <w:webHidden/>
              </w:rPr>
              <w:t>3</w:t>
            </w:r>
            <w:r>
              <w:rPr>
                <w:noProof/>
                <w:webHidden/>
              </w:rPr>
              <w:fldChar w:fldCharType="end"/>
            </w:r>
          </w:hyperlink>
        </w:p>
        <w:p w14:paraId="7C38A77E" w14:textId="4CCC27EC"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5" w:history="1">
            <w:r w:rsidRPr="00923A72">
              <w:rPr>
                <w:rStyle w:val="Hyperlink"/>
                <w:noProof/>
              </w:rPr>
              <w:t>Course Schedule</w:t>
            </w:r>
            <w:r>
              <w:rPr>
                <w:noProof/>
                <w:webHidden/>
              </w:rPr>
              <w:tab/>
            </w:r>
            <w:r>
              <w:rPr>
                <w:noProof/>
                <w:webHidden/>
              </w:rPr>
              <w:fldChar w:fldCharType="begin"/>
            </w:r>
            <w:r>
              <w:rPr>
                <w:noProof/>
                <w:webHidden/>
              </w:rPr>
              <w:instrText xml:space="preserve"> PAGEREF _Toc170362445 \h </w:instrText>
            </w:r>
            <w:r>
              <w:rPr>
                <w:noProof/>
                <w:webHidden/>
              </w:rPr>
            </w:r>
            <w:r>
              <w:rPr>
                <w:noProof/>
                <w:webHidden/>
              </w:rPr>
              <w:fldChar w:fldCharType="separate"/>
            </w:r>
            <w:r>
              <w:rPr>
                <w:noProof/>
                <w:webHidden/>
              </w:rPr>
              <w:t>4</w:t>
            </w:r>
            <w:r>
              <w:rPr>
                <w:noProof/>
                <w:webHidden/>
              </w:rPr>
              <w:fldChar w:fldCharType="end"/>
            </w:r>
          </w:hyperlink>
        </w:p>
        <w:p w14:paraId="247E99A4" w14:textId="3737E7DE"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6" w:history="1">
            <w:r w:rsidRPr="00923A72">
              <w:rPr>
                <w:rStyle w:val="Hyperlink"/>
                <w:noProof/>
              </w:rPr>
              <w:t>Academic Integrity</w:t>
            </w:r>
            <w:r>
              <w:rPr>
                <w:noProof/>
                <w:webHidden/>
              </w:rPr>
              <w:tab/>
            </w:r>
            <w:r>
              <w:rPr>
                <w:noProof/>
                <w:webHidden/>
              </w:rPr>
              <w:fldChar w:fldCharType="begin"/>
            </w:r>
            <w:r>
              <w:rPr>
                <w:noProof/>
                <w:webHidden/>
              </w:rPr>
              <w:instrText xml:space="preserve"> PAGEREF _Toc170362446 \h </w:instrText>
            </w:r>
            <w:r>
              <w:rPr>
                <w:noProof/>
                <w:webHidden/>
              </w:rPr>
            </w:r>
            <w:r>
              <w:rPr>
                <w:noProof/>
                <w:webHidden/>
              </w:rPr>
              <w:fldChar w:fldCharType="separate"/>
            </w:r>
            <w:r>
              <w:rPr>
                <w:noProof/>
                <w:webHidden/>
              </w:rPr>
              <w:t>8</w:t>
            </w:r>
            <w:r>
              <w:rPr>
                <w:noProof/>
                <w:webHidden/>
              </w:rPr>
              <w:fldChar w:fldCharType="end"/>
            </w:r>
          </w:hyperlink>
        </w:p>
        <w:p w14:paraId="27D8EEA3" w14:textId="27691CDB"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7" w:history="1">
            <w:r w:rsidRPr="00923A72">
              <w:rPr>
                <w:rStyle w:val="Hyperlink"/>
                <w:noProof/>
              </w:rPr>
              <w:t>Assignment Creativity</w:t>
            </w:r>
            <w:r>
              <w:rPr>
                <w:noProof/>
                <w:webHidden/>
              </w:rPr>
              <w:tab/>
            </w:r>
            <w:r>
              <w:rPr>
                <w:noProof/>
                <w:webHidden/>
              </w:rPr>
              <w:fldChar w:fldCharType="begin"/>
            </w:r>
            <w:r>
              <w:rPr>
                <w:noProof/>
                <w:webHidden/>
              </w:rPr>
              <w:instrText xml:space="preserve"> PAGEREF _Toc170362447 \h </w:instrText>
            </w:r>
            <w:r>
              <w:rPr>
                <w:noProof/>
                <w:webHidden/>
              </w:rPr>
            </w:r>
            <w:r>
              <w:rPr>
                <w:noProof/>
                <w:webHidden/>
              </w:rPr>
              <w:fldChar w:fldCharType="separate"/>
            </w:r>
            <w:r>
              <w:rPr>
                <w:noProof/>
                <w:webHidden/>
              </w:rPr>
              <w:t>9</w:t>
            </w:r>
            <w:r>
              <w:rPr>
                <w:noProof/>
                <w:webHidden/>
              </w:rPr>
              <w:fldChar w:fldCharType="end"/>
            </w:r>
          </w:hyperlink>
        </w:p>
        <w:p w14:paraId="4847B6AF" w14:textId="07789021" w:rsidR="0071405B" w:rsidRDefault="0071405B">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448" w:history="1">
            <w:r w:rsidRPr="00923A72">
              <w:rPr>
                <w:rStyle w:val="Hyperlink"/>
                <w:noProof/>
              </w:rPr>
              <w:t>WNCC Master Syllabus Contents</w:t>
            </w:r>
            <w:r>
              <w:rPr>
                <w:noProof/>
                <w:webHidden/>
              </w:rPr>
              <w:tab/>
            </w:r>
            <w:r>
              <w:rPr>
                <w:noProof/>
                <w:webHidden/>
              </w:rPr>
              <w:fldChar w:fldCharType="begin"/>
            </w:r>
            <w:r>
              <w:rPr>
                <w:noProof/>
                <w:webHidden/>
              </w:rPr>
              <w:instrText xml:space="preserve"> PAGEREF _Toc170362448 \h </w:instrText>
            </w:r>
            <w:r>
              <w:rPr>
                <w:noProof/>
                <w:webHidden/>
              </w:rPr>
            </w:r>
            <w:r>
              <w:rPr>
                <w:noProof/>
                <w:webHidden/>
              </w:rPr>
              <w:fldChar w:fldCharType="separate"/>
            </w:r>
            <w:r>
              <w:rPr>
                <w:noProof/>
                <w:webHidden/>
              </w:rPr>
              <w:t>9</w:t>
            </w:r>
            <w:r>
              <w:rPr>
                <w:noProof/>
                <w:webHidden/>
              </w:rPr>
              <w:fldChar w:fldCharType="end"/>
            </w:r>
          </w:hyperlink>
        </w:p>
        <w:p w14:paraId="2864E538" w14:textId="02383EC1" w:rsidR="002379C1" w:rsidRDefault="002379C1">
          <w:r>
            <w:rPr>
              <w:b/>
              <w:bCs/>
              <w:noProof/>
            </w:rPr>
            <w:fldChar w:fldCharType="end"/>
          </w:r>
        </w:p>
      </w:sdtContent>
    </w:sdt>
    <w:p w14:paraId="1BE7AB4A" w14:textId="77777777" w:rsidR="00446522" w:rsidRDefault="00446522">
      <w:pPr>
        <w:spacing w:before="0" w:after="0" w:line="240" w:lineRule="auto"/>
        <w:rPr>
          <w:rFonts w:ascii="Arial" w:eastAsia="Arial Unicode MS" w:hAnsi="Arial"/>
          <w:b/>
          <w:kern w:val="28"/>
          <w:sz w:val="24"/>
          <w:szCs w:val="20"/>
        </w:rPr>
      </w:pPr>
      <w:r>
        <w:rPr>
          <w:rFonts w:ascii="Arial" w:eastAsia="Arial Unicode MS" w:hAnsi="Arial"/>
          <w:b/>
          <w:kern w:val="28"/>
          <w:sz w:val="24"/>
          <w:szCs w:val="20"/>
        </w:rPr>
        <w:br w:type="page"/>
      </w:r>
    </w:p>
    <w:p w14:paraId="41BA6824" w14:textId="787AD91A" w:rsidR="00C83059" w:rsidRPr="00C83059" w:rsidRDefault="00446522" w:rsidP="00C46C90">
      <w:pPr>
        <w:pStyle w:val="Heading1"/>
      </w:pPr>
      <w:bookmarkStart w:id="1" w:name="_Toc170362438"/>
      <w:r>
        <w:rPr>
          <w:noProof/>
        </w:rPr>
        <w:lastRenderedPageBreak/>
        <w:drawing>
          <wp:anchor distT="0" distB="0" distL="114300" distR="114300" simplePos="0" relativeHeight="251659264" behindDoc="0" locked="0" layoutInCell="1" allowOverlap="1" wp14:anchorId="796EE736" wp14:editId="16ACA677">
            <wp:simplePos x="0" y="0"/>
            <wp:positionH relativeFrom="margin">
              <wp:align>left</wp:align>
            </wp:positionH>
            <wp:positionV relativeFrom="paragraph">
              <wp:posOffset>-490220</wp:posOffset>
            </wp:positionV>
            <wp:extent cx="1524000" cy="1524000"/>
            <wp:effectExtent l="0" t="0" r="0" b="0"/>
            <wp:wrapSquare wrapText="bothSides"/>
            <wp:docPr id="1" name="Picture 1" descr="A picture containing person, person, o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Small2018.jpg"/>
                    <pic:cNvPicPr/>
                  </pic:nvPicPr>
                  <pic:blipFill>
                    <a:blip r:embed="rId8">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margin">
              <wp14:pctWidth>0</wp14:pctWidth>
            </wp14:sizeRelH>
            <wp14:sizeRelV relativeFrom="margin">
              <wp14:pctHeight>0</wp14:pctHeight>
            </wp14:sizeRelV>
          </wp:anchor>
        </w:drawing>
      </w:r>
      <w:r w:rsidR="00C83059" w:rsidRPr="00C83059">
        <w:t>Your Instructor</w:t>
      </w:r>
      <w:bookmarkEnd w:id="1"/>
    </w:p>
    <w:p w14:paraId="2739FBE8" w14:textId="77777777" w:rsidR="00C83059" w:rsidRPr="00C83059" w:rsidRDefault="00C83059" w:rsidP="00C83059">
      <w:pPr>
        <w:rPr>
          <w:b/>
        </w:rPr>
      </w:pPr>
      <w:r w:rsidRPr="00C83059">
        <w:rPr>
          <w:b/>
        </w:rPr>
        <w:t>William A Loring</w:t>
      </w:r>
    </w:p>
    <w:p w14:paraId="7681AA0D" w14:textId="77777777" w:rsidR="00C83059" w:rsidRPr="00C83059" w:rsidRDefault="00C83059" w:rsidP="00C83059">
      <w:r w:rsidRPr="00C83059">
        <w:rPr>
          <w:b/>
        </w:rPr>
        <w:t>Mailing Address:</w:t>
      </w:r>
      <w:r w:rsidRPr="00C83059">
        <w:t xml:space="preserve"> 1601 E 27th St, Scottsbluff, NE 69361</w:t>
      </w:r>
    </w:p>
    <w:p w14:paraId="6765AC75" w14:textId="04323DEF" w:rsidR="00C83059" w:rsidRPr="00C83059" w:rsidRDefault="00C83059" w:rsidP="00C83059">
      <w:r w:rsidRPr="00C83059">
        <w:rPr>
          <w:b/>
        </w:rPr>
        <w:t>Scottsbluff Office:</w:t>
      </w:r>
      <w:r w:rsidRPr="00C83059">
        <w:t xml:space="preserve"> Room </w:t>
      </w:r>
      <w:r w:rsidR="00920891">
        <w:t>B7F</w:t>
      </w:r>
      <w:r w:rsidRPr="00C83059">
        <w:t xml:space="preserve"> Office Phone: 308.635.6163</w:t>
      </w:r>
    </w:p>
    <w:p w14:paraId="4DF83854" w14:textId="5C58466C" w:rsidR="00F2028E" w:rsidRDefault="00F2028E" w:rsidP="00F2028E">
      <w:pPr>
        <w:rPr>
          <w:b/>
        </w:rPr>
      </w:pPr>
      <w:r>
        <w:rPr>
          <w:b/>
        </w:rPr>
        <w:t xml:space="preserve">E-mail: </w:t>
      </w:r>
      <w:hyperlink r:id="rId9" w:history="1">
        <w:r>
          <w:rPr>
            <w:rStyle w:val="Hyperlink"/>
          </w:rPr>
          <w:t>loringw@wncc.edu</w:t>
        </w:r>
      </w:hyperlink>
      <w:r>
        <w:t xml:space="preserve"> (Preferred contact method)</w:t>
      </w:r>
    </w:p>
    <w:p w14:paraId="4695C150" w14:textId="77777777" w:rsidR="00F2028E" w:rsidRDefault="00F2028E" w:rsidP="00F2028E">
      <w:r>
        <w:rPr>
          <w:b/>
        </w:rPr>
        <w:t>Scottsbluff Office Hours:</w:t>
      </w:r>
      <w:r>
        <w:t xml:space="preserve"> MW 1-2 pm, M 5-6 pm, TTh 10-11 am or by appointment</w:t>
      </w:r>
    </w:p>
    <w:p w14:paraId="7A25E8E2" w14:textId="2CE30F13" w:rsidR="00F2028E" w:rsidRDefault="00F2028E" w:rsidP="00F2028E">
      <w:r>
        <w:rPr>
          <w:b/>
        </w:rPr>
        <w:t>Online Office Hours:</w:t>
      </w:r>
      <w:r>
        <w:t xml:space="preserve"> By appointment. </w:t>
      </w:r>
      <w:hyperlink r:id="rId10" w:history="1">
        <w:r>
          <w:rPr>
            <w:rStyle w:val="Hyperlink"/>
          </w:rPr>
          <w:t>www.calendly.com/loringw</w:t>
        </w:r>
      </w:hyperlink>
      <w:r>
        <w:t xml:space="preserve"> </w:t>
      </w:r>
    </w:p>
    <w:p w14:paraId="1B64299A" w14:textId="77777777" w:rsidR="00F2028E" w:rsidRDefault="00F2028E" w:rsidP="00F2028E">
      <w:r>
        <w:t xml:space="preserve">“There are no stupid questions. Ask questions whenever something isn’t completely clear. </w:t>
      </w:r>
      <w:r>
        <w:br/>
        <w:t>You can’t remember what you don’t understand.”</w:t>
      </w:r>
    </w:p>
    <w:p w14:paraId="6C9CCA64" w14:textId="77777777" w:rsidR="00F2028E" w:rsidRDefault="00F2028E" w:rsidP="00F2028E">
      <w:r>
        <w:t>Tolerate chaos, uncertainty, and vagueness. “Figuring it out” is part of learning.</w:t>
      </w:r>
    </w:p>
    <w:p w14:paraId="77DB53D8" w14:textId="77777777" w:rsidR="006B614F" w:rsidRDefault="006B614F" w:rsidP="006B614F">
      <w:pPr>
        <w:pStyle w:val="Heading1"/>
      </w:pPr>
      <w:bookmarkStart w:id="2" w:name="_Toc170362439"/>
      <w:r>
        <w:t>Class Information</w:t>
      </w:r>
      <w:bookmarkEnd w:id="2"/>
    </w:p>
    <w:p w14:paraId="342C703E" w14:textId="77777777" w:rsidR="006B614F" w:rsidRDefault="006B614F" w:rsidP="006B614F">
      <w:r>
        <w:t xml:space="preserve">Class Location: </w:t>
      </w:r>
      <w:r w:rsidR="00A57373">
        <w:t>Scottsbluff Campus, Room D1</w:t>
      </w:r>
    </w:p>
    <w:p w14:paraId="27DACE38" w14:textId="1BDB7B77" w:rsidR="006B614F" w:rsidRDefault="006B614F" w:rsidP="006B614F">
      <w:r>
        <w:t xml:space="preserve">Time: </w:t>
      </w:r>
      <w:r w:rsidR="00B14945">
        <w:t>Tue</w:t>
      </w:r>
      <w:r>
        <w:t xml:space="preserve"> &amp; </w:t>
      </w:r>
      <w:r w:rsidR="00B14945">
        <w:t>Thu</w:t>
      </w:r>
      <w:r>
        <w:t xml:space="preserve">, </w:t>
      </w:r>
      <w:r w:rsidR="00B14945">
        <w:t>1</w:t>
      </w:r>
      <w:r w:rsidR="00980792">
        <w:t>1</w:t>
      </w:r>
      <w:r w:rsidR="00A57373">
        <w:t>:</w:t>
      </w:r>
      <w:r w:rsidR="00980792">
        <w:t>0</w:t>
      </w:r>
      <w:r w:rsidR="00A57373">
        <w:t>0</w:t>
      </w:r>
      <w:r>
        <w:t>-</w:t>
      </w:r>
      <w:r w:rsidR="005F6B3B">
        <w:t>1</w:t>
      </w:r>
      <w:r w:rsidR="00980792">
        <w:t>2</w:t>
      </w:r>
      <w:r w:rsidR="00343ABE">
        <w:t>:</w:t>
      </w:r>
      <w:r w:rsidR="00980792">
        <w:t>1</w:t>
      </w:r>
      <w:r w:rsidR="00B14945">
        <w:t>5</w:t>
      </w:r>
      <w:r w:rsidR="00564AF7">
        <w:t xml:space="preserve"> pm</w:t>
      </w:r>
    </w:p>
    <w:p w14:paraId="699158CA" w14:textId="77777777" w:rsidR="0053777B" w:rsidRDefault="00292DBD" w:rsidP="008F2A06">
      <w:pPr>
        <w:pStyle w:val="Heading1"/>
      </w:pPr>
      <w:bookmarkStart w:id="3" w:name="_Toc170362440"/>
      <w:r>
        <w:t>Catalog Description</w:t>
      </w:r>
      <w:bookmarkEnd w:id="3"/>
    </w:p>
    <w:p w14:paraId="35EC6A78" w14:textId="77777777" w:rsidR="00796619" w:rsidRPr="00B071E4" w:rsidRDefault="00796619" w:rsidP="00796619">
      <w:r w:rsidRPr="003B1777">
        <w:t xml:space="preserve">This course is a study of computer programming, problem solving methods, and accepted </w:t>
      </w:r>
      <w:r>
        <w:t xml:space="preserve">software engineering </w:t>
      </w:r>
      <w:r w:rsidRPr="003B1777">
        <w:t>practices using</w:t>
      </w:r>
      <w:r>
        <w:t xml:space="preserve"> </w:t>
      </w:r>
      <w:r w:rsidRPr="003B1777">
        <w:t>a high-level programming language</w:t>
      </w:r>
      <w:r>
        <w:t xml:space="preserve"> such as Python, Java, or C++. </w:t>
      </w:r>
      <w:r w:rsidRPr="003B1777">
        <w:t xml:space="preserve">Topics include the </w:t>
      </w:r>
      <w:r>
        <w:t>fund</w:t>
      </w:r>
      <w:r w:rsidRPr="003B1777">
        <w:t xml:space="preserve">amentals of procedural </w:t>
      </w:r>
      <w:r>
        <w:t>and</w:t>
      </w:r>
      <w:r w:rsidRPr="003B1777">
        <w:t xml:space="preserve"> object-oriented</w:t>
      </w:r>
      <w:r>
        <w:t xml:space="preserve"> programming, shared code development, version control systems, and current software engineering practices</w:t>
      </w:r>
      <w:r w:rsidRPr="003B1777">
        <w:t>. This course prepares the student for further study in Computer</w:t>
      </w:r>
      <w:r>
        <w:t xml:space="preserve"> Science.</w:t>
      </w:r>
    </w:p>
    <w:p w14:paraId="3A5B6CC6" w14:textId="77777777" w:rsidR="00506952" w:rsidRDefault="00506952" w:rsidP="00292DBD">
      <w:r>
        <w:t>3.0 semester hours</w:t>
      </w:r>
    </w:p>
    <w:p w14:paraId="6068C8A9" w14:textId="77777777" w:rsidR="00214B54" w:rsidRDefault="00214B54" w:rsidP="00214B54">
      <w:r>
        <w:t>(</w:t>
      </w:r>
      <w:r w:rsidR="000E189C">
        <w:t>3</w:t>
      </w:r>
      <w:r>
        <w:t>/</w:t>
      </w:r>
      <w:r w:rsidR="00EA7878">
        <w:t>45</w:t>
      </w:r>
      <w:r>
        <w:t>/0/0/0/</w:t>
      </w:r>
      <w:r w:rsidR="00E40EB4">
        <w:t>0</w:t>
      </w:r>
      <w:r>
        <w:t>)</w:t>
      </w:r>
      <w:r w:rsidR="00E40EB4" w:rsidRPr="00E40EB4">
        <w:rPr>
          <w:vertAlign w:val="superscript"/>
        </w:rPr>
        <w:t xml:space="preserve"> </w:t>
      </w:r>
      <w:r w:rsidR="00E40EB4">
        <w:rPr>
          <w:vertAlign w:val="superscript"/>
        </w:rPr>
        <w:t>See Figure 1</w:t>
      </w:r>
    </w:p>
    <w:p w14:paraId="2EE6E857" w14:textId="77777777" w:rsidR="00060132" w:rsidRDefault="009C205F" w:rsidP="008F2A06">
      <w:pPr>
        <w:pStyle w:val="Heading1"/>
      </w:pPr>
      <w:bookmarkStart w:id="4" w:name="_Toc170362441"/>
      <w:r>
        <w:t>Course</w:t>
      </w:r>
      <w:r w:rsidR="00060132">
        <w:t xml:space="preserve"> Objectives</w:t>
      </w:r>
      <w:bookmarkEnd w:id="4"/>
    </w:p>
    <w:p w14:paraId="6B6C2F7D" w14:textId="77777777" w:rsidR="00AC43E8" w:rsidRDefault="00AC43E8" w:rsidP="00AC43E8">
      <w:r>
        <w:t>Using this course as an instructional medium, the instructor will:</w:t>
      </w:r>
    </w:p>
    <w:p w14:paraId="3066BF1B" w14:textId="5BE1970B" w:rsidR="00AC43E8" w:rsidRDefault="00AC43E8" w:rsidP="006949CE">
      <w:pPr>
        <w:pStyle w:val="ListParagraph"/>
        <w:numPr>
          <w:ilvl w:val="0"/>
          <w:numId w:val="3"/>
        </w:numPr>
      </w:pPr>
      <w:r>
        <w:t xml:space="preserve">Define and explain common </w:t>
      </w:r>
      <w:r w:rsidR="00D34702">
        <w:t>programming</w:t>
      </w:r>
      <w:r>
        <w:t xml:space="preserve"> syntax, </w:t>
      </w:r>
      <w:r w:rsidR="00C26D1D">
        <w:t>terms,</w:t>
      </w:r>
      <w:r>
        <w:t xml:space="preserve"> and concepts.</w:t>
      </w:r>
    </w:p>
    <w:p w14:paraId="70BE297A" w14:textId="05465051" w:rsidR="00AC43E8" w:rsidRDefault="00AC43E8" w:rsidP="006949CE">
      <w:pPr>
        <w:pStyle w:val="ListParagraph"/>
        <w:numPr>
          <w:ilvl w:val="0"/>
          <w:numId w:val="3"/>
        </w:numPr>
      </w:pPr>
      <w:r>
        <w:t xml:space="preserve">Explain and demonstrate how to design, </w:t>
      </w:r>
      <w:r w:rsidR="00C26D1D">
        <w:t>develop,</w:t>
      </w:r>
      <w:r>
        <w:t xml:space="preserve"> and compile programs.</w:t>
      </w:r>
    </w:p>
    <w:p w14:paraId="4A4A0FC7" w14:textId="77777777" w:rsidR="00AC43E8" w:rsidRDefault="00AC43E8" w:rsidP="006949CE">
      <w:pPr>
        <w:pStyle w:val="ListParagraph"/>
        <w:numPr>
          <w:ilvl w:val="0"/>
          <w:numId w:val="3"/>
        </w:numPr>
      </w:pPr>
      <w:r>
        <w:lastRenderedPageBreak/>
        <w:t>Demonstrate and model how to solve programming problems based on case studies.</w:t>
      </w:r>
    </w:p>
    <w:p w14:paraId="164C12D9" w14:textId="77777777" w:rsidR="00AC43E8" w:rsidRDefault="00AC43E8" w:rsidP="006949CE">
      <w:pPr>
        <w:pStyle w:val="ListParagraph"/>
        <w:numPr>
          <w:ilvl w:val="0"/>
          <w:numId w:val="3"/>
        </w:numPr>
      </w:pPr>
      <w:r>
        <w:t>Model self-directed and lifelong learning.</w:t>
      </w:r>
    </w:p>
    <w:p w14:paraId="7F7BC23B" w14:textId="77777777" w:rsidR="00AC43E8" w:rsidRDefault="00C66E76" w:rsidP="00C66E76">
      <w:pPr>
        <w:pStyle w:val="Heading1"/>
      </w:pPr>
      <w:bookmarkStart w:id="5" w:name="_Toc170362442"/>
      <w:r>
        <w:t>Student Learning Outcomes</w:t>
      </w:r>
      <w:bookmarkEnd w:id="5"/>
    </w:p>
    <w:p w14:paraId="49D74280" w14:textId="77777777" w:rsidR="00AC43E8" w:rsidRDefault="00AC43E8" w:rsidP="00C66E76">
      <w:r>
        <w:t>Upon completion of this course, the student will be able to:</w:t>
      </w:r>
    </w:p>
    <w:p w14:paraId="621F0615" w14:textId="3F86E9A4" w:rsidR="00AC43E8" w:rsidRDefault="00AC43E8" w:rsidP="006949CE">
      <w:pPr>
        <w:pStyle w:val="ListParagraph"/>
        <w:numPr>
          <w:ilvl w:val="0"/>
          <w:numId w:val="5"/>
        </w:numPr>
      </w:pPr>
      <w:r>
        <w:t xml:space="preserve">Recognize and define common </w:t>
      </w:r>
      <w:r w:rsidR="0075318E">
        <w:t>programming</w:t>
      </w:r>
      <w:r>
        <w:t xml:space="preserve"> syntax, terms, and concepts. [GE 1, 2]</w:t>
      </w:r>
    </w:p>
    <w:p w14:paraId="5B394ECF" w14:textId="75A3F54B" w:rsidR="00AC43E8" w:rsidRDefault="00AC43E8" w:rsidP="006949CE">
      <w:pPr>
        <w:pStyle w:val="ListParagraph"/>
        <w:numPr>
          <w:ilvl w:val="0"/>
          <w:numId w:val="5"/>
        </w:numPr>
      </w:pPr>
      <w:r>
        <w:t xml:space="preserve">Create and compile example </w:t>
      </w:r>
      <w:r w:rsidR="007B7BEC">
        <w:t xml:space="preserve">tutorial </w:t>
      </w:r>
      <w:r>
        <w:t>programs. [GE 2]</w:t>
      </w:r>
    </w:p>
    <w:p w14:paraId="40914CB7" w14:textId="0B66AEA1" w:rsidR="00AC43E8" w:rsidRDefault="00AC43E8" w:rsidP="006949CE">
      <w:pPr>
        <w:pStyle w:val="ListParagraph"/>
        <w:numPr>
          <w:ilvl w:val="0"/>
          <w:numId w:val="5"/>
        </w:numPr>
      </w:pPr>
      <w:r>
        <w:t xml:space="preserve">Demonstrate the concepts of </w:t>
      </w:r>
      <w:r w:rsidR="00C37766">
        <w:t>object-oriented</w:t>
      </w:r>
      <w:r>
        <w:t xml:space="preserve"> programming, problem solving, and debugging by creating functional Java applications based on case studies. [GE 2]</w:t>
      </w:r>
    </w:p>
    <w:p w14:paraId="2138E971" w14:textId="77777777" w:rsidR="00310EF0" w:rsidRPr="00DE6B0C" w:rsidRDefault="00AC43E8" w:rsidP="006949CE">
      <w:pPr>
        <w:pStyle w:val="ListParagraph"/>
        <w:numPr>
          <w:ilvl w:val="0"/>
          <w:numId w:val="5"/>
        </w:numPr>
      </w:pPr>
      <w:r>
        <w:t>Self-direct their learning while gaining an ongoing interest in learning more about programming. [GE 5]</w:t>
      </w:r>
    </w:p>
    <w:p w14:paraId="1F60492D" w14:textId="77777777" w:rsidR="00B444A6" w:rsidRDefault="008403A4" w:rsidP="008F2A06">
      <w:pPr>
        <w:pStyle w:val="Heading1"/>
      </w:pPr>
      <w:bookmarkStart w:id="6" w:name="_Toc170362443"/>
      <w:r>
        <w:t>Instructional Materials</w:t>
      </w:r>
      <w:bookmarkEnd w:id="6"/>
    </w:p>
    <w:p w14:paraId="0BEE3156" w14:textId="2CCE0512" w:rsidR="006949CE" w:rsidRDefault="006949CE" w:rsidP="006949CE">
      <w:r>
        <w:t>All instructional materials, readings, and tutorials are in the Blackboard course.</w:t>
      </w:r>
      <w:r w:rsidR="00480A0B">
        <w:t xml:space="preserve"> Purchasing a</w:t>
      </w:r>
      <w:r>
        <w:t xml:space="preserve"> book </w:t>
      </w:r>
      <w:r w:rsidR="00EE7BFF">
        <w:t xml:space="preserve">is not </w:t>
      </w:r>
      <w:r>
        <w:t>required for this class.</w:t>
      </w:r>
    </w:p>
    <w:p w14:paraId="4BE759E7" w14:textId="3F0FB0A7" w:rsidR="006949CE" w:rsidRDefault="006949CE" w:rsidP="006949CE">
      <w:r>
        <w:t xml:space="preserve">OER (Open Educational Resources) </w:t>
      </w:r>
      <w:r w:rsidRPr="00272BCC">
        <w:t>are freely accessible, openly licensed text, media, and other digital assets that are useful for teaching, learning, and assessing as well as for research purposes.</w:t>
      </w:r>
      <w:r>
        <w:t xml:space="preserve"> This is a concept that allows for </w:t>
      </w:r>
      <w:r w:rsidR="007B7BEC">
        <w:t>open-source</w:t>
      </w:r>
      <w:r>
        <w:t xml:space="preserve"> sharing of educational materials for no cost.</w:t>
      </w:r>
    </w:p>
    <w:p w14:paraId="0570CC76" w14:textId="7FB8763C" w:rsidR="006949CE" w:rsidRDefault="006949CE" w:rsidP="006949CE">
      <w:r>
        <w:t>There is a wealth of free educational material available for programming.</w:t>
      </w:r>
    </w:p>
    <w:p w14:paraId="536080AA" w14:textId="5197EA40" w:rsidR="006949CE" w:rsidRDefault="006949CE" w:rsidP="006949CE">
      <w:r>
        <w:t xml:space="preserve">Some of the materials used in this course are adapted from OER (Open Educational Resources) resources.  The OER materials used in this course are adapted under Creative Commons license </w:t>
      </w:r>
      <w:hyperlink r:id="rId11" w:history="1">
        <w:r w:rsidRPr="00137308">
          <w:rPr>
            <w:rStyle w:val="Hyperlink"/>
          </w:rPr>
          <w:t>https://creativecommons.org/licenses/by-nc-sa/3.0/us</w:t>
        </w:r>
      </w:hyperlink>
      <w:r>
        <w:rPr>
          <w:rStyle w:val="Hyperlink"/>
        </w:rPr>
        <w:t>.</w:t>
      </w:r>
      <w:r>
        <w:t xml:space="preserve"> </w:t>
      </w:r>
    </w:p>
    <w:p w14:paraId="7D784AC8" w14:textId="55EE1B84" w:rsidR="00A5726D" w:rsidRDefault="00A5726D" w:rsidP="00133364">
      <w:pPr>
        <w:pStyle w:val="Heading1"/>
      </w:pPr>
      <w:bookmarkStart w:id="7" w:name="_Toc170362444"/>
      <w:r>
        <w:t>Programming Languages</w:t>
      </w:r>
      <w:bookmarkEnd w:id="7"/>
    </w:p>
    <w:p w14:paraId="2AA2724B" w14:textId="2B0D027B" w:rsidR="00A5726D" w:rsidRDefault="00A5726D" w:rsidP="00A5726D">
      <w:r>
        <w:t>To prepare you for the current software development environment</w:t>
      </w:r>
      <w:r w:rsidR="002C2F69">
        <w:t xml:space="preserve"> and transfer to a 4-year school</w:t>
      </w:r>
      <w:r>
        <w:t xml:space="preserve">, we will be </w:t>
      </w:r>
      <w:r w:rsidR="00571639">
        <w:t xml:space="preserve">working </w:t>
      </w:r>
      <w:r>
        <w:t>with th</w:t>
      </w:r>
      <w:r w:rsidR="00D313C3">
        <w:t>ese</w:t>
      </w:r>
      <w:r>
        <w:t xml:space="preserve"> </w:t>
      </w:r>
      <w:r w:rsidR="00AD0182">
        <w:t xml:space="preserve">programming </w:t>
      </w:r>
      <w:r>
        <w:t>languages.</w:t>
      </w:r>
    </w:p>
    <w:p w14:paraId="59630A74" w14:textId="4718CA5C" w:rsidR="00A5726D" w:rsidRDefault="00A5726D" w:rsidP="001A1C58">
      <w:pPr>
        <w:pStyle w:val="ListParagraph"/>
        <w:numPr>
          <w:ilvl w:val="0"/>
          <w:numId w:val="7"/>
        </w:numPr>
      </w:pPr>
      <w:r>
        <w:t>Python</w:t>
      </w:r>
      <w:r w:rsidR="00AB6E2B">
        <w:t xml:space="preserve">, </w:t>
      </w:r>
      <w:r>
        <w:t>Java</w:t>
      </w:r>
      <w:r w:rsidR="00AB6E2B">
        <w:t xml:space="preserve">, </w:t>
      </w:r>
      <w:r>
        <w:t>C++</w:t>
      </w:r>
      <w:r w:rsidR="00621781">
        <w:t>, SQL</w:t>
      </w:r>
    </w:p>
    <w:p w14:paraId="388B095C" w14:textId="273DF30B" w:rsidR="00802A28" w:rsidRDefault="00802A28" w:rsidP="00D6005B">
      <w:r>
        <w:t>These languages are typically at the top of this list.</w:t>
      </w:r>
    </w:p>
    <w:p w14:paraId="7AD30637" w14:textId="18D19F51" w:rsidR="00D6005B" w:rsidRPr="00A5726D" w:rsidRDefault="0071405B" w:rsidP="00D6005B">
      <w:hyperlink r:id="rId12" w:history="1">
        <w:r w:rsidR="00D6005B" w:rsidRPr="00D6005B">
          <w:rPr>
            <w:rStyle w:val="Hyperlink"/>
          </w:rPr>
          <w:t>PYPL PopularitY of Programming Language</w:t>
        </w:r>
      </w:hyperlink>
    </w:p>
    <w:p w14:paraId="3638C1FA" w14:textId="6F752E26" w:rsidR="00274F31" w:rsidRDefault="005E2360" w:rsidP="00133364">
      <w:pPr>
        <w:pStyle w:val="Heading1"/>
      </w:pPr>
      <w:bookmarkStart w:id="8" w:name="_Toc170362445"/>
      <w:r>
        <w:lastRenderedPageBreak/>
        <w:t xml:space="preserve">Course </w:t>
      </w:r>
      <w:r w:rsidR="005C7B92">
        <w:t>Schedule</w:t>
      </w:r>
      <w:bookmarkEnd w:id="8"/>
    </w:p>
    <w:p w14:paraId="3A765B61" w14:textId="244ECA50" w:rsidR="009D1AB6" w:rsidRDefault="009D1AB6" w:rsidP="009D1AB6">
      <w:r w:rsidRPr="00071690">
        <w:t xml:space="preserve">Course </w:t>
      </w:r>
      <w:r w:rsidR="00D93D9D">
        <w:t>c</w:t>
      </w:r>
      <w:r w:rsidRPr="00071690">
        <w:t>ontent may vary from this outline to meet the needs of this group.</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58" w:type="dxa"/>
          <w:bottom w:w="58" w:type="dxa"/>
          <w:right w:w="58" w:type="dxa"/>
        </w:tblCellMar>
        <w:tblLook w:val="0000" w:firstRow="0" w:lastRow="0" w:firstColumn="0" w:lastColumn="0" w:noHBand="0" w:noVBand="0"/>
      </w:tblPr>
      <w:tblGrid>
        <w:gridCol w:w="1165"/>
        <w:gridCol w:w="3780"/>
        <w:gridCol w:w="4680"/>
      </w:tblGrid>
      <w:tr w:rsidR="00D75AE8" w:rsidRPr="00F610FA" w14:paraId="65EDD14A" w14:textId="77777777" w:rsidTr="00DC5C62">
        <w:trPr>
          <w:trHeight w:val="70"/>
        </w:trPr>
        <w:tc>
          <w:tcPr>
            <w:tcW w:w="1165" w:type="dxa"/>
            <w:vAlign w:val="center"/>
          </w:tcPr>
          <w:p w14:paraId="699C5D9F" w14:textId="77777777" w:rsidR="00D75AE8" w:rsidRPr="00D05CBD" w:rsidRDefault="00D75AE8" w:rsidP="00952829">
            <w:pPr>
              <w:jc w:val="center"/>
              <w:rPr>
                <w:b/>
                <w:color w:val="000000"/>
              </w:rPr>
            </w:pPr>
            <w:r w:rsidRPr="00D05CBD">
              <w:rPr>
                <w:b/>
                <w:color w:val="000000"/>
              </w:rPr>
              <w:t>Week</w:t>
            </w:r>
          </w:p>
        </w:tc>
        <w:tc>
          <w:tcPr>
            <w:tcW w:w="3780" w:type="dxa"/>
            <w:vAlign w:val="center"/>
          </w:tcPr>
          <w:p w14:paraId="2EC07E3F" w14:textId="77777777" w:rsidR="00D75AE8" w:rsidRPr="00F610FA" w:rsidRDefault="00D75AE8" w:rsidP="00952829">
            <w:pPr>
              <w:pStyle w:val="BodyText2"/>
              <w:jc w:val="center"/>
              <w:rPr>
                <w:rFonts w:ascii="Arial" w:hAnsi="Arial" w:cs="Arial"/>
                <w:b/>
                <w:color w:val="000000"/>
              </w:rPr>
            </w:pPr>
            <w:r w:rsidRPr="00F610FA">
              <w:rPr>
                <w:rFonts w:ascii="Arial" w:hAnsi="Arial" w:cs="Arial"/>
                <w:b/>
                <w:color w:val="000000"/>
              </w:rPr>
              <w:t>Activities</w:t>
            </w:r>
          </w:p>
        </w:tc>
        <w:tc>
          <w:tcPr>
            <w:tcW w:w="4680" w:type="dxa"/>
          </w:tcPr>
          <w:p w14:paraId="29B7F66D" w14:textId="77777777" w:rsidR="00D75AE8" w:rsidRPr="00F610FA" w:rsidRDefault="00D75AE8" w:rsidP="00952829">
            <w:pPr>
              <w:pStyle w:val="BodyText2"/>
              <w:jc w:val="center"/>
              <w:rPr>
                <w:rFonts w:ascii="Arial" w:hAnsi="Arial" w:cs="Arial"/>
                <w:b/>
                <w:color w:val="000000"/>
              </w:rPr>
            </w:pPr>
            <w:r>
              <w:rPr>
                <w:rFonts w:ascii="Arial" w:hAnsi="Arial" w:cs="Arial"/>
                <w:b/>
                <w:color w:val="000000"/>
              </w:rPr>
              <w:t>Assignments</w:t>
            </w:r>
          </w:p>
        </w:tc>
      </w:tr>
      <w:tr w:rsidR="00DD510C" w:rsidRPr="00FE6FBF" w14:paraId="57B0ABAC" w14:textId="77777777" w:rsidTr="00DC5C62">
        <w:trPr>
          <w:cantSplit/>
          <w:trHeight w:val="1134"/>
        </w:trPr>
        <w:tc>
          <w:tcPr>
            <w:tcW w:w="1165" w:type="dxa"/>
          </w:tcPr>
          <w:p w14:paraId="0C0D8209" w14:textId="6BBF6C37" w:rsidR="00DD510C" w:rsidRPr="00E24429" w:rsidRDefault="00DD510C" w:rsidP="00DD510C">
            <w:pPr>
              <w:pStyle w:val="TableText"/>
            </w:pPr>
            <w:r>
              <w:t>Week 1</w:t>
            </w:r>
            <w:r>
              <w:br/>
              <w:t>08/19 - 08/25</w:t>
            </w:r>
          </w:p>
        </w:tc>
        <w:tc>
          <w:tcPr>
            <w:tcW w:w="3780" w:type="dxa"/>
          </w:tcPr>
          <w:p w14:paraId="4FB4DACE" w14:textId="31282843" w:rsidR="00DD510C" w:rsidRDefault="00DD510C" w:rsidP="00DD510C">
            <w:r>
              <w:t>Introduction to Course</w:t>
            </w:r>
          </w:p>
          <w:p w14:paraId="683AE62D" w14:textId="19F177EE" w:rsidR="00DD510C" w:rsidRDefault="00DD510C" w:rsidP="00DD510C">
            <w:r>
              <w:t>Introduction to Blackboard</w:t>
            </w:r>
          </w:p>
          <w:p w14:paraId="5F929C4F" w14:textId="032852EF" w:rsidR="00DD510C" w:rsidRDefault="00DD510C" w:rsidP="00DD510C">
            <w:r>
              <w:t>Install Python</w:t>
            </w:r>
          </w:p>
          <w:p w14:paraId="4AEAB644" w14:textId="6143122D" w:rsidR="00DD510C" w:rsidRDefault="00DD510C" w:rsidP="00DD510C">
            <w:r>
              <w:t>Install JDK</w:t>
            </w:r>
          </w:p>
        </w:tc>
        <w:tc>
          <w:tcPr>
            <w:tcW w:w="4680" w:type="dxa"/>
          </w:tcPr>
          <w:p w14:paraId="295F2CD1" w14:textId="5649F4B8" w:rsidR="00DD510C" w:rsidRDefault="00DD510C" w:rsidP="00DD510C">
            <w:r>
              <w:t>Getting Started Activities in Blackboard</w:t>
            </w:r>
          </w:p>
          <w:p w14:paraId="434706CC" w14:textId="38D66CA5" w:rsidR="00DD510C" w:rsidRDefault="00DD510C" w:rsidP="00DD510C">
            <w:r>
              <w:t>Professional Communication</w:t>
            </w:r>
          </w:p>
          <w:p w14:paraId="16DC94C8" w14:textId="77777777" w:rsidR="00DD510C" w:rsidRDefault="00DD510C" w:rsidP="00DD510C">
            <w:r>
              <w:t>Introduction Discussion</w:t>
            </w:r>
          </w:p>
          <w:p w14:paraId="72501875" w14:textId="77777777" w:rsidR="00DD510C" w:rsidRDefault="00DD510C" w:rsidP="00DD510C">
            <w:r>
              <w:t>Python Chapter 2 Getting Started Activities</w:t>
            </w:r>
          </w:p>
          <w:p w14:paraId="76D12FA4" w14:textId="1433D5DD" w:rsidR="00DD510C" w:rsidRDefault="00DD510C" w:rsidP="00DD510C">
            <w:r>
              <w:t>Python Circe's Circle Calculator</w:t>
            </w:r>
          </w:p>
        </w:tc>
      </w:tr>
      <w:tr w:rsidR="00DD510C" w:rsidRPr="00FE6FBF" w14:paraId="0CE209B2" w14:textId="77777777" w:rsidTr="00DC5C62">
        <w:trPr>
          <w:cantSplit/>
          <w:trHeight w:val="1134"/>
        </w:trPr>
        <w:tc>
          <w:tcPr>
            <w:tcW w:w="1165" w:type="dxa"/>
          </w:tcPr>
          <w:p w14:paraId="2FB6DAD3" w14:textId="15BA14D8" w:rsidR="00DD510C" w:rsidRPr="00491E3A" w:rsidRDefault="00DD510C" w:rsidP="00DD510C">
            <w:pPr>
              <w:pStyle w:val="TableText"/>
            </w:pPr>
            <w:r>
              <w:t>Week 2</w:t>
            </w:r>
            <w:r>
              <w:br/>
              <w:t>08/26 - 09/01</w:t>
            </w:r>
          </w:p>
        </w:tc>
        <w:tc>
          <w:tcPr>
            <w:tcW w:w="3780" w:type="dxa"/>
          </w:tcPr>
          <w:p w14:paraId="14F5955D" w14:textId="62F15880" w:rsidR="00DD510C" w:rsidRDefault="00DD510C" w:rsidP="00DD510C">
            <w:r>
              <w:t>Python Chapter 3 Decisions</w:t>
            </w:r>
          </w:p>
          <w:p w14:paraId="77F5A6E1" w14:textId="4F4D8D51" w:rsidR="00DD510C" w:rsidRPr="00B25CB4" w:rsidRDefault="00DD510C" w:rsidP="00DD510C">
            <w:r>
              <w:t xml:space="preserve">Java Chapter 2 Getting Started </w:t>
            </w:r>
          </w:p>
        </w:tc>
        <w:tc>
          <w:tcPr>
            <w:tcW w:w="4680" w:type="dxa"/>
          </w:tcPr>
          <w:p w14:paraId="52978238" w14:textId="196B8692" w:rsidR="00DD510C" w:rsidRDefault="00DD510C" w:rsidP="00DD510C">
            <w:r>
              <w:t>Python Scarlett's Speed Converter</w:t>
            </w:r>
          </w:p>
          <w:p w14:paraId="7AF21925" w14:textId="23A02AD2" w:rsidR="00DD510C" w:rsidRDefault="00DD510C" w:rsidP="00DD510C">
            <w:r>
              <w:t>Python Chapter 3 Decisions Activities</w:t>
            </w:r>
          </w:p>
          <w:p w14:paraId="34BBA6DD" w14:textId="77777777" w:rsidR="00DD510C" w:rsidRDefault="00DD510C" w:rsidP="00DD510C">
            <w:r>
              <w:t>Python Getting Rich CLI Tutorial</w:t>
            </w:r>
          </w:p>
          <w:p w14:paraId="1DFD4108" w14:textId="5EE25BA4" w:rsidR="00DD510C" w:rsidRDefault="00DD510C" w:rsidP="00DD510C">
            <w:r>
              <w:t>Python Penny's Pizza Palace Payroll System</w:t>
            </w:r>
          </w:p>
          <w:p w14:paraId="37034C70" w14:textId="77777777" w:rsidR="00DD510C" w:rsidRDefault="00DD510C" w:rsidP="00DD510C">
            <w:r>
              <w:t>Java Favorite Song</w:t>
            </w:r>
          </w:p>
          <w:p w14:paraId="192A7AE2" w14:textId="169F4911" w:rsidR="00DD510C" w:rsidRPr="00E3636F" w:rsidRDefault="00DD510C" w:rsidP="00DD510C">
            <w:r>
              <w:t>Week 2 Quiz</w:t>
            </w:r>
          </w:p>
        </w:tc>
      </w:tr>
      <w:tr w:rsidR="00DD510C" w:rsidRPr="00FE6FBF" w14:paraId="545982BF" w14:textId="77777777" w:rsidTr="00DC5C62">
        <w:trPr>
          <w:cantSplit/>
          <w:trHeight w:val="1134"/>
        </w:trPr>
        <w:tc>
          <w:tcPr>
            <w:tcW w:w="1165" w:type="dxa"/>
          </w:tcPr>
          <w:p w14:paraId="569A9E3F" w14:textId="0B46A4CD" w:rsidR="00DD510C" w:rsidRPr="004D665B" w:rsidRDefault="00DD510C" w:rsidP="00DD510C">
            <w:pPr>
              <w:pStyle w:val="TableText"/>
            </w:pPr>
            <w:r>
              <w:t>Week 3</w:t>
            </w:r>
            <w:r>
              <w:br/>
              <w:t>09/02 - 09/08</w:t>
            </w:r>
          </w:p>
        </w:tc>
        <w:tc>
          <w:tcPr>
            <w:tcW w:w="3780" w:type="dxa"/>
          </w:tcPr>
          <w:p w14:paraId="04B5B3A7" w14:textId="6A0E0DCD" w:rsidR="00DD510C" w:rsidRDefault="00DD510C" w:rsidP="00DD510C">
            <w:r>
              <w:t>Python Chapter 3 Decisions</w:t>
            </w:r>
          </w:p>
          <w:p w14:paraId="79853C03" w14:textId="507F9B72" w:rsidR="00DD510C" w:rsidRPr="00E3636F" w:rsidRDefault="00DD510C" w:rsidP="00DD510C">
            <w:r>
              <w:t>Java Chapter 2 Getting Started</w:t>
            </w:r>
          </w:p>
        </w:tc>
        <w:tc>
          <w:tcPr>
            <w:tcW w:w="4680" w:type="dxa"/>
          </w:tcPr>
          <w:p w14:paraId="2836F44B" w14:textId="0BDF9302" w:rsidR="00DD510C" w:rsidRDefault="00DD510C" w:rsidP="00DD510C">
            <w:r>
              <w:t>Python Chapter 4 Loops Activities</w:t>
            </w:r>
          </w:p>
          <w:p w14:paraId="3CF40C5D" w14:textId="77777777" w:rsidR="00DD510C" w:rsidRDefault="00DD510C" w:rsidP="00DD510C">
            <w:r>
              <w:t xml:space="preserve">Python Network IO Monitor Tutorial </w:t>
            </w:r>
          </w:p>
          <w:p w14:paraId="429ECB7F" w14:textId="77777777" w:rsidR="00DD510C" w:rsidRDefault="00DD510C" w:rsidP="00DD510C">
            <w:r>
              <w:t>Java Circe's Circle Calculator</w:t>
            </w:r>
          </w:p>
          <w:p w14:paraId="7E919F78" w14:textId="77777777" w:rsidR="00DD510C" w:rsidRDefault="00DD510C" w:rsidP="00DD510C">
            <w:r>
              <w:t>Java Chapter 3 Decisions</w:t>
            </w:r>
          </w:p>
          <w:p w14:paraId="2EC2D918" w14:textId="110C9B39" w:rsidR="00DD510C" w:rsidRPr="00E3636F" w:rsidRDefault="00DD510C" w:rsidP="00DD510C">
            <w:r>
              <w:t>Week 3 Quiz</w:t>
            </w:r>
          </w:p>
        </w:tc>
      </w:tr>
      <w:tr w:rsidR="00DD510C" w:rsidRPr="00FE6FBF" w14:paraId="04751672" w14:textId="77777777" w:rsidTr="00DC5C62">
        <w:trPr>
          <w:cantSplit/>
          <w:trHeight w:val="1134"/>
        </w:trPr>
        <w:tc>
          <w:tcPr>
            <w:tcW w:w="1165" w:type="dxa"/>
          </w:tcPr>
          <w:p w14:paraId="08F9CA9B" w14:textId="47449764" w:rsidR="00DD510C" w:rsidRPr="00E24429" w:rsidRDefault="00DD510C" w:rsidP="00DD510C">
            <w:pPr>
              <w:pStyle w:val="TableText"/>
            </w:pPr>
            <w:r>
              <w:lastRenderedPageBreak/>
              <w:t>Week 4</w:t>
            </w:r>
            <w:r>
              <w:br/>
              <w:t>09/09 - 09/15</w:t>
            </w:r>
          </w:p>
        </w:tc>
        <w:tc>
          <w:tcPr>
            <w:tcW w:w="3780" w:type="dxa"/>
          </w:tcPr>
          <w:p w14:paraId="71DE6164" w14:textId="7A93DA9D" w:rsidR="00DD510C" w:rsidRDefault="00DD510C" w:rsidP="00DD510C">
            <w:r>
              <w:t>Python Chapter 4 Loops</w:t>
            </w:r>
          </w:p>
          <w:p w14:paraId="15369FD7" w14:textId="0BA7E614" w:rsidR="00DD510C" w:rsidRDefault="00DD510C" w:rsidP="00DD510C">
            <w:r>
              <w:t>Java Chapter 3 Decisions</w:t>
            </w:r>
          </w:p>
          <w:p w14:paraId="427C4E45" w14:textId="777B9C19" w:rsidR="00DD510C" w:rsidRDefault="00DD510C" w:rsidP="00DD510C">
            <w:r>
              <w:t xml:space="preserve">Think Aloud Tutorial </w:t>
            </w:r>
          </w:p>
        </w:tc>
        <w:tc>
          <w:tcPr>
            <w:tcW w:w="4680" w:type="dxa"/>
          </w:tcPr>
          <w:p w14:paraId="2E0115CC" w14:textId="3FEC3925" w:rsidR="00DD510C" w:rsidRDefault="00DD510C" w:rsidP="00DD510C">
            <w:r>
              <w:t>Python Penny’s Pizza Planet</w:t>
            </w:r>
          </w:p>
          <w:p w14:paraId="66581E56" w14:textId="76DFD54B" w:rsidR="00DD510C" w:rsidRDefault="00DD510C" w:rsidP="00DD510C">
            <w:r>
              <w:t>Java Guillermos Guessing Game</w:t>
            </w:r>
          </w:p>
          <w:p w14:paraId="19D29F26" w14:textId="01E32065" w:rsidR="00DD510C" w:rsidRDefault="00DD510C" w:rsidP="00DD510C">
            <w:r w:rsidRPr="007E6D99">
              <w:t>Java Formatting Output Tutorial (Thursday)</w:t>
            </w:r>
          </w:p>
          <w:p w14:paraId="0BF0FAB7" w14:textId="77777777" w:rsidR="00DD510C" w:rsidRDefault="00DD510C" w:rsidP="00DD510C">
            <w:r>
              <w:t>GitHub Markdown Tutorial</w:t>
            </w:r>
          </w:p>
          <w:p w14:paraId="52CF7F62" w14:textId="05134B76" w:rsidR="00DD510C" w:rsidRPr="00E3636F" w:rsidRDefault="00DD510C" w:rsidP="00DD510C">
            <w:r>
              <w:t>Week 4 Quiz</w:t>
            </w:r>
          </w:p>
        </w:tc>
      </w:tr>
      <w:tr w:rsidR="00DD510C" w:rsidRPr="00FE6FBF" w14:paraId="25280EF8" w14:textId="77777777" w:rsidTr="00DC5C62">
        <w:trPr>
          <w:cantSplit/>
          <w:trHeight w:val="1134"/>
        </w:trPr>
        <w:tc>
          <w:tcPr>
            <w:tcW w:w="1165" w:type="dxa"/>
          </w:tcPr>
          <w:p w14:paraId="1AEACE63" w14:textId="58F5DD06" w:rsidR="00DD510C" w:rsidRDefault="00DD510C" w:rsidP="00DD510C">
            <w:pPr>
              <w:pStyle w:val="TableText"/>
            </w:pPr>
            <w:r>
              <w:t>Week 5</w:t>
            </w:r>
            <w:r>
              <w:br/>
              <w:t>09/16 - 09/22</w:t>
            </w:r>
          </w:p>
        </w:tc>
        <w:tc>
          <w:tcPr>
            <w:tcW w:w="3780" w:type="dxa"/>
          </w:tcPr>
          <w:p w14:paraId="3A4E4124" w14:textId="77777777" w:rsidR="00DD510C" w:rsidRDefault="00DD510C" w:rsidP="00DD510C">
            <w:r>
              <w:t>Python Chapter 4 Loops</w:t>
            </w:r>
          </w:p>
          <w:p w14:paraId="555A8BBD" w14:textId="2DD59A32" w:rsidR="00DD510C" w:rsidRDefault="00DD510C" w:rsidP="00DD510C">
            <w:r>
              <w:t>Java Chapter 3 Decisions</w:t>
            </w:r>
          </w:p>
        </w:tc>
        <w:tc>
          <w:tcPr>
            <w:tcW w:w="4680" w:type="dxa"/>
          </w:tcPr>
          <w:p w14:paraId="49D9FFAA" w14:textId="14602C12" w:rsidR="00DD510C" w:rsidRDefault="00DD510C" w:rsidP="00DD510C">
            <w:r>
              <w:t xml:space="preserve">Python Chapter 5 Functions Activities </w:t>
            </w:r>
            <w:r w:rsidRPr="007E6D99">
              <w:t>(Thursday)</w:t>
            </w:r>
          </w:p>
          <w:p w14:paraId="541B2FDF" w14:textId="77777777" w:rsidR="00DD510C" w:rsidRDefault="00DD510C" w:rsidP="00DD510C">
            <w:r>
              <w:t>Python Frank's Factorial Factory</w:t>
            </w:r>
          </w:p>
          <w:p w14:paraId="46235622" w14:textId="356493F1" w:rsidR="00DD510C" w:rsidRDefault="00DD510C" w:rsidP="00DD510C">
            <w:r>
              <w:t>Java Chico’s Change Counter</w:t>
            </w:r>
          </w:p>
          <w:p w14:paraId="26EBB277" w14:textId="77777777" w:rsidR="00DD510C" w:rsidRDefault="00DD510C" w:rsidP="00DD510C">
            <w:r>
              <w:t>Java Roshambo</w:t>
            </w:r>
          </w:p>
          <w:p w14:paraId="1A4B0F25" w14:textId="3BDEC2AF" w:rsidR="00DD510C" w:rsidRDefault="00DD510C" w:rsidP="00DD510C">
            <w:r w:rsidRPr="00DB5714">
              <w:t>Git Your GitHub Profile On</w:t>
            </w:r>
          </w:p>
          <w:p w14:paraId="390FFD99" w14:textId="5337DD0F" w:rsidR="00DD510C" w:rsidRPr="00E3636F" w:rsidRDefault="00DD510C" w:rsidP="00DD510C">
            <w:r>
              <w:t>Week 5 Quiz</w:t>
            </w:r>
          </w:p>
        </w:tc>
      </w:tr>
      <w:tr w:rsidR="00DD510C" w:rsidRPr="00FE6FBF" w14:paraId="613BFA97" w14:textId="77777777" w:rsidTr="00DC5C62">
        <w:trPr>
          <w:cantSplit/>
          <w:trHeight w:val="1134"/>
        </w:trPr>
        <w:tc>
          <w:tcPr>
            <w:tcW w:w="1165" w:type="dxa"/>
          </w:tcPr>
          <w:p w14:paraId="0CD30209" w14:textId="39A5F7A7" w:rsidR="00DD510C" w:rsidRDefault="00DD510C" w:rsidP="00DD510C">
            <w:pPr>
              <w:pStyle w:val="TableText"/>
            </w:pPr>
            <w:r>
              <w:t>Week 6</w:t>
            </w:r>
            <w:r>
              <w:br/>
              <w:t>09/23 - 09/29</w:t>
            </w:r>
          </w:p>
        </w:tc>
        <w:tc>
          <w:tcPr>
            <w:tcW w:w="3780" w:type="dxa"/>
          </w:tcPr>
          <w:p w14:paraId="1601C0C1" w14:textId="009BD1C4" w:rsidR="00DD510C" w:rsidRDefault="00DD510C" w:rsidP="00DD510C">
            <w:r>
              <w:t>Python Chapter 5 Functions</w:t>
            </w:r>
          </w:p>
          <w:p w14:paraId="74CB0200" w14:textId="59CC78B9" w:rsidR="00DD510C" w:rsidRDefault="00DD510C" w:rsidP="00DD510C">
            <w:r>
              <w:t>Java Chapter 4 Loops</w:t>
            </w:r>
          </w:p>
          <w:p w14:paraId="630F451C" w14:textId="31C0A9F9" w:rsidR="00DD510C" w:rsidRDefault="00DD510C" w:rsidP="00DD510C">
            <w:r>
              <w:t>Think Aloud Tutorial</w:t>
            </w:r>
          </w:p>
        </w:tc>
        <w:tc>
          <w:tcPr>
            <w:tcW w:w="4680" w:type="dxa"/>
          </w:tcPr>
          <w:p w14:paraId="2DF661BA" w14:textId="600FDC7C" w:rsidR="00DD510C" w:rsidRDefault="00DD510C" w:rsidP="00DD510C">
            <w:r>
              <w:t>Python Calypso's Cylinder Calculator Functions</w:t>
            </w:r>
          </w:p>
          <w:p w14:paraId="4C434A48" w14:textId="2D7CF601" w:rsidR="00DD510C" w:rsidRDefault="00DD510C" w:rsidP="00DD510C">
            <w:r>
              <w:t>Java Chapter 4 Loops</w:t>
            </w:r>
          </w:p>
          <w:p w14:paraId="751CA387" w14:textId="77777777" w:rsidR="00DD510C" w:rsidRDefault="00DD510C" w:rsidP="00DD510C">
            <w:r>
              <w:t>Java Revenge of Guillermo’s Guessing Game</w:t>
            </w:r>
          </w:p>
          <w:p w14:paraId="4239948B" w14:textId="58A5199B" w:rsidR="00DD510C" w:rsidRPr="00AA7EFE" w:rsidRDefault="00DD510C" w:rsidP="008064A8">
            <w:r>
              <w:t>Java Roshambo and the Dial of Destiny</w:t>
            </w:r>
          </w:p>
        </w:tc>
      </w:tr>
      <w:tr w:rsidR="00DD510C" w:rsidRPr="00FE6FBF" w14:paraId="4B1A2F58" w14:textId="77777777" w:rsidTr="00DC5C62">
        <w:trPr>
          <w:cantSplit/>
          <w:trHeight w:val="1134"/>
        </w:trPr>
        <w:tc>
          <w:tcPr>
            <w:tcW w:w="1165" w:type="dxa"/>
          </w:tcPr>
          <w:p w14:paraId="55094BCB" w14:textId="2A8D5EBF" w:rsidR="00DD510C" w:rsidRDefault="00DD510C" w:rsidP="00DD510C">
            <w:pPr>
              <w:pStyle w:val="TableText"/>
            </w:pPr>
            <w:r>
              <w:t>Week 7</w:t>
            </w:r>
            <w:r>
              <w:br/>
              <w:t>09/30 - 10/06</w:t>
            </w:r>
          </w:p>
        </w:tc>
        <w:tc>
          <w:tcPr>
            <w:tcW w:w="3780" w:type="dxa"/>
          </w:tcPr>
          <w:p w14:paraId="21B5D300" w14:textId="75791573" w:rsidR="00DD510C" w:rsidRDefault="00DD510C" w:rsidP="00DD510C">
            <w:r>
              <w:t>Python Chapter 5 Functions</w:t>
            </w:r>
          </w:p>
          <w:p w14:paraId="576C5D66" w14:textId="3149DF89" w:rsidR="00DD510C" w:rsidRDefault="00DD510C" w:rsidP="00DD510C">
            <w:r>
              <w:t>Java Chapter 4 Loops</w:t>
            </w:r>
          </w:p>
          <w:p w14:paraId="1A7D7198" w14:textId="1E5F309B" w:rsidR="00DD510C" w:rsidRDefault="00DD510C" w:rsidP="00DD510C">
            <w:r>
              <w:t>C++ Install Compiler</w:t>
            </w:r>
          </w:p>
        </w:tc>
        <w:tc>
          <w:tcPr>
            <w:tcW w:w="4680" w:type="dxa"/>
          </w:tcPr>
          <w:p w14:paraId="1E212BE7" w14:textId="16669148" w:rsidR="00DD510C" w:rsidRDefault="00DD510C" w:rsidP="00DD510C">
            <w:r>
              <w:t>Python Chapter 6 Lists and Tuples</w:t>
            </w:r>
          </w:p>
          <w:p w14:paraId="58F6350F" w14:textId="77777777" w:rsidR="00DD510C" w:rsidRDefault="00DD510C" w:rsidP="00DD510C">
            <w:r>
              <w:t>Python Mickey's Multiple Unit Converter</w:t>
            </w:r>
          </w:p>
          <w:p w14:paraId="57C30EA8" w14:textId="77777777" w:rsidR="00DD510C" w:rsidRDefault="00DD510C" w:rsidP="00DD510C">
            <w:r>
              <w:t>Java Pizza Planet</w:t>
            </w:r>
          </w:p>
          <w:p w14:paraId="5AAA2544" w14:textId="77777777" w:rsidR="00DD510C" w:rsidRDefault="00DD510C" w:rsidP="00DD510C">
            <w:r>
              <w:t>Install C++ Compiler</w:t>
            </w:r>
          </w:p>
          <w:p w14:paraId="344482C1" w14:textId="31C4DFB5" w:rsidR="00DD510C" w:rsidRDefault="00DD510C" w:rsidP="00DD510C">
            <w:r>
              <w:t>Week 7 Guild Project Kickoff</w:t>
            </w:r>
          </w:p>
          <w:p w14:paraId="7E0AE1E2" w14:textId="3B43CF07" w:rsidR="00DD510C" w:rsidRPr="00E3636F" w:rsidRDefault="00DD510C" w:rsidP="00DD510C">
            <w:r>
              <w:t>Week 7 Quiz</w:t>
            </w:r>
          </w:p>
        </w:tc>
      </w:tr>
      <w:tr w:rsidR="00DD510C" w:rsidRPr="00FE6FBF" w14:paraId="3564CD32" w14:textId="77777777" w:rsidTr="00DC5C62">
        <w:trPr>
          <w:cantSplit/>
          <w:trHeight w:val="1134"/>
        </w:trPr>
        <w:tc>
          <w:tcPr>
            <w:tcW w:w="1165" w:type="dxa"/>
          </w:tcPr>
          <w:p w14:paraId="06C6F0AF" w14:textId="77777777" w:rsidR="00DD510C" w:rsidRDefault="00DD510C" w:rsidP="00DD510C">
            <w:pPr>
              <w:pStyle w:val="TableText"/>
            </w:pPr>
            <w:r>
              <w:lastRenderedPageBreak/>
              <w:t>Week 8</w:t>
            </w:r>
          </w:p>
          <w:p w14:paraId="25398BB1" w14:textId="190C0FB7" w:rsidR="00DD510C" w:rsidRDefault="00DD510C" w:rsidP="00DD510C">
            <w:pPr>
              <w:pStyle w:val="TableText"/>
            </w:pPr>
            <w:r>
              <w:t>10/07 – 10/13</w:t>
            </w:r>
          </w:p>
        </w:tc>
        <w:tc>
          <w:tcPr>
            <w:tcW w:w="3780" w:type="dxa"/>
          </w:tcPr>
          <w:p w14:paraId="7A35FFF8" w14:textId="77777777" w:rsidR="00DD510C" w:rsidRDefault="00DD510C" w:rsidP="00DD510C">
            <w:r>
              <w:t>Python Chapter 6 Lists, Tuples, and Dictionaries</w:t>
            </w:r>
          </w:p>
          <w:p w14:paraId="2BB0D374" w14:textId="1D8AABC2" w:rsidR="00DD510C" w:rsidRDefault="00DD510C" w:rsidP="00DD510C">
            <w:r>
              <w:t>Getting Started with C++</w:t>
            </w:r>
          </w:p>
        </w:tc>
        <w:tc>
          <w:tcPr>
            <w:tcW w:w="4680" w:type="dxa"/>
          </w:tcPr>
          <w:p w14:paraId="425C522A" w14:textId="77777777" w:rsidR="00DD510C" w:rsidRDefault="00DD510C" w:rsidP="00DD510C">
            <w:r>
              <w:t>Python Chapter 6 Lists and Tuples Activities</w:t>
            </w:r>
          </w:p>
          <w:p w14:paraId="762D0EB1" w14:textId="4F8377D2" w:rsidR="00DD510C" w:rsidRPr="00220402" w:rsidRDefault="00DD510C" w:rsidP="00DD510C">
            <w:pPr>
              <w:spacing w:before="0" w:after="0" w:line="240" w:lineRule="auto"/>
              <w:rPr>
                <w:rFonts w:ascii="Calibri" w:hAnsi="Calibri" w:cs="Calibri"/>
                <w:color w:val="000000"/>
                <w:sz w:val="22"/>
                <w:szCs w:val="22"/>
              </w:rPr>
            </w:pPr>
            <w:r>
              <w:rPr>
                <w:rFonts w:ascii="Calibri" w:hAnsi="Calibri" w:cs="Calibri"/>
                <w:color w:val="000000"/>
                <w:sz w:val="22"/>
                <w:szCs w:val="22"/>
              </w:rPr>
              <w:t>Java Chapter 5 Methods</w:t>
            </w:r>
          </w:p>
          <w:p w14:paraId="34CCDACB" w14:textId="77777777" w:rsidR="00DD510C" w:rsidRDefault="00DD510C" w:rsidP="00DD510C">
            <w:r>
              <w:t>C++ Chapter 2 Getting Started</w:t>
            </w:r>
          </w:p>
          <w:p w14:paraId="31F27A0F" w14:textId="77777777" w:rsidR="00DD510C" w:rsidRDefault="00DD510C" w:rsidP="00DD510C">
            <w:r>
              <w:t>C++ Randy's Rectangle Calculator</w:t>
            </w:r>
          </w:p>
          <w:p w14:paraId="39ACCDED" w14:textId="06C8191E" w:rsidR="00DD510C" w:rsidRDefault="00DD510C" w:rsidP="00DD510C">
            <w:r>
              <w:t>Week 8 Guild Project</w:t>
            </w:r>
          </w:p>
        </w:tc>
      </w:tr>
      <w:tr w:rsidR="00DD510C" w:rsidRPr="00FE6FBF" w14:paraId="427C8505" w14:textId="77777777" w:rsidTr="00DC5C62">
        <w:trPr>
          <w:cantSplit/>
          <w:trHeight w:val="1134"/>
        </w:trPr>
        <w:tc>
          <w:tcPr>
            <w:tcW w:w="1165" w:type="dxa"/>
          </w:tcPr>
          <w:p w14:paraId="3287548B" w14:textId="77777777" w:rsidR="00DD510C" w:rsidRDefault="00DD510C" w:rsidP="00DD510C">
            <w:pPr>
              <w:pStyle w:val="TableText"/>
            </w:pPr>
            <w:r>
              <w:t>Week 9</w:t>
            </w:r>
            <w:r>
              <w:br/>
              <w:t>10/14 - 10/20</w:t>
            </w:r>
          </w:p>
          <w:p w14:paraId="00D16789" w14:textId="0CC330D7" w:rsidR="00DD510C" w:rsidRDefault="00DD510C" w:rsidP="00DD510C">
            <w:pPr>
              <w:pStyle w:val="TableText"/>
            </w:pPr>
            <w:r>
              <w:t>Fall Break</w:t>
            </w:r>
          </w:p>
        </w:tc>
        <w:tc>
          <w:tcPr>
            <w:tcW w:w="3780" w:type="dxa"/>
          </w:tcPr>
          <w:p w14:paraId="08FE472A" w14:textId="77777777" w:rsidR="00DD510C" w:rsidRDefault="00DD510C" w:rsidP="00DD510C">
            <w:r>
              <w:t>Python Chapter 6 Lists, Tuples, and Dictionaries</w:t>
            </w:r>
          </w:p>
          <w:p w14:paraId="1DFCDAAB" w14:textId="77777777" w:rsidR="00DD510C" w:rsidRDefault="00DD510C" w:rsidP="00DD510C">
            <w:r>
              <w:t>Java Chapter 5 Methods</w:t>
            </w:r>
          </w:p>
          <w:p w14:paraId="390BD45C" w14:textId="085DA5BF" w:rsidR="00DD510C" w:rsidRDefault="00DD510C" w:rsidP="00DD510C">
            <w:r>
              <w:t>Getting Started with C++</w:t>
            </w:r>
          </w:p>
          <w:p w14:paraId="4A99D194" w14:textId="69CDD5D4" w:rsidR="00DD510C" w:rsidRDefault="00DD510C" w:rsidP="00DD510C">
            <w:r>
              <w:t>Think Aloud Tutorial</w:t>
            </w:r>
          </w:p>
        </w:tc>
        <w:tc>
          <w:tcPr>
            <w:tcW w:w="4680" w:type="dxa"/>
          </w:tcPr>
          <w:p w14:paraId="5254B940" w14:textId="484ABC82" w:rsidR="00DD510C" w:rsidRDefault="00DD510C" w:rsidP="00DD510C">
            <w:r>
              <w:t>Python Chapter 6 Dictionary Activities</w:t>
            </w:r>
          </w:p>
          <w:p w14:paraId="1A6B0510" w14:textId="77777777" w:rsidR="00DD510C" w:rsidRDefault="00DD510C" w:rsidP="00DD510C">
            <w:r>
              <w:t>Java Circe's Circle Calculator Methods</w:t>
            </w:r>
          </w:p>
          <w:p w14:paraId="5E52B8AA" w14:textId="77777777" w:rsidR="00DD510C" w:rsidRDefault="00DD510C" w:rsidP="00DD510C">
            <w:pPr>
              <w:spacing w:before="0" w:after="0" w:line="240" w:lineRule="auto"/>
              <w:rPr>
                <w:rFonts w:ascii="Calibri" w:hAnsi="Calibri" w:cs="Calibri"/>
                <w:color w:val="000000"/>
                <w:sz w:val="22"/>
                <w:szCs w:val="22"/>
              </w:rPr>
            </w:pPr>
            <w:r>
              <w:rPr>
                <w:rFonts w:ascii="Calibri" w:hAnsi="Calibri" w:cs="Calibri"/>
                <w:color w:val="000000"/>
                <w:sz w:val="22"/>
                <w:szCs w:val="22"/>
              </w:rPr>
              <w:t>C++ Chapter 3 Decisions</w:t>
            </w:r>
          </w:p>
          <w:p w14:paraId="7068F0C5" w14:textId="77777777" w:rsidR="00DD510C" w:rsidRDefault="00DD510C" w:rsidP="00DD510C">
            <w:r>
              <w:t>Week 9 Guild Project</w:t>
            </w:r>
          </w:p>
          <w:p w14:paraId="6C776600" w14:textId="535EC547" w:rsidR="00DD510C" w:rsidRPr="00E3636F" w:rsidRDefault="00DD510C" w:rsidP="00DD510C">
            <w:r>
              <w:t>Week 9 Quiz</w:t>
            </w:r>
          </w:p>
        </w:tc>
      </w:tr>
      <w:tr w:rsidR="00DD510C" w:rsidRPr="00FE6FBF" w14:paraId="5ECC8377" w14:textId="77777777" w:rsidTr="00DC5C62">
        <w:trPr>
          <w:cantSplit/>
          <w:trHeight w:val="1134"/>
        </w:trPr>
        <w:tc>
          <w:tcPr>
            <w:tcW w:w="1165" w:type="dxa"/>
          </w:tcPr>
          <w:p w14:paraId="3E07EFFA" w14:textId="15EA4A96" w:rsidR="00DD510C" w:rsidRDefault="00DD510C" w:rsidP="00DD510C">
            <w:pPr>
              <w:pStyle w:val="TableText"/>
            </w:pPr>
            <w:r>
              <w:t>Week 10</w:t>
            </w:r>
            <w:r>
              <w:br/>
              <w:t>10/21 - 10/27</w:t>
            </w:r>
          </w:p>
        </w:tc>
        <w:tc>
          <w:tcPr>
            <w:tcW w:w="3780" w:type="dxa"/>
          </w:tcPr>
          <w:p w14:paraId="1F2AFF8D" w14:textId="77777777" w:rsidR="00DD510C" w:rsidRDefault="00DD510C" w:rsidP="00DD510C">
            <w:r>
              <w:t>Python Chapter 7 OOP</w:t>
            </w:r>
          </w:p>
          <w:p w14:paraId="4F9A78F9" w14:textId="77777777" w:rsidR="00DD510C" w:rsidRDefault="00DD510C" w:rsidP="00DD510C">
            <w:r>
              <w:t>Java Chapter 5 Methods</w:t>
            </w:r>
          </w:p>
          <w:p w14:paraId="33D0350E" w14:textId="60910ADA" w:rsidR="00DD510C" w:rsidRDefault="00DD510C" w:rsidP="00DD510C">
            <w:r>
              <w:t>C++ Chapter 3 Decisions</w:t>
            </w:r>
          </w:p>
        </w:tc>
        <w:tc>
          <w:tcPr>
            <w:tcW w:w="4680" w:type="dxa"/>
          </w:tcPr>
          <w:p w14:paraId="4617AEC6" w14:textId="77777777" w:rsidR="00DD510C" w:rsidRDefault="00DD510C" w:rsidP="00DD510C">
            <w:r>
              <w:t>Python Chapter 7 OOP Activities</w:t>
            </w:r>
          </w:p>
          <w:p w14:paraId="1EE40C31" w14:textId="4810C68B" w:rsidR="00DD510C" w:rsidRDefault="00DD510C" w:rsidP="00DD510C">
            <w:r>
              <w:t>Python Circe’s Circle Calcculator OOP</w:t>
            </w:r>
          </w:p>
          <w:p w14:paraId="0B0D11BC" w14:textId="77777777" w:rsidR="00DD510C" w:rsidRDefault="00DD510C" w:rsidP="00DD510C">
            <w:r>
              <w:t>Java Mickey's Multiple Unit Converter</w:t>
            </w:r>
          </w:p>
          <w:p w14:paraId="0A156ED1" w14:textId="77777777" w:rsidR="00DD510C" w:rsidRDefault="00DD510C" w:rsidP="00DD510C">
            <w:r>
              <w:t>C++ Time Travel with the Doctor</w:t>
            </w:r>
          </w:p>
          <w:p w14:paraId="2855377A" w14:textId="59DD7586" w:rsidR="00DD510C" w:rsidRDefault="00DD510C" w:rsidP="00DD510C">
            <w:r>
              <w:t>1. Python SQLite Game Shop</w:t>
            </w:r>
          </w:p>
          <w:p w14:paraId="25BF0D33" w14:textId="75B109D0" w:rsidR="00DD510C" w:rsidRPr="00E3636F" w:rsidRDefault="00DD510C" w:rsidP="00DD510C">
            <w:r>
              <w:t>Week 10 Guild Project</w:t>
            </w:r>
          </w:p>
        </w:tc>
      </w:tr>
      <w:tr w:rsidR="00DD510C" w:rsidRPr="00FE6FBF" w14:paraId="6B78DC72" w14:textId="77777777" w:rsidTr="00DC5C62">
        <w:trPr>
          <w:cantSplit/>
          <w:trHeight w:val="1134"/>
        </w:trPr>
        <w:tc>
          <w:tcPr>
            <w:tcW w:w="1165" w:type="dxa"/>
          </w:tcPr>
          <w:p w14:paraId="66DC5A39" w14:textId="16202D88" w:rsidR="00DD510C" w:rsidRDefault="00DD510C" w:rsidP="00DD510C">
            <w:pPr>
              <w:pStyle w:val="TableText"/>
            </w:pPr>
            <w:r>
              <w:t>Week 11</w:t>
            </w:r>
            <w:r>
              <w:br/>
              <w:t>10/28 - 11/03</w:t>
            </w:r>
          </w:p>
        </w:tc>
        <w:tc>
          <w:tcPr>
            <w:tcW w:w="3780" w:type="dxa"/>
          </w:tcPr>
          <w:p w14:paraId="0345F3EC" w14:textId="77777777" w:rsidR="00DD510C" w:rsidRDefault="00DD510C" w:rsidP="00DD510C">
            <w:r>
              <w:t>Python Chapter 7 OOP</w:t>
            </w:r>
          </w:p>
          <w:p w14:paraId="2DAB5AE9" w14:textId="684F2293" w:rsidR="00DD510C" w:rsidRDefault="00DD510C" w:rsidP="00DD510C">
            <w:r>
              <w:t>Java Chapter 6 Arrays and ArrayLists</w:t>
            </w:r>
          </w:p>
          <w:p w14:paraId="362EE334" w14:textId="77777777" w:rsidR="00DD510C" w:rsidRDefault="00DD510C" w:rsidP="00DD510C">
            <w:r>
              <w:t>C++ Chapter 3 Decisions</w:t>
            </w:r>
          </w:p>
          <w:p w14:paraId="206E5981" w14:textId="47DE8455" w:rsidR="00DD510C" w:rsidRDefault="00DD510C" w:rsidP="00DD510C">
            <w:r>
              <w:t>Think Aloud Tutorial</w:t>
            </w:r>
          </w:p>
        </w:tc>
        <w:tc>
          <w:tcPr>
            <w:tcW w:w="4680" w:type="dxa"/>
          </w:tcPr>
          <w:p w14:paraId="16599557" w14:textId="77777777" w:rsidR="00DD510C" w:rsidRDefault="00DD510C" w:rsidP="00DD510C">
            <w:r>
              <w:t>Python NATO ICAO Encoder Tutorial (Thursday)</w:t>
            </w:r>
          </w:p>
          <w:p w14:paraId="05C2F95C" w14:textId="77777777" w:rsidR="00DD510C" w:rsidRDefault="00DD510C" w:rsidP="00DD510C">
            <w:r>
              <w:t>Python PolyAngle OOP</w:t>
            </w:r>
          </w:p>
          <w:p w14:paraId="2093FC91" w14:textId="77777777" w:rsidR="00DD510C" w:rsidRDefault="00DD510C" w:rsidP="00DD510C">
            <w:r>
              <w:t>Java Chapter 6 Arrays and ArrayLists</w:t>
            </w:r>
          </w:p>
          <w:p w14:paraId="6D984B28" w14:textId="77777777" w:rsidR="00DD510C" w:rsidRDefault="00DD510C" w:rsidP="00DD510C">
            <w:r>
              <w:t>UML Diagram Tutorial</w:t>
            </w:r>
          </w:p>
          <w:p w14:paraId="06881C65" w14:textId="77777777" w:rsidR="00DD510C" w:rsidRDefault="00DD510C" w:rsidP="00DD510C">
            <w:r>
              <w:t xml:space="preserve">2. Python SQLite Game Shop </w:t>
            </w:r>
          </w:p>
          <w:p w14:paraId="17447FE2" w14:textId="77777777" w:rsidR="00DD510C" w:rsidRDefault="00DD510C" w:rsidP="00DD510C">
            <w:r>
              <w:t>Week 11 Guild Project</w:t>
            </w:r>
          </w:p>
          <w:p w14:paraId="71831759" w14:textId="39EAB9D3" w:rsidR="00DD510C" w:rsidRPr="00E3636F" w:rsidRDefault="00DD510C" w:rsidP="00DD510C">
            <w:r>
              <w:t>Week 11 Quiz</w:t>
            </w:r>
          </w:p>
        </w:tc>
      </w:tr>
      <w:tr w:rsidR="00DD510C" w:rsidRPr="00FE6FBF" w14:paraId="36FFAADB" w14:textId="77777777" w:rsidTr="00DC5C62">
        <w:trPr>
          <w:cantSplit/>
          <w:trHeight w:val="1134"/>
        </w:trPr>
        <w:tc>
          <w:tcPr>
            <w:tcW w:w="1165" w:type="dxa"/>
          </w:tcPr>
          <w:p w14:paraId="16ADEEAA" w14:textId="14D7CF8F" w:rsidR="00DD510C" w:rsidRDefault="00DD510C" w:rsidP="00DD510C">
            <w:pPr>
              <w:pStyle w:val="TableText"/>
            </w:pPr>
            <w:r>
              <w:lastRenderedPageBreak/>
              <w:t>Week 12</w:t>
            </w:r>
            <w:r>
              <w:br/>
              <w:t>11/04 - 11/10</w:t>
            </w:r>
          </w:p>
        </w:tc>
        <w:tc>
          <w:tcPr>
            <w:tcW w:w="3780" w:type="dxa"/>
          </w:tcPr>
          <w:p w14:paraId="5FD0E2C3" w14:textId="77777777" w:rsidR="00DD510C" w:rsidRDefault="00DD510C" w:rsidP="00DD510C">
            <w:r>
              <w:t>Python Chapter 8 Strings</w:t>
            </w:r>
          </w:p>
          <w:p w14:paraId="6B984D58" w14:textId="26F68AF0" w:rsidR="00DD510C" w:rsidRDefault="00DD510C" w:rsidP="00DD510C">
            <w:r>
              <w:t>Java Chapter 6 Arrays and ArrayLists</w:t>
            </w:r>
          </w:p>
          <w:p w14:paraId="736DFAD0" w14:textId="7B2672A0" w:rsidR="00DD510C" w:rsidRDefault="00DD510C" w:rsidP="00DD510C">
            <w:r>
              <w:t>C++ Chapter 4 Loops</w:t>
            </w:r>
          </w:p>
        </w:tc>
        <w:tc>
          <w:tcPr>
            <w:tcW w:w="4680" w:type="dxa"/>
          </w:tcPr>
          <w:p w14:paraId="432196D0" w14:textId="77777777" w:rsidR="00DD510C" w:rsidRDefault="00DD510C" w:rsidP="00DD510C">
            <w:r>
              <w:t>Python Chapter 8 Strings (Thursday)</w:t>
            </w:r>
          </w:p>
          <w:p w14:paraId="74881E78" w14:textId="77777777" w:rsidR="00DD510C" w:rsidRDefault="00DD510C" w:rsidP="00DD510C">
            <w:r>
              <w:t>Java Sandhills Car Care</w:t>
            </w:r>
          </w:p>
          <w:p w14:paraId="6958D308" w14:textId="77777777" w:rsidR="00DD510C" w:rsidRDefault="00DD510C" w:rsidP="00DD510C">
            <w:r>
              <w:t>C++ Chapter 4 Loops</w:t>
            </w:r>
          </w:p>
          <w:p w14:paraId="4172DFCD" w14:textId="77777777" w:rsidR="00DD510C" w:rsidRDefault="00DD510C" w:rsidP="00DD510C">
            <w:r>
              <w:t xml:space="preserve">3. Python SQLite Game Shop </w:t>
            </w:r>
          </w:p>
          <w:p w14:paraId="113BE90D" w14:textId="6F009F46" w:rsidR="00DD510C" w:rsidRPr="00E3636F" w:rsidRDefault="00DD510C" w:rsidP="00DD510C">
            <w:r>
              <w:t>Week 12 Guild Project</w:t>
            </w:r>
          </w:p>
        </w:tc>
      </w:tr>
      <w:tr w:rsidR="00DD510C" w:rsidRPr="00FE6FBF" w14:paraId="386433C5" w14:textId="77777777" w:rsidTr="00DC5C62">
        <w:trPr>
          <w:cantSplit/>
          <w:trHeight w:val="1134"/>
        </w:trPr>
        <w:tc>
          <w:tcPr>
            <w:tcW w:w="1165" w:type="dxa"/>
          </w:tcPr>
          <w:p w14:paraId="094A562C" w14:textId="29ECE86D" w:rsidR="00DD510C" w:rsidRDefault="00DD510C" w:rsidP="00DD510C">
            <w:pPr>
              <w:pStyle w:val="TableText"/>
            </w:pPr>
            <w:r>
              <w:t>Week 13</w:t>
            </w:r>
            <w:r>
              <w:br/>
              <w:t>11/11 - 11/17</w:t>
            </w:r>
          </w:p>
        </w:tc>
        <w:tc>
          <w:tcPr>
            <w:tcW w:w="3780" w:type="dxa"/>
          </w:tcPr>
          <w:p w14:paraId="09A3A951" w14:textId="77777777" w:rsidR="00DD510C" w:rsidRDefault="00DD510C" w:rsidP="00DD510C">
            <w:r>
              <w:t>Python Chapter 8 Strings</w:t>
            </w:r>
          </w:p>
          <w:p w14:paraId="66A33F59" w14:textId="77777777" w:rsidR="00DD510C" w:rsidRDefault="00DD510C" w:rsidP="00DD510C">
            <w:r>
              <w:t>Java Chapter 7 OOP</w:t>
            </w:r>
          </w:p>
          <w:p w14:paraId="4A8613CF" w14:textId="1FC218A5" w:rsidR="00DD510C" w:rsidRDefault="00DD510C" w:rsidP="00DD510C">
            <w:r>
              <w:t>C++ Chapter 4 Loops</w:t>
            </w:r>
          </w:p>
          <w:p w14:paraId="1116DC96" w14:textId="3C11964D" w:rsidR="00DD510C" w:rsidRDefault="00DD510C" w:rsidP="00DD510C">
            <w:r>
              <w:t>Think Aloud Tutorial</w:t>
            </w:r>
          </w:p>
        </w:tc>
        <w:tc>
          <w:tcPr>
            <w:tcW w:w="4680" w:type="dxa"/>
          </w:tcPr>
          <w:p w14:paraId="07730E45" w14:textId="77777777" w:rsidR="00DD510C" w:rsidRDefault="00DD510C" w:rsidP="00DD510C">
            <w:r>
              <w:t>Python Chapter 9 GUI</w:t>
            </w:r>
          </w:p>
          <w:p w14:paraId="2737904E" w14:textId="77777777" w:rsidR="00DD510C" w:rsidRDefault="00DD510C" w:rsidP="00DD510C">
            <w:r>
              <w:t>Java Chapter 7 OOP</w:t>
            </w:r>
          </w:p>
          <w:p w14:paraId="56A64AD0" w14:textId="77777777" w:rsidR="00DD510C" w:rsidRDefault="00DD510C" w:rsidP="00DD510C">
            <w:r>
              <w:t>C++ Mickey's Multiple Unit Calculator (GitHub Assignment)</w:t>
            </w:r>
          </w:p>
          <w:p w14:paraId="07B958B2" w14:textId="77777777" w:rsidR="00DD510C" w:rsidRDefault="00DD510C" w:rsidP="00DD510C">
            <w:r>
              <w:t xml:space="preserve">4. Python SQLite Game Shop </w:t>
            </w:r>
          </w:p>
          <w:p w14:paraId="6C8C5358" w14:textId="77777777" w:rsidR="00DD510C" w:rsidRDefault="00DD510C" w:rsidP="00DD510C">
            <w:r>
              <w:t>Week 13 Guild Project</w:t>
            </w:r>
          </w:p>
          <w:p w14:paraId="741F5C3E" w14:textId="5E663706" w:rsidR="00DD510C" w:rsidRPr="00E3636F" w:rsidRDefault="00DD510C" w:rsidP="00DD510C">
            <w:r>
              <w:t>Week 13 Quiz</w:t>
            </w:r>
          </w:p>
        </w:tc>
      </w:tr>
      <w:tr w:rsidR="00DD510C" w:rsidRPr="00FE6FBF" w14:paraId="0D9F4E9D" w14:textId="77777777" w:rsidTr="00DC5C62">
        <w:trPr>
          <w:cantSplit/>
          <w:trHeight w:val="1134"/>
        </w:trPr>
        <w:tc>
          <w:tcPr>
            <w:tcW w:w="1165" w:type="dxa"/>
          </w:tcPr>
          <w:p w14:paraId="31D3EE31" w14:textId="77777777" w:rsidR="00DD510C" w:rsidRDefault="00DD510C" w:rsidP="00DD510C">
            <w:pPr>
              <w:pStyle w:val="TableText"/>
            </w:pPr>
            <w:r>
              <w:t>Week 14</w:t>
            </w:r>
            <w:r>
              <w:br/>
              <w:t>11/18 11/24</w:t>
            </w:r>
          </w:p>
          <w:p w14:paraId="7722DCD0" w14:textId="2A6598CF" w:rsidR="00DD510C" w:rsidRDefault="00DD510C" w:rsidP="00DD510C">
            <w:pPr>
              <w:pStyle w:val="TableText"/>
            </w:pPr>
            <w:r>
              <w:t>Thanks</w:t>
            </w:r>
            <w:r>
              <w:br/>
              <w:t>giving</w:t>
            </w:r>
          </w:p>
        </w:tc>
        <w:tc>
          <w:tcPr>
            <w:tcW w:w="3780" w:type="dxa"/>
          </w:tcPr>
          <w:p w14:paraId="1F8E9F23" w14:textId="77777777" w:rsidR="00DD510C" w:rsidRDefault="00DD510C" w:rsidP="00DD510C">
            <w:r>
              <w:t>Python Chapter 9 GUI</w:t>
            </w:r>
          </w:p>
          <w:p w14:paraId="3D7BB916" w14:textId="77777777" w:rsidR="00DD510C" w:rsidRDefault="00DD510C" w:rsidP="00DD510C">
            <w:r>
              <w:t>Java Chapter 7 OOP</w:t>
            </w:r>
          </w:p>
          <w:p w14:paraId="3BA7664E" w14:textId="48EC1F5B" w:rsidR="00DD510C" w:rsidRDefault="00DD510C" w:rsidP="00DD510C">
            <w:r>
              <w:t>C++ Chapter 5 Functions</w:t>
            </w:r>
          </w:p>
        </w:tc>
        <w:tc>
          <w:tcPr>
            <w:tcW w:w="4680" w:type="dxa"/>
          </w:tcPr>
          <w:p w14:paraId="3141D330" w14:textId="77777777" w:rsidR="00DD510C" w:rsidRDefault="00DD510C" w:rsidP="00DD510C">
            <w:r>
              <w:t>Python MPG GUI</w:t>
            </w:r>
          </w:p>
          <w:p w14:paraId="454F9B46" w14:textId="77777777" w:rsidR="00DD510C" w:rsidRDefault="00DD510C" w:rsidP="00DD510C">
            <w:r>
              <w:t>Python Random Word Password Generator (Extra Credit)</w:t>
            </w:r>
          </w:p>
          <w:p w14:paraId="1A04A72C" w14:textId="77777777" w:rsidR="00DD510C" w:rsidRDefault="00DD510C" w:rsidP="00DD510C">
            <w:r>
              <w:t>Java Polyangle</w:t>
            </w:r>
          </w:p>
          <w:p w14:paraId="5485B4C1" w14:textId="689D2561" w:rsidR="00DD510C" w:rsidRPr="00E3636F" w:rsidRDefault="00DD510C" w:rsidP="00DD510C">
            <w:r>
              <w:t>C++ Chapter 5 Functions</w:t>
            </w:r>
          </w:p>
        </w:tc>
      </w:tr>
      <w:tr w:rsidR="00DD510C" w:rsidRPr="00FE6FBF" w14:paraId="7F12B999" w14:textId="77777777" w:rsidTr="00DC5C62">
        <w:trPr>
          <w:cantSplit/>
          <w:trHeight w:val="1134"/>
        </w:trPr>
        <w:tc>
          <w:tcPr>
            <w:tcW w:w="1165" w:type="dxa"/>
          </w:tcPr>
          <w:p w14:paraId="3397A292" w14:textId="2B089670" w:rsidR="00DD510C" w:rsidRDefault="00DD510C" w:rsidP="00DD510C">
            <w:pPr>
              <w:pStyle w:val="TableText"/>
            </w:pPr>
            <w:r>
              <w:t>Week 15</w:t>
            </w:r>
            <w:r>
              <w:br/>
              <w:t>11/25 - 12/01</w:t>
            </w:r>
          </w:p>
        </w:tc>
        <w:tc>
          <w:tcPr>
            <w:tcW w:w="3780" w:type="dxa"/>
          </w:tcPr>
          <w:p w14:paraId="7A7A9C50" w14:textId="77777777" w:rsidR="00DD510C" w:rsidRDefault="00DD510C" w:rsidP="00DD510C">
            <w:r>
              <w:t>Python Chapter 9 GUI</w:t>
            </w:r>
          </w:p>
          <w:p w14:paraId="4CCB90D6" w14:textId="77777777" w:rsidR="00DD510C" w:rsidRDefault="00DD510C" w:rsidP="00DD510C">
            <w:r>
              <w:t>Java Chapter 7 OOP</w:t>
            </w:r>
          </w:p>
          <w:p w14:paraId="5B448418" w14:textId="3880519C" w:rsidR="00DD510C" w:rsidRDefault="00DD510C" w:rsidP="00DD510C">
            <w:r>
              <w:t>C++ Chapter 5 Functions</w:t>
            </w:r>
          </w:p>
          <w:p w14:paraId="1FE8E428" w14:textId="2C799E37" w:rsidR="00DD510C" w:rsidRDefault="00DD510C" w:rsidP="00DD510C">
            <w:r>
              <w:t>Think Aloud Tutorial</w:t>
            </w:r>
          </w:p>
        </w:tc>
        <w:tc>
          <w:tcPr>
            <w:tcW w:w="4680" w:type="dxa"/>
          </w:tcPr>
          <w:p w14:paraId="121531C8" w14:textId="77777777" w:rsidR="00DD510C" w:rsidRDefault="00DD510C" w:rsidP="00DD510C">
            <w:r>
              <w:t>Python PolyAngle Tkinter</w:t>
            </w:r>
          </w:p>
          <w:p w14:paraId="346F7018" w14:textId="77777777" w:rsidR="00DD510C" w:rsidRDefault="00DD510C" w:rsidP="00DD510C">
            <w:r>
              <w:t>Java Scout's Sandwich Shop</w:t>
            </w:r>
          </w:p>
          <w:p w14:paraId="6F57D4BF" w14:textId="77777777" w:rsidR="00DD510C" w:rsidRDefault="00DD510C" w:rsidP="00DD510C">
            <w:r>
              <w:t>C++ Circe's Circle Calculator Functions</w:t>
            </w:r>
          </w:p>
          <w:p w14:paraId="178991D5" w14:textId="77777777" w:rsidR="00DD510C" w:rsidRDefault="00DD510C" w:rsidP="00DD510C">
            <w:r>
              <w:t xml:space="preserve">5. Python SQLite Game Shop </w:t>
            </w:r>
          </w:p>
          <w:p w14:paraId="392D7434" w14:textId="13AC6855" w:rsidR="00DD510C" w:rsidRPr="00E3636F" w:rsidRDefault="00DD510C" w:rsidP="00DD510C">
            <w:r>
              <w:t>Week 15 Guild Project</w:t>
            </w:r>
          </w:p>
        </w:tc>
      </w:tr>
      <w:tr w:rsidR="00DD510C" w:rsidRPr="00FE6FBF" w14:paraId="10E8E779" w14:textId="77777777" w:rsidTr="00DC5C62">
        <w:trPr>
          <w:cantSplit/>
          <w:trHeight w:val="1134"/>
        </w:trPr>
        <w:tc>
          <w:tcPr>
            <w:tcW w:w="1165" w:type="dxa"/>
          </w:tcPr>
          <w:p w14:paraId="0C6712AE" w14:textId="6420ABA6" w:rsidR="00DD510C" w:rsidRDefault="00DD510C" w:rsidP="00DD510C">
            <w:pPr>
              <w:pStyle w:val="TableText"/>
            </w:pPr>
            <w:r>
              <w:lastRenderedPageBreak/>
              <w:t>Week 16</w:t>
            </w:r>
            <w:r>
              <w:br/>
              <w:t>12/02 - 12/06</w:t>
            </w:r>
          </w:p>
        </w:tc>
        <w:tc>
          <w:tcPr>
            <w:tcW w:w="3780" w:type="dxa"/>
          </w:tcPr>
          <w:p w14:paraId="538B03D7" w14:textId="77777777" w:rsidR="00DD510C" w:rsidRDefault="00DD510C" w:rsidP="00DD510C">
            <w:r>
              <w:t>Python Chapter 9 GUI</w:t>
            </w:r>
          </w:p>
          <w:p w14:paraId="171F3EAD" w14:textId="77777777" w:rsidR="00DD510C" w:rsidRDefault="00DD510C" w:rsidP="00DD510C">
            <w:r>
              <w:t>Java Chapter 7 OOP</w:t>
            </w:r>
          </w:p>
          <w:p w14:paraId="6944467F" w14:textId="24B43815" w:rsidR="00DD510C" w:rsidRDefault="00DD510C" w:rsidP="00DD510C">
            <w:r>
              <w:t>C++ Chapter 5 Functions</w:t>
            </w:r>
          </w:p>
          <w:p w14:paraId="76217425" w14:textId="30B01D1C" w:rsidR="00DD510C" w:rsidRDefault="00DD510C" w:rsidP="00DD510C">
            <w:r>
              <w:t>Lessons Learned Discussion</w:t>
            </w:r>
          </w:p>
        </w:tc>
        <w:tc>
          <w:tcPr>
            <w:tcW w:w="4680" w:type="dxa"/>
          </w:tcPr>
          <w:p w14:paraId="4280C57B" w14:textId="77777777" w:rsidR="00DD510C" w:rsidRDefault="00DD510C" w:rsidP="00DD510C">
            <w:r>
              <w:t>Java Meow Facts Web API Tutorial</w:t>
            </w:r>
          </w:p>
          <w:p w14:paraId="5BF38FC9" w14:textId="77777777" w:rsidR="00DD510C" w:rsidRDefault="00DD510C" w:rsidP="00DD510C">
            <w:r>
              <w:t>C++ Pizza Planet</w:t>
            </w:r>
          </w:p>
          <w:p w14:paraId="29DFEA5D" w14:textId="77777777" w:rsidR="00DD510C" w:rsidRDefault="00DD510C" w:rsidP="00DD510C">
            <w:r>
              <w:t>C++ Polyangle</w:t>
            </w:r>
          </w:p>
          <w:p w14:paraId="0C2E72D8" w14:textId="77777777" w:rsidR="00DD510C" w:rsidRDefault="00DD510C" w:rsidP="00DD510C">
            <w:r>
              <w:t xml:space="preserve">6. Python SQLite Game Shop </w:t>
            </w:r>
          </w:p>
          <w:p w14:paraId="00F5E8C2" w14:textId="6CF88DED" w:rsidR="00DD510C" w:rsidRPr="00E3636F" w:rsidRDefault="00DD510C" w:rsidP="00DD510C">
            <w:r>
              <w:t>Week 16 Guild Project Presentations</w:t>
            </w:r>
          </w:p>
        </w:tc>
      </w:tr>
      <w:tr w:rsidR="00DD510C" w:rsidRPr="00FE6FBF" w14:paraId="429D5F3E" w14:textId="77777777" w:rsidTr="00DC5C62">
        <w:trPr>
          <w:trHeight w:val="107"/>
        </w:trPr>
        <w:tc>
          <w:tcPr>
            <w:tcW w:w="1165" w:type="dxa"/>
          </w:tcPr>
          <w:p w14:paraId="1D905A64" w14:textId="676E26C7" w:rsidR="00DD510C" w:rsidRDefault="00DD510C" w:rsidP="00DD510C">
            <w:pPr>
              <w:pStyle w:val="TableText"/>
            </w:pPr>
            <w:r>
              <w:t>Finals</w:t>
            </w:r>
            <w:r>
              <w:br/>
              <w:t>12/09 - 12/13</w:t>
            </w:r>
          </w:p>
        </w:tc>
        <w:tc>
          <w:tcPr>
            <w:tcW w:w="3780" w:type="dxa"/>
          </w:tcPr>
          <w:p w14:paraId="45E87D61" w14:textId="77777777" w:rsidR="00DD510C" w:rsidRDefault="00DD510C" w:rsidP="00DD510C"/>
        </w:tc>
        <w:tc>
          <w:tcPr>
            <w:tcW w:w="4680" w:type="dxa"/>
          </w:tcPr>
          <w:p w14:paraId="031EBDEB" w14:textId="7F2B4FE3" w:rsidR="00DD510C" w:rsidRDefault="00DD510C" w:rsidP="00DD510C">
            <w:r>
              <w:t>Guild Final Project Presentation</w:t>
            </w:r>
          </w:p>
        </w:tc>
      </w:tr>
    </w:tbl>
    <w:p w14:paraId="3EDB6E90" w14:textId="77777777" w:rsidR="00573D60" w:rsidRDefault="00573D60" w:rsidP="00573D60">
      <w:pPr>
        <w:pStyle w:val="Heading1"/>
      </w:pPr>
      <w:bookmarkStart w:id="9" w:name="_Toc57352394"/>
      <w:bookmarkStart w:id="10" w:name="_Toc156486371"/>
      <w:bookmarkStart w:id="11" w:name="_Toc138599770"/>
      <w:bookmarkStart w:id="12" w:name="_Hlk142931827"/>
      <w:bookmarkStart w:id="13" w:name="_Toc57352395"/>
      <w:bookmarkStart w:id="14" w:name="_Toc170362446"/>
      <w:r>
        <w:t>Academic Integrity</w:t>
      </w:r>
      <w:bookmarkEnd w:id="9"/>
      <w:bookmarkEnd w:id="10"/>
      <w:bookmarkEnd w:id="14"/>
    </w:p>
    <w:p w14:paraId="032D61AF" w14:textId="77777777" w:rsidR="00573D60" w:rsidRDefault="00573D60" w:rsidP="00573D60">
      <w:r>
        <w:t>The academic integrity policy for this course includes the Institutional Academic Integrity Policy listed at the end of this document.</w:t>
      </w:r>
    </w:p>
    <w:p w14:paraId="7F09221B" w14:textId="77777777" w:rsidR="00573D60" w:rsidRDefault="00573D60" w:rsidP="00573D60">
      <w:pPr>
        <w:pStyle w:val="ListParagraph"/>
        <w:numPr>
          <w:ilvl w:val="0"/>
          <w:numId w:val="8"/>
        </w:numPr>
      </w:pPr>
      <w:r>
        <w:t>Do your own work.</w:t>
      </w:r>
    </w:p>
    <w:p w14:paraId="1C6E541C" w14:textId="77777777" w:rsidR="00573D60" w:rsidRDefault="00573D60" w:rsidP="00573D60">
      <w:pPr>
        <w:pStyle w:val="ListParagraph"/>
        <w:numPr>
          <w:ilvl w:val="0"/>
          <w:numId w:val="8"/>
        </w:numPr>
      </w:pPr>
      <w:r>
        <w:t>You can ask for help if you get stuck. It is OK to have a study buddy to help with problems or issues. It is not OK to turn in the same assignment as someone else.</w:t>
      </w:r>
    </w:p>
    <w:p w14:paraId="4F9D68BF" w14:textId="77777777" w:rsidR="00573D60" w:rsidRDefault="00573D60" w:rsidP="00573D60">
      <w:pPr>
        <w:pStyle w:val="ListParagraph"/>
        <w:numPr>
          <w:ilvl w:val="0"/>
          <w:numId w:val="8"/>
        </w:numPr>
      </w:pPr>
      <w:r>
        <w:t>If you use someone else’s work for a small quote or reference, cite the source.</w:t>
      </w:r>
    </w:p>
    <w:p w14:paraId="64C85887" w14:textId="77777777" w:rsidR="00573D60" w:rsidRDefault="00573D60" w:rsidP="00573D60">
      <w:pPr>
        <w:pStyle w:val="ListParagraph"/>
        <w:numPr>
          <w:ilvl w:val="0"/>
          <w:numId w:val="8"/>
        </w:numPr>
      </w:pPr>
      <w:r>
        <w:t>Use your own words.</w:t>
      </w:r>
    </w:p>
    <w:p w14:paraId="74F91785" w14:textId="77777777" w:rsidR="00573D60" w:rsidRDefault="00573D60" w:rsidP="00573D60">
      <w:pPr>
        <w:pStyle w:val="ListParagraph"/>
        <w:numPr>
          <w:ilvl w:val="0"/>
          <w:numId w:val="8"/>
        </w:numPr>
      </w:pPr>
      <w:r>
        <w:t>Do your own work. We are here to learn. You can’t learn without doing the work.</w:t>
      </w:r>
    </w:p>
    <w:p w14:paraId="1308396A" w14:textId="77777777" w:rsidR="00573D60" w:rsidRPr="0023034D" w:rsidRDefault="00573D60" w:rsidP="00573D60">
      <w:pPr>
        <w:rPr>
          <w:b/>
        </w:rPr>
      </w:pPr>
      <w:r w:rsidRPr="0023034D">
        <w:rPr>
          <w:b/>
        </w:rPr>
        <w:t>Artificial Intelligence (AI)</w:t>
      </w:r>
    </w:p>
    <w:p w14:paraId="3D8F40CB" w14:textId="77777777" w:rsidR="00573D60" w:rsidRDefault="00573D60" w:rsidP="00573D60">
      <w:pPr>
        <w:pStyle w:val="ListParagraph"/>
        <w:numPr>
          <w:ilvl w:val="0"/>
          <w:numId w:val="9"/>
        </w:numPr>
      </w:pPr>
      <w:r>
        <w:t>AI (ChatGPT, etc.) is a tool, just like a pencil, a computer, or Google. All work submitted must be your own. You may not submit any work generated by an AI program as your own.</w:t>
      </w:r>
    </w:p>
    <w:p w14:paraId="3BB588CF" w14:textId="77777777" w:rsidR="00573D60" w:rsidRDefault="00573D60" w:rsidP="00573D60">
      <w:pPr>
        <w:pStyle w:val="ListParagraph"/>
        <w:numPr>
          <w:ilvl w:val="0"/>
          <w:numId w:val="9"/>
        </w:numPr>
      </w:pPr>
      <w:r>
        <w:t xml:space="preserve">You will be working with AI in the workplace. Certain homework assignments will involve the use of AI technologies. Give credit to the source you use. The aim of these assignments is to familiarize you with practical AI applications. </w:t>
      </w:r>
    </w:p>
    <w:p w14:paraId="3E4E379A" w14:textId="77777777" w:rsidR="00573D60" w:rsidRDefault="00573D60" w:rsidP="00573D60">
      <w:r>
        <w:rPr>
          <w:b/>
        </w:rPr>
        <w:t>Minor Violations:</w:t>
      </w:r>
      <w:r>
        <w:t xml:space="preserve"> First offense: Grade of 0 for the assignment.</w:t>
      </w:r>
    </w:p>
    <w:p w14:paraId="59B7F6F2" w14:textId="77777777" w:rsidR="00573D60" w:rsidRDefault="00573D60" w:rsidP="00573D60">
      <w:r>
        <w:rPr>
          <w:b/>
        </w:rPr>
        <w:t>Major Violations:</w:t>
      </w:r>
      <w:r>
        <w:t xml:space="preserve"> Second offense: Grade of F for the class.</w:t>
      </w:r>
    </w:p>
    <w:p w14:paraId="01898041" w14:textId="77777777" w:rsidR="00573D60" w:rsidRDefault="00573D60" w:rsidP="00573D60">
      <w:pPr>
        <w:rPr>
          <w:b/>
        </w:rPr>
      </w:pPr>
      <w:r>
        <w:rPr>
          <w:b/>
        </w:rPr>
        <w:t>Do your own work.</w:t>
      </w:r>
    </w:p>
    <w:p w14:paraId="705CA05B" w14:textId="25EEB453" w:rsidR="00DB4491" w:rsidRDefault="00DB4491" w:rsidP="00DB4491">
      <w:pPr>
        <w:pStyle w:val="Heading1"/>
      </w:pPr>
      <w:bookmarkStart w:id="15" w:name="_Toc170362447"/>
      <w:r>
        <w:lastRenderedPageBreak/>
        <w:t>Assignment Creativity</w:t>
      </w:r>
      <w:bookmarkEnd w:id="11"/>
      <w:bookmarkEnd w:id="15"/>
    </w:p>
    <w:p w14:paraId="2C80C5CF" w14:textId="2D01E20A" w:rsidR="00DB4491" w:rsidRDefault="00DB4491" w:rsidP="00DB4491">
      <w:r>
        <w:t>If your assignment submission meets the requirements of the tutorial or assignment, you are free to embellish the resulting work as much as you wish before submission.</w:t>
      </w:r>
    </w:p>
    <w:bookmarkStart w:id="16" w:name="_Toc138612904"/>
    <w:p w14:paraId="075E0E36" w14:textId="06DA5797" w:rsidR="00A12F4A" w:rsidRPr="00CA36DA" w:rsidRDefault="00CA36DA" w:rsidP="00A12F4A">
      <w:pPr>
        <w:pStyle w:val="Heading1"/>
        <w:rPr>
          <w:rStyle w:val="Hyperlink"/>
        </w:rPr>
      </w:pPr>
      <w:r>
        <w:fldChar w:fldCharType="begin"/>
      </w:r>
      <w:r w:rsidR="00055176">
        <w:instrText>HYPERLINK "https://libguides.wncc.edu/syllabus"</w:instrText>
      </w:r>
      <w:r>
        <w:fldChar w:fldCharType="separate"/>
      </w:r>
      <w:bookmarkStart w:id="17" w:name="_Toc170362448"/>
      <w:r w:rsidR="00A12F4A" w:rsidRPr="00CA36DA">
        <w:rPr>
          <w:rStyle w:val="Hyperlink"/>
        </w:rPr>
        <w:t>WNCC Master Syllabus Contents</w:t>
      </w:r>
      <w:bookmarkEnd w:id="17"/>
    </w:p>
    <w:p w14:paraId="3E53F2B4" w14:textId="046B0A72" w:rsidR="00A12F4A" w:rsidRDefault="00CA36DA" w:rsidP="00A12F4A">
      <w:r>
        <w:rPr>
          <w:rFonts w:ascii="Arial" w:eastAsia="Arial Unicode MS" w:hAnsi="Arial"/>
          <w:b/>
          <w:kern w:val="28"/>
          <w:sz w:val="28"/>
          <w:szCs w:val="20"/>
        </w:rPr>
        <w:fldChar w:fldCharType="end"/>
      </w:r>
      <w:r w:rsidR="00A12F4A">
        <w:t>This link contains the common WNCC Syllabus policies.</w:t>
      </w:r>
      <w:bookmarkEnd w:id="16"/>
    </w:p>
    <w:bookmarkEnd w:id="12"/>
    <w:p w14:paraId="237B8D40" w14:textId="063DF444" w:rsidR="005F3632" w:rsidRPr="002118F4" w:rsidRDefault="005F3632" w:rsidP="00A12F4A">
      <w:pPr>
        <w:rPr>
          <w:b/>
        </w:rPr>
      </w:pPr>
    </w:p>
    <w:bookmarkEnd w:id="13"/>
    <w:sectPr w:rsidR="005F3632" w:rsidRPr="002118F4" w:rsidSect="00E073AF">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B610F" w14:textId="77777777" w:rsidR="0092363E" w:rsidRDefault="0092363E">
      <w:r>
        <w:separator/>
      </w:r>
    </w:p>
  </w:endnote>
  <w:endnote w:type="continuationSeparator" w:id="0">
    <w:p w14:paraId="3D69530B" w14:textId="77777777" w:rsidR="0092363E" w:rsidRDefault="00923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FE82E" w14:textId="606B6867" w:rsidR="00E23010" w:rsidRPr="00610342" w:rsidRDefault="001F6402" w:rsidP="00EE00F0">
    <w:pPr>
      <w:pStyle w:val="Footer"/>
    </w:pPr>
    <w:r>
      <w:t>Intro to Computer Science</w:t>
    </w:r>
    <w:r w:rsidR="00E23010">
      <w:t xml:space="preserve"> </w:t>
    </w:r>
    <w:r w:rsidR="00FD5F32">
      <w:t>INFO-</w:t>
    </w:r>
    <w:r w:rsidR="00797B05">
      <w:t>2</w:t>
    </w:r>
    <w:r w:rsidR="007E4C0D">
      <w:t>3</w:t>
    </w:r>
    <w:r w:rsidR="00797B05">
      <w:t>50</w:t>
    </w:r>
    <w:r w:rsidR="00797B05">
      <w:tab/>
    </w:r>
    <w:r w:rsidR="00E23010">
      <w:t xml:space="preserve">Page </w:t>
    </w:r>
    <w:r w:rsidR="00E23010">
      <w:fldChar w:fldCharType="begin"/>
    </w:r>
    <w:r w:rsidR="00E23010">
      <w:instrText xml:space="preserve"> PAGE </w:instrText>
    </w:r>
    <w:r w:rsidR="00E23010">
      <w:fldChar w:fldCharType="separate"/>
    </w:r>
    <w:r w:rsidR="006D5D04">
      <w:rPr>
        <w:noProof/>
      </w:rPr>
      <w:t>6</w:t>
    </w:r>
    <w:r w:rsidR="00E23010">
      <w:fldChar w:fldCharType="end"/>
    </w:r>
    <w:r w:rsidR="00E23010">
      <w:t xml:space="preserve"> of </w:t>
    </w:r>
    <w:r w:rsidR="006D5D04">
      <w:rPr>
        <w:noProof/>
      </w:rPr>
      <w:fldChar w:fldCharType="begin"/>
    </w:r>
    <w:r w:rsidR="006D5D04">
      <w:rPr>
        <w:noProof/>
      </w:rPr>
      <w:instrText xml:space="preserve"> NUMPAGES </w:instrText>
    </w:r>
    <w:r w:rsidR="006D5D04">
      <w:rPr>
        <w:noProof/>
      </w:rPr>
      <w:fldChar w:fldCharType="separate"/>
    </w:r>
    <w:r w:rsidR="006D5D04">
      <w:rPr>
        <w:noProof/>
      </w:rPr>
      <w:t>7</w:t>
    </w:r>
    <w:r w:rsidR="006D5D04">
      <w:rPr>
        <w:noProof/>
      </w:rPr>
      <w:fldChar w:fldCharType="end"/>
    </w:r>
    <w:r w:rsidR="00E23010">
      <w:tab/>
      <w:t xml:space="preserve">Revised: </w:t>
    </w:r>
    <w:r w:rsidR="00E23010">
      <w:fldChar w:fldCharType="begin"/>
    </w:r>
    <w:r w:rsidR="00E23010">
      <w:instrText xml:space="preserve"> SAVEDATE \@ "M/d/yyyy" \* MERGEFORMAT </w:instrText>
    </w:r>
    <w:r w:rsidR="00E23010">
      <w:fldChar w:fldCharType="separate"/>
    </w:r>
    <w:r w:rsidR="0071405B">
      <w:rPr>
        <w:noProof/>
      </w:rPr>
      <w:t>6/27/2024</w:t>
    </w:r>
    <w:r w:rsidR="00E2301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0D17E5" w14:textId="77777777" w:rsidR="0092363E" w:rsidRDefault="0092363E">
      <w:r>
        <w:separator/>
      </w:r>
    </w:p>
  </w:footnote>
  <w:footnote w:type="continuationSeparator" w:id="0">
    <w:p w14:paraId="4E3C2DEC" w14:textId="77777777" w:rsidR="0092363E" w:rsidRDefault="00923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3B508" w14:textId="3637BC0E" w:rsidR="00E23010" w:rsidRDefault="00E23010">
    <w:pPr>
      <w:pStyle w:val="Header"/>
    </w:pPr>
    <w:r>
      <w:t>Western Neb</w:t>
    </w:r>
    <w:r w:rsidR="003B1C96">
      <w:t>raska Community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8B78BB"/>
    <w:multiLevelType w:val="hybridMultilevel"/>
    <w:tmpl w:val="0A20C260"/>
    <w:lvl w:ilvl="0" w:tplc="19BEF288">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526E1D"/>
    <w:multiLevelType w:val="hybridMultilevel"/>
    <w:tmpl w:val="308A9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45B0EAD"/>
    <w:multiLevelType w:val="hybridMultilevel"/>
    <w:tmpl w:val="35569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7316435"/>
    <w:multiLevelType w:val="hybridMultilevel"/>
    <w:tmpl w:val="1EEC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F4959AB"/>
    <w:multiLevelType w:val="hybridMultilevel"/>
    <w:tmpl w:val="45F647B0"/>
    <w:lvl w:ilvl="0" w:tplc="7972AC0E">
      <w:start w:val="1"/>
      <w:numFmt w:val="bullet"/>
      <w:pStyle w:val="Bullet"/>
      <w:lvlText w:val=""/>
      <w:lvlJc w:val="left"/>
      <w:pPr>
        <w:tabs>
          <w:tab w:val="num" w:pos="504"/>
        </w:tabs>
        <w:ind w:left="504"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0A10E48"/>
    <w:multiLevelType w:val="hybridMultilevel"/>
    <w:tmpl w:val="35569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96577FF"/>
    <w:multiLevelType w:val="hybridMultilevel"/>
    <w:tmpl w:val="308A9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22882662">
    <w:abstractNumId w:val="28"/>
  </w:num>
  <w:num w:numId="2" w16cid:durableId="1015501590">
    <w:abstractNumId w:val="24"/>
  </w:num>
  <w:num w:numId="3" w16cid:durableId="1331251520">
    <w:abstractNumId w:val="2"/>
  </w:num>
  <w:num w:numId="4" w16cid:durableId="1031999394">
    <w:abstractNumId w:val="1"/>
  </w:num>
  <w:num w:numId="5" w16cid:durableId="1836530644">
    <w:abstractNumId w:val="42"/>
  </w:num>
  <w:num w:numId="6" w16cid:durableId="739447880">
    <w:abstractNumId w:val="26"/>
  </w:num>
  <w:num w:numId="7" w16cid:durableId="1082681246">
    <w:abstractNumId w:val="6"/>
  </w:num>
  <w:num w:numId="8" w16cid:durableId="14703255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3120430">
    <w:abstractNumId w:val="4"/>
  </w:num>
  <w:num w:numId="10" w16cid:durableId="1631126377">
    <w:abstractNumId w:val="21"/>
  </w:num>
  <w:num w:numId="11" w16cid:durableId="490558325">
    <w:abstractNumId w:val="47"/>
  </w:num>
  <w:num w:numId="12" w16cid:durableId="439499085">
    <w:abstractNumId w:val="15"/>
  </w:num>
  <w:num w:numId="13" w16cid:durableId="496699135">
    <w:abstractNumId w:val="41"/>
  </w:num>
  <w:num w:numId="14" w16cid:durableId="606234289">
    <w:abstractNumId w:val="16"/>
  </w:num>
  <w:num w:numId="15" w16cid:durableId="1934624041">
    <w:abstractNumId w:val="27"/>
  </w:num>
  <w:num w:numId="16" w16cid:durableId="1239823881">
    <w:abstractNumId w:val="14"/>
  </w:num>
  <w:num w:numId="17" w16cid:durableId="1654024560">
    <w:abstractNumId w:val="13"/>
  </w:num>
  <w:num w:numId="18" w16cid:durableId="1650594487">
    <w:abstractNumId w:val="34"/>
  </w:num>
  <w:num w:numId="19" w16cid:durableId="1585452865">
    <w:abstractNumId w:val="0"/>
  </w:num>
  <w:num w:numId="20" w16cid:durableId="326637767">
    <w:abstractNumId w:val="36"/>
  </w:num>
  <w:num w:numId="21" w16cid:durableId="876232744">
    <w:abstractNumId w:val="39"/>
  </w:num>
  <w:num w:numId="22" w16cid:durableId="928808206">
    <w:abstractNumId w:val="32"/>
  </w:num>
  <w:num w:numId="23" w16cid:durableId="13656693">
    <w:abstractNumId w:val="29"/>
  </w:num>
  <w:num w:numId="24" w16cid:durableId="1620798513">
    <w:abstractNumId w:val="46"/>
  </w:num>
  <w:num w:numId="25" w16cid:durableId="811287189">
    <w:abstractNumId w:val="18"/>
  </w:num>
  <w:num w:numId="26" w16cid:durableId="95953392">
    <w:abstractNumId w:val="20"/>
  </w:num>
  <w:num w:numId="27" w16cid:durableId="821116198">
    <w:abstractNumId w:val="8"/>
  </w:num>
  <w:num w:numId="28" w16cid:durableId="1648515704">
    <w:abstractNumId w:val="19"/>
  </w:num>
  <w:num w:numId="29" w16cid:durableId="659118057">
    <w:abstractNumId w:val="38"/>
  </w:num>
  <w:num w:numId="30" w16cid:durableId="472646322">
    <w:abstractNumId w:val="43"/>
  </w:num>
  <w:num w:numId="31" w16cid:durableId="347559556">
    <w:abstractNumId w:val="11"/>
  </w:num>
  <w:num w:numId="32" w16cid:durableId="1997220653">
    <w:abstractNumId w:val="45"/>
  </w:num>
  <w:num w:numId="33" w16cid:durableId="666791535">
    <w:abstractNumId w:val="9"/>
  </w:num>
  <w:num w:numId="34" w16cid:durableId="656957556">
    <w:abstractNumId w:val="44"/>
  </w:num>
  <w:num w:numId="35" w16cid:durableId="2030597693">
    <w:abstractNumId w:val="25"/>
  </w:num>
  <w:num w:numId="36" w16cid:durableId="1527597285">
    <w:abstractNumId w:val="17"/>
  </w:num>
  <w:num w:numId="37" w16cid:durableId="206379240">
    <w:abstractNumId w:val="10"/>
  </w:num>
  <w:num w:numId="38" w16cid:durableId="1658804268">
    <w:abstractNumId w:val="23"/>
  </w:num>
  <w:num w:numId="39" w16cid:durableId="957905692">
    <w:abstractNumId w:val="33"/>
  </w:num>
  <w:num w:numId="40" w16cid:durableId="1207059857">
    <w:abstractNumId w:val="3"/>
  </w:num>
  <w:num w:numId="41" w16cid:durableId="241646168">
    <w:abstractNumId w:val="40"/>
  </w:num>
  <w:num w:numId="42" w16cid:durableId="524757723">
    <w:abstractNumId w:val="22"/>
  </w:num>
  <w:num w:numId="43" w16cid:durableId="1754933062">
    <w:abstractNumId w:val="12"/>
  </w:num>
  <w:num w:numId="44" w16cid:durableId="706417167">
    <w:abstractNumId w:val="31"/>
  </w:num>
  <w:num w:numId="45" w16cid:durableId="1574462343">
    <w:abstractNumId w:val="5"/>
  </w:num>
  <w:num w:numId="46" w16cid:durableId="1199659233">
    <w:abstractNumId w:val="30"/>
  </w:num>
  <w:num w:numId="47" w16cid:durableId="1778059900">
    <w:abstractNumId w:val="37"/>
  </w:num>
  <w:num w:numId="48" w16cid:durableId="892619012">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329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Lc0MrY0NTQwMDI1MzNR0lEKTi0uzszPAykwrgUAxkStuiwAAAA="/>
  </w:docVars>
  <w:rsids>
    <w:rsidRoot w:val="000634F1"/>
    <w:rsid w:val="00000562"/>
    <w:rsid w:val="000017BF"/>
    <w:rsid w:val="00001C79"/>
    <w:rsid w:val="00002B14"/>
    <w:rsid w:val="0000305F"/>
    <w:rsid w:val="00003831"/>
    <w:rsid w:val="000045F9"/>
    <w:rsid w:val="00004A98"/>
    <w:rsid w:val="000074CF"/>
    <w:rsid w:val="000076AA"/>
    <w:rsid w:val="00012347"/>
    <w:rsid w:val="000124AD"/>
    <w:rsid w:val="0001301B"/>
    <w:rsid w:val="000145F5"/>
    <w:rsid w:val="00014757"/>
    <w:rsid w:val="00015F5C"/>
    <w:rsid w:val="00021FD8"/>
    <w:rsid w:val="00022023"/>
    <w:rsid w:val="00022A2C"/>
    <w:rsid w:val="000242CF"/>
    <w:rsid w:val="0002656D"/>
    <w:rsid w:val="000269F3"/>
    <w:rsid w:val="00030DAA"/>
    <w:rsid w:val="0003205F"/>
    <w:rsid w:val="00032164"/>
    <w:rsid w:val="00035BD7"/>
    <w:rsid w:val="00037C27"/>
    <w:rsid w:val="00037F0C"/>
    <w:rsid w:val="0004087E"/>
    <w:rsid w:val="0004227D"/>
    <w:rsid w:val="000427BA"/>
    <w:rsid w:val="0004394A"/>
    <w:rsid w:val="0004434F"/>
    <w:rsid w:val="00044A2D"/>
    <w:rsid w:val="00045441"/>
    <w:rsid w:val="0004757E"/>
    <w:rsid w:val="000479E9"/>
    <w:rsid w:val="000503EB"/>
    <w:rsid w:val="00051283"/>
    <w:rsid w:val="00053051"/>
    <w:rsid w:val="00053070"/>
    <w:rsid w:val="00053F65"/>
    <w:rsid w:val="00053FEF"/>
    <w:rsid w:val="00054930"/>
    <w:rsid w:val="00054CCB"/>
    <w:rsid w:val="00054F63"/>
    <w:rsid w:val="00055176"/>
    <w:rsid w:val="000554DA"/>
    <w:rsid w:val="00060132"/>
    <w:rsid w:val="00061E10"/>
    <w:rsid w:val="00062922"/>
    <w:rsid w:val="00063249"/>
    <w:rsid w:val="000634F1"/>
    <w:rsid w:val="000638C9"/>
    <w:rsid w:val="00063B78"/>
    <w:rsid w:val="00065327"/>
    <w:rsid w:val="000663FA"/>
    <w:rsid w:val="00067494"/>
    <w:rsid w:val="00067515"/>
    <w:rsid w:val="00070039"/>
    <w:rsid w:val="000701DD"/>
    <w:rsid w:val="00071177"/>
    <w:rsid w:val="00071D80"/>
    <w:rsid w:val="0007568F"/>
    <w:rsid w:val="000761E5"/>
    <w:rsid w:val="00076ED0"/>
    <w:rsid w:val="0007705A"/>
    <w:rsid w:val="0007742F"/>
    <w:rsid w:val="0008038F"/>
    <w:rsid w:val="0008067F"/>
    <w:rsid w:val="000810F4"/>
    <w:rsid w:val="0008111C"/>
    <w:rsid w:val="00082E5F"/>
    <w:rsid w:val="00082FE5"/>
    <w:rsid w:val="000863E7"/>
    <w:rsid w:val="00087575"/>
    <w:rsid w:val="000877DC"/>
    <w:rsid w:val="000912A3"/>
    <w:rsid w:val="00092F47"/>
    <w:rsid w:val="000930C6"/>
    <w:rsid w:val="00093606"/>
    <w:rsid w:val="000941C3"/>
    <w:rsid w:val="00095123"/>
    <w:rsid w:val="000A239E"/>
    <w:rsid w:val="000A264E"/>
    <w:rsid w:val="000A5721"/>
    <w:rsid w:val="000A5BB8"/>
    <w:rsid w:val="000A6620"/>
    <w:rsid w:val="000A6783"/>
    <w:rsid w:val="000B048A"/>
    <w:rsid w:val="000B146F"/>
    <w:rsid w:val="000B1AC3"/>
    <w:rsid w:val="000B1E20"/>
    <w:rsid w:val="000B5617"/>
    <w:rsid w:val="000B5ED8"/>
    <w:rsid w:val="000B6D4A"/>
    <w:rsid w:val="000C0802"/>
    <w:rsid w:val="000C0C83"/>
    <w:rsid w:val="000C1DF3"/>
    <w:rsid w:val="000C2075"/>
    <w:rsid w:val="000C3C68"/>
    <w:rsid w:val="000C44A0"/>
    <w:rsid w:val="000C502C"/>
    <w:rsid w:val="000C6AB4"/>
    <w:rsid w:val="000D031D"/>
    <w:rsid w:val="000D0CE1"/>
    <w:rsid w:val="000D0EBE"/>
    <w:rsid w:val="000D0F7A"/>
    <w:rsid w:val="000D5370"/>
    <w:rsid w:val="000D54E2"/>
    <w:rsid w:val="000D5511"/>
    <w:rsid w:val="000E1083"/>
    <w:rsid w:val="000E189C"/>
    <w:rsid w:val="000E3479"/>
    <w:rsid w:val="000E3A48"/>
    <w:rsid w:val="000E3E78"/>
    <w:rsid w:val="000E4348"/>
    <w:rsid w:val="000E4DAA"/>
    <w:rsid w:val="000E54A5"/>
    <w:rsid w:val="000E5AB5"/>
    <w:rsid w:val="000E5DD2"/>
    <w:rsid w:val="000E6A8B"/>
    <w:rsid w:val="000F09C1"/>
    <w:rsid w:val="000F11C0"/>
    <w:rsid w:val="000F1509"/>
    <w:rsid w:val="000F1BE1"/>
    <w:rsid w:val="000F2D69"/>
    <w:rsid w:val="000F5204"/>
    <w:rsid w:val="000F69FB"/>
    <w:rsid w:val="000F6F9F"/>
    <w:rsid w:val="00100660"/>
    <w:rsid w:val="001015B3"/>
    <w:rsid w:val="00104437"/>
    <w:rsid w:val="001048F5"/>
    <w:rsid w:val="00104A0F"/>
    <w:rsid w:val="00106205"/>
    <w:rsid w:val="00106323"/>
    <w:rsid w:val="001064AB"/>
    <w:rsid w:val="0010685B"/>
    <w:rsid w:val="00106B3A"/>
    <w:rsid w:val="00106CC0"/>
    <w:rsid w:val="00106F6D"/>
    <w:rsid w:val="001072CA"/>
    <w:rsid w:val="00111BA4"/>
    <w:rsid w:val="00112554"/>
    <w:rsid w:val="00113830"/>
    <w:rsid w:val="0011390B"/>
    <w:rsid w:val="001139C0"/>
    <w:rsid w:val="00114A99"/>
    <w:rsid w:val="00116C54"/>
    <w:rsid w:val="00117A73"/>
    <w:rsid w:val="00120F96"/>
    <w:rsid w:val="00121676"/>
    <w:rsid w:val="00121EC0"/>
    <w:rsid w:val="001221CD"/>
    <w:rsid w:val="0012236D"/>
    <w:rsid w:val="00123762"/>
    <w:rsid w:val="0012401A"/>
    <w:rsid w:val="00124852"/>
    <w:rsid w:val="00124AB6"/>
    <w:rsid w:val="00125837"/>
    <w:rsid w:val="00125D8F"/>
    <w:rsid w:val="0013089A"/>
    <w:rsid w:val="00130DD3"/>
    <w:rsid w:val="00131199"/>
    <w:rsid w:val="00131AC3"/>
    <w:rsid w:val="00132B06"/>
    <w:rsid w:val="00132EB1"/>
    <w:rsid w:val="00133364"/>
    <w:rsid w:val="00133B17"/>
    <w:rsid w:val="00134504"/>
    <w:rsid w:val="00134C8B"/>
    <w:rsid w:val="00135543"/>
    <w:rsid w:val="0013556A"/>
    <w:rsid w:val="00135A3F"/>
    <w:rsid w:val="00135A4E"/>
    <w:rsid w:val="00137214"/>
    <w:rsid w:val="00140B4D"/>
    <w:rsid w:val="001416C5"/>
    <w:rsid w:val="00141A9B"/>
    <w:rsid w:val="0014305D"/>
    <w:rsid w:val="00144302"/>
    <w:rsid w:val="001454D0"/>
    <w:rsid w:val="001455B1"/>
    <w:rsid w:val="00150633"/>
    <w:rsid w:val="00150825"/>
    <w:rsid w:val="001515FB"/>
    <w:rsid w:val="001518DF"/>
    <w:rsid w:val="00152B00"/>
    <w:rsid w:val="00153EAC"/>
    <w:rsid w:val="00155615"/>
    <w:rsid w:val="00155C05"/>
    <w:rsid w:val="00156798"/>
    <w:rsid w:val="00161141"/>
    <w:rsid w:val="00162862"/>
    <w:rsid w:val="001635E2"/>
    <w:rsid w:val="00163DE6"/>
    <w:rsid w:val="00164102"/>
    <w:rsid w:val="00165390"/>
    <w:rsid w:val="00165FC1"/>
    <w:rsid w:val="00167334"/>
    <w:rsid w:val="00167BF9"/>
    <w:rsid w:val="001703C6"/>
    <w:rsid w:val="001726D6"/>
    <w:rsid w:val="00173A99"/>
    <w:rsid w:val="00173F86"/>
    <w:rsid w:val="00174688"/>
    <w:rsid w:val="00176AF1"/>
    <w:rsid w:val="001774DF"/>
    <w:rsid w:val="0017754C"/>
    <w:rsid w:val="00180802"/>
    <w:rsid w:val="0018408D"/>
    <w:rsid w:val="0018413E"/>
    <w:rsid w:val="0018520C"/>
    <w:rsid w:val="00185286"/>
    <w:rsid w:val="00185793"/>
    <w:rsid w:val="001868B6"/>
    <w:rsid w:val="0018698F"/>
    <w:rsid w:val="00186F3B"/>
    <w:rsid w:val="00187626"/>
    <w:rsid w:val="00187AA2"/>
    <w:rsid w:val="0019186A"/>
    <w:rsid w:val="00191AFB"/>
    <w:rsid w:val="0019298A"/>
    <w:rsid w:val="00193874"/>
    <w:rsid w:val="00193C45"/>
    <w:rsid w:val="001946A8"/>
    <w:rsid w:val="00194F5E"/>
    <w:rsid w:val="0019570B"/>
    <w:rsid w:val="001957B8"/>
    <w:rsid w:val="001A05FE"/>
    <w:rsid w:val="001A0615"/>
    <w:rsid w:val="001A1B57"/>
    <w:rsid w:val="001A1DC9"/>
    <w:rsid w:val="001A2F6F"/>
    <w:rsid w:val="001A3110"/>
    <w:rsid w:val="001A331D"/>
    <w:rsid w:val="001A37B5"/>
    <w:rsid w:val="001A3879"/>
    <w:rsid w:val="001A4B54"/>
    <w:rsid w:val="001A4DEA"/>
    <w:rsid w:val="001A5275"/>
    <w:rsid w:val="001B02D0"/>
    <w:rsid w:val="001B0F97"/>
    <w:rsid w:val="001B10B1"/>
    <w:rsid w:val="001B3E07"/>
    <w:rsid w:val="001B462B"/>
    <w:rsid w:val="001B6942"/>
    <w:rsid w:val="001B6C84"/>
    <w:rsid w:val="001C0260"/>
    <w:rsid w:val="001C0DFC"/>
    <w:rsid w:val="001C0FF6"/>
    <w:rsid w:val="001C174D"/>
    <w:rsid w:val="001C4899"/>
    <w:rsid w:val="001C593B"/>
    <w:rsid w:val="001D008E"/>
    <w:rsid w:val="001D0CD8"/>
    <w:rsid w:val="001D1098"/>
    <w:rsid w:val="001D2D27"/>
    <w:rsid w:val="001D7010"/>
    <w:rsid w:val="001E0093"/>
    <w:rsid w:val="001E28F2"/>
    <w:rsid w:val="001E2A88"/>
    <w:rsid w:val="001E2DDD"/>
    <w:rsid w:val="001E3531"/>
    <w:rsid w:val="001E3818"/>
    <w:rsid w:val="001E466F"/>
    <w:rsid w:val="001E48AD"/>
    <w:rsid w:val="001E5138"/>
    <w:rsid w:val="001E7593"/>
    <w:rsid w:val="001F0014"/>
    <w:rsid w:val="001F11A3"/>
    <w:rsid w:val="001F2596"/>
    <w:rsid w:val="001F3712"/>
    <w:rsid w:val="001F3828"/>
    <w:rsid w:val="001F6402"/>
    <w:rsid w:val="00201054"/>
    <w:rsid w:val="00202717"/>
    <w:rsid w:val="002033A7"/>
    <w:rsid w:val="002033E2"/>
    <w:rsid w:val="00203418"/>
    <w:rsid w:val="00203D1C"/>
    <w:rsid w:val="002060F0"/>
    <w:rsid w:val="002069B4"/>
    <w:rsid w:val="00210EB2"/>
    <w:rsid w:val="00211371"/>
    <w:rsid w:val="0021188D"/>
    <w:rsid w:val="00212847"/>
    <w:rsid w:val="00212DB9"/>
    <w:rsid w:val="002130AB"/>
    <w:rsid w:val="00214063"/>
    <w:rsid w:val="00214544"/>
    <w:rsid w:val="00214B54"/>
    <w:rsid w:val="00214E64"/>
    <w:rsid w:val="00215CE7"/>
    <w:rsid w:val="00216C41"/>
    <w:rsid w:val="00217AC2"/>
    <w:rsid w:val="00217C1E"/>
    <w:rsid w:val="00220229"/>
    <w:rsid w:val="00220402"/>
    <w:rsid w:val="00220AF3"/>
    <w:rsid w:val="00221B93"/>
    <w:rsid w:val="00221FC3"/>
    <w:rsid w:val="002222CD"/>
    <w:rsid w:val="00222E6B"/>
    <w:rsid w:val="002245E8"/>
    <w:rsid w:val="002271AC"/>
    <w:rsid w:val="002301B9"/>
    <w:rsid w:val="00230559"/>
    <w:rsid w:val="00230B50"/>
    <w:rsid w:val="00230BB6"/>
    <w:rsid w:val="002316C6"/>
    <w:rsid w:val="002318CF"/>
    <w:rsid w:val="00231FC8"/>
    <w:rsid w:val="00232C2C"/>
    <w:rsid w:val="002334EC"/>
    <w:rsid w:val="00233A35"/>
    <w:rsid w:val="00233B5E"/>
    <w:rsid w:val="00233B9E"/>
    <w:rsid w:val="00234591"/>
    <w:rsid w:val="0023481A"/>
    <w:rsid w:val="00235ADE"/>
    <w:rsid w:val="00236CAB"/>
    <w:rsid w:val="002375AE"/>
    <w:rsid w:val="002379C1"/>
    <w:rsid w:val="002400EC"/>
    <w:rsid w:val="00241177"/>
    <w:rsid w:val="00241C23"/>
    <w:rsid w:val="00241C6D"/>
    <w:rsid w:val="00244364"/>
    <w:rsid w:val="00245350"/>
    <w:rsid w:val="002474AB"/>
    <w:rsid w:val="0024774D"/>
    <w:rsid w:val="00247DFF"/>
    <w:rsid w:val="002515B3"/>
    <w:rsid w:val="002519CD"/>
    <w:rsid w:val="00251B74"/>
    <w:rsid w:val="00251B86"/>
    <w:rsid w:val="00251DC6"/>
    <w:rsid w:val="00252D53"/>
    <w:rsid w:val="00253EC8"/>
    <w:rsid w:val="002549F3"/>
    <w:rsid w:val="00255DAE"/>
    <w:rsid w:val="00256286"/>
    <w:rsid w:val="00256614"/>
    <w:rsid w:val="00257399"/>
    <w:rsid w:val="00257B46"/>
    <w:rsid w:val="00261E9D"/>
    <w:rsid w:val="002631FD"/>
    <w:rsid w:val="00265F1C"/>
    <w:rsid w:val="00266A18"/>
    <w:rsid w:val="002671A9"/>
    <w:rsid w:val="00271EB2"/>
    <w:rsid w:val="002747F6"/>
    <w:rsid w:val="00274889"/>
    <w:rsid w:val="00274F31"/>
    <w:rsid w:val="002752D1"/>
    <w:rsid w:val="00275B8A"/>
    <w:rsid w:val="00275C41"/>
    <w:rsid w:val="00275CE0"/>
    <w:rsid w:val="002773FB"/>
    <w:rsid w:val="002805D4"/>
    <w:rsid w:val="0028183E"/>
    <w:rsid w:val="00283C2B"/>
    <w:rsid w:val="002857D6"/>
    <w:rsid w:val="00286681"/>
    <w:rsid w:val="00287A72"/>
    <w:rsid w:val="00290B28"/>
    <w:rsid w:val="0029205F"/>
    <w:rsid w:val="0029239E"/>
    <w:rsid w:val="00292DBD"/>
    <w:rsid w:val="0029302C"/>
    <w:rsid w:val="00293924"/>
    <w:rsid w:val="00293FA1"/>
    <w:rsid w:val="002953B0"/>
    <w:rsid w:val="00295636"/>
    <w:rsid w:val="002A2412"/>
    <w:rsid w:val="002A4EFD"/>
    <w:rsid w:val="002A5043"/>
    <w:rsid w:val="002A5DB5"/>
    <w:rsid w:val="002A62A3"/>
    <w:rsid w:val="002A6E84"/>
    <w:rsid w:val="002A6F20"/>
    <w:rsid w:val="002A7C4E"/>
    <w:rsid w:val="002B0199"/>
    <w:rsid w:val="002B1011"/>
    <w:rsid w:val="002B1C3B"/>
    <w:rsid w:val="002B2930"/>
    <w:rsid w:val="002B2B9B"/>
    <w:rsid w:val="002B438B"/>
    <w:rsid w:val="002B4BF9"/>
    <w:rsid w:val="002B4DC9"/>
    <w:rsid w:val="002B51D1"/>
    <w:rsid w:val="002B5B15"/>
    <w:rsid w:val="002B5BE7"/>
    <w:rsid w:val="002B7188"/>
    <w:rsid w:val="002B7CB8"/>
    <w:rsid w:val="002C0A3A"/>
    <w:rsid w:val="002C1101"/>
    <w:rsid w:val="002C1B09"/>
    <w:rsid w:val="002C2F69"/>
    <w:rsid w:val="002C3706"/>
    <w:rsid w:val="002C3953"/>
    <w:rsid w:val="002C396F"/>
    <w:rsid w:val="002C4148"/>
    <w:rsid w:val="002C430B"/>
    <w:rsid w:val="002C74E7"/>
    <w:rsid w:val="002C782D"/>
    <w:rsid w:val="002C7EC2"/>
    <w:rsid w:val="002D2044"/>
    <w:rsid w:val="002D2382"/>
    <w:rsid w:val="002D29B8"/>
    <w:rsid w:val="002D50A0"/>
    <w:rsid w:val="002D6384"/>
    <w:rsid w:val="002E143C"/>
    <w:rsid w:val="002E24D2"/>
    <w:rsid w:val="002E3744"/>
    <w:rsid w:val="002E46C1"/>
    <w:rsid w:val="002E4A7F"/>
    <w:rsid w:val="002E6235"/>
    <w:rsid w:val="002E6F3C"/>
    <w:rsid w:val="002E7A3A"/>
    <w:rsid w:val="002F0962"/>
    <w:rsid w:val="002F1A7B"/>
    <w:rsid w:val="002F1DCD"/>
    <w:rsid w:val="002F3055"/>
    <w:rsid w:val="002F4138"/>
    <w:rsid w:val="002F446A"/>
    <w:rsid w:val="002F4CB1"/>
    <w:rsid w:val="002F5D5A"/>
    <w:rsid w:val="002F5E45"/>
    <w:rsid w:val="002F685F"/>
    <w:rsid w:val="002F7D7E"/>
    <w:rsid w:val="00305769"/>
    <w:rsid w:val="00305BF0"/>
    <w:rsid w:val="003061F9"/>
    <w:rsid w:val="0030684A"/>
    <w:rsid w:val="00307057"/>
    <w:rsid w:val="0030725D"/>
    <w:rsid w:val="003076FA"/>
    <w:rsid w:val="00307AEA"/>
    <w:rsid w:val="00310EF0"/>
    <w:rsid w:val="003110CB"/>
    <w:rsid w:val="00313AD8"/>
    <w:rsid w:val="00313FCA"/>
    <w:rsid w:val="0031417C"/>
    <w:rsid w:val="00314D55"/>
    <w:rsid w:val="0031598A"/>
    <w:rsid w:val="003203BF"/>
    <w:rsid w:val="00321BAA"/>
    <w:rsid w:val="00322DDD"/>
    <w:rsid w:val="00323C29"/>
    <w:rsid w:val="0032500D"/>
    <w:rsid w:val="00325934"/>
    <w:rsid w:val="00330DEC"/>
    <w:rsid w:val="00331FD0"/>
    <w:rsid w:val="00332B6C"/>
    <w:rsid w:val="00333C83"/>
    <w:rsid w:val="003342E7"/>
    <w:rsid w:val="00334A9B"/>
    <w:rsid w:val="00335820"/>
    <w:rsid w:val="003379BA"/>
    <w:rsid w:val="00337C57"/>
    <w:rsid w:val="0034245A"/>
    <w:rsid w:val="003425B5"/>
    <w:rsid w:val="003434F4"/>
    <w:rsid w:val="00343ABE"/>
    <w:rsid w:val="00344730"/>
    <w:rsid w:val="00345B85"/>
    <w:rsid w:val="00346047"/>
    <w:rsid w:val="00347A74"/>
    <w:rsid w:val="00350254"/>
    <w:rsid w:val="00350BAB"/>
    <w:rsid w:val="00350D90"/>
    <w:rsid w:val="00352566"/>
    <w:rsid w:val="00352CBA"/>
    <w:rsid w:val="00353F93"/>
    <w:rsid w:val="00354523"/>
    <w:rsid w:val="00354D38"/>
    <w:rsid w:val="00354DA7"/>
    <w:rsid w:val="003554CD"/>
    <w:rsid w:val="00356409"/>
    <w:rsid w:val="0035696F"/>
    <w:rsid w:val="00356FA6"/>
    <w:rsid w:val="00357653"/>
    <w:rsid w:val="0036104E"/>
    <w:rsid w:val="00364686"/>
    <w:rsid w:val="00364958"/>
    <w:rsid w:val="00364EF1"/>
    <w:rsid w:val="003650A3"/>
    <w:rsid w:val="00365B34"/>
    <w:rsid w:val="003669DD"/>
    <w:rsid w:val="003673A0"/>
    <w:rsid w:val="00373DAB"/>
    <w:rsid w:val="00373F51"/>
    <w:rsid w:val="003741A4"/>
    <w:rsid w:val="00376555"/>
    <w:rsid w:val="0037786C"/>
    <w:rsid w:val="00381594"/>
    <w:rsid w:val="0038216C"/>
    <w:rsid w:val="00382519"/>
    <w:rsid w:val="00382CC6"/>
    <w:rsid w:val="00383791"/>
    <w:rsid w:val="00383FEF"/>
    <w:rsid w:val="003846DE"/>
    <w:rsid w:val="0038504F"/>
    <w:rsid w:val="003852FF"/>
    <w:rsid w:val="00385A94"/>
    <w:rsid w:val="00385FE4"/>
    <w:rsid w:val="00387D72"/>
    <w:rsid w:val="003914FA"/>
    <w:rsid w:val="00391E0C"/>
    <w:rsid w:val="00392730"/>
    <w:rsid w:val="00392FF5"/>
    <w:rsid w:val="00393711"/>
    <w:rsid w:val="0039379C"/>
    <w:rsid w:val="00396315"/>
    <w:rsid w:val="00396EEC"/>
    <w:rsid w:val="00397220"/>
    <w:rsid w:val="003A0F17"/>
    <w:rsid w:val="003A1620"/>
    <w:rsid w:val="003A2D7B"/>
    <w:rsid w:val="003A3637"/>
    <w:rsid w:val="003A48FC"/>
    <w:rsid w:val="003A5CCB"/>
    <w:rsid w:val="003A5E24"/>
    <w:rsid w:val="003A7AB8"/>
    <w:rsid w:val="003B04D5"/>
    <w:rsid w:val="003B164E"/>
    <w:rsid w:val="003B1C96"/>
    <w:rsid w:val="003B281F"/>
    <w:rsid w:val="003B28BD"/>
    <w:rsid w:val="003B2E6F"/>
    <w:rsid w:val="003B3B8C"/>
    <w:rsid w:val="003B404C"/>
    <w:rsid w:val="003B439E"/>
    <w:rsid w:val="003B43C7"/>
    <w:rsid w:val="003B48FE"/>
    <w:rsid w:val="003B4A98"/>
    <w:rsid w:val="003B5213"/>
    <w:rsid w:val="003B5A31"/>
    <w:rsid w:val="003B5A93"/>
    <w:rsid w:val="003B6052"/>
    <w:rsid w:val="003B7757"/>
    <w:rsid w:val="003C099C"/>
    <w:rsid w:val="003C1D38"/>
    <w:rsid w:val="003C1DD2"/>
    <w:rsid w:val="003C33EF"/>
    <w:rsid w:val="003C55B5"/>
    <w:rsid w:val="003D0A1B"/>
    <w:rsid w:val="003D223D"/>
    <w:rsid w:val="003D25C6"/>
    <w:rsid w:val="003D3937"/>
    <w:rsid w:val="003D6E0B"/>
    <w:rsid w:val="003D741D"/>
    <w:rsid w:val="003D7E04"/>
    <w:rsid w:val="003E0A37"/>
    <w:rsid w:val="003E1A9D"/>
    <w:rsid w:val="003E21D9"/>
    <w:rsid w:val="003E465B"/>
    <w:rsid w:val="003E493B"/>
    <w:rsid w:val="003E6067"/>
    <w:rsid w:val="003E77E1"/>
    <w:rsid w:val="003F1AF5"/>
    <w:rsid w:val="003F3628"/>
    <w:rsid w:val="003F4233"/>
    <w:rsid w:val="003F4624"/>
    <w:rsid w:val="003F49EE"/>
    <w:rsid w:val="003F4BC3"/>
    <w:rsid w:val="003F517C"/>
    <w:rsid w:val="003F5CD5"/>
    <w:rsid w:val="003F7F91"/>
    <w:rsid w:val="00400852"/>
    <w:rsid w:val="004030C1"/>
    <w:rsid w:val="00404B7C"/>
    <w:rsid w:val="00404D7B"/>
    <w:rsid w:val="004051DE"/>
    <w:rsid w:val="0040539B"/>
    <w:rsid w:val="00405686"/>
    <w:rsid w:val="004056F2"/>
    <w:rsid w:val="00405B45"/>
    <w:rsid w:val="00405E06"/>
    <w:rsid w:val="00406427"/>
    <w:rsid w:val="00406E43"/>
    <w:rsid w:val="00411E37"/>
    <w:rsid w:val="00414267"/>
    <w:rsid w:val="00415EAC"/>
    <w:rsid w:val="00416B3D"/>
    <w:rsid w:val="00416DEB"/>
    <w:rsid w:val="004220F6"/>
    <w:rsid w:val="00422A6C"/>
    <w:rsid w:val="00422CF4"/>
    <w:rsid w:val="00422FFA"/>
    <w:rsid w:val="00423215"/>
    <w:rsid w:val="00424569"/>
    <w:rsid w:val="00424633"/>
    <w:rsid w:val="00425CDD"/>
    <w:rsid w:val="004265B8"/>
    <w:rsid w:val="00427648"/>
    <w:rsid w:val="0043238C"/>
    <w:rsid w:val="00433BF3"/>
    <w:rsid w:val="004345FA"/>
    <w:rsid w:val="004357D5"/>
    <w:rsid w:val="0043666B"/>
    <w:rsid w:val="00436EC0"/>
    <w:rsid w:val="00437588"/>
    <w:rsid w:val="00437A82"/>
    <w:rsid w:val="00440C1B"/>
    <w:rsid w:val="00441778"/>
    <w:rsid w:val="004421CB"/>
    <w:rsid w:val="00442519"/>
    <w:rsid w:val="004440D7"/>
    <w:rsid w:val="0044449D"/>
    <w:rsid w:val="00446522"/>
    <w:rsid w:val="0044697E"/>
    <w:rsid w:val="00450063"/>
    <w:rsid w:val="004529A4"/>
    <w:rsid w:val="004533EE"/>
    <w:rsid w:val="00453F13"/>
    <w:rsid w:val="0045445D"/>
    <w:rsid w:val="00454AD9"/>
    <w:rsid w:val="004551C6"/>
    <w:rsid w:val="0045552E"/>
    <w:rsid w:val="00455C0A"/>
    <w:rsid w:val="00456359"/>
    <w:rsid w:val="004565F9"/>
    <w:rsid w:val="00456DD9"/>
    <w:rsid w:val="00457B03"/>
    <w:rsid w:val="004608F0"/>
    <w:rsid w:val="00462118"/>
    <w:rsid w:val="00462369"/>
    <w:rsid w:val="00465461"/>
    <w:rsid w:val="00470340"/>
    <w:rsid w:val="0047064D"/>
    <w:rsid w:val="00471103"/>
    <w:rsid w:val="004715B7"/>
    <w:rsid w:val="004775B8"/>
    <w:rsid w:val="00477687"/>
    <w:rsid w:val="00480A0B"/>
    <w:rsid w:val="00480F0B"/>
    <w:rsid w:val="00483326"/>
    <w:rsid w:val="004842D2"/>
    <w:rsid w:val="0048567E"/>
    <w:rsid w:val="00485B0D"/>
    <w:rsid w:val="00487043"/>
    <w:rsid w:val="00487791"/>
    <w:rsid w:val="00490A4E"/>
    <w:rsid w:val="00492623"/>
    <w:rsid w:val="00492CB6"/>
    <w:rsid w:val="00493CD0"/>
    <w:rsid w:val="004948AA"/>
    <w:rsid w:val="004A0199"/>
    <w:rsid w:val="004A05FB"/>
    <w:rsid w:val="004A1A3A"/>
    <w:rsid w:val="004A2A5D"/>
    <w:rsid w:val="004A2CB3"/>
    <w:rsid w:val="004A4331"/>
    <w:rsid w:val="004A612A"/>
    <w:rsid w:val="004A6B16"/>
    <w:rsid w:val="004A6E0B"/>
    <w:rsid w:val="004A6E53"/>
    <w:rsid w:val="004B0D2B"/>
    <w:rsid w:val="004B2C2F"/>
    <w:rsid w:val="004B52F5"/>
    <w:rsid w:val="004B5D7D"/>
    <w:rsid w:val="004B621E"/>
    <w:rsid w:val="004B6D07"/>
    <w:rsid w:val="004B6D47"/>
    <w:rsid w:val="004B6E74"/>
    <w:rsid w:val="004B7A7D"/>
    <w:rsid w:val="004C0848"/>
    <w:rsid w:val="004C0FD1"/>
    <w:rsid w:val="004C19E3"/>
    <w:rsid w:val="004C2EEB"/>
    <w:rsid w:val="004C3B6A"/>
    <w:rsid w:val="004C597E"/>
    <w:rsid w:val="004C6B42"/>
    <w:rsid w:val="004C700F"/>
    <w:rsid w:val="004D080F"/>
    <w:rsid w:val="004D0A86"/>
    <w:rsid w:val="004D0B57"/>
    <w:rsid w:val="004D135B"/>
    <w:rsid w:val="004D13B1"/>
    <w:rsid w:val="004D1D5E"/>
    <w:rsid w:val="004D22BA"/>
    <w:rsid w:val="004D3CAF"/>
    <w:rsid w:val="004D4AC4"/>
    <w:rsid w:val="004D576D"/>
    <w:rsid w:val="004D63B9"/>
    <w:rsid w:val="004D66E4"/>
    <w:rsid w:val="004D758C"/>
    <w:rsid w:val="004D7875"/>
    <w:rsid w:val="004D7953"/>
    <w:rsid w:val="004E03AE"/>
    <w:rsid w:val="004E2876"/>
    <w:rsid w:val="004E6275"/>
    <w:rsid w:val="004E63A9"/>
    <w:rsid w:val="004E762F"/>
    <w:rsid w:val="004F2062"/>
    <w:rsid w:val="004F22F8"/>
    <w:rsid w:val="004F3E3D"/>
    <w:rsid w:val="004F4B74"/>
    <w:rsid w:val="004F602D"/>
    <w:rsid w:val="0050030A"/>
    <w:rsid w:val="00500B0B"/>
    <w:rsid w:val="00500C1F"/>
    <w:rsid w:val="005020F2"/>
    <w:rsid w:val="005025E1"/>
    <w:rsid w:val="005031A3"/>
    <w:rsid w:val="005052F2"/>
    <w:rsid w:val="00506952"/>
    <w:rsid w:val="00506EF1"/>
    <w:rsid w:val="005071A7"/>
    <w:rsid w:val="005071D9"/>
    <w:rsid w:val="00510FC7"/>
    <w:rsid w:val="00511367"/>
    <w:rsid w:val="005116F3"/>
    <w:rsid w:val="00511C49"/>
    <w:rsid w:val="00512717"/>
    <w:rsid w:val="00512883"/>
    <w:rsid w:val="005148A5"/>
    <w:rsid w:val="0051492A"/>
    <w:rsid w:val="00514A79"/>
    <w:rsid w:val="005159F2"/>
    <w:rsid w:val="00517DCB"/>
    <w:rsid w:val="0052048B"/>
    <w:rsid w:val="00520D35"/>
    <w:rsid w:val="00520FEB"/>
    <w:rsid w:val="00522924"/>
    <w:rsid w:val="00522C43"/>
    <w:rsid w:val="00523973"/>
    <w:rsid w:val="00523AAD"/>
    <w:rsid w:val="005242B1"/>
    <w:rsid w:val="0052524D"/>
    <w:rsid w:val="00525363"/>
    <w:rsid w:val="005276A3"/>
    <w:rsid w:val="005302D5"/>
    <w:rsid w:val="00531A6E"/>
    <w:rsid w:val="00531CB3"/>
    <w:rsid w:val="0053279D"/>
    <w:rsid w:val="00533D09"/>
    <w:rsid w:val="00533ED1"/>
    <w:rsid w:val="005345A3"/>
    <w:rsid w:val="00535882"/>
    <w:rsid w:val="005359DE"/>
    <w:rsid w:val="00535AB0"/>
    <w:rsid w:val="00536762"/>
    <w:rsid w:val="0053777B"/>
    <w:rsid w:val="00540273"/>
    <w:rsid w:val="00540B57"/>
    <w:rsid w:val="005411E6"/>
    <w:rsid w:val="00541AF6"/>
    <w:rsid w:val="00541C07"/>
    <w:rsid w:val="0054246C"/>
    <w:rsid w:val="00544150"/>
    <w:rsid w:val="00544189"/>
    <w:rsid w:val="00544237"/>
    <w:rsid w:val="0054533B"/>
    <w:rsid w:val="0054538D"/>
    <w:rsid w:val="0054568A"/>
    <w:rsid w:val="00546F09"/>
    <w:rsid w:val="00550A68"/>
    <w:rsid w:val="0055102A"/>
    <w:rsid w:val="005518E4"/>
    <w:rsid w:val="00553191"/>
    <w:rsid w:val="00553A38"/>
    <w:rsid w:val="00553C09"/>
    <w:rsid w:val="005542FD"/>
    <w:rsid w:val="00554503"/>
    <w:rsid w:val="00554E8D"/>
    <w:rsid w:val="005569BE"/>
    <w:rsid w:val="00556E70"/>
    <w:rsid w:val="0055736D"/>
    <w:rsid w:val="00557817"/>
    <w:rsid w:val="00557B41"/>
    <w:rsid w:val="00557D09"/>
    <w:rsid w:val="0056291A"/>
    <w:rsid w:val="0056308F"/>
    <w:rsid w:val="00563FB8"/>
    <w:rsid w:val="00564AF7"/>
    <w:rsid w:val="00565002"/>
    <w:rsid w:val="00565504"/>
    <w:rsid w:val="005655E4"/>
    <w:rsid w:val="00566A67"/>
    <w:rsid w:val="005709FE"/>
    <w:rsid w:val="00571639"/>
    <w:rsid w:val="00572714"/>
    <w:rsid w:val="00572791"/>
    <w:rsid w:val="00573D60"/>
    <w:rsid w:val="005743A5"/>
    <w:rsid w:val="005749C4"/>
    <w:rsid w:val="005757BA"/>
    <w:rsid w:val="00575A2E"/>
    <w:rsid w:val="00576978"/>
    <w:rsid w:val="00576A56"/>
    <w:rsid w:val="00577F1E"/>
    <w:rsid w:val="00580E76"/>
    <w:rsid w:val="00582A3A"/>
    <w:rsid w:val="00582AB6"/>
    <w:rsid w:val="00585620"/>
    <w:rsid w:val="00585628"/>
    <w:rsid w:val="00586396"/>
    <w:rsid w:val="00586AF2"/>
    <w:rsid w:val="00586D96"/>
    <w:rsid w:val="00587371"/>
    <w:rsid w:val="005908C2"/>
    <w:rsid w:val="00590BAC"/>
    <w:rsid w:val="00590DFE"/>
    <w:rsid w:val="00591BC5"/>
    <w:rsid w:val="00593594"/>
    <w:rsid w:val="00593AFF"/>
    <w:rsid w:val="00593D3F"/>
    <w:rsid w:val="00594A12"/>
    <w:rsid w:val="00594E9A"/>
    <w:rsid w:val="00595212"/>
    <w:rsid w:val="00595633"/>
    <w:rsid w:val="00595B17"/>
    <w:rsid w:val="005A0535"/>
    <w:rsid w:val="005A1F54"/>
    <w:rsid w:val="005A1F94"/>
    <w:rsid w:val="005A1FCD"/>
    <w:rsid w:val="005A257F"/>
    <w:rsid w:val="005A2D1A"/>
    <w:rsid w:val="005A5D84"/>
    <w:rsid w:val="005A62BB"/>
    <w:rsid w:val="005A6E0B"/>
    <w:rsid w:val="005A7F93"/>
    <w:rsid w:val="005B04C8"/>
    <w:rsid w:val="005B0C98"/>
    <w:rsid w:val="005B0FA8"/>
    <w:rsid w:val="005B1378"/>
    <w:rsid w:val="005B236E"/>
    <w:rsid w:val="005B654C"/>
    <w:rsid w:val="005B7465"/>
    <w:rsid w:val="005B7B8A"/>
    <w:rsid w:val="005C3DC9"/>
    <w:rsid w:val="005C4A7F"/>
    <w:rsid w:val="005C552F"/>
    <w:rsid w:val="005C56F7"/>
    <w:rsid w:val="005C5B13"/>
    <w:rsid w:val="005C6100"/>
    <w:rsid w:val="005C6500"/>
    <w:rsid w:val="005C6648"/>
    <w:rsid w:val="005C7B92"/>
    <w:rsid w:val="005C7E50"/>
    <w:rsid w:val="005D01CF"/>
    <w:rsid w:val="005D13AA"/>
    <w:rsid w:val="005D15AB"/>
    <w:rsid w:val="005D2193"/>
    <w:rsid w:val="005D21FD"/>
    <w:rsid w:val="005D2D9E"/>
    <w:rsid w:val="005D30C2"/>
    <w:rsid w:val="005D3208"/>
    <w:rsid w:val="005D36CB"/>
    <w:rsid w:val="005D4DED"/>
    <w:rsid w:val="005D5B83"/>
    <w:rsid w:val="005D5C8D"/>
    <w:rsid w:val="005D6F2F"/>
    <w:rsid w:val="005E07BF"/>
    <w:rsid w:val="005E100B"/>
    <w:rsid w:val="005E130D"/>
    <w:rsid w:val="005E1A61"/>
    <w:rsid w:val="005E2360"/>
    <w:rsid w:val="005E2A8D"/>
    <w:rsid w:val="005E59E9"/>
    <w:rsid w:val="005E5DF4"/>
    <w:rsid w:val="005F0785"/>
    <w:rsid w:val="005F087A"/>
    <w:rsid w:val="005F0D86"/>
    <w:rsid w:val="005F2F28"/>
    <w:rsid w:val="005F3632"/>
    <w:rsid w:val="005F38E1"/>
    <w:rsid w:val="005F41BB"/>
    <w:rsid w:val="005F46B4"/>
    <w:rsid w:val="005F4A1E"/>
    <w:rsid w:val="005F6B3B"/>
    <w:rsid w:val="005F7AEA"/>
    <w:rsid w:val="0060091E"/>
    <w:rsid w:val="00600A16"/>
    <w:rsid w:val="00601DE9"/>
    <w:rsid w:val="00602770"/>
    <w:rsid w:val="00603359"/>
    <w:rsid w:val="0060372C"/>
    <w:rsid w:val="00603B88"/>
    <w:rsid w:val="00603FF1"/>
    <w:rsid w:val="00605C2B"/>
    <w:rsid w:val="00605D78"/>
    <w:rsid w:val="006079EE"/>
    <w:rsid w:val="006102EE"/>
    <w:rsid w:val="00610342"/>
    <w:rsid w:val="006105D9"/>
    <w:rsid w:val="006112E6"/>
    <w:rsid w:val="00612E5E"/>
    <w:rsid w:val="00613035"/>
    <w:rsid w:val="00613414"/>
    <w:rsid w:val="00613F7C"/>
    <w:rsid w:val="0061414A"/>
    <w:rsid w:val="0061421B"/>
    <w:rsid w:val="00614A5B"/>
    <w:rsid w:val="00614CEA"/>
    <w:rsid w:val="0061766C"/>
    <w:rsid w:val="006208D0"/>
    <w:rsid w:val="00621781"/>
    <w:rsid w:val="00621A4A"/>
    <w:rsid w:val="00621EEE"/>
    <w:rsid w:val="00622331"/>
    <w:rsid w:val="00622E04"/>
    <w:rsid w:val="0062479D"/>
    <w:rsid w:val="00624D82"/>
    <w:rsid w:val="0062518B"/>
    <w:rsid w:val="006252C0"/>
    <w:rsid w:val="006262FF"/>
    <w:rsid w:val="00627810"/>
    <w:rsid w:val="00630812"/>
    <w:rsid w:val="006308E1"/>
    <w:rsid w:val="00630D57"/>
    <w:rsid w:val="00631102"/>
    <w:rsid w:val="00632CD1"/>
    <w:rsid w:val="00632E56"/>
    <w:rsid w:val="00634696"/>
    <w:rsid w:val="00635F79"/>
    <w:rsid w:val="006407FF"/>
    <w:rsid w:val="00640B35"/>
    <w:rsid w:val="00641021"/>
    <w:rsid w:val="0064144C"/>
    <w:rsid w:val="006422B3"/>
    <w:rsid w:val="006423A1"/>
    <w:rsid w:val="00645452"/>
    <w:rsid w:val="00646CD9"/>
    <w:rsid w:val="0064766E"/>
    <w:rsid w:val="006515F4"/>
    <w:rsid w:val="00651747"/>
    <w:rsid w:val="00652B8B"/>
    <w:rsid w:val="00652C0A"/>
    <w:rsid w:val="00654C01"/>
    <w:rsid w:val="0065501F"/>
    <w:rsid w:val="00656057"/>
    <w:rsid w:val="00664B4E"/>
    <w:rsid w:val="006654A9"/>
    <w:rsid w:val="00665ED8"/>
    <w:rsid w:val="006661AD"/>
    <w:rsid w:val="006664CF"/>
    <w:rsid w:val="00673513"/>
    <w:rsid w:val="00673D4B"/>
    <w:rsid w:val="00673E63"/>
    <w:rsid w:val="00674378"/>
    <w:rsid w:val="0067542B"/>
    <w:rsid w:val="0067575E"/>
    <w:rsid w:val="0067591A"/>
    <w:rsid w:val="00676F07"/>
    <w:rsid w:val="00677F9B"/>
    <w:rsid w:val="0068079D"/>
    <w:rsid w:val="00680E57"/>
    <w:rsid w:val="00680FD8"/>
    <w:rsid w:val="0068180A"/>
    <w:rsid w:val="0068233D"/>
    <w:rsid w:val="006827F9"/>
    <w:rsid w:val="006833F4"/>
    <w:rsid w:val="0068387A"/>
    <w:rsid w:val="00684D33"/>
    <w:rsid w:val="006855CA"/>
    <w:rsid w:val="00685A91"/>
    <w:rsid w:val="00687204"/>
    <w:rsid w:val="0068744D"/>
    <w:rsid w:val="00687A4C"/>
    <w:rsid w:val="006902CC"/>
    <w:rsid w:val="00690314"/>
    <w:rsid w:val="00690C07"/>
    <w:rsid w:val="00691388"/>
    <w:rsid w:val="00691FAF"/>
    <w:rsid w:val="006924E1"/>
    <w:rsid w:val="00692BAB"/>
    <w:rsid w:val="00693062"/>
    <w:rsid w:val="0069440E"/>
    <w:rsid w:val="006949CE"/>
    <w:rsid w:val="00695D21"/>
    <w:rsid w:val="0069779F"/>
    <w:rsid w:val="006A0475"/>
    <w:rsid w:val="006A0C8D"/>
    <w:rsid w:val="006A1A05"/>
    <w:rsid w:val="006A4B03"/>
    <w:rsid w:val="006A5CE5"/>
    <w:rsid w:val="006A71DD"/>
    <w:rsid w:val="006B0076"/>
    <w:rsid w:val="006B1601"/>
    <w:rsid w:val="006B1811"/>
    <w:rsid w:val="006B1D8B"/>
    <w:rsid w:val="006B2326"/>
    <w:rsid w:val="006B277D"/>
    <w:rsid w:val="006B3BE5"/>
    <w:rsid w:val="006B455E"/>
    <w:rsid w:val="006B60CF"/>
    <w:rsid w:val="006B614F"/>
    <w:rsid w:val="006B6629"/>
    <w:rsid w:val="006B6692"/>
    <w:rsid w:val="006C14AD"/>
    <w:rsid w:val="006C21FA"/>
    <w:rsid w:val="006C29C3"/>
    <w:rsid w:val="006C3D74"/>
    <w:rsid w:val="006C3EB4"/>
    <w:rsid w:val="006C4241"/>
    <w:rsid w:val="006C553D"/>
    <w:rsid w:val="006C582E"/>
    <w:rsid w:val="006C5C20"/>
    <w:rsid w:val="006C5CE9"/>
    <w:rsid w:val="006C5E7D"/>
    <w:rsid w:val="006D26AB"/>
    <w:rsid w:val="006D2CDE"/>
    <w:rsid w:val="006D2F4D"/>
    <w:rsid w:val="006D329D"/>
    <w:rsid w:val="006D390A"/>
    <w:rsid w:val="006D5644"/>
    <w:rsid w:val="006D5D04"/>
    <w:rsid w:val="006D675D"/>
    <w:rsid w:val="006E160F"/>
    <w:rsid w:val="006E1CA4"/>
    <w:rsid w:val="006E1E54"/>
    <w:rsid w:val="006E2F95"/>
    <w:rsid w:val="006E3ED7"/>
    <w:rsid w:val="006E45C7"/>
    <w:rsid w:val="006E4D80"/>
    <w:rsid w:val="006E525D"/>
    <w:rsid w:val="006E55AE"/>
    <w:rsid w:val="006E63F9"/>
    <w:rsid w:val="006E6924"/>
    <w:rsid w:val="006E79A4"/>
    <w:rsid w:val="006F01A1"/>
    <w:rsid w:val="006F081E"/>
    <w:rsid w:val="006F13EE"/>
    <w:rsid w:val="006F1EC6"/>
    <w:rsid w:val="006F2547"/>
    <w:rsid w:val="006F2625"/>
    <w:rsid w:val="006F4F7F"/>
    <w:rsid w:val="006F55BE"/>
    <w:rsid w:val="006F5E10"/>
    <w:rsid w:val="006F7818"/>
    <w:rsid w:val="006F7A3B"/>
    <w:rsid w:val="0070427E"/>
    <w:rsid w:val="0070546E"/>
    <w:rsid w:val="0070579F"/>
    <w:rsid w:val="00710148"/>
    <w:rsid w:val="00710D61"/>
    <w:rsid w:val="0071190C"/>
    <w:rsid w:val="00711D6E"/>
    <w:rsid w:val="00711EEE"/>
    <w:rsid w:val="00712445"/>
    <w:rsid w:val="00712E1E"/>
    <w:rsid w:val="00712E3B"/>
    <w:rsid w:val="00712EC1"/>
    <w:rsid w:val="00713568"/>
    <w:rsid w:val="0071405B"/>
    <w:rsid w:val="007142D8"/>
    <w:rsid w:val="00717C01"/>
    <w:rsid w:val="007207D5"/>
    <w:rsid w:val="007208E7"/>
    <w:rsid w:val="007209DB"/>
    <w:rsid w:val="00723B5A"/>
    <w:rsid w:val="00725D06"/>
    <w:rsid w:val="0072711B"/>
    <w:rsid w:val="00731CE4"/>
    <w:rsid w:val="00732ABF"/>
    <w:rsid w:val="00733F29"/>
    <w:rsid w:val="00734595"/>
    <w:rsid w:val="0073568B"/>
    <w:rsid w:val="00736197"/>
    <w:rsid w:val="00737029"/>
    <w:rsid w:val="00740C0E"/>
    <w:rsid w:val="00741B50"/>
    <w:rsid w:val="00741C8E"/>
    <w:rsid w:val="00742AFF"/>
    <w:rsid w:val="00742D5B"/>
    <w:rsid w:val="007466B6"/>
    <w:rsid w:val="00747E91"/>
    <w:rsid w:val="00747F41"/>
    <w:rsid w:val="0075017C"/>
    <w:rsid w:val="007516AD"/>
    <w:rsid w:val="00751EAD"/>
    <w:rsid w:val="0075318E"/>
    <w:rsid w:val="00754432"/>
    <w:rsid w:val="007559C3"/>
    <w:rsid w:val="007567A8"/>
    <w:rsid w:val="0075735A"/>
    <w:rsid w:val="00757635"/>
    <w:rsid w:val="0075771F"/>
    <w:rsid w:val="00761910"/>
    <w:rsid w:val="00762FE3"/>
    <w:rsid w:val="00762FE4"/>
    <w:rsid w:val="0076424F"/>
    <w:rsid w:val="0076502A"/>
    <w:rsid w:val="007656CE"/>
    <w:rsid w:val="007666D1"/>
    <w:rsid w:val="00766A93"/>
    <w:rsid w:val="00767030"/>
    <w:rsid w:val="007676E6"/>
    <w:rsid w:val="00767E97"/>
    <w:rsid w:val="007700FB"/>
    <w:rsid w:val="00770C39"/>
    <w:rsid w:val="00772D17"/>
    <w:rsid w:val="00773AB1"/>
    <w:rsid w:val="00773E08"/>
    <w:rsid w:val="00775758"/>
    <w:rsid w:val="00775B54"/>
    <w:rsid w:val="00776364"/>
    <w:rsid w:val="0077689C"/>
    <w:rsid w:val="00776C9B"/>
    <w:rsid w:val="00777BCC"/>
    <w:rsid w:val="00777F14"/>
    <w:rsid w:val="0078001A"/>
    <w:rsid w:val="007803F9"/>
    <w:rsid w:val="0078117F"/>
    <w:rsid w:val="007826C2"/>
    <w:rsid w:val="00783E73"/>
    <w:rsid w:val="00784692"/>
    <w:rsid w:val="00784C45"/>
    <w:rsid w:val="00784C8F"/>
    <w:rsid w:val="00784CCC"/>
    <w:rsid w:val="00784E14"/>
    <w:rsid w:val="00784E6A"/>
    <w:rsid w:val="00785F80"/>
    <w:rsid w:val="007861AE"/>
    <w:rsid w:val="007872B8"/>
    <w:rsid w:val="00787A37"/>
    <w:rsid w:val="00790828"/>
    <w:rsid w:val="0079263C"/>
    <w:rsid w:val="0079375F"/>
    <w:rsid w:val="00794189"/>
    <w:rsid w:val="00794631"/>
    <w:rsid w:val="0079505E"/>
    <w:rsid w:val="00795243"/>
    <w:rsid w:val="00796619"/>
    <w:rsid w:val="0079797B"/>
    <w:rsid w:val="00797B05"/>
    <w:rsid w:val="007A0D69"/>
    <w:rsid w:val="007A2EB3"/>
    <w:rsid w:val="007A3B71"/>
    <w:rsid w:val="007A3ED7"/>
    <w:rsid w:val="007A6574"/>
    <w:rsid w:val="007A6B3F"/>
    <w:rsid w:val="007B0173"/>
    <w:rsid w:val="007B04BC"/>
    <w:rsid w:val="007B1766"/>
    <w:rsid w:val="007B33D3"/>
    <w:rsid w:val="007B3660"/>
    <w:rsid w:val="007B3B1E"/>
    <w:rsid w:val="007B4925"/>
    <w:rsid w:val="007B5400"/>
    <w:rsid w:val="007B57BA"/>
    <w:rsid w:val="007B6903"/>
    <w:rsid w:val="007B7BEC"/>
    <w:rsid w:val="007C006E"/>
    <w:rsid w:val="007C032F"/>
    <w:rsid w:val="007C0949"/>
    <w:rsid w:val="007C18AB"/>
    <w:rsid w:val="007C23C0"/>
    <w:rsid w:val="007C4613"/>
    <w:rsid w:val="007C5EAC"/>
    <w:rsid w:val="007C66E2"/>
    <w:rsid w:val="007C7A1C"/>
    <w:rsid w:val="007D0411"/>
    <w:rsid w:val="007D27EA"/>
    <w:rsid w:val="007D381A"/>
    <w:rsid w:val="007D3B7A"/>
    <w:rsid w:val="007D428C"/>
    <w:rsid w:val="007D454C"/>
    <w:rsid w:val="007D5600"/>
    <w:rsid w:val="007D5887"/>
    <w:rsid w:val="007D75E5"/>
    <w:rsid w:val="007D7702"/>
    <w:rsid w:val="007D7E5A"/>
    <w:rsid w:val="007E0406"/>
    <w:rsid w:val="007E0868"/>
    <w:rsid w:val="007E133C"/>
    <w:rsid w:val="007E13D5"/>
    <w:rsid w:val="007E32A4"/>
    <w:rsid w:val="007E39DB"/>
    <w:rsid w:val="007E3C22"/>
    <w:rsid w:val="007E4A93"/>
    <w:rsid w:val="007E4C0D"/>
    <w:rsid w:val="007E4E40"/>
    <w:rsid w:val="007E682A"/>
    <w:rsid w:val="007E6D99"/>
    <w:rsid w:val="007E6F37"/>
    <w:rsid w:val="007E6F88"/>
    <w:rsid w:val="007E7E33"/>
    <w:rsid w:val="007E7F05"/>
    <w:rsid w:val="007F0E7F"/>
    <w:rsid w:val="007F168C"/>
    <w:rsid w:val="007F186C"/>
    <w:rsid w:val="007F2A43"/>
    <w:rsid w:val="007F2C41"/>
    <w:rsid w:val="007F3D74"/>
    <w:rsid w:val="007F7262"/>
    <w:rsid w:val="008010E3"/>
    <w:rsid w:val="008027E1"/>
    <w:rsid w:val="00802A28"/>
    <w:rsid w:val="00804309"/>
    <w:rsid w:val="00804313"/>
    <w:rsid w:val="008046B6"/>
    <w:rsid w:val="008046DA"/>
    <w:rsid w:val="00805161"/>
    <w:rsid w:val="008064A8"/>
    <w:rsid w:val="00806958"/>
    <w:rsid w:val="00807A9E"/>
    <w:rsid w:val="008110B4"/>
    <w:rsid w:val="008129C8"/>
    <w:rsid w:val="00813B1F"/>
    <w:rsid w:val="00814198"/>
    <w:rsid w:val="00815F51"/>
    <w:rsid w:val="00820850"/>
    <w:rsid w:val="00820905"/>
    <w:rsid w:val="008217E8"/>
    <w:rsid w:val="00821D7E"/>
    <w:rsid w:val="00822282"/>
    <w:rsid w:val="00822930"/>
    <w:rsid w:val="00826C3E"/>
    <w:rsid w:val="008274A2"/>
    <w:rsid w:val="00830783"/>
    <w:rsid w:val="0083185F"/>
    <w:rsid w:val="0083198D"/>
    <w:rsid w:val="008325EF"/>
    <w:rsid w:val="008334FE"/>
    <w:rsid w:val="008352A4"/>
    <w:rsid w:val="00837481"/>
    <w:rsid w:val="00840365"/>
    <w:rsid w:val="008403A4"/>
    <w:rsid w:val="00840C84"/>
    <w:rsid w:val="008418CA"/>
    <w:rsid w:val="008428CA"/>
    <w:rsid w:val="008463D7"/>
    <w:rsid w:val="00846A98"/>
    <w:rsid w:val="00846B7A"/>
    <w:rsid w:val="008470EA"/>
    <w:rsid w:val="0085163C"/>
    <w:rsid w:val="008526B2"/>
    <w:rsid w:val="00854859"/>
    <w:rsid w:val="00854BD4"/>
    <w:rsid w:val="008560A9"/>
    <w:rsid w:val="00856BF1"/>
    <w:rsid w:val="00856D03"/>
    <w:rsid w:val="0086114F"/>
    <w:rsid w:val="00861CAA"/>
    <w:rsid w:val="008633CA"/>
    <w:rsid w:val="00864461"/>
    <w:rsid w:val="0086446D"/>
    <w:rsid w:val="00864FA6"/>
    <w:rsid w:val="00865C34"/>
    <w:rsid w:val="00866967"/>
    <w:rsid w:val="00866CA6"/>
    <w:rsid w:val="00867DD0"/>
    <w:rsid w:val="00867F94"/>
    <w:rsid w:val="00871A2E"/>
    <w:rsid w:val="00873259"/>
    <w:rsid w:val="00876348"/>
    <w:rsid w:val="0087649A"/>
    <w:rsid w:val="008776E5"/>
    <w:rsid w:val="00877F37"/>
    <w:rsid w:val="00881888"/>
    <w:rsid w:val="0088267D"/>
    <w:rsid w:val="00882C0A"/>
    <w:rsid w:val="00882E63"/>
    <w:rsid w:val="00884EF6"/>
    <w:rsid w:val="008852C6"/>
    <w:rsid w:val="00885BE7"/>
    <w:rsid w:val="008868E2"/>
    <w:rsid w:val="008901A8"/>
    <w:rsid w:val="008924FF"/>
    <w:rsid w:val="00893F16"/>
    <w:rsid w:val="008952C2"/>
    <w:rsid w:val="00895B9E"/>
    <w:rsid w:val="00896056"/>
    <w:rsid w:val="00896777"/>
    <w:rsid w:val="00896E23"/>
    <w:rsid w:val="00897522"/>
    <w:rsid w:val="00897A34"/>
    <w:rsid w:val="008A0D00"/>
    <w:rsid w:val="008A165A"/>
    <w:rsid w:val="008A2181"/>
    <w:rsid w:val="008A2E88"/>
    <w:rsid w:val="008A4050"/>
    <w:rsid w:val="008A427D"/>
    <w:rsid w:val="008A4EE4"/>
    <w:rsid w:val="008A5467"/>
    <w:rsid w:val="008A6243"/>
    <w:rsid w:val="008A7271"/>
    <w:rsid w:val="008A7CCA"/>
    <w:rsid w:val="008B168F"/>
    <w:rsid w:val="008B1A4C"/>
    <w:rsid w:val="008B3717"/>
    <w:rsid w:val="008B41BB"/>
    <w:rsid w:val="008B5326"/>
    <w:rsid w:val="008B5A46"/>
    <w:rsid w:val="008B5E79"/>
    <w:rsid w:val="008B6070"/>
    <w:rsid w:val="008B655C"/>
    <w:rsid w:val="008B69D6"/>
    <w:rsid w:val="008B6AFB"/>
    <w:rsid w:val="008C00A5"/>
    <w:rsid w:val="008C1AD9"/>
    <w:rsid w:val="008C228E"/>
    <w:rsid w:val="008C242B"/>
    <w:rsid w:val="008C37DA"/>
    <w:rsid w:val="008C3971"/>
    <w:rsid w:val="008C471D"/>
    <w:rsid w:val="008C4CC5"/>
    <w:rsid w:val="008C50F2"/>
    <w:rsid w:val="008C54F8"/>
    <w:rsid w:val="008C6821"/>
    <w:rsid w:val="008D21BA"/>
    <w:rsid w:val="008D2903"/>
    <w:rsid w:val="008D3D02"/>
    <w:rsid w:val="008D7405"/>
    <w:rsid w:val="008E10F7"/>
    <w:rsid w:val="008E2501"/>
    <w:rsid w:val="008E253F"/>
    <w:rsid w:val="008E3E8A"/>
    <w:rsid w:val="008E687B"/>
    <w:rsid w:val="008E6A32"/>
    <w:rsid w:val="008E6D55"/>
    <w:rsid w:val="008E72E8"/>
    <w:rsid w:val="008E7820"/>
    <w:rsid w:val="008E7EA5"/>
    <w:rsid w:val="008F00E2"/>
    <w:rsid w:val="008F0471"/>
    <w:rsid w:val="008F04A7"/>
    <w:rsid w:val="008F0582"/>
    <w:rsid w:val="008F1541"/>
    <w:rsid w:val="008F209F"/>
    <w:rsid w:val="008F2A06"/>
    <w:rsid w:val="008F2DC8"/>
    <w:rsid w:val="008F3A9E"/>
    <w:rsid w:val="008F481A"/>
    <w:rsid w:val="008F55E6"/>
    <w:rsid w:val="008F6263"/>
    <w:rsid w:val="008F64C3"/>
    <w:rsid w:val="008F7A16"/>
    <w:rsid w:val="0090040F"/>
    <w:rsid w:val="009010A0"/>
    <w:rsid w:val="00902932"/>
    <w:rsid w:val="00903189"/>
    <w:rsid w:val="00903D99"/>
    <w:rsid w:val="0090405C"/>
    <w:rsid w:val="0090527C"/>
    <w:rsid w:val="0090676D"/>
    <w:rsid w:val="009078F2"/>
    <w:rsid w:val="00907A7D"/>
    <w:rsid w:val="00907CB8"/>
    <w:rsid w:val="00910AA3"/>
    <w:rsid w:val="00910C82"/>
    <w:rsid w:val="00910E37"/>
    <w:rsid w:val="009125D4"/>
    <w:rsid w:val="0091291F"/>
    <w:rsid w:val="0091362E"/>
    <w:rsid w:val="0091494A"/>
    <w:rsid w:val="0091705F"/>
    <w:rsid w:val="00917844"/>
    <w:rsid w:val="00920891"/>
    <w:rsid w:val="00920BCA"/>
    <w:rsid w:val="009220CA"/>
    <w:rsid w:val="0092363E"/>
    <w:rsid w:val="009243F6"/>
    <w:rsid w:val="0092480D"/>
    <w:rsid w:val="0092521F"/>
    <w:rsid w:val="00926542"/>
    <w:rsid w:val="00926B7C"/>
    <w:rsid w:val="009346BA"/>
    <w:rsid w:val="00934A2F"/>
    <w:rsid w:val="00937858"/>
    <w:rsid w:val="00937D86"/>
    <w:rsid w:val="00941A6F"/>
    <w:rsid w:val="009427D7"/>
    <w:rsid w:val="009429F9"/>
    <w:rsid w:val="009432AC"/>
    <w:rsid w:val="00943ECD"/>
    <w:rsid w:val="00944830"/>
    <w:rsid w:val="00944EDD"/>
    <w:rsid w:val="00944EF1"/>
    <w:rsid w:val="009450AF"/>
    <w:rsid w:val="009454E7"/>
    <w:rsid w:val="0094579D"/>
    <w:rsid w:val="00946152"/>
    <w:rsid w:val="009461F5"/>
    <w:rsid w:val="00946BA6"/>
    <w:rsid w:val="00946D33"/>
    <w:rsid w:val="00946E25"/>
    <w:rsid w:val="009501A6"/>
    <w:rsid w:val="009503D8"/>
    <w:rsid w:val="009504A1"/>
    <w:rsid w:val="0095170A"/>
    <w:rsid w:val="009518D6"/>
    <w:rsid w:val="00951C61"/>
    <w:rsid w:val="00952829"/>
    <w:rsid w:val="00953395"/>
    <w:rsid w:val="00953CE5"/>
    <w:rsid w:val="00954AB3"/>
    <w:rsid w:val="0095530D"/>
    <w:rsid w:val="009575F2"/>
    <w:rsid w:val="00957AD9"/>
    <w:rsid w:val="009619F2"/>
    <w:rsid w:val="00961D04"/>
    <w:rsid w:val="00961F06"/>
    <w:rsid w:val="0096213E"/>
    <w:rsid w:val="00962CD5"/>
    <w:rsid w:val="00963227"/>
    <w:rsid w:val="009640A7"/>
    <w:rsid w:val="009640DD"/>
    <w:rsid w:val="00965209"/>
    <w:rsid w:val="00965610"/>
    <w:rsid w:val="0096785A"/>
    <w:rsid w:val="00970994"/>
    <w:rsid w:val="00971996"/>
    <w:rsid w:val="00971B61"/>
    <w:rsid w:val="00971EAC"/>
    <w:rsid w:val="00973E92"/>
    <w:rsid w:val="00974AFF"/>
    <w:rsid w:val="00975967"/>
    <w:rsid w:val="00975B94"/>
    <w:rsid w:val="0097671C"/>
    <w:rsid w:val="009770D7"/>
    <w:rsid w:val="00977578"/>
    <w:rsid w:val="00980792"/>
    <w:rsid w:val="0098324C"/>
    <w:rsid w:val="009842A7"/>
    <w:rsid w:val="009842DF"/>
    <w:rsid w:val="009855FF"/>
    <w:rsid w:val="0098797B"/>
    <w:rsid w:val="009904FF"/>
    <w:rsid w:val="009920C9"/>
    <w:rsid w:val="00994DCC"/>
    <w:rsid w:val="00995065"/>
    <w:rsid w:val="009950A8"/>
    <w:rsid w:val="009967C2"/>
    <w:rsid w:val="0099683B"/>
    <w:rsid w:val="00997792"/>
    <w:rsid w:val="009A1BF5"/>
    <w:rsid w:val="009A1E95"/>
    <w:rsid w:val="009A21FC"/>
    <w:rsid w:val="009A296F"/>
    <w:rsid w:val="009A3826"/>
    <w:rsid w:val="009A7591"/>
    <w:rsid w:val="009A7643"/>
    <w:rsid w:val="009B07DB"/>
    <w:rsid w:val="009B154D"/>
    <w:rsid w:val="009B2569"/>
    <w:rsid w:val="009B3C91"/>
    <w:rsid w:val="009B46B9"/>
    <w:rsid w:val="009B54DF"/>
    <w:rsid w:val="009B5525"/>
    <w:rsid w:val="009B5FC9"/>
    <w:rsid w:val="009B67E5"/>
    <w:rsid w:val="009B72FB"/>
    <w:rsid w:val="009B7C5C"/>
    <w:rsid w:val="009C057F"/>
    <w:rsid w:val="009C0AB0"/>
    <w:rsid w:val="009C205F"/>
    <w:rsid w:val="009C5705"/>
    <w:rsid w:val="009C61B3"/>
    <w:rsid w:val="009C6EBB"/>
    <w:rsid w:val="009C7798"/>
    <w:rsid w:val="009D14F4"/>
    <w:rsid w:val="009D1AB6"/>
    <w:rsid w:val="009D1BF0"/>
    <w:rsid w:val="009D2F04"/>
    <w:rsid w:val="009D337E"/>
    <w:rsid w:val="009D436C"/>
    <w:rsid w:val="009D4B56"/>
    <w:rsid w:val="009D5D11"/>
    <w:rsid w:val="009D6700"/>
    <w:rsid w:val="009D68AF"/>
    <w:rsid w:val="009D6E3B"/>
    <w:rsid w:val="009D7AAD"/>
    <w:rsid w:val="009E0CBF"/>
    <w:rsid w:val="009E11E4"/>
    <w:rsid w:val="009E16ED"/>
    <w:rsid w:val="009E20B2"/>
    <w:rsid w:val="009E25A5"/>
    <w:rsid w:val="009E3129"/>
    <w:rsid w:val="009E3733"/>
    <w:rsid w:val="009E3A20"/>
    <w:rsid w:val="009E3EA3"/>
    <w:rsid w:val="009E4CC6"/>
    <w:rsid w:val="009E512D"/>
    <w:rsid w:val="009E55CE"/>
    <w:rsid w:val="009E575A"/>
    <w:rsid w:val="009E5F58"/>
    <w:rsid w:val="009E6088"/>
    <w:rsid w:val="009E6D7F"/>
    <w:rsid w:val="009E76C4"/>
    <w:rsid w:val="009E7D49"/>
    <w:rsid w:val="009E7F28"/>
    <w:rsid w:val="009F0048"/>
    <w:rsid w:val="009F0F26"/>
    <w:rsid w:val="009F47D4"/>
    <w:rsid w:val="009F4ABE"/>
    <w:rsid w:val="009F4E5A"/>
    <w:rsid w:val="009F60BA"/>
    <w:rsid w:val="009F65E2"/>
    <w:rsid w:val="009F7D9D"/>
    <w:rsid w:val="00A009EC"/>
    <w:rsid w:val="00A01742"/>
    <w:rsid w:val="00A018FE"/>
    <w:rsid w:val="00A033AE"/>
    <w:rsid w:val="00A03893"/>
    <w:rsid w:val="00A04A21"/>
    <w:rsid w:val="00A04CCB"/>
    <w:rsid w:val="00A05495"/>
    <w:rsid w:val="00A06810"/>
    <w:rsid w:val="00A06B6D"/>
    <w:rsid w:val="00A07132"/>
    <w:rsid w:val="00A07EAE"/>
    <w:rsid w:val="00A10408"/>
    <w:rsid w:val="00A10C1B"/>
    <w:rsid w:val="00A12F4A"/>
    <w:rsid w:val="00A133DA"/>
    <w:rsid w:val="00A139BC"/>
    <w:rsid w:val="00A157D3"/>
    <w:rsid w:val="00A1591A"/>
    <w:rsid w:val="00A16B6C"/>
    <w:rsid w:val="00A16EF2"/>
    <w:rsid w:val="00A20A95"/>
    <w:rsid w:val="00A214D9"/>
    <w:rsid w:val="00A22AFA"/>
    <w:rsid w:val="00A2349A"/>
    <w:rsid w:val="00A23831"/>
    <w:rsid w:val="00A238E3"/>
    <w:rsid w:val="00A249DB"/>
    <w:rsid w:val="00A25909"/>
    <w:rsid w:val="00A26C5E"/>
    <w:rsid w:val="00A27158"/>
    <w:rsid w:val="00A274CA"/>
    <w:rsid w:val="00A33BCE"/>
    <w:rsid w:val="00A345E2"/>
    <w:rsid w:val="00A3622B"/>
    <w:rsid w:val="00A36B72"/>
    <w:rsid w:val="00A372E0"/>
    <w:rsid w:val="00A405B5"/>
    <w:rsid w:val="00A42B0F"/>
    <w:rsid w:val="00A43281"/>
    <w:rsid w:val="00A436C6"/>
    <w:rsid w:val="00A43E39"/>
    <w:rsid w:val="00A43F9D"/>
    <w:rsid w:val="00A448B9"/>
    <w:rsid w:val="00A44E91"/>
    <w:rsid w:val="00A46812"/>
    <w:rsid w:val="00A507B1"/>
    <w:rsid w:val="00A518E6"/>
    <w:rsid w:val="00A51AD5"/>
    <w:rsid w:val="00A51C3B"/>
    <w:rsid w:val="00A52568"/>
    <w:rsid w:val="00A52A94"/>
    <w:rsid w:val="00A53232"/>
    <w:rsid w:val="00A533AC"/>
    <w:rsid w:val="00A5391E"/>
    <w:rsid w:val="00A5409C"/>
    <w:rsid w:val="00A54E86"/>
    <w:rsid w:val="00A5506D"/>
    <w:rsid w:val="00A562EA"/>
    <w:rsid w:val="00A5726D"/>
    <w:rsid w:val="00A57373"/>
    <w:rsid w:val="00A60476"/>
    <w:rsid w:val="00A60727"/>
    <w:rsid w:val="00A60B1B"/>
    <w:rsid w:val="00A60F39"/>
    <w:rsid w:val="00A620D8"/>
    <w:rsid w:val="00A62186"/>
    <w:rsid w:val="00A63C0A"/>
    <w:rsid w:val="00A673D7"/>
    <w:rsid w:val="00A67941"/>
    <w:rsid w:val="00A67AB5"/>
    <w:rsid w:val="00A714B3"/>
    <w:rsid w:val="00A71802"/>
    <w:rsid w:val="00A72583"/>
    <w:rsid w:val="00A729EB"/>
    <w:rsid w:val="00A72B33"/>
    <w:rsid w:val="00A7504E"/>
    <w:rsid w:val="00A765C1"/>
    <w:rsid w:val="00A773B8"/>
    <w:rsid w:val="00A8049F"/>
    <w:rsid w:val="00A80B2B"/>
    <w:rsid w:val="00A80EE5"/>
    <w:rsid w:val="00A81447"/>
    <w:rsid w:val="00A81756"/>
    <w:rsid w:val="00A821CF"/>
    <w:rsid w:val="00A83024"/>
    <w:rsid w:val="00A83166"/>
    <w:rsid w:val="00A85ED4"/>
    <w:rsid w:val="00A87B75"/>
    <w:rsid w:val="00A918BB"/>
    <w:rsid w:val="00A91A81"/>
    <w:rsid w:val="00A92049"/>
    <w:rsid w:val="00A940B2"/>
    <w:rsid w:val="00A94136"/>
    <w:rsid w:val="00A95839"/>
    <w:rsid w:val="00A95A30"/>
    <w:rsid w:val="00A96B1E"/>
    <w:rsid w:val="00A96ED8"/>
    <w:rsid w:val="00AA0DEF"/>
    <w:rsid w:val="00AA0F96"/>
    <w:rsid w:val="00AA1A9E"/>
    <w:rsid w:val="00AA37F1"/>
    <w:rsid w:val="00AA39F7"/>
    <w:rsid w:val="00AA4AD2"/>
    <w:rsid w:val="00AA4CF1"/>
    <w:rsid w:val="00AA6048"/>
    <w:rsid w:val="00AA6904"/>
    <w:rsid w:val="00AA6F58"/>
    <w:rsid w:val="00AA7069"/>
    <w:rsid w:val="00AA7EFE"/>
    <w:rsid w:val="00AB0833"/>
    <w:rsid w:val="00AB0B84"/>
    <w:rsid w:val="00AB1010"/>
    <w:rsid w:val="00AB2E04"/>
    <w:rsid w:val="00AB4087"/>
    <w:rsid w:val="00AB56CF"/>
    <w:rsid w:val="00AB5BE4"/>
    <w:rsid w:val="00AB6E2B"/>
    <w:rsid w:val="00AB6F07"/>
    <w:rsid w:val="00AB7BC6"/>
    <w:rsid w:val="00AC0DD7"/>
    <w:rsid w:val="00AC31EC"/>
    <w:rsid w:val="00AC3D21"/>
    <w:rsid w:val="00AC43E8"/>
    <w:rsid w:val="00AC5396"/>
    <w:rsid w:val="00AC5AC4"/>
    <w:rsid w:val="00AC5DCE"/>
    <w:rsid w:val="00AC5E60"/>
    <w:rsid w:val="00AC7BB0"/>
    <w:rsid w:val="00AD0182"/>
    <w:rsid w:val="00AD12DF"/>
    <w:rsid w:val="00AD1A47"/>
    <w:rsid w:val="00AD354E"/>
    <w:rsid w:val="00AD36E8"/>
    <w:rsid w:val="00AD4C93"/>
    <w:rsid w:val="00AD5423"/>
    <w:rsid w:val="00AD6346"/>
    <w:rsid w:val="00AD7B4B"/>
    <w:rsid w:val="00AD7E84"/>
    <w:rsid w:val="00AE0A67"/>
    <w:rsid w:val="00AE0EEA"/>
    <w:rsid w:val="00AE1610"/>
    <w:rsid w:val="00AE164A"/>
    <w:rsid w:val="00AE168B"/>
    <w:rsid w:val="00AE1AB4"/>
    <w:rsid w:val="00AE2273"/>
    <w:rsid w:val="00AE2954"/>
    <w:rsid w:val="00AE3B15"/>
    <w:rsid w:val="00AE3E47"/>
    <w:rsid w:val="00AE5592"/>
    <w:rsid w:val="00AE5865"/>
    <w:rsid w:val="00AE58C6"/>
    <w:rsid w:val="00AE63D6"/>
    <w:rsid w:val="00AF08F6"/>
    <w:rsid w:val="00AF0F00"/>
    <w:rsid w:val="00AF1A76"/>
    <w:rsid w:val="00AF1BE6"/>
    <w:rsid w:val="00AF1EAE"/>
    <w:rsid w:val="00AF2D84"/>
    <w:rsid w:val="00AF3F6F"/>
    <w:rsid w:val="00AF568C"/>
    <w:rsid w:val="00AF5D27"/>
    <w:rsid w:val="00AF6879"/>
    <w:rsid w:val="00AF763E"/>
    <w:rsid w:val="00B00695"/>
    <w:rsid w:val="00B0088A"/>
    <w:rsid w:val="00B01A38"/>
    <w:rsid w:val="00B02AEE"/>
    <w:rsid w:val="00B04CE1"/>
    <w:rsid w:val="00B07B6E"/>
    <w:rsid w:val="00B07F35"/>
    <w:rsid w:val="00B102C1"/>
    <w:rsid w:val="00B108AB"/>
    <w:rsid w:val="00B1095D"/>
    <w:rsid w:val="00B1284F"/>
    <w:rsid w:val="00B13B89"/>
    <w:rsid w:val="00B14945"/>
    <w:rsid w:val="00B14EF7"/>
    <w:rsid w:val="00B15EE0"/>
    <w:rsid w:val="00B165E0"/>
    <w:rsid w:val="00B166D4"/>
    <w:rsid w:val="00B17CB7"/>
    <w:rsid w:val="00B20A40"/>
    <w:rsid w:val="00B21B7F"/>
    <w:rsid w:val="00B21FE2"/>
    <w:rsid w:val="00B2262F"/>
    <w:rsid w:val="00B22AC4"/>
    <w:rsid w:val="00B2300C"/>
    <w:rsid w:val="00B23CBF"/>
    <w:rsid w:val="00B252A4"/>
    <w:rsid w:val="00B27565"/>
    <w:rsid w:val="00B31E4F"/>
    <w:rsid w:val="00B32505"/>
    <w:rsid w:val="00B3388D"/>
    <w:rsid w:val="00B342AE"/>
    <w:rsid w:val="00B3480D"/>
    <w:rsid w:val="00B34B3A"/>
    <w:rsid w:val="00B3500B"/>
    <w:rsid w:val="00B35979"/>
    <w:rsid w:val="00B36713"/>
    <w:rsid w:val="00B3762F"/>
    <w:rsid w:val="00B43904"/>
    <w:rsid w:val="00B444A6"/>
    <w:rsid w:val="00B461C9"/>
    <w:rsid w:val="00B5066A"/>
    <w:rsid w:val="00B515F0"/>
    <w:rsid w:val="00B52794"/>
    <w:rsid w:val="00B52E55"/>
    <w:rsid w:val="00B5357D"/>
    <w:rsid w:val="00B53A92"/>
    <w:rsid w:val="00B54E0C"/>
    <w:rsid w:val="00B5682F"/>
    <w:rsid w:val="00B577C3"/>
    <w:rsid w:val="00B57964"/>
    <w:rsid w:val="00B627A3"/>
    <w:rsid w:val="00B6290D"/>
    <w:rsid w:val="00B6423D"/>
    <w:rsid w:val="00B6571C"/>
    <w:rsid w:val="00B669A2"/>
    <w:rsid w:val="00B66ED2"/>
    <w:rsid w:val="00B70591"/>
    <w:rsid w:val="00B73D32"/>
    <w:rsid w:val="00B7411F"/>
    <w:rsid w:val="00B74784"/>
    <w:rsid w:val="00B757CF"/>
    <w:rsid w:val="00B75C96"/>
    <w:rsid w:val="00B76CA4"/>
    <w:rsid w:val="00B80915"/>
    <w:rsid w:val="00B80EC2"/>
    <w:rsid w:val="00B80F42"/>
    <w:rsid w:val="00B81360"/>
    <w:rsid w:val="00B81E5E"/>
    <w:rsid w:val="00B82D3C"/>
    <w:rsid w:val="00B83916"/>
    <w:rsid w:val="00B84626"/>
    <w:rsid w:val="00B86A05"/>
    <w:rsid w:val="00B87AEB"/>
    <w:rsid w:val="00B87B0A"/>
    <w:rsid w:val="00B906B6"/>
    <w:rsid w:val="00B9191F"/>
    <w:rsid w:val="00B92FD8"/>
    <w:rsid w:val="00B93F35"/>
    <w:rsid w:val="00B94F40"/>
    <w:rsid w:val="00B96070"/>
    <w:rsid w:val="00B96447"/>
    <w:rsid w:val="00B966AD"/>
    <w:rsid w:val="00B96790"/>
    <w:rsid w:val="00B970E2"/>
    <w:rsid w:val="00B972B0"/>
    <w:rsid w:val="00B9764C"/>
    <w:rsid w:val="00BA103E"/>
    <w:rsid w:val="00BA1DA0"/>
    <w:rsid w:val="00BA2A1D"/>
    <w:rsid w:val="00BA2D7E"/>
    <w:rsid w:val="00BA2D8B"/>
    <w:rsid w:val="00BB04E2"/>
    <w:rsid w:val="00BB0812"/>
    <w:rsid w:val="00BB2171"/>
    <w:rsid w:val="00BB3514"/>
    <w:rsid w:val="00BB6E94"/>
    <w:rsid w:val="00BB72D0"/>
    <w:rsid w:val="00BC02C1"/>
    <w:rsid w:val="00BC0992"/>
    <w:rsid w:val="00BC1021"/>
    <w:rsid w:val="00BC15BE"/>
    <w:rsid w:val="00BC17C1"/>
    <w:rsid w:val="00BC1B8C"/>
    <w:rsid w:val="00BC3AA4"/>
    <w:rsid w:val="00BC4667"/>
    <w:rsid w:val="00BC7695"/>
    <w:rsid w:val="00BC79AD"/>
    <w:rsid w:val="00BD04D3"/>
    <w:rsid w:val="00BD0C44"/>
    <w:rsid w:val="00BD100B"/>
    <w:rsid w:val="00BD11B0"/>
    <w:rsid w:val="00BD11FE"/>
    <w:rsid w:val="00BD1862"/>
    <w:rsid w:val="00BD1919"/>
    <w:rsid w:val="00BD1BDE"/>
    <w:rsid w:val="00BD1D6B"/>
    <w:rsid w:val="00BD3CD7"/>
    <w:rsid w:val="00BD49AA"/>
    <w:rsid w:val="00BD5717"/>
    <w:rsid w:val="00BD5CEF"/>
    <w:rsid w:val="00BD770D"/>
    <w:rsid w:val="00BD7C41"/>
    <w:rsid w:val="00BE08C8"/>
    <w:rsid w:val="00BE1553"/>
    <w:rsid w:val="00BE18EA"/>
    <w:rsid w:val="00BE1CCB"/>
    <w:rsid w:val="00BE1F19"/>
    <w:rsid w:val="00BE200D"/>
    <w:rsid w:val="00BE25E1"/>
    <w:rsid w:val="00BE3F55"/>
    <w:rsid w:val="00BE6265"/>
    <w:rsid w:val="00BE74E7"/>
    <w:rsid w:val="00BF05C3"/>
    <w:rsid w:val="00BF3181"/>
    <w:rsid w:val="00BF3190"/>
    <w:rsid w:val="00BF4736"/>
    <w:rsid w:val="00BF4E83"/>
    <w:rsid w:val="00BF50F3"/>
    <w:rsid w:val="00BF5492"/>
    <w:rsid w:val="00BF6679"/>
    <w:rsid w:val="00C00082"/>
    <w:rsid w:val="00C001EC"/>
    <w:rsid w:val="00C0172B"/>
    <w:rsid w:val="00C02237"/>
    <w:rsid w:val="00C026E8"/>
    <w:rsid w:val="00C02AFA"/>
    <w:rsid w:val="00C03DC4"/>
    <w:rsid w:val="00C05E04"/>
    <w:rsid w:val="00C079EF"/>
    <w:rsid w:val="00C106D1"/>
    <w:rsid w:val="00C10950"/>
    <w:rsid w:val="00C126D8"/>
    <w:rsid w:val="00C1278E"/>
    <w:rsid w:val="00C14383"/>
    <w:rsid w:val="00C143C7"/>
    <w:rsid w:val="00C14A4C"/>
    <w:rsid w:val="00C14E96"/>
    <w:rsid w:val="00C1510D"/>
    <w:rsid w:val="00C151BC"/>
    <w:rsid w:val="00C171BC"/>
    <w:rsid w:val="00C20259"/>
    <w:rsid w:val="00C20D79"/>
    <w:rsid w:val="00C21FE5"/>
    <w:rsid w:val="00C226ED"/>
    <w:rsid w:val="00C238D2"/>
    <w:rsid w:val="00C23944"/>
    <w:rsid w:val="00C2444F"/>
    <w:rsid w:val="00C258FE"/>
    <w:rsid w:val="00C261F1"/>
    <w:rsid w:val="00C268BE"/>
    <w:rsid w:val="00C26D1D"/>
    <w:rsid w:val="00C300E7"/>
    <w:rsid w:val="00C31F15"/>
    <w:rsid w:val="00C3201D"/>
    <w:rsid w:val="00C321C8"/>
    <w:rsid w:val="00C327EB"/>
    <w:rsid w:val="00C33C3D"/>
    <w:rsid w:val="00C356A5"/>
    <w:rsid w:val="00C37766"/>
    <w:rsid w:val="00C417FE"/>
    <w:rsid w:val="00C43022"/>
    <w:rsid w:val="00C43F35"/>
    <w:rsid w:val="00C440BB"/>
    <w:rsid w:val="00C457A7"/>
    <w:rsid w:val="00C45F3A"/>
    <w:rsid w:val="00C46451"/>
    <w:rsid w:val="00C46C90"/>
    <w:rsid w:val="00C46E63"/>
    <w:rsid w:val="00C470F6"/>
    <w:rsid w:val="00C475D8"/>
    <w:rsid w:val="00C47E91"/>
    <w:rsid w:val="00C50C66"/>
    <w:rsid w:val="00C51C63"/>
    <w:rsid w:val="00C51F60"/>
    <w:rsid w:val="00C535C4"/>
    <w:rsid w:val="00C5503C"/>
    <w:rsid w:val="00C56F70"/>
    <w:rsid w:val="00C574FB"/>
    <w:rsid w:val="00C606FF"/>
    <w:rsid w:val="00C60FB2"/>
    <w:rsid w:val="00C6215D"/>
    <w:rsid w:val="00C6281D"/>
    <w:rsid w:val="00C64943"/>
    <w:rsid w:val="00C65275"/>
    <w:rsid w:val="00C66699"/>
    <w:rsid w:val="00C66E76"/>
    <w:rsid w:val="00C67359"/>
    <w:rsid w:val="00C70401"/>
    <w:rsid w:val="00C70B0B"/>
    <w:rsid w:val="00C70C55"/>
    <w:rsid w:val="00C71B27"/>
    <w:rsid w:val="00C71BF8"/>
    <w:rsid w:val="00C7467F"/>
    <w:rsid w:val="00C74D2A"/>
    <w:rsid w:val="00C74DDA"/>
    <w:rsid w:val="00C756E4"/>
    <w:rsid w:val="00C7594B"/>
    <w:rsid w:val="00C76495"/>
    <w:rsid w:val="00C7701F"/>
    <w:rsid w:val="00C777E2"/>
    <w:rsid w:val="00C77F82"/>
    <w:rsid w:val="00C80500"/>
    <w:rsid w:val="00C80AAC"/>
    <w:rsid w:val="00C81048"/>
    <w:rsid w:val="00C812F8"/>
    <w:rsid w:val="00C813B8"/>
    <w:rsid w:val="00C8214A"/>
    <w:rsid w:val="00C83059"/>
    <w:rsid w:val="00C84456"/>
    <w:rsid w:val="00C84475"/>
    <w:rsid w:val="00C85A2D"/>
    <w:rsid w:val="00C860A9"/>
    <w:rsid w:val="00C87438"/>
    <w:rsid w:val="00C87543"/>
    <w:rsid w:val="00C903A4"/>
    <w:rsid w:val="00C91749"/>
    <w:rsid w:val="00C924F6"/>
    <w:rsid w:val="00C928D9"/>
    <w:rsid w:val="00C937F5"/>
    <w:rsid w:val="00C9385E"/>
    <w:rsid w:val="00C93C47"/>
    <w:rsid w:val="00C952B2"/>
    <w:rsid w:val="00C95663"/>
    <w:rsid w:val="00C976C0"/>
    <w:rsid w:val="00CA0BFC"/>
    <w:rsid w:val="00CA1B9D"/>
    <w:rsid w:val="00CA36DA"/>
    <w:rsid w:val="00CA45EF"/>
    <w:rsid w:val="00CA4F31"/>
    <w:rsid w:val="00CA6661"/>
    <w:rsid w:val="00CA7A8F"/>
    <w:rsid w:val="00CB153C"/>
    <w:rsid w:val="00CB39C4"/>
    <w:rsid w:val="00CB3FFD"/>
    <w:rsid w:val="00CB6EE3"/>
    <w:rsid w:val="00CB74CD"/>
    <w:rsid w:val="00CC0ED4"/>
    <w:rsid w:val="00CC18C0"/>
    <w:rsid w:val="00CC2876"/>
    <w:rsid w:val="00CC322A"/>
    <w:rsid w:val="00CC353F"/>
    <w:rsid w:val="00CC3F69"/>
    <w:rsid w:val="00CC4708"/>
    <w:rsid w:val="00CC4A5C"/>
    <w:rsid w:val="00CC55FC"/>
    <w:rsid w:val="00CC6C44"/>
    <w:rsid w:val="00CC71CF"/>
    <w:rsid w:val="00CC76B4"/>
    <w:rsid w:val="00CD0412"/>
    <w:rsid w:val="00CD2707"/>
    <w:rsid w:val="00CD37DF"/>
    <w:rsid w:val="00CD39EE"/>
    <w:rsid w:val="00CD5719"/>
    <w:rsid w:val="00CD5E8D"/>
    <w:rsid w:val="00CD62ED"/>
    <w:rsid w:val="00CE1688"/>
    <w:rsid w:val="00CE2280"/>
    <w:rsid w:val="00CE52AC"/>
    <w:rsid w:val="00CF1501"/>
    <w:rsid w:val="00CF15B2"/>
    <w:rsid w:val="00CF1B05"/>
    <w:rsid w:val="00CF1FA9"/>
    <w:rsid w:val="00CF2BC3"/>
    <w:rsid w:val="00CF312F"/>
    <w:rsid w:val="00CF399F"/>
    <w:rsid w:val="00CF56C1"/>
    <w:rsid w:val="00CF6B7B"/>
    <w:rsid w:val="00CF7503"/>
    <w:rsid w:val="00D0071E"/>
    <w:rsid w:val="00D0224B"/>
    <w:rsid w:val="00D046A3"/>
    <w:rsid w:val="00D0762D"/>
    <w:rsid w:val="00D078F6"/>
    <w:rsid w:val="00D11D38"/>
    <w:rsid w:val="00D12A97"/>
    <w:rsid w:val="00D13C04"/>
    <w:rsid w:val="00D141CE"/>
    <w:rsid w:val="00D16945"/>
    <w:rsid w:val="00D17824"/>
    <w:rsid w:val="00D208A7"/>
    <w:rsid w:val="00D208F3"/>
    <w:rsid w:val="00D20A42"/>
    <w:rsid w:val="00D20CD2"/>
    <w:rsid w:val="00D20F09"/>
    <w:rsid w:val="00D21485"/>
    <w:rsid w:val="00D22BE6"/>
    <w:rsid w:val="00D241F1"/>
    <w:rsid w:val="00D242C1"/>
    <w:rsid w:val="00D24F27"/>
    <w:rsid w:val="00D25548"/>
    <w:rsid w:val="00D259D8"/>
    <w:rsid w:val="00D26C8E"/>
    <w:rsid w:val="00D313C3"/>
    <w:rsid w:val="00D315DA"/>
    <w:rsid w:val="00D31AE7"/>
    <w:rsid w:val="00D31CAE"/>
    <w:rsid w:val="00D31EC3"/>
    <w:rsid w:val="00D335EE"/>
    <w:rsid w:val="00D34702"/>
    <w:rsid w:val="00D363D3"/>
    <w:rsid w:val="00D371AE"/>
    <w:rsid w:val="00D37AD1"/>
    <w:rsid w:val="00D37EDC"/>
    <w:rsid w:val="00D41966"/>
    <w:rsid w:val="00D42DB9"/>
    <w:rsid w:val="00D438D8"/>
    <w:rsid w:val="00D4424B"/>
    <w:rsid w:val="00D45FE6"/>
    <w:rsid w:val="00D46139"/>
    <w:rsid w:val="00D47731"/>
    <w:rsid w:val="00D47CD5"/>
    <w:rsid w:val="00D506E7"/>
    <w:rsid w:val="00D50823"/>
    <w:rsid w:val="00D50943"/>
    <w:rsid w:val="00D52D9D"/>
    <w:rsid w:val="00D530DB"/>
    <w:rsid w:val="00D53FB2"/>
    <w:rsid w:val="00D571A4"/>
    <w:rsid w:val="00D57432"/>
    <w:rsid w:val="00D6005B"/>
    <w:rsid w:val="00D60E21"/>
    <w:rsid w:val="00D612C9"/>
    <w:rsid w:val="00D635AF"/>
    <w:rsid w:val="00D63B77"/>
    <w:rsid w:val="00D63FB9"/>
    <w:rsid w:val="00D64E58"/>
    <w:rsid w:val="00D6555D"/>
    <w:rsid w:val="00D6647B"/>
    <w:rsid w:val="00D70E95"/>
    <w:rsid w:val="00D71573"/>
    <w:rsid w:val="00D72CB1"/>
    <w:rsid w:val="00D731B0"/>
    <w:rsid w:val="00D74ACF"/>
    <w:rsid w:val="00D74CF8"/>
    <w:rsid w:val="00D75AE8"/>
    <w:rsid w:val="00D765C6"/>
    <w:rsid w:val="00D76C13"/>
    <w:rsid w:val="00D85FC7"/>
    <w:rsid w:val="00D86A5B"/>
    <w:rsid w:val="00D87190"/>
    <w:rsid w:val="00D87278"/>
    <w:rsid w:val="00D87DBD"/>
    <w:rsid w:val="00D90959"/>
    <w:rsid w:val="00D90FB4"/>
    <w:rsid w:val="00D920B7"/>
    <w:rsid w:val="00D928A7"/>
    <w:rsid w:val="00D930DC"/>
    <w:rsid w:val="00D93D9D"/>
    <w:rsid w:val="00D94B49"/>
    <w:rsid w:val="00D94BFF"/>
    <w:rsid w:val="00D94CCC"/>
    <w:rsid w:val="00D95011"/>
    <w:rsid w:val="00D95345"/>
    <w:rsid w:val="00DA0066"/>
    <w:rsid w:val="00DA1696"/>
    <w:rsid w:val="00DA182B"/>
    <w:rsid w:val="00DA3E03"/>
    <w:rsid w:val="00DA4777"/>
    <w:rsid w:val="00DA5A1E"/>
    <w:rsid w:val="00DA5CED"/>
    <w:rsid w:val="00DA7C77"/>
    <w:rsid w:val="00DA7D2A"/>
    <w:rsid w:val="00DA7EDC"/>
    <w:rsid w:val="00DA7F0C"/>
    <w:rsid w:val="00DB1231"/>
    <w:rsid w:val="00DB151E"/>
    <w:rsid w:val="00DB2266"/>
    <w:rsid w:val="00DB2392"/>
    <w:rsid w:val="00DB2513"/>
    <w:rsid w:val="00DB3AC6"/>
    <w:rsid w:val="00DB42F6"/>
    <w:rsid w:val="00DB4491"/>
    <w:rsid w:val="00DB4492"/>
    <w:rsid w:val="00DB5714"/>
    <w:rsid w:val="00DB5DCC"/>
    <w:rsid w:val="00DB6215"/>
    <w:rsid w:val="00DB69D2"/>
    <w:rsid w:val="00DB7683"/>
    <w:rsid w:val="00DC1286"/>
    <w:rsid w:val="00DC1D7A"/>
    <w:rsid w:val="00DC3325"/>
    <w:rsid w:val="00DC5C62"/>
    <w:rsid w:val="00DC5CF3"/>
    <w:rsid w:val="00DD03B5"/>
    <w:rsid w:val="00DD04CB"/>
    <w:rsid w:val="00DD0B91"/>
    <w:rsid w:val="00DD0C20"/>
    <w:rsid w:val="00DD20C9"/>
    <w:rsid w:val="00DD2E82"/>
    <w:rsid w:val="00DD380D"/>
    <w:rsid w:val="00DD510C"/>
    <w:rsid w:val="00DD52D2"/>
    <w:rsid w:val="00DD57AA"/>
    <w:rsid w:val="00DD60C0"/>
    <w:rsid w:val="00DD7523"/>
    <w:rsid w:val="00DE06E0"/>
    <w:rsid w:val="00DE0F56"/>
    <w:rsid w:val="00DE27AA"/>
    <w:rsid w:val="00DE4148"/>
    <w:rsid w:val="00DE52D9"/>
    <w:rsid w:val="00DE6B0C"/>
    <w:rsid w:val="00DE7D60"/>
    <w:rsid w:val="00DF3A7B"/>
    <w:rsid w:val="00DF3FBF"/>
    <w:rsid w:val="00DF45AA"/>
    <w:rsid w:val="00E003B2"/>
    <w:rsid w:val="00E00C62"/>
    <w:rsid w:val="00E00EF1"/>
    <w:rsid w:val="00E023BB"/>
    <w:rsid w:val="00E02F89"/>
    <w:rsid w:val="00E02FCA"/>
    <w:rsid w:val="00E03A25"/>
    <w:rsid w:val="00E0466F"/>
    <w:rsid w:val="00E052B8"/>
    <w:rsid w:val="00E0553F"/>
    <w:rsid w:val="00E0663C"/>
    <w:rsid w:val="00E073AF"/>
    <w:rsid w:val="00E076DA"/>
    <w:rsid w:val="00E07CD9"/>
    <w:rsid w:val="00E10BE8"/>
    <w:rsid w:val="00E10D0C"/>
    <w:rsid w:val="00E10DBB"/>
    <w:rsid w:val="00E110D9"/>
    <w:rsid w:val="00E1111D"/>
    <w:rsid w:val="00E11406"/>
    <w:rsid w:val="00E115A2"/>
    <w:rsid w:val="00E14729"/>
    <w:rsid w:val="00E14FD6"/>
    <w:rsid w:val="00E156D1"/>
    <w:rsid w:val="00E15A68"/>
    <w:rsid w:val="00E15B46"/>
    <w:rsid w:val="00E1608F"/>
    <w:rsid w:val="00E175B6"/>
    <w:rsid w:val="00E202A7"/>
    <w:rsid w:val="00E203E9"/>
    <w:rsid w:val="00E20607"/>
    <w:rsid w:val="00E21D1C"/>
    <w:rsid w:val="00E23010"/>
    <w:rsid w:val="00E233A3"/>
    <w:rsid w:val="00E23599"/>
    <w:rsid w:val="00E23C05"/>
    <w:rsid w:val="00E242EC"/>
    <w:rsid w:val="00E2533F"/>
    <w:rsid w:val="00E26C00"/>
    <w:rsid w:val="00E26C4A"/>
    <w:rsid w:val="00E2733F"/>
    <w:rsid w:val="00E273CC"/>
    <w:rsid w:val="00E27651"/>
    <w:rsid w:val="00E31A11"/>
    <w:rsid w:val="00E327CB"/>
    <w:rsid w:val="00E32826"/>
    <w:rsid w:val="00E32851"/>
    <w:rsid w:val="00E3308C"/>
    <w:rsid w:val="00E354BD"/>
    <w:rsid w:val="00E357B4"/>
    <w:rsid w:val="00E35D3B"/>
    <w:rsid w:val="00E373F8"/>
    <w:rsid w:val="00E40DD7"/>
    <w:rsid w:val="00E40EB4"/>
    <w:rsid w:val="00E4138E"/>
    <w:rsid w:val="00E417DE"/>
    <w:rsid w:val="00E418B6"/>
    <w:rsid w:val="00E42659"/>
    <w:rsid w:val="00E44DF6"/>
    <w:rsid w:val="00E45B86"/>
    <w:rsid w:val="00E47AB4"/>
    <w:rsid w:val="00E5064C"/>
    <w:rsid w:val="00E51321"/>
    <w:rsid w:val="00E53463"/>
    <w:rsid w:val="00E5435A"/>
    <w:rsid w:val="00E54942"/>
    <w:rsid w:val="00E55BEA"/>
    <w:rsid w:val="00E55F8F"/>
    <w:rsid w:val="00E56F71"/>
    <w:rsid w:val="00E57B69"/>
    <w:rsid w:val="00E61458"/>
    <w:rsid w:val="00E6153E"/>
    <w:rsid w:val="00E61F16"/>
    <w:rsid w:val="00E63E0F"/>
    <w:rsid w:val="00E63E53"/>
    <w:rsid w:val="00E644B7"/>
    <w:rsid w:val="00E671DD"/>
    <w:rsid w:val="00E7010B"/>
    <w:rsid w:val="00E71D19"/>
    <w:rsid w:val="00E737DC"/>
    <w:rsid w:val="00E744CF"/>
    <w:rsid w:val="00E758DF"/>
    <w:rsid w:val="00E75D80"/>
    <w:rsid w:val="00E767FD"/>
    <w:rsid w:val="00E77968"/>
    <w:rsid w:val="00E77BDB"/>
    <w:rsid w:val="00E8072A"/>
    <w:rsid w:val="00E80BD8"/>
    <w:rsid w:val="00E81158"/>
    <w:rsid w:val="00E81A3F"/>
    <w:rsid w:val="00E81D91"/>
    <w:rsid w:val="00E81F58"/>
    <w:rsid w:val="00E838C1"/>
    <w:rsid w:val="00E83ACE"/>
    <w:rsid w:val="00E840C6"/>
    <w:rsid w:val="00E85693"/>
    <w:rsid w:val="00E85FF2"/>
    <w:rsid w:val="00E864ED"/>
    <w:rsid w:val="00E8693F"/>
    <w:rsid w:val="00E86F6C"/>
    <w:rsid w:val="00E9148E"/>
    <w:rsid w:val="00E91B4D"/>
    <w:rsid w:val="00E9236D"/>
    <w:rsid w:val="00E9337E"/>
    <w:rsid w:val="00E93631"/>
    <w:rsid w:val="00E939F5"/>
    <w:rsid w:val="00E96023"/>
    <w:rsid w:val="00E96287"/>
    <w:rsid w:val="00E96F9D"/>
    <w:rsid w:val="00E97FAB"/>
    <w:rsid w:val="00EA0941"/>
    <w:rsid w:val="00EA1296"/>
    <w:rsid w:val="00EA2818"/>
    <w:rsid w:val="00EA2957"/>
    <w:rsid w:val="00EA2A19"/>
    <w:rsid w:val="00EA3566"/>
    <w:rsid w:val="00EA38A0"/>
    <w:rsid w:val="00EA3ADA"/>
    <w:rsid w:val="00EA3DCF"/>
    <w:rsid w:val="00EA466C"/>
    <w:rsid w:val="00EA5238"/>
    <w:rsid w:val="00EA5453"/>
    <w:rsid w:val="00EA5774"/>
    <w:rsid w:val="00EA6FB0"/>
    <w:rsid w:val="00EA7200"/>
    <w:rsid w:val="00EA7438"/>
    <w:rsid w:val="00EA7878"/>
    <w:rsid w:val="00EB0763"/>
    <w:rsid w:val="00EB0AD3"/>
    <w:rsid w:val="00EB0C90"/>
    <w:rsid w:val="00EB0E19"/>
    <w:rsid w:val="00EB24D4"/>
    <w:rsid w:val="00EB2A61"/>
    <w:rsid w:val="00EB4492"/>
    <w:rsid w:val="00EB4667"/>
    <w:rsid w:val="00EB4C47"/>
    <w:rsid w:val="00EB657E"/>
    <w:rsid w:val="00EB6A25"/>
    <w:rsid w:val="00EC169E"/>
    <w:rsid w:val="00EC19E5"/>
    <w:rsid w:val="00EC367F"/>
    <w:rsid w:val="00EC3945"/>
    <w:rsid w:val="00EC3EC8"/>
    <w:rsid w:val="00EC46B3"/>
    <w:rsid w:val="00EC505E"/>
    <w:rsid w:val="00EC5B49"/>
    <w:rsid w:val="00EC64E7"/>
    <w:rsid w:val="00EC7FB8"/>
    <w:rsid w:val="00ED13B1"/>
    <w:rsid w:val="00ED1DE9"/>
    <w:rsid w:val="00ED1E90"/>
    <w:rsid w:val="00ED1F8F"/>
    <w:rsid w:val="00ED2FD2"/>
    <w:rsid w:val="00ED32DC"/>
    <w:rsid w:val="00ED3516"/>
    <w:rsid w:val="00ED537A"/>
    <w:rsid w:val="00ED7A3B"/>
    <w:rsid w:val="00ED7F28"/>
    <w:rsid w:val="00EE00F0"/>
    <w:rsid w:val="00EE01F4"/>
    <w:rsid w:val="00EE0874"/>
    <w:rsid w:val="00EE088B"/>
    <w:rsid w:val="00EE34F9"/>
    <w:rsid w:val="00EE3E4A"/>
    <w:rsid w:val="00EE4947"/>
    <w:rsid w:val="00EE4D9E"/>
    <w:rsid w:val="00EE54F4"/>
    <w:rsid w:val="00EE6B8F"/>
    <w:rsid w:val="00EE7BFF"/>
    <w:rsid w:val="00EF021B"/>
    <w:rsid w:val="00EF028F"/>
    <w:rsid w:val="00EF08D5"/>
    <w:rsid w:val="00EF2133"/>
    <w:rsid w:val="00EF3B60"/>
    <w:rsid w:val="00EF58AE"/>
    <w:rsid w:val="00EF65DC"/>
    <w:rsid w:val="00EF7112"/>
    <w:rsid w:val="00EF74B9"/>
    <w:rsid w:val="00EF7FF0"/>
    <w:rsid w:val="00F008D2"/>
    <w:rsid w:val="00F0125E"/>
    <w:rsid w:val="00F0130F"/>
    <w:rsid w:val="00F01880"/>
    <w:rsid w:val="00F02534"/>
    <w:rsid w:val="00F03252"/>
    <w:rsid w:val="00F035C8"/>
    <w:rsid w:val="00F0459D"/>
    <w:rsid w:val="00F045B0"/>
    <w:rsid w:val="00F100D2"/>
    <w:rsid w:val="00F10AEE"/>
    <w:rsid w:val="00F12506"/>
    <w:rsid w:val="00F1297D"/>
    <w:rsid w:val="00F14C2A"/>
    <w:rsid w:val="00F1578C"/>
    <w:rsid w:val="00F2028E"/>
    <w:rsid w:val="00F2045A"/>
    <w:rsid w:val="00F213C9"/>
    <w:rsid w:val="00F21583"/>
    <w:rsid w:val="00F227EF"/>
    <w:rsid w:val="00F2282B"/>
    <w:rsid w:val="00F25728"/>
    <w:rsid w:val="00F265D5"/>
    <w:rsid w:val="00F30948"/>
    <w:rsid w:val="00F314EA"/>
    <w:rsid w:val="00F318B6"/>
    <w:rsid w:val="00F31DDC"/>
    <w:rsid w:val="00F33A3B"/>
    <w:rsid w:val="00F33FD2"/>
    <w:rsid w:val="00F34E8F"/>
    <w:rsid w:val="00F363BB"/>
    <w:rsid w:val="00F37740"/>
    <w:rsid w:val="00F37AF0"/>
    <w:rsid w:val="00F37EB0"/>
    <w:rsid w:val="00F40446"/>
    <w:rsid w:val="00F43F3F"/>
    <w:rsid w:val="00F445DB"/>
    <w:rsid w:val="00F44634"/>
    <w:rsid w:val="00F44D58"/>
    <w:rsid w:val="00F45986"/>
    <w:rsid w:val="00F46B9B"/>
    <w:rsid w:val="00F47223"/>
    <w:rsid w:val="00F4742C"/>
    <w:rsid w:val="00F475E2"/>
    <w:rsid w:val="00F50130"/>
    <w:rsid w:val="00F50239"/>
    <w:rsid w:val="00F50760"/>
    <w:rsid w:val="00F50DAA"/>
    <w:rsid w:val="00F51745"/>
    <w:rsid w:val="00F51C87"/>
    <w:rsid w:val="00F5459A"/>
    <w:rsid w:val="00F5505C"/>
    <w:rsid w:val="00F56160"/>
    <w:rsid w:val="00F56565"/>
    <w:rsid w:val="00F60794"/>
    <w:rsid w:val="00F60DA6"/>
    <w:rsid w:val="00F611F4"/>
    <w:rsid w:val="00F61A12"/>
    <w:rsid w:val="00F61E3F"/>
    <w:rsid w:val="00F61F0B"/>
    <w:rsid w:val="00F62D59"/>
    <w:rsid w:val="00F630E9"/>
    <w:rsid w:val="00F634B7"/>
    <w:rsid w:val="00F642AD"/>
    <w:rsid w:val="00F65BBD"/>
    <w:rsid w:val="00F6676D"/>
    <w:rsid w:val="00F66F5C"/>
    <w:rsid w:val="00F66FC5"/>
    <w:rsid w:val="00F67ED7"/>
    <w:rsid w:val="00F711E6"/>
    <w:rsid w:val="00F72074"/>
    <w:rsid w:val="00F7410F"/>
    <w:rsid w:val="00F7670B"/>
    <w:rsid w:val="00F776E8"/>
    <w:rsid w:val="00F779A0"/>
    <w:rsid w:val="00F80639"/>
    <w:rsid w:val="00F81AE4"/>
    <w:rsid w:val="00F82D9C"/>
    <w:rsid w:val="00F833D2"/>
    <w:rsid w:val="00F87521"/>
    <w:rsid w:val="00F90333"/>
    <w:rsid w:val="00F906F7"/>
    <w:rsid w:val="00F90A3E"/>
    <w:rsid w:val="00F90BD1"/>
    <w:rsid w:val="00F90BF7"/>
    <w:rsid w:val="00F91E0F"/>
    <w:rsid w:val="00F923E7"/>
    <w:rsid w:val="00F92B3F"/>
    <w:rsid w:val="00F939F0"/>
    <w:rsid w:val="00F94C58"/>
    <w:rsid w:val="00F95452"/>
    <w:rsid w:val="00F96FF4"/>
    <w:rsid w:val="00F97D5F"/>
    <w:rsid w:val="00FA0B68"/>
    <w:rsid w:val="00FA0BCA"/>
    <w:rsid w:val="00FA3821"/>
    <w:rsid w:val="00FA4145"/>
    <w:rsid w:val="00FA58E1"/>
    <w:rsid w:val="00FA5CFD"/>
    <w:rsid w:val="00FA5EED"/>
    <w:rsid w:val="00FA6087"/>
    <w:rsid w:val="00FA62BC"/>
    <w:rsid w:val="00FA6FEF"/>
    <w:rsid w:val="00FA74FF"/>
    <w:rsid w:val="00FA77AE"/>
    <w:rsid w:val="00FB0CE4"/>
    <w:rsid w:val="00FB255E"/>
    <w:rsid w:val="00FB273D"/>
    <w:rsid w:val="00FB2790"/>
    <w:rsid w:val="00FB3038"/>
    <w:rsid w:val="00FB447D"/>
    <w:rsid w:val="00FB4FE2"/>
    <w:rsid w:val="00FB7F28"/>
    <w:rsid w:val="00FC00FA"/>
    <w:rsid w:val="00FC1C7A"/>
    <w:rsid w:val="00FC259C"/>
    <w:rsid w:val="00FC2681"/>
    <w:rsid w:val="00FC486B"/>
    <w:rsid w:val="00FC5004"/>
    <w:rsid w:val="00FC691C"/>
    <w:rsid w:val="00FC6A3F"/>
    <w:rsid w:val="00FC73AB"/>
    <w:rsid w:val="00FD0CC4"/>
    <w:rsid w:val="00FD19E0"/>
    <w:rsid w:val="00FD1AEA"/>
    <w:rsid w:val="00FD20C2"/>
    <w:rsid w:val="00FD2A69"/>
    <w:rsid w:val="00FD3438"/>
    <w:rsid w:val="00FD3D97"/>
    <w:rsid w:val="00FD4A4B"/>
    <w:rsid w:val="00FD4AE6"/>
    <w:rsid w:val="00FD4B00"/>
    <w:rsid w:val="00FD5A2A"/>
    <w:rsid w:val="00FD5F32"/>
    <w:rsid w:val="00FD6048"/>
    <w:rsid w:val="00FD7222"/>
    <w:rsid w:val="00FD72A7"/>
    <w:rsid w:val="00FD7FEC"/>
    <w:rsid w:val="00FE00EE"/>
    <w:rsid w:val="00FE0590"/>
    <w:rsid w:val="00FE0871"/>
    <w:rsid w:val="00FE139D"/>
    <w:rsid w:val="00FE1853"/>
    <w:rsid w:val="00FE33C1"/>
    <w:rsid w:val="00FE357C"/>
    <w:rsid w:val="00FE3946"/>
    <w:rsid w:val="00FE3CC1"/>
    <w:rsid w:val="00FE4279"/>
    <w:rsid w:val="00FE464F"/>
    <w:rsid w:val="00FE5AB7"/>
    <w:rsid w:val="00FE6FBF"/>
    <w:rsid w:val="00FE72F1"/>
    <w:rsid w:val="00FF04B9"/>
    <w:rsid w:val="00FF073F"/>
    <w:rsid w:val="00FF0A72"/>
    <w:rsid w:val="00FF0BF8"/>
    <w:rsid w:val="00FF32DA"/>
    <w:rsid w:val="00FF471C"/>
    <w:rsid w:val="00FF4840"/>
    <w:rsid w:val="00FF4F00"/>
    <w:rsid w:val="00FF5BF2"/>
    <w:rsid w:val="00FF6B5C"/>
    <w:rsid w:val="00FF70DD"/>
    <w:rsid w:val="00FF70E5"/>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9729"/>
    <o:shapelayout v:ext="edit">
      <o:idmap v:ext="edit" data="1"/>
    </o:shapelayout>
  </w:shapeDefaults>
  <w:decimalSymbol w:val="."/>
  <w:listSeparator w:val=","/>
  <w14:docId w14:val="65C2D4A1"/>
  <w15:chartTrackingRefBased/>
  <w15:docId w15:val="{CC5A6B2D-494B-4643-840B-EB2C57F9A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05B"/>
    <w:pPr>
      <w:spacing w:before="160" w:after="80" w:line="336" w:lineRule="auto"/>
    </w:pPr>
    <w:rPr>
      <w:rFonts w:ascii="Verdana" w:hAnsi="Verdana"/>
      <w:szCs w:val="24"/>
    </w:rPr>
  </w:style>
  <w:style w:type="paragraph" w:styleId="Heading1">
    <w:name w:val="heading 1"/>
    <w:basedOn w:val="Normal"/>
    <w:next w:val="Normal"/>
    <w:link w:val="Heading1Char"/>
    <w:qFormat/>
    <w:rsid w:val="0071405B"/>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71405B"/>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71405B"/>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7140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05B"/>
  </w:style>
  <w:style w:type="paragraph" w:styleId="BodyText2">
    <w:name w:val="Body Text 2"/>
    <w:basedOn w:val="Normal"/>
    <w:rsid w:val="00EB0C90"/>
    <w:rPr>
      <w:sz w:val="24"/>
    </w:rPr>
  </w:style>
  <w:style w:type="paragraph" w:customStyle="1" w:styleId="Style1">
    <w:name w:val="Style1"/>
    <w:basedOn w:val="Normal"/>
    <w:next w:val="Heading3"/>
    <w:rsid w:val="00EB0C90"/>
    <w:rPr>
      <w:b/>
      <w:sz w:val="28"/>
    </w:rPr>
  </w:style>
  <w:style w:type="paragraph" w:customStyle="1" w:styleId="Section">
    <w:name w:val="Section"/>
    <w:basedOn w:val="Normal"/>
    <w:rsid w:val="00135543"/>
    <w:rPr>
      <w:b/>
      <w:sz w:val="36"/>
    </w:rPr>
  </w:style>
  <w:style w:type="paragraph" w:customStyle="1" w:styleId="AHead">
    <w:name w:val="A Head"/>
    <w:basedOn w:val="Normal"/>
    <w:rsid w:val="00EB0C90"/>
    <w:rPr>
      <w:b/>
      <w:sz w:val="32"/>
    </w:rPr>
  </w:style>
  <w:style w:type="paragraph" w:customStyle="1" w:styleId="after">
    <w:name w:val="after"/>
    <w:basedOn w:val="Normal"/>
    <w:rsid w:val="00EB0C90"/>
    <w:pPr>
      <w:spacing w:after="100" w:afterAutospacing="1"/>
    </w:pPr>
    <w:rPr>
      <w:sz w:val="24"/>
    </w:rPr>
  </w:style>
  <w:style w:type="paragraph" w:styleId="BlockText">
    <w:name w:val="Block Text"/>
    <w:basedOn w:val="Normal"/>
    <w:rsid w:val="00EB0C90"/>
    <w:pPr>
      <w:tabs>
        <w:tab w:val="left" w:pos="9180"/>
      </w:tabs>
      <w:ind w:left="720" w:right="108"/>
    </w:pPr>
    <w:rPr>
      <w:rFonts w:ascii="Book Antiqua" w:hAnsi="Book Antiqua"/>
    </w:rPr>
  </w:style>
  <w:style w:type="paragraph" w:styleId="NormalWeb">
    <w:name w:val="Normal (Web)"/>
    <w:basedOn w:val="Normal"/>
    <w:rsid w:val="00135543"/>
    <w:pPr>
      <w:spacing w:before="100" w:beforeAutospacing="1" w:after="100" w:afterAutospacing="1"/>
    </w:pPr>
    <w:rPr>
      <w:sz w:val="24"/>
    </w:rPr>
  </w:style>
  <w:style w:type="character" w:styleId="Strong">
    <w:name w:val="Strong"/>
    <w:qFormat/>
    <w:rsid w:val="00135543"/>
    <w:rPr>
      <w:rFonts w:cs="Times New Roman"/>
      <w:b/>
      <w:bCs/>
    </w:rPr>
  </w:style>
  <w:style w:type="paragraph" w:styleId="Header">
    <w:name w:val="header"/>
    <w:basedOn w:val="Normal"/>
    <w:link w:val="HeaderChar"/>
    <w:rsid w:val="0071405B"/>
    <w:pPr>
      <w:tabs>
        <w:tab w:val="left" w:pos="5040"/>
        <w:tab w:val="left" w:pos="9720"/>
      </w:tabs>
    </w:pPr>
    <w:rPr>
      <w:sz w:val="16"/>
    </w:rPr>
  </w:style>
  <w:style w:type="paragraph" w:styleId="Footer">
    <w:name w:val="footer"/>
    <w:basedOn w:val="Normal"/>
    <w:link w:val="FooterChar"/>
    <w:rsid w:val="0071405B"/>
    <w:pPr>
      <w:pBdr>
        <w:top w:val="single" w:sz="4" w:space="1" w:color="auto"/>
      </w:pBdr>
      <w:tabs>
        <w:tab w:val="center" w:pos="4680"/>
        <w:tab w:val="right" w:pos="9360"/>
      </w:tabs>
      <w:spacing w:before="120" w:after="0" w:line="240" w:lineRule="auto"/>
    </w:pPr>
    <w:rPr>
      <w:sz w:val="16"/>
    </w:rPr>
  </w:style>
  <w:style w:type="character" w:styleId="PageNumber">
    <w:name w:val="page number"/>
    <w:basedOn w:val="DefaultParagraphFont"/>
    <w:rsid w:val="0071405B"/>
  </w:style>
  <w:style w:type="paragraph" w:customStyle="1" w:styleId="Bullet">
    <w:name w:val="Bullet"/>
    <w:basedOn w:val="Normal"/>
    <w:rsid w:val="00350BAB"/>
    <w:pPr>
      <w:numPr>
        <w:numId w:val="1"/>
      </w:numPr>
      <w:autoSpaceDE w:val="0"/>
      <w:autoSpaceDN w:val="0"/>
      <w:adjustRightInd w:val="0"/>
    </w:pPr>
  </w:style>
  <w:style w:type="paragraph" w:styleId="BalloonText">
    <w:name w:val="Balloon Text"/>
    <w:basedOn w:val="Normal"/>
    <w:link w:val="BalloonTextChar"/>
    <w:semiHidden/>
    <w:rsid w:val="00135543"/>
    <w:rPr>
      <w:rFonts w:ascii="Tahoma" w:hAnsi="Tahoma" w:cs="Tahoma"/>
      <w:sz w:val="16"/>
      <w:szCs w:val="16"/>
    </w:rPr>
  </w:style>
  <w:style w:type="character" w:styleId="CommentReference">
    <w:name w:val="annotation reference"/>
    <w:semiHidden/>
    <w:rsid w:val="00135543"/>
    <w:rPr>
      <w:rFonts w:cs="Times New Roman"/>
      <w:sz w:val="16"/>
      <w:szCs w:val="16"/>
    </w:rPr>
  </w:style>
  <w:style w:type="paragraph" w:styleId="CommentText">
    <w:name w:val="annotation text"/>
    <w:basedOn w:val="Normal"/>
    <w:link w:val="CommentTextChar"/>
    <w:semiHidden/>
    <w:rsid w:val="00135543"/>
  </w:style>
  <w:style w:type="paragraph" w:styleId="CommentSubject">
    <w:name w:val="annotation subject"/>
    <w:basedOn w:val="CommentText"/>
    <w:next w:val="CommentText"/>
    <w:link w:val="CommentSubjectChar"/>
    <w:semiHidden/>
    <w:rsid w:val="00135543"/>
    <w:rPr>
      <w:b/>
      <w:bCs/>
    </w:rPr>
  </w:style>
  <w:style w:type="paragraph" w:styleId="ListBullet">
    <w:name w:val="List Bullet"/>
    <w:basedOn w:val="Normal"/>
    <w:rsid w:val="00135543"/>
    <w:pPr>
      <w:numPr>
        <w:numId w:val="4"/>
      </w:numPr>
    </w:pPr>
  </w:style>
  <w:style w:type="character" w:styleId="Hyperlink">
    <w:name w:val="Hyperlink"/>
    <w:uiPriority w:val="99"/>
    <w:rsid w:val="0071405B"/>
    <w:rPr>
      <w:color w:val="0000FF"/>
      <w:u w:val="single"/>
    </w:rPr>
  </w:style>
  <w:style w:type="character" w:styleId="FollowedHyperlink">
    <w:name w:val="FollowedHyperlink"/>
    <w:rsid w:val="0071405B"/>
    <w:rPr>
      <w:color w:val="800080"/>
      <w:u w:val="single"/>
    </w:rPr>
  </w:style>
  <w:style w:type="paragraph" w:styleId="BodyText">
    <w:name w:val="Body Text"/>
    <w:basedOn w:val="Normal"/>
    <w:rsid w:val="00A5391E"/>
    <w:pPr>
      <w:spacing w:after="20"/>
    </w:pPr>
  </w:style>
  <w:style w:type="paragraph" w:customStyle="1" w:styleId="Outlinenumbering">
    <w:name w:val="Outline numbering"/>
    <w:basedOn w:val="Normal"/>
    <w:rsid w:val="0071405B"/>
    <w:pPr>
      <w:numPr>
        <w:numId w:val="2"/>
      </w:numPr>
      <w:tabs>
        <w:tab w:val="clear" w:pos="360"/>
        <w:tab w:val="num" w:pos="720"/>
      </w:tabs>
      <w:ind w:left="720"/>
    </w:pPr>
    <w:rPr>
      <w:szCs w:val="20"/>
    </w:rPr>
  </w:style>
  <w:style w:type="table" w:styleId="TableGrid">
    <w:name w:val="Table Grid"/>
    <w:basedOn w:val="TableNormal"/>
    <w:uiPriority w:val="59"/>
    <w:rsid w:val="001355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Heading3"/>
    <w:next w:val="Normal"/>
    <w:rsid w:val="00135543"/>
    <w:pPr>
      <w:keepNext w:val="0"/>
      <w:autoSpaceDE/>
      <w:autoSpaceDN/>
      <w:adjustRightInd/>
      <w:spacing w:before="300" w:after="60" w:line="240" w:lineRule="exact"/>
      <w:outlineLvl w:val="9"/>
    </w:pPr>
    <w:rPr>
      <w:bCs w:val="0"/>
      <w:sz w:val="24"/>
      <w:szCs w:val="20"/>
    </w:rPr>
  </w:style>
  <w:style w:type="paragraph" w:customStyle="1" w:styleId="TableText">
    <w:name w:val="Table Text"/>
    <w:basedOn w:val="Normal"/>
    <w:rsid w:val="00135543"/>
    <w:pPr>
      <w:spacing w:after="60"/>
    </w:pPr>
  </w:style>
  <w:style w:type="paragraph" w:styleId="ListParagraph">
    <w:name w:val="List Paragraph"/>
    <w:basedOn w:val="Normal"/>
    <w:uiPriority w:val="34"/>
    <w:qFormat/>
    <w:rsid w:val="0071405B"/>
    <w:pPr>
      <w:ind w:left="720"/>
    </w:pPr>
  </w:style>
  <w:style w:type="paragraph" w:customStyle="1" w:styleId="Course">
    <w:name w:val="Course"/>
    <w:basedOn w:val="Normal"/>
    <w:rsid w:val="00864FA6"/>
    <w:pPr>
      <w:ind w:left="720"/>
    </w:pPr>
    <w:rPr>
      <w:rFonts w:ascii="Arial" w:hAnsi="Arial" w:cs="Arial"/>
      <w:b/>
      <w:bCs/>
      <w:sz w:val="24"/>
    </w:rPr>
  </w:style>
  <w:style w:type="character" w:customStyle="1" w:styleId="Heading1Char">
    <w:name w:val="Heading 1 Char"/>
    <w:link w:val="Heading1"/>
    <w:rsid w:val="00135543"/>
    <w:rPr>
      <w:rFonts w:ascii="Arial" w:eastAsia="Arial Unicode MS" w:hAnsi="Arial"/>
      <w:b/>
      <w:kern w:val="28"/>
      <w:sz w:val="28"/>
    </w:rPr>
  </w:style>
  <w:style w:type="paragraph" w:styleId="NoSpacing">
    <w:name w:val="No Spacing"/>
    <w:uiPriority w:val="1"/>
    <w:qFormat/>
    <w:rsid w:val="000554DA"/>
    <w:rPr>
      <w:rFonts w:ascii="Calibri" w:eastAsia="Calibri" w:hAnsi="Calibri"/>
      <w:sz w:val="22"/>
      <w:szCs w:val="22"/>
    </w:rPr>
  </w:style>
  <w:style w:type="character" w:customStyle="1" w:styleId="Heading2Char">
    <w:name w:val="Heading 2 Char"/>
    <w:link w:val="Heading2"/>
    <w:rsid w:val="00135543"/>
    <w:rPr>
      <w:rFonts w:ascii="Arial" w:hAnsi="Arial" w:cs="Arial"/>
      <w:b/>
      <w:bCs/>
      <w:iCs/>
      <w:sz w:val="24"/>
      <w:szCs w:val="28"/>
    </w:rPr>
  </w:style>
  <w:style w:type="character" w:customStyle="1" w:styleId="apple-converted-space">
    <w:name w:val="apple-converted-space"/>
    <w:basedOn w:val="DefaultParagraphFont"/>
    <w:rsid w:val="00135543"/>
  </w:style>
  <w:style w:type="character" w:customStyle="1" w:styleId="BalloonTextChar">
    <w:name w:val="Balloon Text Char"/>
    <w:basedOn w:val="DefaultParagraphFont"/>
    <w:link w:val="BalloonText"/>
    <w:semiHidden/>
    <w:rsid w:val="00135543"/>
    <w:rPr>
      <w:rFonts w:ascii="Tahoma" w:hAnsi="Tahoma" w:cs="Tahoma"/>
      <w:sz w:val="16"/>
      <w:szCs w:val="16"/>
    </w:rPr>
  </w:style>
  <w:style w:type="character" w:customStyle="1" w:styleId="CommentTextChar">
    <w:name w:val="Comment Text Char"/>
    <w:basedOn w:val="DefaultParagraphFont"/>
    <w:link w:val="CommentText"/>
    <w:semiHidden/>
    <w:rsid w:val="00135543"/>
    <w:rPr>
      <w:rFonts w:ascii="Verdana" w:hAnsi="Verdana"/>
      <w:szCs w:val="24"/>
    </w:rPr>
  </w:style>
  <w:style w:type="character" w:customStyle="1" w:styleId="CommentSubjectChar">
    <w:name w:val="Comment Subject Char"/>
    <w:basedOn w:val="CommentTextChar"/>
    <w:link w:val="CommentSubject"/>
    <w:semiHidden/>
    <w:rsid w:val="00135543"/>
    <w:rPr>
      <w:rFonts w:ascii="Verdana" w:hAnsi="Verdana"/>
      <w:b/>
      <w:bCs/>
      <w:szCs w:val="24"/>
    </w:rPr>
  </w:style>
  <w:style w:type="character" w:customStyle="1" w:styleId="FooterChar">
    <w:name w:val="Footer Char"/>
    <w:basedOn w:val="DefaultParagraphFont"/>
    <w:link w:val="Footer"/>
    <w:rsid w:val="00135543"/>
    <w:rPr>
      <w:rFonts w:ascii="Verdana" w:hAnsi="Verdana"/>
      <w:sz w:val="16"/>
      <w:szCs w:val="24"/>
    </w:rPr>
  </w:style>
  <w:style w:type="character" w:customStyle="1" w:styleId="HeaderChar">
    <w:name w:val="Header Char"/>
    <w:basedOn w:val="DefaultParagraphFont"/>
    <w:link w:val="Header"/>
    <w:rsid w:val="00135543"/>
    <w:rPr>
      <w:rFonts w:ascii="Verdana" w:hAnsi="Verdana"/>
      <w:sz w:val="16"/>
      <w:szCs w:val="24"/>
    </w:rPr>
  </w:style>
  <w:style w:type="paragraph" w:styleId="TOC1">
    <w:name w:val="toc 1"/>
    <w:basedOn w:val="Normal"/>
    <w:next w:val="Normal"/>
    <w:autoRedefine/>
    <w:uiPriority w:val="39"/>
    <w:unhideWhenUsed/>
    <w:rsid w:val="0071405B"/>
    <w:pPr>
      <w:spacing w:after="100" w:line="240" w:lineRule="auto"/>
    </w:pPr>
  </w:style>
  <w:style w:type="paragraph" w:styleId="TOC2">
    <w:name w:val="toc 2"/>
    <w:basedOn w:val="Normal"/>
    <w:next w:val="Normal"/>
    <w:autoRedefine/>
    <w:uiPriority w:val="39"/>
    <w:unhideWhenUsed/>
    <w:rsid w:val="0071405B"/>
    <w:pPr>
      <w:spacing w:after="100" w:line="240" w:lineRule="auto"/>
      <w:ind w:left="202"/>
    </w:pPr>
  </w:style>
  <w:style w:type="paragraph" w:styleId="TOCHeading">
    <w:name w:val="TOC Heading"/>
    <w:basedOn w:val="Heading1"/>
    <w:next w:val="Normal"/>
    <w:uiPriority w:val="39"/>
    <w:unhideWhenUsed/>
    <w:qFormat/>
    <w:rsid w:val="0071405B"/>
    <w:pPr>
      <w:keepLines/>
      <w:spacing w:after="0" w:line="259" w:lineRule="auto"/>
      <w:outlineLvl w:val="9"/>
    </w:pPr>
    <w:rPr>
      <w:rFonts w:eastAsiaTheme="majorEastAsia" w:cstheme="majorBidi"/>
      <w:kern w:val="0"/>
      <w:sz w:val="24"/>
      <w:szCs w:val="32"/>
    </w:rPr>
  </w:style>
  <w:style w:type="paragraph" w:styleId="TOC3">
    <w:name w:val="toc 3"/>
    <w:basedOn w:val="Normal"/>
    <w:next w:val="Normal"/>
    <w:autoRedefine/>
    <w:uiPriority w:val="39"/>
    <w:unhideWhenUsed/>
    <w:rsid w:val="0071405B"/>
    <w:pPr>
      <w:spacing w:after="100" w:line="240" w:lineRule="auto"/>
      <w:ind w:left="403"/>
    </w:pPr>
  </w:style>
  <w:style w:type="paragraph" w:customStyle="1" w:styleId="NumberedHeading2">
    <w:name w:val="Numbered Heading 2"/>
    <w:basedOn w:val="Normal"/>
    <w:rsid w:val="0071405B"/>
    <w:pPr>
      <w:numPr>
        <w:numId w:val="6"/>
      </w:numPr>
    </w:pPr>
  </w:style>
  <w:style w:type="paragraph" w:customStyle="1" w:styleId="Code">
    <w:name w:val="Code"/>
    <w:basedOn w:val="Normal"/>
    <w:qFormat/>
    <w:rsid w:val="0071405B"/>
    <w:pPr>
      <w:spacing w:before="80" w:line="240" w:lineRule="auto"/>
    </w:pPr>
    <w:rPr>
      <w:rFonts w:ascii="Courier New" w:hAnsi="Courier New"/>
    </w:rPr>
  </w:style>
  <w:style w:type="character" w:styleId="UnresolvedMention">
    <w:name w:val="Unresolved Mention"/>
    <w:basedOn w:val="DefaultParagraphFont"/>
    <w:uiPriority w:val="99"/>
    <w:semiHidden/>
    <w:unhideWhenUsed/>
    <w:rsid w:val="002F6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62449">
      <w:bodyDiv w:val="1"/>
      <w:marLeft w:val="0"/>
      <w:marRight w:val="0"/>
      <w:marTop w:val="0"/>
      <w:marBottom w:val="0"/>
      <w:divBdr>
        <w:top w:val="none" w:sz="0" w:space="0" w:color="auto"/>
        <w:left w:val="none" w:sz="0" w:space="0" w:color="auto"/>
        <w:bottom w:val="none" w:sz="0" w:space="0" w:color="auto"/>
        <w:right w:val="none" w:sz="0" w:space="0" w:color="auto"/>
      </w:divBdr>
    </w:div>
    <w:div w:id="144200394">
      <w:bodyDiv w:val="1"/>
      <w:marLeft w:val="0"/>
      <w:marRight w:val="0"/>
      <w:marTop w:val="0"/>
      <w:marBottom w:val="0"/>
      <w:divBdr>
        <w:top w:val="none" w:sz="0" w:space="0" w:color="auto"/>
        <w:left w:val="none" w:sz="0" w:space="0" w:color="auto"/>
        <w:bottom w:val="none" w:sz="0" w:space="0" w:color="auto"/>
        <w:right w:val="none" w:sz="0" w:space="0" w:color="auto"/>
      </w:divBdr>
    </w:div>
    <w:div w:id="146627321">
      <w:bodyDiv w:val="1"/>
      <w:marLeft w:val="0"/>
      <w:marRight w:val="0"/>
      <w:marTop w:val="0"/>
      <w:marBottom w:val="0"/>
      <w:divBdr>
        <w:top w:val="none" w:sz="0" w:space="0" w:color="auto"/>
        <w:left w:val="none" w:sz="0" w:space="0" w:color="auto"/>
        <w:bottom w:val="none" w:sz="0" w:space="0" w:color="auto"/>
        <w:right w:val="none" w:sz="0" w:space="0" w:color="auto"/>
      </w:divBdr>
    </w:div>
    <w:div w:id="226571895">
      <w:bodyDiv w:val="1"/>
      <w:marLeft w:val="0"/>
      <w:marRight w:val="0"/>
      <w:marTop w:val="0"/>
      <w:marBottom w:val="0"/>
      <w:divBdr>
        <w:top w:val="none" w:sz="0" w:space="0" w:color="auto"/>
        <w:left w:val="none" w:sz="0" w:space="0" w:color="auto"/>
        <w:bottom w:val="none" w:sz="0" w:space="0" w:color="auto"/>
        <w:right w:val="none" w:sz="0" w:space="0" w:color="auto"/>
      </w:divBdr>
    </w:div>
    <w:div w:id="238441724">
      <w:bodyDiv w:val="1"/>
      <w:marLeft w:val="0"/>
      <w:marRight w:val="0"/>
      <w:marTop w:val="0"/>
      <w:marBottom w:val="0"/>
      <w:divBdr>
        <w:top w:val="none" w:sz="0" w:space="0" w:color="auto"/>
        <w:left w:val="none" w:sz="0" w:space="0" w:color="auto"/>
        <w:bottom w:val="none" w:sz="0" w:space="0" w:color="auto"/>
        <w:right w:val="none" w:sz="0" w:space="0" w:color="auto"/>
      </w:divBdr>
    </w:div>
    <w:div w:id="285432427">
      <w:bodyDiv w:val="1"/>
      <w:marLeft w:val="0"/>
      <w:marRight w:val="0"/>
      <w:marTop w:val="0"/>
      <w:marBottom w:val="0"/>
      <w:divBdr>
        <w:top w:val="none" w:sz="0" w:space="0" w:color="auto"/>
        <w:left w:val="none" w:sz="0" w:space="0" w:color="auto"/>
        <w:bottom w:val="none" w:sz="0" w:space="0" w:color="auto"/>
        <w:right w:val="none" w:sz="0" w:space="0" w:color="auto"/>
      </w:divBdr>
    </w:div>
    <w:div w:id="292566606">
      <w:bodyDiv w:val="1"/>
      <w:marLeft w:val="0"/>
      <w:marRight w:val="0"/>
      <w:marTop w:val="0"/>
      <w:marBottom w:val="0"/>
      <w:divBdr>
        <w:top w:val="none" w:sz="0" w:space="0" w:color="auto"/>
        <w:left w:val="none" w:sz="0" w:space="0" w:color="auto"/>
        <w:bottom w:val="none" w:sz="0" w:space="0" w:color="auto"/>
        <w:right w:val="none" w:sz="0" w:space="0" w:color="auto"/>
      </w:divBdr>
    </w:div>
    <w:div w:id="323048358">
      <w:bodyDiv w:val="1"/>
      <w:marLeft w:val="0"/>
      <w:marRight w:val="0"/>
      <w:marTop w:val="0"/>
      <w:marBottom w:val="0"/>
      <w:divBdr>
        <w:top w:val="none" w:sz="0" w:space="0" w:color="auto"/>
        <w:left w:val="none" w:sz="0" w:space="0" w:color="auto"/>
        <w:bottom w:val="none" w:sz="0" w:space="0" w:color="auto"/>
        <w:right w:val="none" w:sz="0" w:space="0" w:color="auto"/>
      </w:divBdr>
    </w:div>
    <w:div w:id="355154305">
      <w:bodyDiv w:val="1"/>
      <w:marLeft w:val="0"/>
      <w:marRight w:val="0"/>
      <w:marTop w:val="0"/>
      <w:marBottom w:val="0"/>
      <w:divBdr>
        <w:top w:val="none" w:sz="0" w:space="0" w:color="auto"/>
        <w:left w:val="none" w:sz="0" w:space="0" w:color="auto"/>
        <w:bottom w:val="none" w:sz="0" w:space="0" w:color="auto"/>
        <w:right w:val="none" w:sz="0" w:space="0" w:color="auto"/>
      </w:divBdr>
    </w:div>
    <w:div w:id="361715399">
      <w:bodyDiv w:val="1"/>
      <w:marLeft w:val="0"/>
      <w:marRight w:val="0"/>
      <w:marTop w:val="0"/>
      <w:marBottom w:val="0"/>
      <w:divBdr>
        <w:top w:val="none" w:sz="0" w:space="0" w:color="auto"/>
        <w:left w:val="none" w:sz="0" w:space="0" w:color="auto"/>
        <w:bottom w:val="none" w:sz="0" w:space="0" w:color="auto"/>
        <w:right w:val="none" w:sz="0" w:space="0" w:color="auto"/>
      </w:divBdr>
      <w:divsChild>
        <w:div w:id="713964942">
          <w:marLeft w:val="0"/>
          <w:marRight w:val="0"/>
          <w:marTop w:val="0"/>
          <w:marBottom w:val="0"/>
          <w:divBdr>
            <w:top w:val="none" w:sz="0" w:space="0" w:color="auto"/>
            <w:left w:val="none" w:sz="0" w:space="0" w:color="auto"/>
            <w:bottom w:val="none" w:sz="0" w:space="0" w:color="auto"/>
            <w:right w:val="none" w:sz="0" w:space="0" w:color="auto"/>
          </w:divBdr>
        </w:div>
      </w:divsChild>
    </w:div>
    <w:div w:id="374160253">
      <w:bodyDiv w:val="1"/>
      <w:marLeft w:val="0"/>
      <w:marRight w:val="0"/>
      <w:marTop w:val="0"/>
      <w:marBottom w:val="0"/>
      <w:divBdr>
        <w:top w:val="none" w:sz="0" w:space="0" w:color="auto"/>
        <w:left w:val="none" w:sz="0" w:space="0" w:color="auto"/>
        <w:bottom w:val="none" w:sz="0" w:space="0" w:color="auto"/>
        <w:right w:val="none" w:sz="0" w:space="0" w:color="auto"/>
      </w:divBdr>
    </w:div>
    <w:div w:id="386102362">
      <w:bodyDiv w:val="1"/>
      <w:marLeft w:val="0"/>
      <w:marRight w:val="0"/>
      <w:marTop w:val="0"/>
      <w:marBottom w:val="0"/>
      <w:divBdr>
        <w:top w:val="none" w:sz="0" w:space="0" w:color="auto"/>
        <w:left w:val="none" w:sz="0" w:space="0" w:color="auto"/>
        <w:bottom w:val="none" w:sz="0" w:space="0" w:color="auto"/>
        <w:right w:val="none" w:sz="0" w:space="0" w:color="auto"/>
      </w:divBdr>
    </w:div>
    <w:div w:id="396588272">
      <w:bodyDiv w:val="1"/>
      <w:marLeft w:val="0"/>
      <w:marRight w:val="0"/>
      <w:marTop w:val="0"/>
      <w:marBottom w:val="0"/>
      <w:divBdr>
        <w:top w:val="none" w:sz="0" w:space="0" w:color="auto"/>
        <w:left w:val="none" w:sz="0" w:space="0" w:color="auto"/>
        <w:bottom w:val="none" w:sz="0" w:space="0" w:color="auto"/>
        <w:right w:val="none" w:sz="0" w:space="0" w:color="auto"/>
      </w:divBdr>
    </w:div>
    <w:div w:id="434715460">
      <w:bodyDiv w:val="1"/>
      <w:marLeft w:val="0"/>
      <w:marRight w:val="0"/>
      <w:marTop w:val="0"/>
      <w:marBottom w:val="0"/>
      <w:divBdr>
        <w:top w:val="none" w:sz="0" w:space="0" w:color="auto"/>
        <w:left w:val="none" w:sz="0" w:space="0" w:color="auto"/>
        <w:bottom w:val="none" w:sz="0" w:space="0" w:color="auto"/>
        <w:right w:val="none" w:sz="0" w:space="0" w:color="auto"/>
      </w:divBdr>
    </w:div>
    <w:div w:id="450825542">
      <w:bodyDiv w:val="1"/>
      <w:marLeft w:val="0"/>
      <w:marRight w:val="0"/>
      <w:marTop w:val="0"/>
      <w:marBottom w:val="0"/>
      <w:divBdr>
        <w:top w:val="none" w:sz="0" w:space="0" w:color="auto"/>
        <w:left w:val="none" w:sz="0" w:space="0" w:color="auto"/>
        <w:bottom w:val="none" w:sz="0" w:space="0" w:color="auto"/>
        <w:right w:val="none" w:sz="0" w:space="0" w:color="auto"/>
      </w:divBdr>
      <w:divsChild>
        <w:div w:id="98304634">
          <w:marLeft w:val="0"/>
          <w:marRight w:val="0"/>
          <w:marTop w:val="0"/>
          <w:marBottom w:val="0"/>
          <w:divBdr>
            <w:top w:val="none" w:sz="0" w:space="0" w:color="auto"/>
            <w:left w:val="none" w:sz="0" w:space="0" w:color="auto"/>
            <w:bottom w:val="none" w:sz="0" w:space="0" w:color="auto"/>
            <w:right w:val="none" w:sz="0" w:space="0" w:color="auto"/>
          </w:divBdr>
        </w:div>
      </w:divsChild>
    </w:div>
    <w:div w:id="463813989">
      <w:bodyDiv w:val="1"/>
      <w:marLeft w:val="0"/>
      <w:marRight w:val="0"/>
      <w:marTop w:val="0"/>
      <w:marBottom w:val="0"/>
      <w:divBdr>
        <w:top w:val="none" w:sz="0" w:space="0" w:color="auto"/>
        <w:left w:val="none" w:sz="0" w:space="0" w:color="auto"/>
        <w:bottom w:val="none" w:sz="0" w:space="0" w:color="auto"/>
        <w:right w:val="none" w:sz="0" w:space="0" w:color="auto"/>
      </w:divBdr>
      <w:divsChild>
        <w:div w:id="538787124">
          <w:marLeft w:val="0"/>
          <w:marRight w:val="0"/>
          <w:marTop w:val="0"/>
          <w:marBottom w:val="0"/>
          <w:divBdr>
            <w:top w:val="none" w:sz="0" w:space="0" w:color="auto"/>
            <w:left w:val="none" w:sz="0" w:space="0" w:color="auto"/>
            <w:bottom w:val="none" w:sz="0" w:space="0" w:color="auto"/>
            <w:right w:val="none" w:sz="0" w:space="0" w:color="auto"/>
          </w:divBdr>
        </w:div>
      </w:divsChild>
    </w:div>
    <w:div w:id="506478431">
      <w:bodyDiv w:val="1"/>
      <w:marLeft w:val="0"/>
      <w:marRight w:val="0"/>
      <w:marTop w:val="0"/>
      <w:marBottom w:val="0"/>
      <w:divBdr>
        <w:top w:val="none" w:sz="0" w:space="0" w:color="auto"/>
        <w:left w:val="none" w:sz="0" w:space="0" w:color="auto"/>
        <w:bottom w:val="none" w:sz="0" w:space="0" w:color="auto"/>
        <w:right w:val="none" w:sz="0" w:space="0" w:color="auto"/>
      </w:divBdr>
    </w:div>
    <w:div w:id="587037742">
      <w:bodyDiv w:val="1"/>
      <w:marLeft w:val="0"/>
      <w:marRight w:val="0"/>
      <w:marTop w:val="0"/>
      <w:marBottom w:val="0"/>
      <w:divBdr>
        <w:top w:val="none" w:sz="0" w:space="0" w:color="auto"/>
        <w:left w:val="none" w:sz="0" w:space="0" w:color="auto"/>
        <w:bottom w:val="none" w:sz="0" w:space="0" w:color="auto"/>
        <w:right w:val="none" w:sz="0" w:space="0" w:color="auto"/>
      </w:divBdr>
    </w:div>
    <w:div w:id="598373928">
      <w:bodyDiv w:val="1"/>
      <w:marLeft w:val="0"/>
      <w:marRight w:val="0"/>
      <w:marTop w:val="0"/>
      <w:marBottom w:val="0"/>
      <w:divBdr>
        <w:top w:val="none" w:sz="0" w:space="0" w:color="auto"/>
        <w:left w:val="none" w:sz="0" w:space="0" w:color="auto"/>
        <w:bottom w:val="none" w:sz="0" w:space="0" w:color="auto"/>
        <w:right w:val="none" w:sz="0" w:space="0" w:color="auto"/>
      </w:divBdr>
    </w:div>
    <w:div w:id="633100084">
      <w:bodyDiv w:val="1"/>
      <w:marLeft w:val="0"/>
      <w:marRight w:val="0"/>
      <w:marTop w:val="0"/>
      <w:marBottom w:val="0"/>
      <w:divBdr>
        <w:top w:val="none" w:sz="0" w:space="0" w:color="auto"/>
        <w:left w:val="none" w:sz="0" w:space="0" w:color="auto"/>
        <w:bottom w:val="none" w:sz="0" w:space="0" w:color="auto"/>
        <w:right w:val="none" w:sz="0" w:space="0" w:color="auto"/>
      </w:divBdr>
    </w:div>
    <w:div w:id="689334199">
      <w:bodyDiv w:val="1"/>
      <w:marLeft w:val="0"/>
      <w:marRight w:val="0"/>
      <w:marTop w:val="0"/>
      <w:marBottom w:val="0"/>
      <w:divBdr>
        <w:top w:val="none" w:sz="0" w:space="0" w:color="auto"/>
        <w:left w:val="none" w:sz="0" w:space="0" w:color="auto"/>
        <w:bottom w:val="none" w:sz="0" w:space="0" w:color="auto"/>
        <w:right w:val="none" w:sz="0" w:space="0" w:color="auto"/>
      </w:divBdr>
    </w:div>
    <w:div w:id="694841252">
      <w:bodyDiv w:val="1"/>
      <w:marLeft w:val="0"/>
      <w:marRight w:val="0"/>
      <w:marTop w:val="0"/>
      <w:marBottom w:val="0"/>
      <w:divBdr>
        <w:top w:val="none" w:sz="0" w:space="0" w:color="auto"/>
        <w:left w:val="none" w:sz="0" w:space="0" w:color="auto"/>
        <w:bottom w:val="none" w:sz="0" w:space="0" w:color="auto"/>
        <w:right w:val="none" w:sz="0" w:space="0" w:color="auto"/>
      </w:divBdr>
    </w:div>
    <w:div w:id="706678550">
      <w:bodyDiv w:val="1"/>
      <w:marLeft w:val="0"/>
      <w:marRight w:val="0"/>
      <w:marTop w:val="0"/>
      <w:marBottom w:val="0"/>
      <w:divBdr>
        <w:top w:val="none" w:sz="0" w:space="0" w:color="auto"/>
        <w:left w:val="none" w:sz="0" w:space="0" w:color="auto"/>
        <w:bottom w:val="none" w:sz="0" w:space="0" w:color="auto"/>
        <w:right w:val="none" w:sz="0" w:space="0" w:color="auto"/>
      </w:divBdr>
    </w:div>
    <w:div w:id="712733898">
      <w:bodyDiv w:val="1"/>
      <w:marLeft w:val="0"/>
      <w:marRight w:val="0"/>
      <w:marTop w:val="0"/>
      <w:marBottom w:val="0"/>
      <w:divBdr>
        <w:top w:val="none" w:sz="0" w:space="0" w:color="auto"/>
        <w:left w:val="none" w:sz="0" w:space="0" w:color="auto"/>
        <w:bottom w:val="none" w:sz="0" w:space="0" w:color="auto"/>
        <w:right w:val="none" w:sz="0" w:space="0" w:color="auto"/>
      </w:divBdr>
    </w:div>
    <w:div w:id="774053942">
      <w:bodyDiv w:val="1"/>
      <w:marLeft w:val="0"/>
      <w:marRight w:val="0"/>
      <w:marTop w:val="0"/>
      <w:marBottom w:val="0"/>
      <w:divBdr>
        <w:top w:val="none" w:sz="0" w:space="0" w:color="auto"/>
        <w:left w:val="none" w:sz="0" w:space="0" w:color="auto"/>
        <w:bottom w:val="none" w:sz="0" w:space="0" w:color="auto"/>
        <w:right w:val="none" w:sz="0" w:space="0" w:color="auto"/>
      </w:divBdr>
    </w:div>
    <w:div w:id="801731439">
      <w:bodyDiv w:val="1"/>
      <w:marLeft w:val="0"/>
      <w:marRight w:val="0"/>
      <w:marTop w:val="0"/>
      <w:marBottom w:val="0"/>
      <w:divBdr>
        <w:top w:val="none" w:sz="0" w:space="0" w:color="auto"/>
        <w:left w:val="none" w:sz="0" w:space="0" w:color="auto"/>
        <w:bottom w:val="none" w:sz="0" w:space="0" w:color="auto"/>
        <w:right w:val="none" w:sz="0" w:space="0" w:color="auto"/>
      </w:divBdr>
    </w:div>
    <w:div w:id="802817286">
      <w:bodyDiv w:val="1"/>
      <w:marLeft w:val="0"/>
      <w:marRight w:val="0"/>
      <w:marTop w:val="0"/>
      <w:marBottom w:val="0"/>
      <w:divBdr>
        <w:top w:val="none" w:sz="0" w:space="0" w:color="auto"/>
        <w:left w:val="none" w:sz="0" w:space="0" w:color="auto"/>
        <w:bottom w:val="none" w:sz="0" w:space="0" w:color="auto"/>
        <w:right w:val="none" w:sz="0" w:space="0" w:color="auto"/>
      </w:divBdr>
    </w:div>
    <w:div w:id="810250880">
      <w:bodyDiv w:val="1"/>
      <w:marLeft w:val="0"/>
      <w:marRight w:val="0"/>
      <w:marTop w:val="0"/>
      <w:marBottom w:val="0"/>
      <w:divBdr>
        <w:top w:val="none" w:sz="0" w:space="0" w:color="auto"/>
        <w:left w:val="none" w:sz="0" w:space="0" w:color="auto"/>
        <w:bottom w:val="none" w:sz="0" w:space="0" w:color="auto"/>
        <w:right w:val="none" w:sz="0" w:space="0" w:color="auto"/>
      </w:divBdr>
    </w:div>
    <w:div w:id="814177315">
      <w:bodyDiv w:val="1"/>
      <w:marLeft w:val="0"/>
      <w:marRight w:val="0"/>
      <w:marTop w:val="0"/>
      <w:marBottom w:val="0"/>
      <w:divBdr>
        <w:top w:val="none" w:sz="0" w:space="0" w:color="auto"/>
        <w:left w:val="none" w:sz="0" w:space="0" w:color="auto"/>
        <w:bottom w:val="none" w:sz="0" w:space="0" w:color="auto"/>
        <w:right w:val="none" w:sz="0" w:space="0" w:color="auto"/>
      </w:divBdr>
    </w:div>
    <w:div w:id="851651343">
      <w:bodyDiv w:val="1"/>
      <w:marLeft w:val="0"/>
      <w:marRight w:val="0"/>
      <w:marTop w:val="0"/>
      <w:marBottom w:val="0"/>
      <w:divBdr>
        <w:top w:val="none" w:sz="0" w:space="0" w:color="auto"/>
        <w:left w:val="none" w:sz="0" w:space="0" w:color="auto"/>
        <w:bottom w:val="none" w:sz="0" w:space="0" w:color="auto"/>
        <w:right w:val="none" w:sz="0" w:space="0" w:color="auto"/>
      </w:divBdr>
    </w:div>
    <w:div w:id="852301066">
      <w:bodyDiv w:val="1"/>
      <w:marLeft w:val="0"/>
      <w:marRight w:val="0"/>
      <w:marTop w:val="0"/>
      <w:marBottom w:val="0"/>
      <w:divBdr>
        <w:top w:val="none" w:sz="0" w:space="0" w:color="auto"/>
        <w:left w:val="none" w:sz="0" w:space="0" w:color="auto"/>
        <w:bottom w:val="none" w:sz="0" w:space="0" w:color="auto"/>
        <w:right w:val="none" w:sz="0" w:space="0" w:color="auto"/>
      </w:divBdr>
    </w:div>
    <w:div w:id="861362540">
      <w:bodyDiv w:val="1"/>
      <w:marLeft w:val="0"/>
      <w:marRight w:val="0"/>
      <w:marTop w:val="0"/>
      <w:marBottom w:val="0"/>
      <w:divBdr>
        <w:top w:val="none" w:sz="0" w:space="0" w:color="auto"/>
        <w:left w:val="none" w:sz="0" w:space="0" w:color="auto"/>
        <w:bottom w:val="none" w:sz="0" w:space="0" w:color="auto"/>
        <w:right w:val="none" w:sz="0" w:space="0" w:color="auto"/>
      </w:divBdr>
    </w:div>
    <w:div w:id="950403698">
      <w:bodyDiv w:val="1"/>
      <w:marLeft w:val="0"/>
      <w:marRight w:val="0"/>
      <w:marTop w:val="0"/>
      <w:marBottom w:val="0"/>
      <w:divBdr>
        <w:top w:val="none" w:sz="0" w:space="0" w:color="auto"/>
        <w:left w:val="none" w:sz="0" w:space="0" w:color="auto"/>
        <w:bottom w:val="none" w:sz="0" w:space="0" w:color="auto"/>
        <w:right w:val="none" w:sz="0" w:space="0" w:color="auto"/>
      </w:divBdr>
    </w:div>
    <w:div w:id="981622651">
      <w:bodyDiv w:val="1"/>
      <w:marLeft w:val="0"/>
      <w:marRight w:val="0"/>
      <w:marTop w:val="0"/>
      <w:marBottom w:val="0"/>
      <w:divBdr>
        <w:top w:val="none" w:sz="0" w:space="0" w:color="auto"/>
        <w:left w:val="none" w:sz="0" w:space="0" w:color="auto"/>
        <w:bottom w:val="none" w:sz="0" w:space="0" w:color="auto"/>
        <w:right w:val="none" w:sz="0" w:space="0" w:color="auto"/>
      </w:divBdr>
    </w:div>
    <w:div w:id="988442555">
      <w:bodyDiv w:val="1"/>
      <w:marLeft w:val="0"/>
      <w:marRight w:val="0"/>
      <w:marTop w:val="0"/>
      <w:marBottom w:val="0"/>
      <w:divBdr>
        <w:top w:val="none" w:sz="0" w:space="0" w:color="auto"/>
        <w:left w:val="none" w:sz="0" w:space="0" w:color="auto"/>
        <w:bottom w:val="none" w:sz="0" w:space="0" w:color="auto"/>
        <w:right w:val="none" w:sz="0" w:space="0" w:color="auto"/>
      </w:divBdr>
    </w:div>
    <w:div w:id="1100374661">
      <w:bodyDiv w:val="1"/>
      <w:marLeft w:val="0"/>
      <w:marRight w:val="0"/>
      <w:marTop w:val="0"/>
      <w:marBottom w:val="0"/>
      <w:divBdr>
        <w:top w:val="none" w:sz="0" w:space="0" w:color="auto"/>
        <w:left w:val="none" w:sz="0" w:space="0" w:color="auto"/>
        <w:bottom w:val="none" w:sz="0" w:space="0" w:color="auto"/>
        <w:right w:val="none" w:sz="0" w:space="0" w:color="auto"/>
      </w:divBdr>
    </w:div>
    <w:div w:id="1118914304">
      <w:bodyDiv w:val="1"/>
      <w:marLeft w:val="0"/>
      <w:marRight w:val="0"/>
      <w:marTop w:val="0"/>
      <w:marBottom w:val="0"/>
      <w:divBdr>
        <w:top w:val="none" w:sz="0" w:space="0" w:color="auto"/>
        <w:left w:val="none" w:sz="0" w:space="0" w:color="auto"/>
        <w:bottom w:val="none" w:sz="0" w:space="0" w:color="auto"/>
        <w:right w:val="none" w:sz="0" w:space="0" w:color="auto"/>
      </w:divBdr>
    </w:div>
    <w:div w:id="1153334497">
      <w:bodyDiv w:val="1"/>
      <w:marLeft w:val="0"/>
      <w:marRight w:val="0"/>
      <w:marTop w:val="0"/>
      <w:marBottom w:val="0"/>
      <w:divBdr>
        <w:top w:val="none" w:sz="0" w:space="0" w:color="auto"/>
        <w:left w:val="none" w:sz="0" w:space="0" w:color="auto"/>
        <w:bottom w:val="none" w:sz="0" w:space="0" w:color="auto"/>
        <w:right w:val="none" w:sz="0" w:space="0" w:color="auto"/>
      </w:divBdr>
    </w:div>
    <w:div w:id="1183125038">
      <w:bodyDiv w:val="1"/>
      <w:marLeft w:val="0"/>
      <w:marRight w:val="0"/>
      <w:marTop w:val="0"/>
      <w:marBottom w:val="0"/>
      <w:divBdr>
        <w:top w:val="none" w:sz="0" w:space="0" w:color="auto"/>
        <w:left w:val="none" w:sz="0" w:space="0" w:color="auto"/>
        <w:bottom w:val="none" w:sz="0" w:space="0" w:color="auto"/>
        <w:right w:val="none" w:sz="0" w:space="0" w:color="auto"/>
      </w:divBdr>
    </w:div>
    <w:div w:id="1196119670">
      <w:bodyDiv w:val="1"/>
      <w:marLeft w:val="0"/>
      <w:marRight w:val="0"/>
      <w:marTop w:val="0"/>
      <w:marBottom w:val="0"/>
      <w:divBdr>
        <w:top w:val="none" w:sz="0" w:space="0" w:color="auto"/>
        <w:left w:val="none" w:sz="0" w:space="0" w:color="auto"/>
        <w:bottom w:val="none" w:sz="0" w:space="0" w:color="auto"/>
        <w:right w:val="none" w:sz="0" w:space="0" w:color="auto"/>
      </w:divBdr>
      <w:divsChild>
        <w:div w:id="1578593853">
          <w:marLeft w:val="0"/>
          <w:marRight w:val="0"/>
          <w:marTop w:val="0"/>
          <w:marBottom w:val="0"/>
          <w:divBdr>
            <w:top w:val="none" w:sz="0" w:space="0" w:color="auto"/>
            <w:left w:val="none" w:sz="0" w:space="0" w:color="auto"/>
            <w:bottom w:val="none" w:sz="0" w:space="0" w:color="auto"/>
            <w:right w:val="none" w:sz="0" w:space="0" w:color="auto"/>
          </w:divBdr>
        </w:div>
      </w:divsChild>
    </w:div>
    <w:div w:id="1233590113">
      <w:bodyDiv w:val="1"/>
      <w:marLeft w:val="0"/>
      <w:marRight w:val="0"/>
      <w:marTop w:val="0"/>
      <w:marBottom w:val="0"/>
      <w:divBdr>
        <w:top w:val="none" w:sz="0" w:space="0" w:color="auto"/>
        <w:left w:val="none" w:sz="0" w:space="0" w:color="auto"/>
        <w:bottom w:val="none" w:sz="0" w:space="0" w:color="auto"/>
        <w:right w:val="none" w:sz="0" w:space="0" w:color="auto"/>
      </w:divBdr>
    </w:div>
    <w:div w:id="1237789844">
      <w:bodyDiv w:val="1"/>
      <w:marLeft w:val="0"/>
      <w:marRight w:val="0"/>
      <w:marTop w:val="0"/>
      <w:marBottom w:val="0"/>
      <w:divBdr>
        <w:top w:val="none" w:sz="0" w:space="0" w:color="auto"/>
        <w:left w:val="none" w:sz="0" w:space="0" w:color="auto"/>
        <w:bottom w:val="none" w:sz="0" w:space="0" w:color="auto"/>
        <w:right w:val="none" w:sz="0" w:space="0" w:color="auto"/>
      </w:divBdr>
    </w:div>
    <w:div w:id="1238399738">
      <w:bodyDiv w:val="1"/>
      <w:marLeft w:val="0"/>
      <w:marRight w:val="0"/>
      <w:marTop w:val="0"/>
      <w:marBottom w:val="0"/>
      <w:divBdr>
        <w:top w:val="none" w:sz="0" w:space="0" w:color="auto"/>
        <w:left w:val="none" w:sz="0" w:space="0" w:color="auto"/>
        <w:bottom w:val="none" w:sz="0" w:space="0" w:color="auto"/>
        <w:right w:val="none" w:sz="0" w:space="0" w:color="auto"/>
      </w:divBdr>
    </w:div>
    <w:div w:id="1343314136">
      <w:bodyDiv w:val="1"/>
      <w:marLeft w:val="0"/>
      <w:marRight w:val="0"/>
      <w:marTop w:val="0"/>
      <w:marBottom w:val="0"/>
      <w:divBdr>
        <w:top w:val="none" w:sz="0" w:space="0" w:color="auto"/>
        <w:left w:val="none" w:sz="0" w:space="0" w:color="auto"/>
        <w:bottom w:val="none" w:sz="0" w:space="0" w:color="auto"/>
        <w:right w:val="none" w:sz="0" w:space="0" w:color="auto"/>
      </w:divBdr>
    </w:div>
    <w:div w:id="1344822402">
      <w:bodyDiv w:val="1"/>
      <w:marLeft w:val="0"/>
      <w:marRight w:val="0"/>
      <w:marTop w:val="0"/>
      <w:marBottom w:val="0"/>
      <w:divBdr>
        <w:top w:val="none" w:sz="0" w:space="0" w:color="auto"/>
        <w:left w:val="none" w:sz="0" w:space="0" w:color="auto"/>
        <w:bottom w:val="none" w:sz="0" w:space="0" w:color="auto"/>
        <w:right w:val="none" w:sz="0" w:space="0" w:color="auto"/>
      </w:divBdr>
    </w:div>
    <w:div w:id="1346513503">
      <w:bodyDiv w:val="1"/>
      <w:marLeft w:val="0"/>
      <w:marRight w:val="0"/>
      <w:marTop w:val="0"/>
      <w:marBottom w:val="0"/>
      <w:divBdr>
        <w:top w:val="none" w:sz="0" w:space="0" w:color="auto"/>
        <w:left w:val="none" w:sz="0" w:space="0" w:color="auto"/>
        <w:bottom w:val="none" w:sz="0" w:space="0" w:color="auto"/>
        <w:right w:val="none" w:sz="0" w:space="0" w:color="auto"/>
      </w:divBdr>
    </w:div>
    <w:div w:id="1352339069">
      <w:bodyDiv w:val="1"/>
      <w:marLeft w:val="0"/>
      <w:marRight w:val="0"/>
      <w:marTop w:val="0"/>
      <w:marBottom w:val="0"/>
      <w:divBdr>
        <w:top w:val="none" w:sz="0" w:space="0" w:color="auto"/>
        <w:left w:val="none" w:sz="0" w:space="0" w:color="auto"/>
        <w:bottom w:val="none" w:sz="0" w:space="0" w:color="auto"/>
        <w:right w:val="none" w:sz="0" w:space="0" w:color="auto"/>
      </w:divBdr>
    </w:div>
    <w:div w:id="1391028561">
      <w:bodyDiv w:val="1"/>
      <w:marLeft w:val="0"/>
      <w:marRight w:val="0"/>
      <w:marTop w:val="0"/>
      <w:marBottom w:val="0"/>
      <w:divBdr>
        <w:top w:val="none" w:sz="0" w:space="0" w:color="auto"/>
        <w:left w:val="none" w:sz="0" w:space="0" w:color="auto"/>
        <w:bottom w:val="none" w:sz="0" w:space="0" w:color="auto"/>
        <w:right w:val="none" w:sz="0" w:space="0" w:color="auto"/>
      </w:divBdr>
    </w:div>
    <w:div w:id="1433010710">
      <w:bodyDiv w:val="1"/>
      <w:marLeft w:val="0"/>
      <w:marRight w:val="0"/>
      <w:marTop w:val="0"/>
      <w:marBottom w:val="0"/>
      <w:divBdr>
        <w:top w:val="none" w:sz="0" w:space="0" w:color="auto"/>
        <w:left w:val="none" w:sz="0" w:space="0" w:color="auto"/>
        <w:bottom w:val="none" w:sz="0" w:space="0" w:color="auto"/>
        <w:right w:val="none" w:sz="0" w:space="0" w:color="auto"/>
      </w:divBdr>
    </w:div>
    <w:div w:id="1504393164">
      <w:bodyDiv w:val="1"/>
      <w:marLeft w:val="0"/>
      <w:marRight w:val="0"/>
      <w:marTop w:val="0"/>
      <w:marBottom w:val="0"/>
      <w:divBdr>
        <w:top w:val="none" w:sz="0" w:space="0" w:color="auto"/>
        <w:left w:val="none" w:sz="0" w:space="0" w:color="auto"/>
        <w:bottom w:val="none" w:sz="0" w:space="0" w:color="auto"/>
        <w:right w:val="none" w:sz="0" w:space="0" w:color="auto"/>
      </w:divBdr>
    </w:div>
    <w:div w:id="1506480493">
      <w:bodyDiv w:val="1"/>
      <w:marLeft w:val="0"/>
      <w:marRight w:val="0"/>
      <w:marTop w:val="0"/>
      <w:marBottom w:val="0"/>
      <w:divBdr>
        <w:top w:val="none" w:sz="0" w:space="0" w:color="auto"/>
        <w:left w:val="none" w:sz="0" w:space="0" w:color="auto"/>
        <w:bottom w:val="none" w:sz="0" w:space="0" w:color="auto"/>
        <w:right w:val="none" w:sz="0" w:space="0" w:color="auto"/>
      </w:divBdr>
    </w:div>
    <w:div w:id="1522160593">
      <w:bodyDiv w:val="1"/>
      <w:marLeft w:val="0"/>
      <w:marRight w:val="0"/>
      <w:marTop w:val="0"/>
      <w:marBottom w:val="0"/>
      <w:divBdr>
        <w:top w:val="none" w:sz="0" w:space="0" w:color="auto"/>
        <w:left w:val="none" w:sz="0" w:space="0" w:color="auto"/>
        <w:bottom w:val="none" w:sz="0" w:space="0" w:color="auto"/>
        <w:right w:val="none" w:sz="0" w:space="0" w:color="auto"/>
      </w:divBdr>
    </w:div>
    <w:div w:id="1523396787">
      <w:bodyDiv w:val="1"/>
      <w:marLeft w:val="0"/>
      <w:marRight w:val="0"/>
      <w:marTop w:val="0"/>
      <w:marBottom w:val="0"/>
      <w:divBdr>
        <w:top w:val="none" w:sz="0" w:space="0" w:color="auto"/>
        <w:left w:val="none" w:sz="0" w:space="0" w:color="auto"/>
        <w:bottom w:val="none" w:sz="0" w:space="0" w:color="auto"/>
        <w:right w:val="none" w:sz="0" w:space="0" w:color="auto"/>
      </w:divBdr>
    </w:div>
    <w:div w:id="1582137193">
      <w:bodyDiv w:val="1"/>
      <w:marLeft w:val="0"/>
      <w:marRight w:val="0"/>
      <w:marTop w:val="0"/>
      <w:marBottom w:val="0"/>
      <w:divBdr>
        <w:top w:val="none" w:sz="0" w:space="0" w:color="auto"/>
        <w:left w:val="none" w:sz="0" w:space="0" w:color="auto"/>
        <w:bottom w:val="none" w:sz="0" w:space="0" w:color="auto"/>
        <w:right w:val="none" w:sz="0" w:space="0" w:color="auto"/>
      </w:divBdr>
    </w:div>
    <w:div w:id="1595288521">
      <w:bodyDiv w:val="1"/>
      <w:marLeft w:val="0"/>
      <w:marRight w:val="0"/>
      <w:marTop w:val="0"/>
      <w:marBottom w:val="0"/>
      <w:divBdr>
        <w:top w:val="none" w:sz="0" w:space="0" w:color="auto"/>
        <w:left w:val="none" w:sz="0" w:space="0" w:color="auto"/>
        <w:bottom w:val="none" w:sz="0" w:space="0" w:color="auto"/>
        <w:right w:val="none" w:sz="0" w:space="0" w:color="auto"/>
      </w:divBdr>
    </w:div>
    <w:div w:id="1613516957">
      <w:bodyDiv w:val="1"/>
      <w:marLeft w:val="0"/>
      <w:marRight w:val="0"/>
      <w:marTop w:val="0"/>
      <w:marBottom w:val="0"/>
      <w:divBdr>
        <w:top w:val="none" w:sz="0" w:space="0" w:color="auto"/>
        <w:left w:val="none" w:sz="0" w:space="0" w:color="auto"/>
        <w:bottom w:val="none" w:sz="0" w:space="0" w:color="auto"/>
        <w:right w:val="none" w:sz="0" w:space="0" w:color="auto"/>
      </w:divBdr>
    </w:div>
    <w:div w:id="1642927502">
      <w:bodyDiv w:val="1"/>
      <w:marLeft w:val="0"/>
      <w:marRight w:val="0"/>
      <w:marTop w:val="0"/>
      <w:marBottom w:val="0"/>
      <w:divBdr>
        <w:top w:val="none" w:sz="0" w:space="0" w:color="auto"/>
        <w:left w:val="none" w:sz="0" w:space="0" w:color="auto"/>
        <w:bottom w:val="none" w:sz="0" w:space="0" w:color="auto"/>
        <w:right w:val="none" w:sz="0" w:space="0" w:color="auto"/>
      </w:divBdr>
    </w:div>
    <w:div w:id="1691031619">
      <w:bodyDiv w:val="1"/>
      <w:marLeft w:val="0"/>
      <w:marRight w:val="0"/>
      <w:marTop w:val="0"/>
      <w:marBottom w:val="0"/>
      <w:divBdr>
        <w:top w:val="none" w:sz="0" w:space="0" w:color="auto"/>
        <w:left w:val="none" w:sz="0" w:space="0" w:color="auto"/>
        <w:bottom w:val="none" w:sz="0" w:space="0" w:color="auto"/>
        <w:right w:val="none" w:sz="0" w:space="0" w:color="auto"/>
      </w:divBdr>
    </w:div>
    <w:div w:id="1713265292">
      <w:bodyDiv w:val="1"/>
      <w:marLeft w:val="0"/>
      <w:marRight w:val="0"/>
      <w:marTop w:val="0"/>
      <w:marBottom w:val="0"/>
      <w:divBdr>
        <w:top w:val="none" w:sz="0" w:space="0" w:color="auto"/>
        <w:left w:val="none" w:sz="0" w:space="0" w:color="auto"/>
        <w:bottom w:val="none" w:sz="0" w:space="0" w:color="auto"/>
        <w:right w:val="none" w:sz="0" w:space="0" w:color="auto"/>
      </w:divBdr>
    </w:div>
    <w:div w:id="1719163364">
      <w:bodyDiv w:val="1"/>
      <w:marLeft w:val="0"/>
      <w:marRight w:val="0"/>
      <w:marTop w:val="0"/>
      <w:marBottom w:val="0"/>
      <w:divBdr>
        <w:top w:val="none" w:sz="0" w:space="0" w:color="auto"/>
        <w:left w:val="none" w:sz="0" w:space="0" w:color="auto"/>
        <w:bottom w:val="none" w:sz="0" w:space="0" w:color="auto"/>
        <w:right w:val="none" w:sz="0" w:space="0" w:color="auto"/>
      </w:divBdr>
    </w:div>
    <w:div w:id="1764371743">
      <w:bodyDiv w:val="1"/>
      <w:marLeft w:val="0"/>
      <w:marRight w:val="0"/>
      <w:marTop w:val="0"/>
      <w:marBottom w:val="0"/>
      <w:divBdr>
        <w:top w:val="none" w:sz="0" w:space="0" w:color="auto"/>
        <w:left w:val="none" w:sz="0" w:space="0" w:color="auto"/>
        <w:bottom w:val="none" w:sz="0" w:space="0" w:color="auto"/>
        <w:right w:val="none" w:sz="0" w:space="0" w:color="auto"/>
      </w:divBdr>
      <w:divsChild>
        <w:div w:id="390273902">
          <w:marLeft w:val="0"/>
          <w:marRight w:val="0"/>
          <w:marTop w:val="0"/>
          <w:marBottom w:val="0"/>
          <w:divBdr>
            <w:top w:val="none" w:sz="0" w:space="0" w:color="auto"/>
            <w:left w:val="none" w:sz="0" w:space="0" w:color="auto"/>
            <w:bottom w:val="none" w:sz="0" w:space="0" w:color="auto"/>
            <w:right w:val="none" w:sz="0" w:space="0" w:color="auto"/>
          </w:divBdr>
        </w:div>
      </w:divsChild>
    </w:div>
    <w:div w:id="1768035454">
      <w:bodyDiv w:val="1"/>
      <w:marLeft w:val="0"/>
      <w:marRight w:val="0"/>
      <w:marTop w:val="0"/>
      <w:marBottom w:val="0"/>
      <w:divBdr>
        <w:top w:val="none" w:sz="0" w:space="0" w:color="auto"/>
        <w:left w:val="none" w:sz="0" w:space="0" w:color="auto"/>
        <w:bottom w:val="none" w:sz="0" w:space="0" w:color="auto"/>
        <w:right w:val="none" w:sz="0" w:space="0" w:color="auto"/>
      </w:divBdr>
    </w:div>
    <w:div w:id="1776512426">
      <w:bodyDiv w:val="1"/>
      <w:marLeft w:val="0"/>
      <w:marRight w:val="0"/>
      <w:marTop w:val="0"/>
      <w:marBottom w:val="0"/>
      <w:divBdr>
        <w:top w:val="none" w:sz="0" w:space="0" w:color="auto"/>
        <w:left w:val="none" w:sz="0" w:space="0" w:color="auto"/>
        <w:bottom w:val="none" w:sz="0" w:space="0" w:color="auto"/>
        <w:right w:val="none" w:sz="0" w:space="0" w:color="auto"/>
      </w:divBdr>
    </w:div>
    <w:div w:id="1812553123">
      <w:bodyDiv w:val="1"/>
      <w:marLeft w:val="0"/>
      <w:marRight w:val="0"/>
      <w:marTop w:val="0"/>
      <w:marBottom w:val="0"/>
      <w:divBdr>
        <w:top w:val="none" w:sz="0" w:space="0" w:color="auto"/>
        <w:left w:val="none" w:sz="0" w:space="0" w:color="auto"/>
        <w:bottom w:val="none" w:sz="0" w:space="0" w:color="auto"/>
        <w:right w:val="none" w:sz="0" w:space="0" w:color="auto"/>
      </w:divBdr>
      <w:divsChild>
        <w:div w:id="1239173631">
          <w:marLeft w:val="0"/>
          <w:marRight w:val="0"/>
          <w:marTop w:val="0"/>
          <w:marBottom w:val="0"/>
          <w:divBdr>
            <w:top w:val="none" w:sz="0" w:space="0" w:color="auto"/>
            <w:left w:val="none" w:sz="0" w:space="0" w:color="auto"/>
            <w:bottom w:val="none" w:sz="0" w:space="0" w:color="auto"/>
            <w:right w:val="none" w:sz="0" w:space="0" w:color="auto"/>
          </w:divBdr>
        </w:div>
      </w:divsChild>
    </w:div>
    <w:div w:id="1856386788">
      <w:bodyDiv w:val="1"/>
      <w:marLeft w:val="0"/>
      <w:marRight w:val="0"/>
      <w:marTop w:val="0"/>
      <w:marBottom w:val="0"/>
      <w:divBdr>
        <w:top w:val="none" w:sz="0" w:space="0" w:color="auto"/>
        <w:left w:val="none" w:sz="0" w:space="0" w:color="auto"/>
        <w:bottom w:val="none" w:sz="0" w:space="0" w:color="auto"/>
        <w:right w:val="none" w:sz="0" w:space="0" w:color="auto"/>
      </w:divBdr>
    </w:div>
    <w:div w:id="1858958927">
      <w:bodyDiv w:val="1"/>
      <w:marLeft w:val="0"/>
      <w:marRight w:val="0"/>
      <w:marTop w:val="0"/>
      <w:marBottom w:val="0"/>
      <w:divBdr>
        <w:top w:val="none" w:sz="0" w:space="0" w:color="auto"/>
        <w:left w:val="none" w:sz="0" w:space="0" w:color="auto"/>
        <w:bottom w:val="none" w:sz="0" w:space="0" w:color="auto"/>
        <w:right w:val="none" w:sz="0" w:space="0" w:color="auto"/>
      </w:divBdr>
      <w:divsChild>
        <w:div w:id="1513570091">
          <w:marLeft w:val="0"/>
          <w:marRight w:val="0"/>
          <w:marTop w:val="0"/>
          <w:marBottom w:val="0"/>
          <w:divBdr>
            <w:top w:val="none" w:sz="0" w:space="0" w:color="auto"/>
            <w:left w:val="none" w:sz="0" w:space="0" w:color="auto"/>
            <w:bottom w:val="none" w:sz="0" w:space="0" w:color="auto"/>
            <w:right w:val="none" w:sz="0" w:space="0" w:color="auto"/>
          </w:divBdr>
        </w:div>
      </w:divsChild>
    </w:div>
    <w:div w:id="1862357389">
      <w:bodyDiv w:val="1"/>
      <w:marLeft w:val="0"/>
      <w:marRight w:val="0"/>
      <w:marTop w:val="0"/>
      <w:marBottom w:val="0"/>
      <w:divBdr>
        <w:top w:val="none" w:sz="0" w:space="0" w:color="auto"/>
        <w:left w:val="none" w:sz="0" w:space="0" w:color="auto"/>
        <w:bottom w:val="none" w:sz="0" w:space="0" w:color="auto"/>
        <w:right w:val="none" w:sz="0" w:space="0" w:color="auto"/>
      </w:divBdr>
    </w:div>
    <w:div w:id="1864979916">
      <w:bodyDiv w:val="1"/>
      <w:marLeft w:val="0"/>
      <w:marRight w:val="0"/>
      <w:marTop w:val="0"/>
      <w:marBottom w:val="0"/>
      <w:divBdr>
        <w:top w:val="none" w:sz="0" w:space="0" w:color="auto"/>
        <w:left w:val="none" w:sz="0" w:space="0" w:color="auto"/>
        <w:bottom w:val="none" w:sz="0" w:space="0" w:color="auto"/>
        <w:right w:val="none" w:sz="0" w:space="0" w:color="auto"/>
      </w:divBdr>
    </w:div>
    <w:div w:id="1925991930">
      <w:bodyDiv w:val="1"/>
      <w:marLeft w:val="0"/>
      <w:marRight w:val="0"/>
      <w:marTop w:val="0"/>
      <w:marBottom w:val="0"/>
      <w:divBdr>
        <w:top w:val="none" w:sz="0" w:space="0" w:color="auto"/>
        <w:left w:val="none" w:sz="0" w:space="0" w:color="auto"/>
        <w:bottom w:val="none" w:sz="0" w:space="0" w:color="auto"/>
        <w:right w:val="none" w:sz="0" w:space="0" w:color="auto"/>
      </w:divBdr>
    </w:div>
    <w:div w:id="1931891408">
      <w:bodyDiv w:val="1"/>
      <w:marLeft w:val="0"/>
      <w:marRight w:val="0"/>
      <w:marTop w:val="0"/>
      <w:marBottom w:val="0"/>
      <w:divBdr>
        <w:top w:val="none" w:sz="0" w:space="0" w:color="auto"/>
        <w:left w:val="none" w:sz="0" w:space="0" w:color="auto"/>
        <w:bottom w:val="none" w:sz="0" w:space="0" w:color="auto"/>
        <w:right w:val="none" w:sz="0" w:space="0" w:color="auto"/>
      </w:divBdr>
    </w:div>
    <w:div w:id="1934315468">
      <w:bodyDiv w:val="1"/>
      <w:marLeft w:val="0"/>
      <w:marRight w:val="0"/>
      <w:marTop w:val="0"/>
      <w:marBottom w:val="0"/>
      <w:divBdr>
        <w:top w:val="none" w:sz="0" w:space="0" w:color="auto"/>
        <w:left w:val="none" w:sz="0" w:space="0" w:color="auto"/>
        <w:bottom w:val="none" w:sz="0" w:space="0" w:color="auto"/>
        <w:right w:val="none" w:sz="0" w:space="0" w:color="auto"/>
      </w:divBdr>
    </w:div>
    <w:div w:id="1945646605">
      <w:bodyDiv w:val="1"/>
      <w:marLeft w:val="0"/>
      <w:marRight w:val="0"/>
      <w:marTop w:val="0"/>
      <w:marBottom w:val="0"/>
      <w:divBdr>
        <w:top w:val="none" w:sz="0" w:space="0" w:color="auto"/>
        <w:left w:val="none" w:sz="0" w:space="0" w:color="auto"/>
        <w:bottom w:val="none" w:sz="0" w:space="0" w:color="auto"/>
        <w:right w:val="none" w:sz="0" w:space="0" w:color="auto"/>
      </w:divBdr>
    </w:div>
    <w:div w:id="1973630188">
      <w:bodyDiv w:val="1"/>
      <w:marLeft w:val="0"/>
      <w:marRight w:val="0"/>
      <w:marTop w:val="0"/>
      <w:marBottom w:val="0"/>
      <w:divBdr>
        <w:top w:val="none" w:sz="0" w:space="0" w:color="auto"/>
        <w:left w:val="none" w:sz="0" w:space="0" w:color="auto"/>
        <w:bottom w:val="none" w:sz="0" w:space="0" w:color="auto"/>
        <w:right w:val="none" w:sz="0" w:space="0" w:color="auto"/>
      </w:divBdr>
    </w:div>
    <w:div w:id="1981225294">
      <w:bodyDiv w:val="1"/>
      <w:marLeft w:val="0"/>
      <w:marRight w:val="0"/>
      <w:marTop w:val="0"/>
      <w:marBottom w:val="0"/>
      <w:divBdr>
        <w:top w:val="none" w:sz="0" w:space="0" w:color="auto"/>
        <w:left w:val="none" w:sz="0" w:space="0" w:color="auto"/>
        <w:bottom w:val="none" w:sz="0" w:space="0" w:color="auto"/>
        <w:right w:val="none" w:sz="0" w:space="0" w:color="auto"/>
      </w:divBdr>
    </w:div>
    <w:div w:id="2006780168">
      <w:bodyDiv w:val="1"/>
      <w:marLeft w:val="0"/>
      <w:marRight w:val="0"/>
      <w:marTop w:val="0"/>
      <w:marBottom w:val="0"/>
      <w:divBdr>
        <w:top w:val="none" w:sz="0" w:space="0" w:color="auto"/>
        <w:left w:val="none" w:sz="0" w:space="0" w:color="auto"/>
        <w:bottom w:val="none" w:sz="0" w:space="0" w:color="auto"/>
        <w:right w:val="none" w:sz="0" w:space="0" w:color="auto"/>
      </w:divBdr>
    </w:div>
    <w:div w:id="2055999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pl.github.io/PYPL.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sa/3.0/u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alendly.com/loringw" TargetMode="External"/><Relationship Id="rId4" Type="http://schemas.openxmlformats.org/officeDocument/2006/relationships/settings" Target="settings.xml"/><Relationship Id="rId9" Type="http://schemas.openxmlformats.org/officeDocument/2006/relationships/hyperlink" Target="mailto:loringw@wncc.edu"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97DD6-4EF7-4B6E-BCE7-860B144CC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2176</TotalTime>
  <Pages>9</Pages>
  <Words>1425</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Chimborazo, LLC</Company>
  <LinksUpToDate>false</LinksUpToDate>
  <CharactersWithSpaces>10122</CharactersWithSpaces>
  <SharedDoc>false</SharedDoc>
  <HLinks>
    <vt:vector size="42" baseType="variant">
      <vt:variant>
        <vt:i4>5570629</vt:i4>
      </vt:variant>
      <vt:variant>
        <vt:i4>18</vt:i4>
      </vt:variant>
      <vt:variant>
        <vt:i4>0</vt:i4>
      </vt:variant>
      <vt:variant>
        <vt:i4>5</vt:i4>
      </vt:variant>
      <vt:variant>
        <vt:lpwstr>http://www.wncc.net/students/registration/dropping_adding/students/financial_aid</vt:lpwstr>
      </vt:variant>
      <vt:variant>
        <vt:lpwstr/>
      </vt:variant>
      <vt:variant>
        <vt:i4>131099</vt:i4>
      </vt:variant>
      <vt:variant>
        <vt:i4>15</vt:i4>
      </vt:variant>
      <vt:variant>
        <vt:i4>0</vt:i4>
      </vt:variant>
      <vt:variant>
        <vt:i4>5</vt:i4>
      </vt:variant>
      <vt:variant>
        <vt:lpwstr>http://www.wncc.net/students/registration/forms/Drop_Add_Form.pdf</vt:lpwstr>
      </vt:variant>
      <vt:variant>
        <vt:lpwstr/>
      </vt:variant>
      <vt:variant>
        <vt:i4>1114150</vt:i4>
      </vt:variant>
      <vt:variant>
        <vt:i4>12</vt:i4>
      </vt:variant>
      <vt:variant>
        <vt:i4>0</vt:i4>
      </vt:variant>
      <vt:variant>
        <vt:i4>5</vt:i4>
      </vt:variant>
      <vt:variant>
        <vt:lpwstr>http://www.wncc.net/students/registration/dropping_adding</vt:lpwstr>
      </vt:variant>
      <vt:variant>
        <vt:lpwstr/>
      </vt:variant>
      <vt:variant>
        <vt:i4>6750331</vt:i4>
      </vt:variant>
      <vt:variant>
        <vt:i4>9</vt:i4>
      </vt:variant>
      <vt:variant>
        <vt:i4>0</vt:i4>
      </vt:variant>
      <vt:variant>
        <vt:i4>5</vt:i4>
      </vt:variant>
      <vt:variant>
        <vt:lpwstr>http://www.wncc.net/sites/default/files/WNCC_Transition_Guide_for_Students with Disabilities.pdf</vt:lpwstr>
      </vt:variant>
      <vt:variant>
        <vt:lpwstr/>
      </vt:variant>
      <vt:variant>
        <vt:i4>3080198</vt:i4>
      </vt:variant>
      <vt:variant>
        <vt:i4>6</vt:i4>
      </vt:variant>
      <vt:variant>
        <vt:i4>0</vt:i4>
      </vt:variant>
      <vt:variant>
        <vt:i4>5</vt:i4>
      </vt:variant>
      <vt:variant>
        <vt:lpwstr>mailto:stephens@wncc.edu</vt:lpwstr>
      </vt:variant>
      <vt:variant>
        <vt:lpwstr/>
      </vt:variant>
      <vt:variant>
        <vt:i4>7798832</vt:i4>
      </vt:variant>
      <vt:variant>
        <vt:i4>3</vt:i4>
      </vt:variant>
      <vt:variant>
        <vt:i4>0</vt:i4>
      </vt:variant>
      <vt:variant>
        <vt:i4>5</vt:i4>
      </vt:variant>
      <vt:variant>
        <vt:lpwstr>http://wncc.blackboard.com/</vt:lpwstr>
      </vt:variant>
      <vt:variant>
        <vt:lpwstr/>
      </vt:variant>
      <vt:variant>
        <vt:i4>3014712</vt:i4>
      </vt:variant>
      <vt:variant>
        <vt:i4>0</vt:i4>
      </vt:variant>
      <vt:variant>
        <vt:i4>0</vt:i4>
      </vt:variant>
      <vt:variant>
        <vt:i4>5</vt:i4>
      </vt:variant>
      <vt:variant>
        <vt:lpwstr>http://bookstore.wncc.edu/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SID119</dc:creator>
  <cp:keywords/>
  <cp:lastModifiedBy>William Loring</cp:lastModifiedBy>
  <cp:revision>825</cp:revision>
  <cp:lastPrinted>2024-06-27T12:33:00Z</cp:lastPrinted>
  <dcterms:created xsi:type="dcterms:W3CDTF">2015-03-01T18:45:00Z</dcterms:created>
  <dcterms:modified xsi:type="dcterms:W3CDTF">2024-06-27T12:33:00Z</dcterms:modified>
</cp:coreProperties>
</file>