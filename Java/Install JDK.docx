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FE9B3" w14:textId="17AAD151" w:rsidR="00BC3D4F" w:rsidRDefault="006F4C77" w:rsidP="00B533A2">
      <w:pPr>
        <w:pStyle w:val="Heading1"/>
        <w:rPr>
          <w:lang w:eastAsia="ja-JP"/>
        </w:rPr>
      </w:pPr>
      <w:bookmarkStart w:id="0" w:name="_Toc325718486"/>
      <w:bookmarkStart w:id="1" w:name="_Toc156286918"/>
      <w:r>
        <w:rPr>
          <w:lang w:eastAsia="ja-JP"/>
        </w:rPr>
        <w:t>I</w:t>
      </w:r>
      <w:r w:rsidR="00BC3D4F">
        <w:rPr>
          <w:lang w:eastAsia="ja-JP"/>
        </w:rPr>
        <w:t xml:space="preserve">nstall </w:t>
      </w:r>
      <w:r w:rsidR="009234BB">
        <w:rPr>
          <w:lang w:eastAsia="ja-JP"/>
        </w:rPr>
        <w:t>Amazon Cor</w:t>
      </w:r>
      <w:r w:rsidR="00BD0931">
        <w:rPr>
          <w:lang w:eastAsia="ja-JP"/>
        </w:rPr>
        <w:t>r</w:t>
      </w:r>
      <w:r w:rsidR="009234BB">
        <w:rPr>
          <w:lang w:eastAsia="ja-JP"/>
        </w:rPr>
        <w:t xml:space="preserve">etto </w:t>
      </w:r>
      <w:r w:rsidR="00BC3D4F">
        <w:rPr>
          <w:lang w:eastAsia="ja-JP"/>
        </w:rPr>
        <w:t>JDK (Java Development Kit)</w:t>
      </w:r>
      <w:bookmarkEnd w:id="0"/>
      <w:bookmarkEnd w:id="1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-206610270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661FA0C" w14:textId="53D32959" w:rsidR="00C84214" w:rsidRDefault="00C84214">
          <w:pPr>
            <w:pStyle w:val="TOCHeading"/>
          </w:pPr>
          <w:r>
            <w:t>Contents</w:t>
          </w:r>
        </w:p>
        <w:p w14:paraId="02A6BFC7" w14:textId="0CEAAF36" w:rsidR="00967B2D" w:rsidRDefault="00C8421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6286918" w:history="1">
            <w:r w:rsidR="00967B2D" w:rsidRPr="00506F97">
              <w:rPr>
                <w:rStyle w:val="Hyperlink"/>
                <w:noProof/>
                <w:lang w:eastAsia="ja-JP"/>
              </w:rPr>
              <w:t>Install Amazon Corretto JDK (Java Development Kit)</w:t>
            </w:r>
            <w:r w:rsidR="00967B2D">
              <w:rPr>
                <w:noProof/>
                <w:webHidden/>
              </w:rPr>
              <w:tab/>
            </w:r>
            <w:r w:rsidR="00967B2D">
              <w:rPr>
                <w:noProof/>
                <w:webHidden/>
              </w:rPr>
              <w:fldChar w:fldCharType="begin"/>
            </w:r>
            <w:r w:rsidR="00967B2D">
              <w:rPr>
                <w:noProof/>
                <w:webHidden/>
              </w:rPr>
              <w:instrText xml:space="preserve"> PAGEREF _Toc156286918 \h </w:instrText>
            </w:r>
            <w:r w:rsidR="00967B2D">
              <w:rPr>
                <w:noProof/>
                <w:webHidden/>
              </w:rPr>
            </w:r>
            <w:r w:rsidR="00967B2D">
              <w:rPr>
                <w:noProof/>
                <w:webHidden/>
              </w:rPr>
              <w:fldChar w:fldCharType="separate"/>
            </w:r>
            <w:r w:rsidR="00967B2D">
              <w:rPr>
                <w:noProof/>
                <w:webHidden/>
              </w:rPr>
              <w:t>1</w:t>
            </w:r>
            <w:r w:rsidR="00967B2D">
              <w:rPr>
                <w:noProof/>
                <w:webHidden/>
              </w:rPr>
              <w:fldChar w:fldCharType="end"/>
            </w:r>
          </w:hyperlink>
        </w:p>
        <w:p w14:paraId="5217F4AE" w14:textId="0CF042C6" w:rsidR="00967B2D" w:rsidRDefault="00967B2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286919" w:history="1">
            <w:r w:rsidRPr="00506F97">
              <w:rPr>
                <w:rStyle w:val="Hyperlink"/>
                <w:noProof/>
              </w:rPr>
              <w:t>Install JDK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_Toc156286919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2AAAD" w14:textId="0C895016" w:rsidR="00967B2D" w:rsidRDefault="00967B2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286920" w:history="1">
            <w:r w:rsidRPr="00506F97">
              <w:rPr>
                <w:rStyle w:val="Hyperlink"/>
                <w:noProof/>
              </w:rPr>
              <w:t>Integrated Development Environment (IDE)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_Toc156286920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A9C2A" w14:textId="54AF31AB" w:rsidR="00967B2D" w:rsidRDefault="00967B2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286921" w:history="1">
            <w:r w:rsidRPr="00506F97">
              <w:rPr>
                <w:rStyle w:val="Hyperlink"/>
                <w:noProof/>
              </w:rPr>
              <w:t>Install 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_Toc156286921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5F80F" w14:textId="346112DF" w:rsidR="00967B2D" w:rsidRDefault="00967B2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286922" w:history="1">
            <w:r w:rsidRPr="00506F97">
              <w:rPr>
                <w:rStyle w:val="Hyperlink"/>
                <w:noProof/>
              </w:rPr>
              <w:t>Install Extension Pack for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_Toc156286922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A3A95" w14:textId="0769F735" w:rsidR="00967B2D" w:rsidRDefault="00967B2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286923" w:history="1">
            <w:r w:rsidRPr="00506F97">
              <w:rPr>
                <w:rStyle w:val="Hyperlink"/>
                <w:noProof/>
              </w:rPr>
              <w:t>Visual Studio Code Inlay Hints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_Toc156286923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62586" w14:textId="17518484" w:rsidR="00967B2D" w:rsidRDefault="00967B2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286924" w:history="1">
            <w:r w:rsidRPr="00506F97">
              <w:rPr>
                <w:rStyle w:val="Hyperlink"/>
                <w:noProof/>
              </w:rPr>
              <w:t>Other IDE’s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_Toc156286924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25B0D" w14:textId="5DFA2C6B" w:rsidR="00C84214" w:rsidRDefault="00C84214">
          <w:r>
            <w:rPr>
              <w:b/>
              <w:bCs/>
              <w:noProof/>
            </w:rPr>
            <w:fldChar w:fldCharType="end"/>
          </w:r>
        </w:p>
      </w:sdtContent>
    </w:sdt>
    <w:p w14:paraId="66E37914" w14:textId="5A8EADB6" w:rsidR="00BF56A1" w:rsidRDefault="00BF56A1" w:rsidP="00AB7DA7">
      <w:pPr>
        <w:pStyle w:val="Heading1"/>
      </w:pPr>
      <w:bookmarkStart w:id="2" w:name="_Toc156286919"/>
      <w:r>
        <w:t>Install JDK</w:t>
      </w:r>
      <w:bookmarkEnd w:id="2"/>
    </w:p>
    <w:p w14:paraId="1913313C" w14:textId="377A38D8" w:rsidR="00A87CB0" w:rsidRDefault="00A87CB0" w:rsidP="00A87CB0">
      <w:r>
        <w:rPr>
          <w:b/>
          <w:bCs/>
        </w:rPr>
        <w:t>NOTE:</w:t>
      </w:r>
      <w:r>
        <w:t xml:space="preserve"> Kali Linux and most distributions of Linux already have </w:t>
      </w:r>
      <w:r>
        <w:t>Java</w:t>
      </w:r>
      <w:r>
        <w:t xml:space="preserve"> installed.</w:t>
      </w:r>
    </w:p>
    <w:p w14:paraId="0EB56487" w14:textId="31F01375" w:rsidR="00BC3D4F" w:rsidRDefault="009A7A2F" w:rsidP="00BC3D4F">
      <w:pPr>
        <w:rPr>
          <w:lang w:eastAsia="ja-JP"/>
        </w:rPr>
      </w:pPr>
      <w:r>
        <w:rPr>
          <w:lang w:eastAsia="ja-JP"/>
        </w:rPr>
        <w:t>Before you can compile and run any Java programs</w:t>
      </w:r>
      <w:r w:rsidR="00B77A5C">
        <w:rPr>
          <w:lang w:eastAsia="ja-JP"/>
        </w:rPr>
        <w:t>, you must download and install the JDK (Java Development Kit)</w:t>
      </w:r>
      <w:r w:rsidR="00CB0AE6">
        <w:rPr>
          <w:lang w:eastAsia="ja-JP"/>
        </w:rPr>
        <w:t>.</w:t>
      </w:r>
    </w:p>
    <w:p w14:paraId="743CB585" w14:textId="2BD07B59" w:rsidR="009234BB" w:rsidRDefault="009234BB" w:rsidP="00B61B80">
      <w:pPr>
        <w:pStyle w:val="ListParagraph"/>
        <w:numPr>
          <w:ilvl w:val="0"/>
          <w:numId w:val="5"/>
        </w:numPr>
        <w:rPr>
          <w:lang w:eastAsia="ja-JP"/>
        </w:rPr>
      </w:pPr>
      <w:r>
        <w:rPr>
          <w:lang w:eastAsia="ja-JP"/>
        </w:rPr>
        <w:t>Used on Amazon Servers</w:t>
      </w:r>
    </w:p>
    <w:p w14:paraId="7818D5F4" w14:textId="67ED5064" w:rsidR="009234BB" w:rsidRPr="009234BB" w:rsidRDefault="009234BB" w:rsidP="00B61B80">
      <w:pPr>
        <w:pStyle w:val="ListParagraph"/>
        <w:numPr>
          <w:ilvl w:val="0"/>
          <w:numId w:val="5"/>
        </w:numPr>
        <w:rPr>
          <w:lang w:eastAsia="ja-JP"/>
        </w:rPr>
      </w:pPr>
      <w:r>
        <w:rPr>
          <w:lang w:eastAsia="ja-JP"/>
        </w:rPr>
        <w:t>James Gosling (inventor of Java) works at Amazon</w:t>
      </w:r>
    </w:p>
    <w:p w14:paraId="1D896569" w14:textId="2938AE94" w:rsidR="001F538B" w:rsidRDefault="001F538B" w:rsidP="001F538B">
      <w:r>
        <w:t xml:space="preserve">Amazon Corretto is a no-cost, multiplatform, production-ready distribution of the Open Java Development Kit (OpenJDK). Corretto comes with long-term support that includes performance enhancements and security fixes. Corretto is certified as compatible with the Java SE standard and is used internally at Amazon for many production services. </w:t>
      </w:r>
    </w:p>
    <w:p w14:paraId="16C9AC48" w14:textId="6FE4BB78" w:rsidR="000F2BFD" w:rsidRDefault="000F2BFD" w:rsidP="00B61B80">
      <w:pPr>
        <w:pStyle w:val="ListParagraph"/>
        <w:numPr>
          <w:ilvl w:val="0"/>
          <w:numId w:val="4"/>
        </w:numPr>
      </w:pPr>
      <w:r>
        <w:t>Uninstall any JDK’s on your system.</w:t>
      </w:r>
    </w:p>
    <w:p w14:paraId="5FDE431E" w14:textId="449A5E5D" w:rsidR="00670333" w:rsidRDefault="00670333" w:rsidP="00B61B80">
      <w:pPr>
        <w:pStyle w:val="ListParagraph"/>
        <w:numPr>
          <w:ilvl w:val="0"/>
          <w:numId w:val="4"/>
        </w:numPr>
      </w:pPr>
      <w:r>
        <w:rPr>
          <w:lang w:eastAsia="ja-JP"/>
        </w:rPr>
        <w:t xml:space="preserve">Download </w:t>
      </w:r>
      <w:r w:rsidR="009669CF">
        <w:rPr>
          <w:lang w:eastAsia="ja-JP"/>
        </w:rPr>
        <w:t>and install</w:t>
      </w:r>
      <w:r w:rsidR="00F24081">
        <w:rPr>
          <w:lang w:eastAsia="ja-JP"/>
        </w:rPr>
        <w:t xml:space="preserve"> the </w:t>
      </w:r>
      <w:r w:rsidR="001A574C">
        <w:rPr>
          <w:lang w:eastAsia="ja-JP"/>
        </w:rPr>
        <w:t>Amazon Corretto</w:t>
      </w:r>
      <w:r w:rsidR="00643750">
        <w:rPr>
          <w:lang w:eastAsia="ja-JP"/>
        </w:rPr>
        <w:t xml:space="preserve"> Windows </w:t>
      </w:r>
      <w:r w:rsidR="006C5164">
        <w:rPr>
          <w:lang w:eastAsia="ja-JP"/>
        </w:rPr>
        <w:t xml:space="preserve">64-bit </w:t>
      </w:r>
      <w:r w:rsidR="00BC3D4F">
        <w:rPr>
          <w:lang w:eastAsia="ja-JP"/>
        </w:rPr>
        <w:t>JDK</w:t>
      </w:r>
      <w:r w:rsidR="00F21D05">
        <w:rPr>
          <w:lang w:eastAsia="ja-JP"/>
        </w:rPr>
        <w:t xml:space="preserve"> </w:t>
      </w:r>
      <w:r w:rsidR="002C144D">
        <w:rPr>
          <w:lang w:eastAsia="ja-JP"/>
        </w:rPr>
        <w:t>21</w:t>
      </w:r>
      <w:r w:rsidR="006C5164">
        <w:rPr>
          <w:lang w:eastAsia="ja-JP"/>
        </w:rPr>
        <w:t xml:space="preserve"> </w:t>
      </w:r>
      <w:r w:rsidR="00BC3D4F">
        <w:rPr>
          <w:lang w:eastAsia="ja-JP"/>
        </w:rPr>
        <w:t xml:space="preserve">from </w:t>
      </w:r>
      <w:r w:rsidR="00B5519E">
        <w:br/>
      </w:r>
      <w:hyperlink r:id="rId8" w:history="1">
        <w:r w:rsidR="000E7142" w:rsidRPr="003B3652">
          <w:rPr>
            <w:rStyle w:val="Hyperlink"/>
          </w:rPr>
          <w:t>https://corretto.aws/downloads/latest/amazon-corretto-21-x64-windows-jdk.msi</w:t>
        </w:r>
      </w:hyperlink>
      <w:r w:rsidR="000E7142">
        <w:t xml:space="preserve"> </w:t>
      </w:r>
      <w:r w:rsidR="00B5519E">
        <w:t xml:space="preserve"> </w:t>
      </w:r>
    </w:p>
    <w:p w14:paraId="4B9F5EE9" w14:textId="07198C00" w:rsidR="00721CAE" w:rsidRDefault="007106EF" w:rsidP="00685D2B">
      <w:r>
        <w:t xml:space="preserve">Test </w:t>
      </w:r>
      <w:r w:rsidR="00685D2B">
        <w:t>to make sure Java is installed</w:t>
      </w:r>
      <w:r w:rsidR="00B8416D">
        <w:t xml:space="preserve">. </w:t>
      </w:r>
      <w:r w:rsidR="00721CAE">
        <w:t xml:space="preserve">Your version number may be different. </w:t>
      </w:r>
      <w:r w:rsidR="008876A7">
        <w:t xml:space="preserve">We will be using </w:t>
      </w:r>
      <w:r w:rsidR="009C561A">
        <w:t xml:space="preserve">Coretto </w:t>
      </w:r>
      <w:r w:rsidR="008876A7">
        <w:t xml:space="preserve">JDK </w:t>
      </w:r>
      <w:r w:rsidR="00CC62E5">
        <w:t>21</w:t>
      </w:r>
      <w:r w:rsidR="008876A7">
        <w:t>.</w:t>
      </w:r>
    </w:p>
    <w:p w14:paraId="189CEAD7" w14:textId="46A1E372" w:rsidR="007106EF" w:rsidRDefault="00B8416D" w:rsidP="00B61B80">
      <w:pPr>
        <w:pStyle w:val="ListParagraph"/>
        <w:numPr>
          <w:ilvl w:val="0"/>
          <w:numId w:val="4"/>
        </w:numPr>
      </w:pPr>
      <w:r>
        <w:t>A</w:t>
      </w:r>
      <w:r w:rsidR="007106EF">
        <w:t xml:space="preserve">t a command prompt: </w:t>
      </w:r>
      <w:r w:rsidR="007106EF" w:rsidRPr="008D44B1">
        <w:rPr>
          <w:b/>
          <w:bCs/>
        </w:rPr>
        <w:t>java -version</w:t>
      </w:r>
    </w:p>
    <w:p w14:paraId="776AB059" w14:textId="7770C9D6" w:rsidR="00E40010" w:rsidRDefault="00321752" w:rsidP="007106EF">
      <w:r>
        <w:rPr>
          <w:noProof/>
        </w:rPr>
        <w:lastRenderedPageBreak/>
        <w:drawing>
          <wp:inline distT="0" distB="0" distL="0" distR="0" wp14:anchorId="3CFBFFCB" wp14:editId="459FE422">
            <wp:extent cx="5943600" cy="602615"/>
            <wp:effectExtent l="38100" t="38100" r="95250" b="102235"/>
            <wp:docPr id="167914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41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8500A9" w14:textId="2CAEABB0" w:rsidR="009042CE" w:rsidRDefault="009042CE" w:rsidP="009042CE">
      <w:pPr>
        <w:pStyle w:val="Heading1"/>
      </w:pPr>
      <w:bookmarkStart w:id="3" w:name="_Toc156286920"/>
      <w:r>
        <w:t>Integrated Development Environment (IDE)</w:t>
      </w:r>
      <w:bookmarkEnd w:id="3"/>
    </w:p>
    <w:p w14:paraId="43FD58ED" w14:textId="5C649990" w:rsidR="009042CE" w:rsidRPr="00670333" w:rsidRDefault="009042CE" w:rsidP="009042CE">
      <w:r>
        <w:t xml:space="preserve">A good IDE </w:t>
      </w:r>
      <w:r w:rsidR="003D34E3">
        <w:t xml:space="preserve">(Integrated Development Environment) </w:t>
      </w:r>
      <w:r>
        <w:t xml:space="preserve">can help you create good code and can speed up the </w:t>
      </w:r>
      <w:r w:rsidR="007370FC">
        <w:t>software engineering</w:t>
      </w:r>
      <w:r>
        <w:t xml:space="preserve"> process. There are many good Java IDE’s available. Visual Studio Code will be used for most class demonstrations. </w:t>
      </w:r>
    </w:p>
    <w:p w14:paraId="46ED0D0A" w14:textId="77777777" w:rsidR="00275B2C" w:rsidRDefault="00275B2C" w:rsidP="00275B2C">
      <w:pPr>
        <w:pStyle w:val="Heading1"/>
      </w:pPr>
      <w:bookmarkStart w:id="4" w:name="_Toc66521311"/>
      <w:bookmarkStart w:id="5" w:name="_Toc66527023"/>
      <w:bookmarkStart w:id="6" w:name="_Toc102022789"/>
      <w:bookmarkStart w:id="7" w:name="_Toc156286921"/>
      <w:r>
        <w:t>Install Visual Studio Code</w:t>
      </w:r>
      <w:bookmarkEnd w:id="4"/>
      <w:bookmarkEnd w:id="5"/>
      <w:bookmarkEnd w:id="6"/>
      <w:bookmarkEnd w:id="7"/>
    </w:p>
    <w:p w14:paraId="3FD395DC" w14:textId="618F5E7B" w:rsidR="004C0D45" w:rsidRDefault="00967B2D" w:rsidP="00275B2C">
      <w:hyperlink r:id="rId10" w:history="1">
        <w:r w:rsidR="00275B2C" w:rsidRPr="004C0D45">
          <w:rPr>
            <w:rStyle w:val="Hyperlink"/>
          </w:rPr>
          <w:t>Microsoft Visual Studio Code</w:t>
        </w:r>
      </w:hyperlink>
      <w:r w:rsidR="00275B2C">
        <w:t xml:space="preserve"> is an opensource editor sponsored by Microsoft. Microsoft also</w:t>
      </w:r>
      <w:r w:rsidR="00C027F5">
        <w:t xml:space="preserve"> sponsors</w:t>
      </w:r>
      <w:r w:rsidR="00275B2C">
        <w:t xml:space="preserve"> GitHub.</w:t>
      </w:r>
      <w:r w:rsidR="004C0D45">
        <w:t xml:space="preserve"> </w:t>
      </w:r>
      <w:r w:rsidR="00275B2C">
        <w:t>Visual Studio Code integrates with GitHub Desktop.</w:t>
      </w:r>
    </w:p>
    <w:p w14:paraId="741016F9" w14:textId="3314CB9A" w:rsidR="00275B2C" w:rsidRPr="00A171A2" w:rsidRDefault="00275B2C" w:rsidP="00275B2C">
      <w:r>
        <w:t>There is extensive information on how to get started with Visual Studio Code on the Visual Studio Code website.</w:t>
      </w:r>
    </w:p>
    <w:p w14:paraId="284E504F" w14:textId="2FEB07EB" w:rsidR="00275B2C" w:rsidRDefault="00275B2C" w:rsidP="00B61B80">
      <w:pPr>
        <w:pStyle w:val="ListParagraph"/>
        <w:numPr>
          <w:ilvl w:val="0"/>
          <w:numId w:val="3"/>
        </w:numPr>
        <w:ind w:hanging="360"/>
      </w:pPr>
      <w:r>
        <w:t xml:space="preserve">Go to </w:t>
      </w:r>
      <w:hyperlink r:id="rId11" w:history="1">
        <w:r w:rsidRPr="00A428CE">
          <w:rPr>
            <w:rStyle w:val="Hyperlink"/>
          </w:rPr>
          <w:t>https://code.visualstudio.com/download</w:t>
        </w:r>
      </w:hyperlink>
      <w:r>
        <w:t>.</w:t>
      </w:r>
    </w:p>
    <w:p w14:paraId="5F6BB84B" w14:textId="77777777" w:rsidR="00275B2C" w:rsidRDefault="00275B2C" w:rsidP="00B61B80">
      <w:pPr>
        <w:pStyle w:val="ListParagraph"/>
        <w:numPr>
          <w:ilvl w:val="0"/>
          <w:numId w:val="3"/>
        </w:numPr>
        <w:ind w:hanging="360"/>
      </w:pPr>
      <w:r>
        <w:t xml:space="preserve">Download and install the </w:t>
      </w:r>
      <w:r w:rsidRPr="00E57D4D">
        <w:rPr>
          <w:b/>
          <w:bCs/>
        </w:rPr>
        <w:t>System Installer 64</w:t>
      </w:r>
      <w:r>
        <w:rPr>
          <w:b/>
          <w:bCs/>
        </w:rPr>
        <w:t>-bit</w:t>
      </w:r>
      <w:r>
        <w:t xml:space="preserve"> version of Visual Studio Code for your operating system.</w:t>
      </w:r>
    </w:p>
    <w:p w14:paraId="195F3B32" w14:textId="6790C0B2" w:rsidR="00BA7DE9" w:rsidRDefault="00BA7DE9" w:rsidP="00B61B80">
      <w:pPr>
        <w:pStyle w:val="ListParagraph"/>
        <w:numPr>
          <w:ilvl w:val="0"/>
          <w:numId w:val="3"/>
        </w:numPr>
        <w:ind w:hanging="360"/>
      </w:pPr>
      <w:r>
        <w:t>Double click the downloaded file to start the installation.</w:t>
      </w:r>
    </w:p>
    <w:p w14:paraId="428A0E08" w14:textId="235545B0" w:rsidR="00275B2C" w:rsidRDefault="00275B2C" w:rsidP="00B61B80">
      <w:pPr>
        <w:pStyle w:val="ListParagraph"/>
        <w:numPr>
          <w:ilvl w:val="0"/>
          <w:numId w:val="3"/>
        </w:numPr>
        <w:ind w:hanging="360"/>
      </w:pPr>
      <w:r>
        <w:t xml:space="preserve">During the installation: </w:t>
      </w:r>
      <w:r w:rsidRPr="003400F6">
        <w:rPr>
          <w:b/>
          <w:bCs/>
        </w:rPr>
        <w:t>Select Additional Tasks</w:t>
      </w:r>
      <w:r w:rsidR="00620219">
        <w:t xml:space="preserve"> </w:t>
      </w:r>
      <w:r w:rsidR="00620219">
        <w:sym w:font="Wingdings" w:char="F0E0"/>
      </w:r>
      <w:r>
        <w:t xml:space="preserve"> select the following items. You can create a desktop icon if you wish. </w:t>
      </w:r>
    </w:p>
    <w:p w14:paraId="45491B41" w14:textId="77777777" w:rsidR="00275B2C" w:rsidRDefault="00275B2C" w:rsidP="00275B2C">
      <w:pPr>
        <w:ind w:left="360"/>
      </w:pPr>
      <w:r>
        <w:rPr>
          <w:noProof/>
        </w:rPr>
        <w:lastRenderedPageBreak/>
        <w:drawing>
          <wp:inline distT="0" distB="0" distL="0" distR="0" wp14:anchorId="020ED467" wp14:editId="0DF71391">
            <wp:extent cx="3986784" cy="3090672"/>
            <wp:effectExtent l="38100" t="38100" r="90170" b="908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6784" cy="3090672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E6248B" w14:textId="488C5C8F" w:rsidR="00A035A8" w:rsidRDefault="00A035A8" w:rsidP="00A035A8">
      <w:pPr>
        <w:pStyle w:val="Heading2"/>
      </w:pPr>
      <w:bookmarkStart w:id="8" w:name="_Toc156286922"/>
      <w:r>
        <w:t>Install Extension Pack for Java</w:t>
      </w:r>
      <w:bookmarkEnd w:id="8"/>
    </w:p>
    <w:p w14:paraId="20A757FE" w14:textId="37EB74A1" w:rsidR="00275B2C" w:rsidRDefault="00275B2C" w:rsidP="00B61B80">
      <w:pPr>
        <w:pStyle w:val="ListParagraph"/>
        <w:numPr>
          <w:ilvl w:val="0"/>
          <w:numId w:val="6"/>
        </w:numPr>
        <w:ind w:hanging="360"/>
      </w:pPr>
      <w:r>
        <w:t>Launch Visual Studio Code.</w:t>
      </w:r>
    </w:p>
    <w:p w14:paraId="4EE77AC6" w14:textId="07DF697A" w:rsidR="00275B2C" w:rsidRDefault="00275B2C" w:rsidP="00B61B80">
      <w:pPr>
        <w:pStyle w:val="ListParagraph"/>
        <w:numPr>
          <w:ilvl w:val="0"/>
          <w:numId w:val="6"/>
        </w:numPr>
        <w:ind w:hanging="360"/>
      </w:pPr>
      <w:r>
        <w:t xml:space="preserve">Go to the </w:t>
      </w:r>
      <w:r w:rsidRPr="007F2FFB">
        <w:rPr>
          <w:b/>
          <w:bCs/>
        </w:rPr>
        <w:t>View</w:t>
      </w:r>
      <w:r>
        <w:t xml:space="preserve"> menu</w:t>
      </w:r>
      <w:r w:rsidR="00F91C42">
        <w:t xml:space="preserve"> </w:t>
      </w:r>
      <w:r w:rsidR="00F91C42">
        <w:sym w:font="Wingdings" w:char="F0E0"/>
      </w:r>
      <w:r>
        <w:t xml:space="preserve"> </w:t>
      </w:r>
      <w:r w:rsidRPr="007F2FFB">
        <w:rPr>
          <w:b/>
          <w:bCs/>
        </w:rPr>
        <w:t>Extensions</w:t>
      </w:r>
      <w:r>
        <w:t xml:space="preserve"> command.</w:t>
      </w:r>
    </w:p>
    <w:p w14:paraId="215DCD0E" w14:textId="38364E2F" w:rsidR="00275B2C" w:rsidRDefault="00275B2C" w:rsidP="00B61B80">
      <w:pPr>
        <w:pStyle w:val="ListParagraph"/>
        <w:numPr>
          <w:ilvl w:val="0"/>
          <w:numId w:val="6"/>
        </w:numPr>
        <w:ind w:hanging="360"/>
      </w:pPr>
      <w:r>
        <w:t xml:space="preserve">Search for </w:t>
      </w:r>
      <w:r w:rsidRPr="007F2FFB">
        <w:rPr>
          <w:b/>
          <w:bCs/>
        </w:rPr>
        <w:t>Extension Pack for Java</w:t>
      </w:r>
      <w:r w:rsidR="00A812BE">
        <w:rPr>
          <w:b/>
          <w:bCs/>
        </w:rPr>
        <w:t xml:space="preserve"> </w:t>
      </w:r>
      <w:r w:rsidR="00A812BE" w:rsidRPr="00A812BE">
        <w:rPr>
          <w:b/>
          <w:bCs/>
        </w:rPr>
        <w:sym w:font="Wingdings" w:char="F0E0"/>
      </w:r>
      <w:r>
        <w:t xml:space="preserve"> Install it.</w:t>
      </w:r>
    </w:p>
    <w:p w14:paraId="51F3D4CD" w14:textId="781C97EE" w:rsidR="00EA5AE1" w:rsidRDefault="00EA5AE1" w:rsidP="00EA5AE1">
      <w:r>
        <w:rPr>
          <w:noProof/>
        </w:rPr>
        <w:drawing>
          <wp:inline distT="0" distB="0" distL="0" distR="0" wp14:anchorId="7BFD6EE2" wp14:editId="720D490E">
            <wp:extent cx="2642616" cy="2103120"/>
            <wp:effectExtent l="38100" t="38100" r="100965" b="876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2616" cy="210312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A1A3C2" w14:textId="3DE35DB9" w:rsidR="00B61B80" w:rsidRDefault="002D715A" w:rsidP="00492ED8">
      <w:pPr>
        <w:pStyle w:val="Heading2"/>
      </w:pPr>
      <w:bookmarkStart w:id="9" w:name="_Toc102022791"/>
      <w:bookmarkStart w:id="10" w:name="_Toc156286923"/>
      <w:r>
        <w:t xml:space="preserve">Visual Studio Code </w:t>
      </w:r>
      <w:r w:rsidR="00B61B80">
        <w:t>Inlay Hints</w:t>
      </w:r>
      <w:bookmarkEnd w:id="10"/>
    </w:p>
    <w:p w14:paraId="2E521A3C" w14:textId="02B250AB" w:rsidR="00B61B80" w:rsidRDefault="00B61B80" w:rsidP="00B61B80">
      <w:r>
        <w:t xml:space="preserve">You might notice some extra characters in your Java code you did not type in. This is called Inlay Hints. </w:t>
      </w:r>
      <w:r w:rsidR="00FD7A77">
        <w:t>You may not want those hints at this time.</w:t>
      </w:r>
    </w:p>
    <w:p w14:paraId="1EBA333A" w14:textId="26478B69" w:rsidR="00B61B80" w:rsidRDefault="003D42EE" w:rsidP="00B61B80">
      <w:pPr>
        <w:pStyle w:val="ListParagraph"/>
        <w:numPr>
          <w:ilvl w:val="0"/>
          <w:numId w:val="7"/>
        </w:numPr>
      </w:pPr>
      <w:r>
        <w:t xml:space="preserve">In Visual Studio Code </w:t>
      </w:r>
      <w:r>
        <w:sym w:font="Wingdings" w:char="F0E0"/>
      </w:r>
      <w:r>
        <w:t xml:space="preserve"> </w:t>
      </w:r>
      <w:r w:rsidR="00B61B80" w:rsidRPr="003D42EE">
        <w:rPr>
          <w:b/>
          <w:bCs/>
        </w:rPr>
        <w:t>File</w:t>
      </w:r>
      <w:r w:rsidR="00B61B80">
        <w:t xml:space="preserve"> </w:t>
      </w:r>
      <w:r w:rsidR="00B61B80">
        <w:sym w:font="Wingdings" w:char="F0E0"/>
      </w:r>
      <w:r w:rsidR="00B61B80">
        <w:t xml:space="preserve"> </w:t>
      </w:r>
      <w:r w:rsidR="00B61B80" w:rsidRPr="003D42EE">
        <w:rPr>
          <w:b/>
          <w:bCs/>
        </w:rPr>
        <w:t>Preferences</w:t>
      </w:r>
      <w:r w:rsidR="00B61B80">
        <w:t xml:space="preserve"> </w:t>
      </w:r>
      <w:r w:rsidR="00B61B80">
        <w:sym w:font="Wingdings" w:char="F0E0"/>
      </w:r>
      <w:r w:rsidR="00B61B80">
        <w:t xml:space="preserve"> </w:t>
      </w:r>
      <w:r w:rsidR="00B61B80" w:rsidRPr="003D42EE">
        <w:rPr>
          <w:b/>
          <w:bCs/>
        </w:rPr>
        <w:t>Settings</w:t>
      </w:r>
      <w:r w:rsidR="00B61B80">
        <w:t>.</w:t>
      </w:r>
    </w:p>
    <w:p w14:paraId="66ACBBA9" w14:textId="7EB9ABE3" w:rsidR="00B61B80" w:rsidRDefault="00B61B80" w:rsidP="00B61B80">
      <w:pPr>
        <w:pStyle w:val="ListParagraph"/>
        <w:numPr>
          <w:ilvl w:val="0"/>
          <w:numId w:val="7"/>
        </w:numPr>
      </w:pPr>
      <w:r>
        <w:lastRenderedPageBreak/>
        <w:t xml:space="preserve">Type </w:t>
      </w:r>
      <w:r w:rsidRPr="003D42EE">
        <w:rPr>
          <w:b/>
          <w:bCs/>
        </w:rPr>
        <w:t>inlay</w:t>
      </w:r>
      <w:r>
        <w:t xml:space="preserve"> in the search bar.</w:t>
      </w:r>
    </w:p>
    <w:p w14:paraId="34042B89" w14:textId="1BBADB0F" w:rsidR="00FD7A77" w:rsidRDefault="00FD7A77" w:rsidP="00B61B80">
      <w:pPr>
        <w:pStyle w:val="ListParagraph"/>
        <w:numPr>
          <w:ilvl w:val="0"/>
          <w:numId w:val="7"/>
        </w:numPr>
      </w:pPr>
      <w:r>
        <w:t xml:space="preserve">Change the setting to </w:t>
      </w:r>
      <w:r w:rsidRPr="00FD7A77">
        <w:rPr>
          <w:b/>
          <w:bCs/>
        </w:rPr>
        <w:t>offUnlessPressed</w:t>
      </w:r>
      <w:r>
        <w:t xml:space="preserve"> as shown.</w:t>
      </w:r>
    </w:p>
    <w:p w14:paraId="528E40EE" w14:textId="5C236C93" w:rsidR="00B61B80" w:rsidRPr="00B61B80" w:rsidRDefault="00FD7A77" w:rsidP="00B61B80">
      <w:r>
        <w:rPr>
          <w:noProof/>
        </w:rPr>
        <w:drawing>
          <wp:inline distT="0" distB="0" distL="0" distR="0" wp14:anchorId="5609385D" wp14:editId="02B89693">
            <wp:extent cx="4315968" cy="1737360"/>
            <wp:effectExtent l="38100" t="38100" r="104140" b="914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173736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737CAD" w14:textId="6C61AFC9" w:rsidR="00275B2C" w:rsidRDefault="00275B2C" w:rsidP="00275B2C">
      <w:pPr>
        <w:pStyle w:val="Heading1"/>
      </w:pPr>
      <w:bookmarkStart w:id="11" w:name="_Toc156286924"/>
      <w:r>
        <w:t>Other IDE’s</w:t>
      </w:r>
      <w:bookmarkEnd w:id="9"/>
      <w:bookmarkEnd w:id="11"/>
    </w:p>
    <w:p w14:paraId="1F82C128" w14:textId="42E8FD0A" w:rsidR="00275B2C" w:rsidRDefault="00275B2C" w:rsidP="00275B2C">
      <w:r>
        <w:t>At the beginning of your Java journey, it is a good idea to use a simple IDE</w:t>
      </w:r>
      <w:r w:rsidR="006B5B9A">
        <w:t xml:space="preserve"> like Visual Studio Code</w:t>
      </w:r>
      <w:r>
        <w:t>. You can concentrate more on the code than on learning the interface.</w:t>
      </w:r>
    </w:p>
    <w:p w14:paraId="10196414" w14:textId="2BF17AF5" w:rsidR="001B15EE" w:rsidRPr="0074573E" w:rsidRDefault="00275B2C" w:rsidP="00E53266">
      <w:r>
        <w:t xml:space="preserve">As you grow and gain more experience, you may want to experiment with more complex programming environments like </w:t>
      </w:r>
      <w:hyperlink r:id="rId15" w:history="1">
        <w:r w:rsidRPr="0075226F">
          <w:rPr>
            <w:rStyle w:val="Hyperlink"/>
          </w:rPr>
          <w:t>Eclipse</w:t>
        </w:r>
      </w:hyperlink>
      <w:r>
        <w:t xml:space="preserve"> or </w:t>
      </w:r>
      <w:hyperlink r:id="rId16" w:anchor="section=windows" w:history="1">
        <w:r w:rsidRPr="006521E1">
          <w:rPr>
            <w:rStyle w:val="Hyperlink"/>
          </w:rPr>
          <w:t>IntelliJ</w:t>
        </w:r>
        <w:r w:rsidR="006521E1" w:rsidRPr="006521E1">
          <w:rPr>
            <w:rStyle w:val="Hyperlink"/>
          </w:rPr>
          <w:t xml:space="preserve"> Community</w:t>
        </w:r>
      </w:hyperlink>
      <w:r>
        <w:t>.</w:t>
      </w:r>
    </w:p>
    <w:sectPr w:rsidR="001B15EE" w:rsidRPr="0074573E" w:rsidSect="00D44BB2">
      <w:headerReference w:type="default" r:id="rId17"/>
      <w:footerReference w:type="defaul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BC5AA" w14:textId="77777777" w:rsidR="006C1456" w:rsidRDefault="006C1456" w:rsidP="009121C9">
      <w:pPr>
        <w:spacing w:before="0" w:after="0"/>
      </w:pPr>
      <w:r>
        <w:separator/>
      </w:r>
    </w:p>
  </w:endnote>
  <w:endnote w:type="continuationSeparator" w:id="0">
    <w:p w14:paraId="491F9ED3" w14:textId="77777777" w:rsidR="006C1456" w:rsidRDefault="006C1456" w:rsidP="009121C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B363D" w14:textId="6BDFD5B0" w:rsidR="00807EB7" w:rsidRPr="00D44BB2" w:rsidRDefault="00D44BB2" w:rsidP="00D44BB2">
    <w:pPr>
      <w:pStyle w:val="Footer"/>
      <w:tabs>
        <w:tab w:val="center" w:pos="4950"/>
        <w:tab w:val="right" w:pos="10080"/>
      </w:tabs>
    </w:pPr>
    <w:r>
      <w:t>Install JDK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</w:instrText>
    </w:r>
    <w:r>
      <w:rPr>
        <w:noProof/>
      </w:rPr>
      <w:fldChar w:fldCharType="separate"/>
    </w:r>
    <w:r>
      <w:rPr>
        <w:noProof/>
      </w:rPr>
      <w:t>1</w:t>
    </w:r>
    <w:r>
      <w:rPr>
        <w:noProof/>
      </w:rPr>
      <w:fldChar w:fldCharType="end"/>
    </w:r>
    <w:r>
      <w:tab/>
      <w:t xml:space="preserve">Revised: </w:t>
    </w:r>
    <w:r>
      <w:fldChar w:fldCharType="begin"/>
    </w:r>
    <w:r>
      <w:instrText xml:space="preserve"> SAVEDATE \@ "M/d/yyyy" \* MERGEFORMAT </w:instrText>
    </w:r>
    <w:r>
      <w:fldChar w:fldCharType="separate"/>
    </w:r>
    <w:r w:rsidR="00967B2D">
      <w:rPr>
        <w:noProof/>
      </w:rPr>
      <w:t>1/16/2024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766CD" w14:textId="07D76204" w:rsidR="00E84FFD" w:rsidRDefault="00E84FFD" w:rsidP="00906AB8">
    <w:pPr>
      <w:pStyle w:val="Footer"/>
      <w:tabs>
        <w:tab w:val="center" w:pos="4950"/>
        <w:tab w:val="right" w:pos="10080"/>
      </w:tabs>
    </w:pPr>
    <w:r>
      <w:t>Install the JDK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215EBC">
      <w:rPr>
        <w:noProof/>
      </w:rPr>
      <w:t>1</w:t>
    </w:r>
    <w:r>
      <w:fldChar w:fldCharType="end"/>
    </w:r>
    <w:r>
      <w:t xml:space="preserve"> of </w:t>
    </w:r>
    <w:r w:rsidR="006F2151">
      <w:rPr>
        <w:noProof/>
      </w:rPr>
      <w:fldChar w:fldCharType="begin"/>
    </w:r>
    <w:r w:rsidR="006F2151">
      <w:rPr>
        <w:noProof/>
      </w:rPr>
      <w:instrText xml:space="preserve"> NUMPAGES </w:instrText>
    </w:r>
    <w:r w:rsidR="006F2151">
      <w:rPr>
        <w:noProof/>
      </w:rPr>
      <w:fldChar w:fldCharType="separate"/>
    </w:r>
    <w:r w:rsidR="00215EBC">
      <w:rPr>
        <w:noProof/>
      </w:rPr>
      <w:t>1</w:t>
    </w:r>
    <w:r w:rsidR="006F2151">
      <w:rPr>
        <w:noProof/>
      </w:rPr>
      <w:fldChar w:fldCharType="end"/>
    </w:r>
    <w:r>
      <w:tab/>
      <w:t xml:space="preserve">Revised: </w:t>
    </w:r>
    <w:r>
      <w:fldChar w:fldCharType="begin"/>
    </w:r>
    <w:r>
      <w:instrText xml:space="preserve"> SAVEDATE \@ "M/d/yyyy" \* MERGEFORMAT </w:instrText>
    </w:r>
    <w:r>
      <w:fldChar w:fldCharType="separate"/>
    </w:r>
    <w:r w:rsidR="00967B2D">
      <w:rPr>
        <w:noProof/>
      </w:rPr>
      <w:t>1/16/2024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2407F" w14:textId="77777777" w:rsidR="006C1456" w:rsidRDefault="006C1456" w:rsidP="009121C9">
      <w:pPr>
        <w:spacing w:before="0" w:after="0"/>
      </w:pPr>
      <w:r>
        <w:separator/>
      </w:r>
    </w:p>
  </w:footnote>
  <w:footnote w:type="continuationSeparator" w:id="0">
    <w:p w14:paraId="68A10F94" w14:textId="77777777" w:rsidR="006C1456" w:rsidRDefault="006C1456" w:rsidP="009121C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6B6AD" w14:textId="08C8DB4A" w:rsidR="00807EB7" w:rsidRPr="00477AB7" w:rsidRDefault="00807EB7">
    <w:pPr>
      <w:rPr>
        <w:sz w:val="16"/>
        <w:szCs w:val="16"/>
      </w:rPr>
    </w:pPr>
    <w:r w:rsidRPr="00477AB7">
      <w:rPr>
        <w:sz w:val="16"/>
        <w:szCs w:val="16"/>
      </w:rPr>
      <w:t>Western Nebraska Community College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2E437760"/>
    <w:multiLevelType w:val="hybridMultilevel"/>
    <w:tmpl w:val="D09689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35F37CC2"/>
    <w:multiLevelType w:val="hybridMultilevel"/>
    <w:tmpl w:val="D0968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B9A3B2C"/>
    <w:multiLevelType w:val="hybridMultilevel"/>
    <w:tmpl w:val="91481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A276EDA"/>
    <w:multiLevelType w:val="multilevel"/>
    <w:tmpl w:val="C01A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7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667B456A"/>
    <w:multiLevelType w:val="multilevel"/>
    <w:tmpl w:val="C01A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4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562449201">
    <w:abstractNumId w:val="26"/>
  </w:num>
  <w:num w:numId="2" w16cid:durableId="1657224364">
    <w:abstractNumId w:val="23"/>
  </w:num>
  <w:num w:numId="3" w16cid:durableId="1609703874">
    <w:abstractNumId w:val="24"/>
  </w:num>
  <w:num w:numId="4" w16cid:durableId="430786646">
    <w:abstractNumId w:val="14"/>
  </w:num>
  <w:num w:numId="5" w16cid:durableId="484860888">
    <w:abstractNumId w:val="16"/>
  </w:num>
  <w:num w:numId="6" w16cid:durableId="870262211">
    <w:abstractNumId w:val="33"/>
  </w:num>
  <w:num w:numId="7" w16cid:durableId="1229071276">
    <w:abstractNumId w:val="12"/>
  </w:num>
  <w:num w:numId="8" w16cid:durableId="1030455083">
    <w:abstractNumId w:val="20"/>
  </w:num>
  <w:num w:numId="9" w16cid:durableId="2017146231">
    <w:abstractNumId w:val="45"/>
  </w:num>
  <w:num w:numId="10" w16cid:durableId="1593277358">
    <w:abstractNumId w:val="11"/>
  </w:num>
  <w:num w:numId="11" w16cid:durableId="142894099">
    <w:abstractNumId w:val="40"/>
  </w:num>
  <w:num w:numId="12" w16cid:durableId="1714889471">
    <w:abstractNumId w:val="13"/>
  </w:num>
  <w:num w:numId="13" w16cid:durableId="1379167821">
    <w:abstractNumId w:val="27"/>
  </w:num>
  <w:num w:numId="14" w16cid:durableId="1494835266">
    <w:abstractNumId w:val="10"/>
  </w:num>
  <w:num w:numId="15" w16cid:durableId="403112784">
    <w:abstractNumId w:val="9"/>
  </w:num>
  <w:num w:numId="16" w16cid:durableId="1374191117">
    <w:abstractNumId w:val="34"/>
  </w:num>
  <w:num w:numId="17" w16cid:durableId="101459848">
    <w:abstractNumId w:val="0"/>
  </w:num>
  <w:num w:numId="18" w16cid:durableId="1297835941">
    <w:abstractNumId w:val="35"/>
  </w:num>
  <w:num w:numId="19" w16cid:durableId="18624912">
    <w:abstractNumId w:val="38"/>
  </w:num>
  <w:num w:numId="20" w16cid:durableId="303043615">
    <w:abstractNumId w:val="31"/>
  </w:num>
  <w:num w:numId="21" w16cid:durableId="530725741">
    <w:abstractNumId w:val="28"/>
  </w:num>
  <w:num w:numId="22" w16cid:durableId="213855185">
    <w:abstractNumId w:val="44"/>
  </w:num>
  <w:num w:numId="23" w16cid:durableId="504974245">
    <w:abstractNumId w:val="17"/>
  </w:num>
  <w:num w:numId="24" w16cid:durableId="1109349224">
    <w:abstractNumId w:val="19"/>
  </w:num>
  <w:num w:numId="25" w16cid:durableId="2088187794">
    <w:abstractNumId w:val="4"/>
  </w:num>
  <w:num w:numId="26" w16cid:durableId="533466350">
    <w:abstractNumId w:val="18"/>
  </w:num>
  <w:num w:numId="27" w16cid:durableId="1026370099">
    <w:abstractNumId w:val="37"/>
  </w:num>
  <w:num w:numId="28" w16cid:durableId="717169054">
    <w:abstractNumId w:val="41"/>
  </w:num>
  <w:num w:numId="29" w16cid:durableId="1921525537">
    <w:abstractNumId w:val="7"/>
  </w:num>
  <w:num w:numId="30" w16cid:durableId="1738867658">
    <w:abstractNumId w:val="43"/>
  </w:num>
  <w:num w:numId="31" w16cid:durableId="408231583">
    <w:abstractNumId w:val="5"/>
  </w:num>
  <w:num w:numId="32" w16cid:durableId="1660571061">
    <w:abstractNumId w:val="42"/>
  </w:num>
  <w:num w:numId="33" w16cid:durableId="1597249408">
    <w:abstractNumId w:val="25"/>
  </w:num>
  <w:num w:numId="34" w16cid:durableId="1231111132">
    <w:abstractNumId w:val="15"/>
  </w:num>
  <w:num w:numId="35" w16cid:durableId="102504463">
    <w:abstractNumId w:val="6"/>
  </w:num>
  <w:num w:numId="36" w16cid:durableId="774516072">
    <w:abstractNumId w:val="22"/>
  </w:num>
  <w:num w:numId="37" w16cid:durableId="708604365">
    <w:abstractNumId w:val="32"/>
  </w:num>
  <w:num w:numId="38" w16cid:durableId="565261734">
    <w:abstractNumId w:val="1"/>
  </w:num>
  <w:num w:numId="39" w16cid:durableId="1517841409">
    <w:abstractNumId w:val="39"/>
  </w:num>
  <w:num w:numId="40" w16cid:durableId="889147063">
    <w:abstractNumId w:val="21"/>
  </w:num>
  <w:num w:numId="41" w16cid:durableId="177542737">
    <w:abstractNumId w:val="8"/>
  </w:num>
  <w:num w:numId="42" w16cid:durableId="1724215998">
    <w:abstractNumId w:val="30"/>
  </w:num>
  <w:num w:numId="43" w16cid:durableId="978997692">
    <w:abstractNumId w:val="2"/>
  </w:num>
  <w:num w:numId="44" w16cid:durableId="1589659562">
    <w:abstractNumId w:val="29"/>
  </w:num>
  <w:num w:numId="45" w16cid:durableId="2019498487">
    <w:abstractNumId w:val="36"/>
  </w:num>
  <w:num w:numId="46" w16cid:durableId="1526098565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linkStyles/>
  <w:defaultTabStop w:val="720"/>
  <w:drawingGridHorizontalSpacing w:val="110"/>
  <w:displayHorizontalDrawingGridEvery w:val="2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QyNzUxMTcwMTAwtjBU0lEKTi0uzszPAykwrgUAGq8GhCwAAAA="/>
  </w:docVars>
  <w:rsids>
    <w:rsidRoot w:val="000C3BAE"/>
    <w:rsid w:val="00003287"/>
    <w:rsid w:val="000209F4"/>
    <w:rsid w:val="00030D4A"/>
    <w:rsid w:val="00033230"/>
    <w:rsid w:val="00033ECA"/>
    <w:rsid w:val="00035AA4"/>
    <w:rsid w:val="000446EA"/>
    <w:rsid w:val="00055253"/>
    <w:rsid w:val="000564B2"/>
    <w:rsid w:val="0006362A"/>
    <w:rsid w:val="00063D61"/>
    <w:rsid w:val="00066309"/>
    <w:rsid w:val="00066520"/>
    <w:rsid w:val="000A0E20"/>
    <w:rsid w:val="000A2622"/>
    <w:rsid w:val="000A7AD7"/>
    <w:rsid w:val="000B1C24"/>
    <w:rsid w:val="000C3BAE"/>
    <w:rsid w:val="000C7ECE"/>
    <w:rsid w:val="000C7F4B"/>
    <w:rsid w:val="000D0E1B"/>
    <w:rsid w:val="000D198B"/>
    <w:rsid w:val="000D6A90"/>
    <w:rsid w:val="000E21EB"/>
    <w:rsid w:val="000E7142"/>
    <w:rsid w:val="000F2BFD"/>
    <w:rsid w:val="00105D8C"/>
    <w:rsid w:val="00107B59"/>
    <w:rsid w:val="001251E4"/>
    <w:rsid w:val="00132C3E"/>
    <w:rsid w:val="00134856"/>
    <w:rsid w:val="00155EE0"/>
    <w:rsid w:val="001604A1"/>
    <w:rsid w:val="00181B1B"/>
    <w:rsid w:val="0019239C"/>
    <w:rsid w:val="001939A0"/>
    <w:rsid w:val="00194C32"/>
    <w:rsid w:val="001A05EB"/>
    <w:rsid w:val="001A574C"/>
    <w:rsid w:val="001B15EE"/>
    <w:rsid w:val="001C6735"/>
    <w:rsid w:val="001F1794"/>
    <w:rsid w:val="001F274B"/>
    <w:rsid w:val="001F34EC"/>
    <w:rsid w:val="001F538B"/>
    <w:rsid w:val="0020171D"/>
    <w:rsid w:val="00213AEF"/>
    <w:rsid w:val="00215EBC"/>
    <w:rsid w:val="002168E1"/>
    <w:rsid w:val="00221A12"/>
    <w:rsid w:val="002337D6"/>
    <w:rsid w:val="002604D3"/>
    <w:rsid w:val="00265044"/>
    <w:rsid w:val="0027151A"/>
    <w:rsid w:val="00275B2C"/>
    <w:rsid w:val="0029375D"/>
    <w:rsid w:val="002A0A22"/>
    <w:rsid w:val="002B28AA"/>
    <w:rsid w:val="002C144D"/>
    <w:rsid w:val="002C3936"/>
    <w:rsid w:val="002C7B30"/>
    <w:rsid w:val="002D154E"/>
    <w:rsid w:val="002D3EED"/>
    <w:rsid w:val="002D715A"/>
    <w:rsid w:val="002E2A58"/>
    <w:rsid w:val="0030140E"/>
    <w:rsid w:val="0031471C"/>
    <w:rsid w:val="003147F3"/>
    <w:rsid w:val="00321752"/>
    <w:rsid w:val="00331652"/>
    <w:rsid w:val="00332187"/>
    <w:rsid w:val="00337205"/>
    <w:rsid w:val="00347420"/>
    <w:rsid w:val="00347C02"/>
    <w:rsid w:val="00367C16"/>
    <w:rsid w:val="0038728F"/>
    <w:rsid w:val="003A3C77"/>
    <w:rsid w:val="003A5FBF"/>
    <w:rsid w:val="003B3280"/>
    <w:rsid w:val="003B397A"/>
    <w:rsid w:val="003B7183"/>
    <w:rsid w:val="003C79A2"/>
    <w:rsid w:val="003D1C1D"/>
    <w:rsid w:val="003D34E3"/>
    <w:rsid w:val="003D42EE"/>
    <w:rsid w:val="003D554A"/>
    <w:rsid w:val="003D6A15"/>
    <w:rsid w:val="003D7FDF"/>
    <w:rsid w:val="003E0D12"/>
    <w:rsid w:val="003E2ADA"/>
    <w:rsid w:val="003E2DB6"/>
    <w:rsid w:val="003F089B"/>
    <w:rsid w:val="003F2E21"/>
    <w:rsid w:val="003F6A09"/>
    <w:rsid w:val="00402C1C"/>
    <w:rsid w:val="0040610F"/>
    <w:rsid w:val="00422863"/>
    <w:rsid w:val="004334A5"/>
    <w:rsid w:val="004439AF"/>
    <w:rsid w:val="00453A46"/>
    <w:rsid w:val="00466E13"/>
    <w:rsid w:val="0047597F"/>
    <w:rsid w:val="00477AB7"/>
    <w:rsid w:val="00492ED8"/>
    <w:rsid w:val="004A464B"/>
    <w:rsid w:val="004A793B"/>
    <w:rsid w:val="004B1ED7"/>
    <w:rsid w:val="004C0D45"/>
    <w:rsid w:val="004C5335"/>
    <w:rsid w:val="004C6108"/>
    <w:rsid w:val="004D1439"/>
    <w:rsid w:val="004D23FC"/>
    <w:rsid w:val="004E48B2"/>
    <w:rsid w:val="004F3A34"/>
    <w:rsid w:val="004F4688"/>
    <w:rsid w:val="004F581C"/>
    <w:rsid w:val="0050353E"/>
    <w:rsid w:val="00503D49"/>
    <w:rsid w:val="00530C98"/>
    <w:rsid w:val="00533C73"/>
    <w:rsid w:val="00545525"/>
    <w:rsid w:val="00551E43"/>
    <w:rsid w:val="005575E5"/>
    <w:rsid w:val="00565C5E"/>
    <w:rsid w:val="00570E41"/>
    <w:rsid w:val="0057111E"/>
    <w:rsid w:val="00575E03"/>
    <w:rsid w:val="005769DB"/>
    <w:rsid w:val="00577A8D"/>
    <w:rsid w:val="00584B59"/>
    <w:rsid w:val="00586725"/>
    <w:rsid w:val="00596BA2"/>
    <w:rsid w:val="005A1E5C"/>
    <w:rsid w:val="005A27D0"/>
    <w:rsid w:val="005A4804"/>
    <w:rsid w:val="005B0DB7"/>
    <w:rsid w:val="005D1501"/>
    <w:rsid w:val="005D4BB8"/>
    <w:rsid w:val="005D72CD"/>
    <w:rsid w:val="005F5DFE"/>
    <w:rsid w:val="005F710F"/>
    <w:rsid w:val="005F7A2B"/>
    <w:rsid w:val="00606506"/>
    <w:rsid w:val="00607747"/>
    <w:rsid w:val="00613659"/>
    <w:rsid w:val="00620219"/>
    <w:rsid w:val="00627AEF"/>
    <w:rsid w:val="00631EE2"/>
    <w:rsid w:val="006404F5"/>
    <w:rsid w:val="006415A0"/>
    <w:rsid w:val="00642B57"/>
    <w:rsid w:val="00643750"/>
    <w:rsid w:val="006521E1"/>
    <w:rsid w:val="00653D55"/>
    <w:rsid w:val="00670333"/>
    <w:rsid w:val="00680E2B"/>
    <w:rsid w:val="0068299B"/>
    <w:rsid w:val="00683CA2"/>
    <w:rsid w:val="00685D2B"/>
    <w:rsid w:val="00687DCD"/>
    <w:rsid w:val="00697DF8"/>
    <w:rsid w:val="006B03F3"/>
    <w:rsid w:val="006B5B9A"/>
    <w:rsid w:val="006C09B4"/>
    <w:rsid w:val="006C1456"/>
    <w:rsid w:val="006C5164"/>
    <w:rsid w:val="006D6D17"/>
    <w:rsid w:val="006E4CD3"/>
    <w:rsid w:val="006F2151"/>
    <w:rsid w:val="006F4C77"/>
    <w:rsid w:val="00706847"/>
    <w:rsid w:val="00707E94"/>
    <w:rsid w:val="007106EF"/>
    <w:rsid w:val="00712E05"/>
    <w:rsid w:val="00716D99"/>
    <w:rsid w:val="00721CAE"/>
    <w:rsid w:val="00722B51"/>
    <w:rsid w:val="007366B7"/>
    <w:rsid w:val="007370FC"/>
    <w:rsid w:val="00740930"/>
    <w:rsid w:val="00750015"/>
    <w:rsid w:val="00751C9B"/>
    <w:rsid w:val="0075226F"/>
    <w:rsid w:val="00753A39"/>
    <w:rsid w:val="007614C9"/>
    <w:rsid w:val="00781F69"/>
    <w:rsid w:val="0078667D"/>
    <w:rsid w:val="00792E43"/>
    <w:rsid w:val="0079465A"/>
    <w:rsid w:val="007A1A50"/>
    <w:rsid w:val="007B079C"/>
    <w:rsid w:val="007C5181"/>
    <w:rsid w:val="007D7D45"/>
    <w:rsid w:val="007F072A"/>
    <w:rsid w:val="007F5133"/>
    <w:rsid w:val="008043F3"/>
    <w:rsid w:val="00806505"/>
    <w:rsid w:val="00807EB7"/>
    <w:rsid w:val="008137D0"/>
    <w:rsid w:val="00816A91"/>
    <w:rsid w:val="0083655C"/>
    <w:rsid w:val="00850D41"/>
    <w:rsid w:val="00860888"/>
    <w:rsid w:val="0087167B"/>
    <w:rsid w:val="00881BB9"/>
    <w:rsid w:val="00884322"/>
    <w:rsid w:val="00886A47"/>
    <w:rsid w:val="008876A7"/>
    <w:rsid w:val="00892266"/>
    <w:rsid w:val="00892315"/>
    <w:rsid w:val="00893072"/>
    <w:rsid w:val="008A0FA8"/>
    <w:rsid w:val="008B0B77"/>
    <w:rsid w:val="008B286F"/>
    <w:rsid w:val="008C1967"/>
    <w:rsid w:val="008D0DBA"/>
    <w:rsid w:val="008D1371"/>
    <w:rsid w:val="008D1580"/>
    <w:rsid w:val="008D1FAF"/>
    <w:rsid w:val="008D44B1"/>
    <w:rsid w:val="008D544F"/>
    <w:rsid w:val="008D6E87"/>
    <w:rsid w:val="008D7002"/>
    <w:rsid w:val="008D7B30"/>
    <w:rsid w:val="008E014B"/>
    <w:rsid w:val="008E0CB9"/>
    <w:rsid w:val="008E3A0E"/>
    <w:rsid w:val="008E3F4E"/>
    <w:rsid w:val="008E533A"/>
    <w:rsid w:val="008E7397"/>
    <w:rsid w:val="009042CE"/>
    <w:rsid w:val="00906AB8"/>
    <w:rsid w:val="009121C9"/>
    <w:rsid w:val="0091383A"/>
    <w:rsid w:val="009219B4"/>
    <w:rsid w:val="009234BB"/>
    <w:rsid w:val="009368FE"/>
    <w:rsid w:val="00955E06"/>
    <w:rsid w:val="00955ECE"/>
    <w:rsid w:val="009669CF"/>
    <w:rsid w:val="00967B2D"/>
    <w:rsid w:val="00974978"/>
    <w:rsid w:val="00984747"/>
    <w:rsid w:val="00994047"/>
    <w:rsid w:val="00995546"/>
    <w:rsid w:val="009A2033"/>
    <w:rsid w:val="009A7A2F"/>
    <w:rsid w:val="009B489D"/>
    <w:rsid w:val="009B4A80"/>
    <w:rsid w:val="009C2367"/>
    <w:rsid w:val="009C561A"/>
    <w:rsid w:val="009C689E"/>
    <w:rsid w:val="009D2B8B"/>
    <w:rsid w:val="009E7198"/>
    <w:rsid w:val="009F6C32"/>
    <w:rsid w:val="00A0317B"/>
    <w:rsid w:val="00A035A8"/>
    <w:rsid w:val="00A11737"/>
    <w:rsid w:val="00A163B3"/>
    <w:rsid w:val="00A205F0"/>
    <w:rsid w:val="00A21D00"/>
    <w:rsid w:val="00A2269F"/>
    <w:rsid w:val="00A279C6"/>
    <w:rsid w:val="00A33117"/>
    <w:rsid w:val="00A338FB"/>
    <w:rsid w:val="00A36A2E"/>
    <w:rsid w:val="00A41FB4"/>
    <w:rsid w:val="00A50751"/>
    <w:rsid w:val="00A637CF"/>
    <w:rsid w:val="00A67010"/>
    <w:rsid w:val="00A70706"/>
    <w:rsid w:val="00A74895"/>
    <w:rsid w:val="00A75695"/>
    <w:rsid w:val="00A76BCF"/>
    <w:rsid w:val="00A812BE"/>
    <w:rsid w:val="00A85A55"/>
    <w:rsid w:val="00A87CB0"/>
    <w:rsid w:val="00A95BCB"/>
    <w:rsid w:val="00A96489"/>
    <w:rsid w:val="00AA45B8"/>
    <w:rsid w:val="00AA7AFD"/>
    <w:rsid w:val="00AB6ACB"/>
    <w:rsid w:val="00AB7DA7"/>
    <w:rsid w:val="00AC2089"/>
    <w:rsid w:val="00AC3E34"/>
    <w:rsid w:val="00AC60C3"/>
    <w:rsid w:val="00AD4DFA"/>
    <w:rsid w:val="00AD6E5B"/>
    <w:rsid w:val="00AD6E90"/>
    <w:rsid w:val="00AE4B60"/>
    <w:rsid w:val="00AE67C5"/>
    <w:rsid w:val="00AF4C24"/>
    <w:rsid w:val="00AF6A03"/>
    <w:rsid w:val="00AF7863"/>
    <w:rsid w:val="00B006E3"/>
    <w:rsid w:val="00B0792B"/>
    <w:rsid w:val="00B15220"/>
    <w:rsid w:val="00B221B3"/>
    <w:rsid w:val="00B26C3F"/>
    <w:rsid w:val="00B370CB"/>
    <w:rsid w:val="00B4057F"/>
    <w:rsid w:val="00B42FE6"/>
    <w:rsid w:val="00B441FE"/>
    <w:rsid w:val="00B533A2"/>
    <w:rsid w:val="00B5519E"/>
    <w:rsid w:val="00B551F9"/>
    <w:rsid w:val="00B61B80"/>
    <w:rsid w:val="00B77A5C"/>
    <w:rsid w:val="00B817AB"/>
    <w:rsid w:val="00B83F09"/>
    <w:rsid w:val="00B8416D"/>
    <w:rsid w:val="00B92E83"/>
    <w:rsid w:val="00B95498"/>
    <w:rsid w:val="00B95639"/>
    <w:rsid w:val="00BA6641"/>
    <w:rsid w:val="00BA7688"/>
    <w:rsid w:val="00BA7DE9"/>
    <w:rsid w:val="00BB1C41"/>
    <w:rsid w:val="00BC3D4F"/>
    <w:rsid w:val="00BC6065"/>
    <w:rsid w:val="00BC7BB3"/>
    <w:rsid w:val="00BD0931"/>
    <w:rsid w:val="00BE33C7"/>
    <w:rsid w:val="00BE5FFF"/>
    <w:rsid w:val="00BE731E"/>
    <w:rsid w:val="00BF56A1"/>
    <w:rsid w:val="00BF6EEE"/>
    <w:rsid w:val="00C027F5"/>
    <w:rsid w:val="00C12BD2"/>
    <w:rsid w:val="00C1504C"/>
    <w:rsid w:val="00C22673"/>
    <w:rsid w:val="00C4496A"/>
    <w:rsid w:val="00C478B7"/>
    <w:rsid w:val="00C52722"/>
    <w:rsid w:val="00C54F51"/>
    <w:rsid w:val="00C60950"/>
    <w:rsid w:val="00C661FA"/>
    <w:rsid w:val="00C670E3"/>
    <w:rsid w:val="00C6784A"/>
    <w:rsid w:val="00C80D0A"/>
    <w:rsid w:val="00C82E96"/>
    <w:rsid w:val="00C83CE2"/>
    <w:rsid w:val="00C84214"/>
    <w:rsid w:val="00C87AE2"/>
    <w:rsid w:val="00C90042"/>
    <w:rsid w:val="00CA26F2"/>
    <w:rsid w:val="00CA564B"/>
    <w:rsid w:val="00CB0AE6"/>
    <w:rsid w:val="00CB6C58"/>
    <w:rsid w:val="00CB7758"/>
    <w:rsid w:val="00CC0754"/>
    <w:rsid w:val="00CC62E5"/>
    <w:rsid w:val="00CC66AD"/>
    <w:rsid w:val="00CC7366"/>
    <w:rsid w:val="00CD4328"/>
    <w:rsid w:val="00CD5EB1"/>
    <w:rsid w:val="00CE0267"/>
    <w:rsid w:val="00CF2D71"/>
    <w:rsid w:val="00CF325F"/>
    <w:rsid w:val="00CF3EB7"/>
    <w:rsid w:val="00CF793E"/>
    <w:rsid w:val="00D00653"/>
    <w:rsid w:val="00D151FB"/>
    <w:rsid w:val="00D21B6A"/>
    <w:rsid w:val="00D24BDF"/>
    <w:rsid w:val="00D24C5A"/>
    <w:rsid w:val="00D324AE"/>
    <w:rsid w:val="00D32DB5"/>
    <w:rsid w:val="00D33308"/>
    <w:rsid w:val="00D3799A"/>
    <w:rsid w:val="00D44BB2"/>
    <w:rsid w:val="00D46A9D"/>
    <w:rsid w:val="00D51597"/>
    <w:rsid w:val="00D55D29"/>
    <w:rsid w:val="00D64877"/>
    <w:rsid w:val="00D73D3F"/>
    <w:rsid w:val="00D86113"/>
    <w:rsid w:val="00D8637E"/>
    <w:rsid w:val="00D8691B"/>
    <w:rsid w:val="00D8724A"/>
    <w:rsid w:val="00D95E3A"/>
    <w:rsid w:val="00DA59D7"/>
    <w:rsid w:val="00DB5460"/>
    <w:rsid w:val="00DC09F5"/>
    <w:rsid w:val="00DC1210"/>
    <w:rsid w:val="00DC3C68"/>
    <w:rsid w:val="00DC6AB8"/>
    <w:rsid w:val="00DD40DE"/>
    <w:rsid w:val="00DE7886"/>
    <w:rsid w:val="00DF2248"/>
    <w:rsid w:val="00E045D5"/>
    <w:rsid w:val="00E142F6"/>
    <w:rsid w:val="00E15899"/>
    <w:rsid w:val="00E40010"/>
    <w:rsid w:val="00E40CDC"/>
    <w:rsid w:val="00E41F95"/>
    <w:rsid w:val="00E430DC"/>
    <w:rsid w:val="00E452EA"/>
    <w:rsid w:val="00E50D06"/>
    <w:rsid w:val="00E5249C"/>
    <w:rsid w:val="00E53266"/>
    <w:rsid w:val="00E560D9"/>
    <w:rsid w:val="00E71727"/>
    <w:rsid w:val="00E77C4F"/>
    <w:rsid w:val="00E8012C"/>
    <w:rsid w:val="00E815DE"/>
    <w:rsid w:val="00E8162A"/>
    <w:rsid w:val="00E84FFD"/>
    <w:rsid w:val="00E86F5E"/>
    <w:rsid w:val="00E97A3F"/>
    <w:rsid w:val="00EA308F"/>
    <w:rsid w:val="00EA58DE"/>
    <w:rsid w:val="00EA5AE1"/>
    <w:rsid w:val="00EB323F"/>
    <w:rsid w:val="00ED6320"/>
    <w:rsid w:val="00EE1D88"/>
    <w:rsid w:val="00EF1B90"/>
    <w:rsid w:val="00F07C7E"/>
    <w:rsid w:val="00F10C4C"/>
    <w:rsid w:val="00F127BA"/>
    <w:rsid w:val="00F156C1"/>
    <w:rsid w:val="00F21D05"/>
    <w:rsid w:val="00F22606"/>
    <w:rsid w:val="00F24081"/>
    <w:rsid w:val="00F25FF7"/>
    <w:rsid w:val="00F31868"/>
    <w:rsid w:val="00F36CC4"/>
    <w:rsid w:val="00F46E4D"/>
    <w:rsid w:val="00F47871"/>
    <w:rsid w:val="00F53285"/>
    <w:rsid w:val="00F61974"/>
    <w:rsid w:val="00F61D86"/>
    <w:rsid w:val="00F62E11"/>
    <w:rsid w:val="00F630C5"/>
    <w:rsid w:val="00F72429"/>
    <w:rsid w:val="00F76065"/>
    <w:rsid w:val="00F80C6F"/>
    <w:rsid w:val="00F87FC9"/>
    <w:rsid w:val="00F91C42"/>
    <w:rsid w:val="00F9263F"/>
    <w:rsid w:val="00F92907"/>
    <w:rsid w:val="00F9463D"/>
    <w:rsid w:val="00FA4E74"/>
    <w:rsid w:val="00FA56C8"/>
    <w:rsid w:val="00FB3F6D"/>
    <w:rsid w:val="00FC2EB0"/>
    <w:rsid w:val="00FC6B89"/>
    <w:rsid w:val="00FC7A83"/>
    <w:rsid w:val="00FD0734"/>
    <w:rsid w:val="00FD2BDD"/>
    <w:rsid w:val="00FD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5297"/>
    <o:shapelayout v:ext="edit">
      <o:idmap v:ext="edit" data="1"/>
    </o:shapelayout>
  </w:shapeDefaults>
  <w:decimalSymbol w:val="."/>
  <w:listSeparator w:val=","/>
  <w14:docId w14:val="1D3144C2"/>
  <w15:docId w15:val="{039AE322-E92C-44D4-9CF3-7A0920543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unhideWhenUsed="1"/>
    <w:lsdException w:name="toc 2" w:locked="1" w:uiPriority="39" w:unhideWhenUsed="1"/>
    <w:lsdException w:name="toc 3" w:locked="1" w:uiPriority="39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 w:unhideWhenUsed="1"/>
    <w:lsdException w:name="footer" w:locked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nhideWhenUsed="1"/>
    <w:lsdException w:name="FollowedHyperlink" w:locked="1" w:uiPriority="0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CB0"/>
    <w:pPr>
      <w:spacing w:before="160" w:after="80" w:line="336" w:lineRule="auto"/>
    </w:pPr>
    <w:rPr>
      <w:rFonts w:ascii="Verdana" w:eastAsia="Times New Roman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A87CB0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A87CB0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A87CB0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paragraph" w:styleId="Heading4">
    <w:name w:val="heading 4"/>
    <w:basedOn w:val="Normal"/>
    <w:link w:val="Heading4Char"/>
    <w:uiPriority w:val="99"/>
    <w:qFormat/>
    <w:rsid w:val="000C3BAE"/>
    <w:pPr>
      <w:spacing w:before="100" w:beforeAutospacing="1" w:after="100" w:afterAutospacing="1"/>
      <w:outlineLvl w:val="3"/>
    </w:pPr>
    <w:rPr>
      <w:b/>
      <w:bCs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  <w:rsid w:val="00A87CB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87CB0"/>
  </w:style>
  <w:style w:type="character" w:customStyle="1" w:styleId="Heading1Char">
    <w:name w:val="Heading 1 Char"/>
    <w:link w:val="Heading1"/>
    <w:locked/>
    <w:rsid w:val="000C3BAE"/>
    <w:rPr>
      <w:rFonts w:ascii="Arial" w:eastAsia="Arial Unicode MS" w:hAnsi="Arial"/>
      <w:b/>
      <w:kern w:val="28"/>
      <w:sz w:val="28"/>
    </w:rPr>
  </w:style>
  <w:style w:type="character" w:customStyle="1" w:styleId="Heading2Char">
    <w:name w:val="Heading 2 Char"/>
    <w:link w:val="Heading2"/>
    <w:locked/>
    <w:rsid w:val="00B92E83"/>
    <w:rPr>
      <w:rFonts w:ascii="Arial" w:eastAsia="Times New Roman" w:hAnsi="Arial" w:cs="Arial"/>
      <w:b/>
      <w:bCs/>
      <w:iCs/>
      <w:sz w:val="24"/>
      <w:szCs w:val="28"/>
    </w:rPr>
  </w:style>
  <w:style w:type="character" w:customStyle="1" w:styleId="Heading3Char">
    <w:name w:val="Heading 3 Char"/>
    <w:link w:val="Heading3"/>
    <w:locked/>
    <w:rsid w:val="000C3BAE"/>
    <w:rPr>
      <w:rFonts w:ascii="Arial" w:eastAsia="Times New Roman" w:hAnsi="Arial"/>
      <w:b/>
      <w:bCs/>
      <w:sz w:val="22"/>
      <w:szCs w:val="24"/>
    </w:rPr>
  </w:style>
  <w:style w:type="character" w:customStyle="1" w:styleId="Heading4Char">
    <w:name w:val="Heading 4 Char"/>
    <w:link w:val="Heading4"/>
    <w:uiPriority w:val="99"/>
    <w:locked/>
    <w:rsid w:val="000C3BAE"/>
    <w:rPr>
      <w:rFonts w:ascii="Times New Roman" w:hAnsi="Times New Roman" w:cs="Times New Roman"/>
      <w:b/>
      <w:bCs/>
      <w:color w:val="000000"/>
      <w:sz w:val="24"/>
      <w:szCs w:val="24"/>
    </w:rPr>
  </w:style>
  <w:style w:type="character" w:styleId="FollowedHyperlink">
    <w:name w:val="FollowedHyperlink"/>
    <w:locked/>
    <w:rsid w:val="00A87CB0"/>
    <w:rPr>
      <w:color w:val="800080"/>
      <w:u w:val="single"/>
    </w:rPr>
  </w:style>
  <w:style w:type="paragraph" w:styleId="Footer">
    <w:name w:val="footer"/>
    <w:basedOn w:val="Normal"/>
    <w:link w:val="FooterChar"/>
    <w:locked/>
    <w:rsid w:val="00A87CB0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F9463D"/>
    <w:rPr>
      <w:rFonts w:ascii="Verdana" w:eastAsia="Times New Roman" w:hAnsi="Verdana"/>
      <w:sz w:val="16"/>
      <w:szCs w:val="24"/>
    </w:rPr>
  </w:style>
  <w:style w:type="paragraph" w:styleId="Header">
    <w:name w:val="header"/>
    <w:basedOn w:val="Normal"/>
    <w:link w:val="HeaderChar"/>
    <w:locked/>
    <w:rsid w:val="00A87CB0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F9463D"/>
    <w:rPr>
      <w:rFonts w:ascii="Verdana" w:eastAsia="Times New Roman" w:hAnsi="Verdana"/>
      <w:sz w:val="16"/>
      <w:szCs w:val="24"/>
    </w:rPr>
  </w:style>
  <w:style w:type="character" w:styleId="Hyperlink">
    <w:name w:val="Hyperlink"/>
    <w:uiPriority w:val="99"/>
    <w:locked/>
    <w:rsid w:val="00A87CB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87CB0"/>
    <w:pPr>
      <w:ind w:left="720"/>
    </w:pPr>
  </w:style>
  <w:style w:type="paragraph" w:customStyle="1" w:styleId="NumberedHeading2">
    <w:name w:val="Numbered Heading 2"/>
    <w:basedOn w:val="Normal"/>
    <w:rsid w:val="00A87CB0"/>
    <w:pPr>
      <w:numPr>
        <w:numId w:val="1"/>
      </w:numPr>
    </w:pPr>
  </w:style>
  <w:style w:type="paragraph" w:customStyle="1" w:styleId="Outlinenumbering">
    <w:name w:val="Outline numbering"/>
    <w:basedOn w:val="Normal"/>
    <w:rsid w:val="00A87CB0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locked/>
    <w:rsid w:val="00A87CB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rsid w:val="000C3BAE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link w:val="z-TopofForm"/>
    <w:uiPriority w:val="99"/>
    <w:semiHidden/>
    <w:locked/>
    <w:rsid w:val="000C3BAE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rsid w:val="000C3BAE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link w:val="z-BottomofForm"/>
    <w:uiPriority w:val="99"/>
    <w:semiHidden/>
    <w:locked/>
    <w:rsid w:val="000C3BAE"/>
    <w:rPr>
      <w:rFonts w:ascii="Arial" w:hAnsi="Arial" w:cs="Arial"/>
      <w:vanish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A87CB0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B83F09"/>
    <w:rPr>
      <w:color w:val="605E5C"/>
      <w:shd w:val="clear" w:color="auto" w:fill="E1DFDD"/>
    </w:rPr>
  </w:style>
  <w:style w:type="paragraph" w:customStyle="1" w:styleId="Code">
    <w:name w:val="Code"/>
    <w:basedOn w:val="Normal"/>
    <w:qFormat/>
    <w:rsid w:val="00A87CB0"/>
    <w:pPr>
      <w:spacing w:before="80" w:line="240" w:lineRule="auto"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unhideWhenUsed/>
    <w:locked/>
    <w:rsid w:val="00A87CB0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locked/>
    <w:rsid w:val="00A87CB0"/>
    <w:pPr>
      <w:spacing w:after="10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unhideWhenUsed/>
    <w:locked/>
    <w:rsid w:val="00A87CB0"/>
    <w:pPr>
      <w:spacing w:after="100" w:line="240" w:lineRule="auto"/>
      <w:ind w:left="40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5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75644">
                  <w:marLeft w:val="0"/>
                  <w:marRight w:val="6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75650">
                      <w:marLeft w:val="63"/>
                      <w:marRight w:val="63"/>
                      <w:marTop w:val="1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7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07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07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07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07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07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707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5648">
                              <w:marLeft w:val="0"/>
                              <w:marRight w:val="63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75693">
                                  <w:marLeft w:val="63"/>
                                  <w:marRight w:val="63"/>
                                  <w:marTop w:val="1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7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07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075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75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7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07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075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707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07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7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707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7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707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7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07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7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07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07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075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07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07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07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707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707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7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707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7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07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7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7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07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707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707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707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75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075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707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7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707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7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075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707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07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75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7075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7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075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707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7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707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7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07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707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7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075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7075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707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7075696">
                              <w:marLeft w:val="-50"/>
                              <w:marRight w:val="-50"/>
                              <w:marTop w:val="0"/>
                              <w:marBottom w:val="2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075715">
                              <w:marLeft w:val="-50"/>
                              <w:marRight w:val="-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707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7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707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7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707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7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707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7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707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7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707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7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707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7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707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07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7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707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7075745">
                  <w:marLeft w:val="0"/>
                  <w:marRight w:val="50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7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7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07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7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7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7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07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707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7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7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7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07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707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07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7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707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7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707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7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707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07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7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7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07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70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7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7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9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retto.aws/downloads/latest/amazon-corretto-21-x64-windows-jdk.msi" TargetMode="Externa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jetbrains.com/idea/download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de.visualstudio.com/downloa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eclipse.org" TargetMode="External"/><Relationship Id="rId10" Type="http://schemas.openxmlformats.org/officeDocument/2006/relationships/hyperlink" Target="https://code.visualstudio.com/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515F2-BB81-44C4-A40A-5CC9364A1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107</TotalTime>
  <Pages>4</Pages>
  <Words>467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Gateway</Company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A Loring</dc:creator>
  <cp:lastModifiedBy>William Loring</cp:lastModifiedBy>
  <cp:revision>183</cp:revision>
  <cp:lastPrinted>2024-01-16T15:41:00Z</cp:lastPrinted>
  <dcterms:created xsi:type="dcterms:W3CDTF">2016-04-20T17:42:00Z</dcterms:created>
  <dcterms:modified xsi:type="dcterms:W3CDTF">2024-01-16T15:41:00Z</dcterms:modified>
</cp:coreProperties>
</file>