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FFF96" w14:textId="46CF458C" w:rsidR="0010268D" w:rsidRDefault="0018446D" w:rsidP="003132AF">
      <w:pPr>
        <w:pStyle w:val="Heading1"/>
      </w:pPr>
      <w:bookmarkStart w:id="0" w:name="_Toc32220477"/>
      <w:bookmarkStart w:id="1" w:name="_Toc169798062"/>
      <w:r>
        <w:t>Programming</w:t>
      </w:r>
      <w:r w:rsidR="00BE45AF">
        <w:t xml:space="preserve"> Resources</w:t>
      </w:r>
      <w:bookmarkEnd w:id="1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1336969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3E10406" w14:textId="417BB29E" w:rsidR="00097ECD" w:rsidRDefault="00097ECD">
          <w:pPr>
            <w:pStyle w:val="TOCHeading"/>
          </w:pPr>
          <w:r>
            <w:t>Contents</w:t>
          </w:r>
        </w:p>
        <w:p w14:paraId="2156BB00" w14:textId="7602537E" w:rsidR="00A17161" w:rsidRDefault="00097E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798062" w:history="1">
            <w:r w:rsidR="00A17161" w:rsidRPr="003510A6">
              <w:rPr>
                <w:rStyle w:val="Hyperlink"/>
                <w:noProof/>
              </w:rPr>
              <w:t>Programming Resources</w:t>
            </w:r>
            <w:r w:rsidR="00A17161">
              <w:rPr>
                <w:noProof/>
                <w:webHidden/>
              </w:rPr>
              <w:tab/>
            </w:r>
            <w:r w:rsidR="00A17161">
              <w:rPr>
                <w:noProof/>
                <w:webHidden/>
              </w:rPr>
              <w:fldChar w:fldCharType="begin"/>
            </w:r>
            <w:r w:rsidR="00A17161">
              <w:rPr>
                <w:noProof/>
                <w:webHidden/>
              </w:rPr>
              <w:instrText xml:space="preserve"> PAGEREF _Toc169798062 \h </w:instrText>
            </w:r>
            <w:r w:rsidR="00A17161">
              <w:rPr>
                <w:noProof/>
                <w:webHidden/>
              </w:rPr>
            </w:r>
            <w:r w:rsidR="00A17161">
              <w:rPr>
                <w:noProof/>
                <w:webHidden/>
              </w:rPr>
              <w:fldChar w:fldCharType="separate"/>
            </w:r>
            <w:r w:rsidR="00A17161">
              <w:rPr>
                <w:noProof/>
                <w:webHidden/>
              </w:rPr>
              <w:t>1</w:t>
            </w:r>
            <w:r w:rsidR="00A17161">
              <w:rPr>
                <w:noProof/>
                <w:webHidden/>
              </w:rPr>
              <w:fldChar w:fldCharType="end"/>
            </w:r>
          </w:hyperlink>
        </w:p>
        <w:p w14:paraId="1750A9F9" w14:textId="2F9B7F76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63" w:history="1">
            <w:r w:rsidRPr="003510A6">
              <w:rPr>
                <w:rStyle w:val="Hyperlink"/>
                <w:noProof/>
              </w:rPr>
              <w:t>Instructor GitHub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6710" w14:textId="59BB9413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64" w:history="1">
            <w:r w:rsidRPr="003510A6">
              <w:rPr>
                <w:rStyle w:val="Hyperlink"/>
                <w:noProof/>
              </w:rPr>
              <w:t>OER (Open Educational Resources) Class Texts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F8DBA" w14:textId="1D793340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65" w:history="1">
            <w:r w:rsidRPr="003510A6">
              <w:rPr>
                <w:rStyle w:val="Hyperlink"/>
                <w:noProof/>
              </w:rPr>
              <w:t>Learn Coding Interactively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0C43" w14:textId="61925ECF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66" w:history="1">
            <w:r w:rsidRPr="003510A6">
              <w:rPr>
                <w:rStyle w:val="Hyperlink"/>
                <w:noProof/>
              </w:rPr>
              <w:t>Python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2B33" w14:textId="1F36FAED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67" w:history="1">
            <w:r w:rsidRPr="003510A6">
              <w:rPr>
                <w:rStyle w:val="Hyperlink"/>
                <w:noProof/>
              </w:rPr>
              <w:t>Python Tkinter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21A98" w14:textId="01125F33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68" w:history="1">
            <w:r w:rsidRPr="003510A6">
              <w:rPr>
                <w:rStyle w:val="Hyperlink"/>
                <w:noProof/>
              </w:rPr>
              <w:t>Python OER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159B" w14:textId="6C71B686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69" w:history="1">
            <w:r w:rsidRPr="003510A6">
              <w:rPr>
                <w:rStyle w:val="Hyperlink"/>
                <w:noProof/>
              </w:rPr>
              <w:t>Java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B3B9" w14:textId="7ABFC5DE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0" w:history="1">
            <w:r w:rsidRPr="003510A6">
              <w:rPr>
                <w:rStyle w:val="Hyperlink"/>
                <w:noProof/>
              </w:rPr>
              <w:t>Java OER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A6EE" w14:textId="01A5B451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1" w:history="1">
            <w:r w:rsidRPr="003510A6">
              <w:rPr>
                <w:rStyle w:val="Hyperlink"/>
                <w:noProof/>
              </w:rPr>
              <w:t>C++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F9C9" w14:textId="01FE70B5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2" w:history="1">
            <w:r w:rsidRPr="003510A6">
              <w:rPr>
                <w:rStyle w:val="Hyperlink"/>
                <w:noProof/>
              </w:rPr>
              <w:t>C++ OER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817D" w14:textId="7E17B2DC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3" w:history="1">
            <w:r w:rsidRPr="003510A6">
              <w:rPr>
                <w:rStyle w:val="Hyperlink"/>
                <w:noProof/>
              </w:rPr>
              <w:t>SQL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80C9" w14:textId="5F8FB768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4" w:history="1">
            <w:r w:rsidRPr="003510A6">
              <w:rPr>
                <w:rStyle w:val="Hyperlink"/>
                <w:noProof/>
              </w:rPr>
              <w:t>MATLAB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79E9" w14:textId="4CA52EDB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5" w:history="1">
            <w:r w:rsidRPr="003510A6">
              <w:rPr>
                <w:rStyle w:val="Hyperlink"/>
                <w:noProof/>
              </w:rPr>
              <w:t>C#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09FC9" w14:textId="113D5F9E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6" w:history="1">
            <w:r w:rsidRPr="003510A6">
              <w:rPr>
                <w:rStyle w:val="Hyperlink"/>
                <w:noProof/>
              </w:rPr>
              <w:t>Video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A813" w14:textId="4161BD0F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7" w:history="1">
            <w:r w:rsidRPr="003510A6">
              <w:rPr>
                <w:rStyle w:val="Hyperlink"/>
                <w:noProof/>
              </w:rPr>
              <w:t>Free Online Coding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DABC" w14:textId="52B48FED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8" w:history="1">
            <w:r w:rsidRPr="003510A6">
              <w:rPr>
                <w:rStyle w:val="Hyperlink"/>
                <w:noProof/>
              </w:rPr>
              <w:t>Clean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45A0" w14:textId="55871D0A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79" w:history="1">
            <w:r w:rsidRPr="003510A6">
              <w:rPr>
                <w:rStyle w:val="Hyperlink"/>
                <w:noProof/>
              </w:rPr>
              <w:t>Beginning Coding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D11B" w14:textId="32BF286C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0" w:history="1">
            <w:r w:rsidRPr="003510A6">
              <w:rPr>
                <w:rStyle w:val="Hyperlink"/>
                <w:noProof/>
              </w:rPr>
              <w:t>Coding IDE’s (Integrated Development Environments)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EBAC" w14:textId="2BC9727B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1" w:history="1">
            <w:r w:rsidRPr="003510A6">
              <w:rPr>
                <w:rStyle w:val="Hyperlink"/>
                <w:noProof/>
              </w:rPr>
              <w:t>Online IDE’s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110C8" w14:textId="39C75A79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2" w:history="1">
            <w:r w:rsidRPr="003510A6">
              <w:rPr>
                <w:rStyle w:val="Hyperlink"/>
                <w:noProof/>
              </w:rPr>
              <w:t>JSON to Java and C# POJO Converters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A6B1" w14:textId="1301CEF3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3" w:history="1">
            <w:r w:rsidRPr="003510A6">
              <w:rPr>
                <w:rStyle w:val="Hyperlink"/>
                <w:noProof/>
              </w:rPr>
              <w:t>Robotics &amp; Microcontrollers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AC91" w14:textId="2B11D3E8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4" w:history="1">
            <w:r w:rsidRPr="003510A6">
              <w:rPr>
                <w:rStyle w:val="Hyperlink"/>
                <w:noProof/>
              </w:rPr>
              <w:t>Create Game Music and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90F77" w14:textId="15DC4595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5" w:history="1">
            <w:r w:rsidRPr="003510A6">
              <w:rPr>
                <w:rStyle w:val="Hyperlink"/>
                <w:noProof/>
              </w:rPr>
              <w:t>Icons and Fonts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2B6F" w14:textId="5FD8C449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6" w:history="1">
            <w:r w:rsidRPr="003510A6">
              <w:rPr>
                <w:rStyle w:val="Hyperlink"/>
                <w:noProof/>
              </w:rPr>
              <w:t>ASCII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62E0B" w14:textId="676D5D8F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7" w:history="1">
            <w:r w:rsidRPr="003510A6">
              <w:rPr>
                <w:rStyle w:val="Hyperlink"/>
                <w:noProof/>
              </w:rPr>
              <w:t>Free Public Web API’s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4B57" w14:textId="18BC50A0" w:rsidR="00A17161" w:rsidRDefault="00A17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9798088" w:history="1">
            <w:r w:rsidRPr="003510A6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_Toc169798088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1C00" w14:textId="09041F4D" w:rsidR="00097ECD" w:rsidRDefault="00097ECD">
          <w:r>
            <w:rPr>
              <w:b/>
              <w:bCs/>
              <w:noProof/>
            </w:rPr>
            <w:fldChar w:fldCharType="end"/>
          </w:r>
        </w:p>
      </w:sdtContent>
    </w:sdt>
    <w:p w14:paraId="0E7EBB02" w14:textId="104E1DBC" w:rsidR="003B14FE" w:rsidRDefault="00A17161" w:rsidP="008F79EE">
      <w:pPr>
        <w:pStyle w:val="ListParagraph"/>
        <w:numPr>
          <w:ilvl w:val="0"/>
          <w:numId w:val="7"/>
        </w:numPr>
      </w:pPr>
      <w:hyperlink r:id="rId8" w:history="1">
        <w:r w:rsidR="003B14FE">
          <w:rPr>
            <w:rStyle w:val="Hyperlink"/>
          </w:rPr>
          <w:t>The Number One Skill You Need to Have to Become a Software Developer</w:t>
        </w:r>
      </w:hyperlink>
    </w:p>
    <w:p w14:paraId="2ED8F0A1" w14:textId="280EAC41" w:rsidR="003B14FE" w:rsidRPr="00DD6F23" w:rsidRDefault="00A17161" w:rsidP="008F79EE">
      <w:pPr>
        <w:pStyle w:val="ListParagraph"/>
        <w:numPr>
          <w:ilvl w:val="0"/>
          <w:numId w:val="7"/>
        </w:numPr>
        <w:rPr>
          <w:rStyle w:val="Hyperlink"/>
          <w:color w:val="auto"/>
          <w:u w:val="none"/>
        </w:rPr>
      </w:pPr>
      <w:hyperlink r:id="rId9" w:history="1">
        <w:r w:rsidR="003B14FE">
          <w:rPr>
            <w:rStyle w:val="Hyperlink"/>
          </w:rPr>
          <w:t>Four Stages of Becoming a Programmer</w:t>
        </w:r>
      </w:hyperlink>
    </w:p>
    <w:p w14:paraId="2F337388" w14:textId="68DC5F35" w:rsidR="00DD6F23" w:rsidRDefault="00A17161" w:rsidP="00445DD6">
      <w:pPr>
        <w:pStyle w:val="ListParagraph"/>
        <w:numPr>
          <w:ilvl w:val="0"/>
          <w:numId w:val="7"/>
        </w:numPr>
      </w:pPr>
      <w:hyperlink r:id="rId10" w:tgtFrame="_blank" w:history="1">
        <w:r w:rsidR="00DD6F23">
          <w:rPr>
            <w:rStyle w:val="Hyperlink"/>
          </w:rPr>
          <w:t>Steve Jobs gives the Best Definition of Object-Oriented Programming</w:t>
        </w:r>
      </w:hyperlink>
    </w:p>
    <w:p w14:paraId="0A22CA43" w14:textId="45E5FA13" w:rsidR="00B702F1" w:rsidRDefault="00B702F1" w:rsidP="00160CFC">
      <w:pPr>
        <w:pStyle w:val="Heading1"/>
      </w:pPr>
      <w:bookmarkStart w:id="2" w:name="_Toc169798063"/>
      <w:r>
        <w:t>Instructor GitHub Repositories</w:t>
      </w:r>
      <w:bookmarkEnd w:id="2"/>
    </w:p>
    <w:p w14:paraId="76C827FE" w14:textId="739895F8" w:rsidR="00B702F1" w:rsidRDefault="00A17161" w:rsidP="00B702F1">
      <w:pPr>
        <w:pStyle w:val="ListParagraph"/>
        <w:numPr>
          <w:ilvl w:val="0"/>
          <w:numId w:val="20"/>
        </w:numPr>
      </w:pPr>
      <w:hyperlink r:id="rId11" w:history="1">
        <w:r w:rsidR="00E414C0" w:rsidRPr="000E3BC4">
          <w:rPr>
            <w:rStyle w:val="Hyperlink"/>
          </w:rPr>
          <w:t>https://github.com/itinstructor/WNCCComputerScience</w:t>
        </w:r>
      </w:hyperlink>
      <w:r w:rsidR="00E414C0">
        <w:t xml:space="preserve"> </w:t>
      </w:r>
    </w:p>
    <w:p w14:paraId="4FC61540" w14:textId="00F144A8" w:rsidR="00FE1C5B" w:rsidRDefault="00A17161" w:rsidP="00FE1C5B">
      <w:pPr>
        <w:pStyle w:val="ListParagraph"/>
        <w:numPr>
          <w:ilvl w:val="0"/>
          <w:numId w:val="20"/>
        </w:numPr>
      </w:pPr>
      <w:hyperlink r:id="rId12" w:history="1">
        <w:r w:rsidR="00FE1C5B" w:rsidRPr="000E3BC4">
          <w:rPr>
            <w:rStyle w:val="Hyperlink"/>
          </w:rPr>
          <w:t>https://github.com/itinstructor/JupyterNotebooks</w:t>
        </w:r>
      </w:hyperlink>
      <w:r w:rsidR="00FE1C5B">
        <w:t xml:space="preserve"> </w:t>
      </w:r>
    </w:p>
    <w:p w14:paraId="2ACF5063" w14:textId="234ADD91" w:rsidR="00005FC0" w:rsidRDefault="00005FC0" w:rsidP="00160CFC">
      <w:pPr>
        <w:pStyle w:val="Heading1"/>
      </w:pPr>
      <w:bookmarkStart w:id="3" w:name="_Toc169798064"/>
      <w:r>
        <w:t xml:space="preserve">OER </w:t>
      </w:r>
      <w:r w:rsidR="00373A7E">
        <w:t xml:space="preserve">(Open Educational Resources) </w:t>
      </w:r>
      <w:r>
        <w:t>Class Texts</w:t>
      </w:r>
      <w:bookmarkEnd w:id="3"/>
    </w:p>
    <w:p w14:paraId="0E61BAD2" w14:textId="5B6019AB" w:rsidR="00005FC0" w:rsidRPr="00005FC0" w:rsidRDefault="00005FC0" w:rsidP="00005FC0">
      <w:r>
        <w:t xml:space="preserve">Some of the instructional materials used in </w:t>
      </w:r>
      <w:r w:rsidR="00440C4B">
        <w:t xml:space="preserve">many </w:t>
      </w:r>
      <w:r>
        <w:t>courses were adapted and remixed under Creative Commons license.</w:t>
      </w:r>
      <w:r w:rsidR="00373A7E">
        <w:t xml:space="preserve"> These are called OER (Open Educational Resources.)</w:t>
      </w:r>
    </w:p>
    <w:p w14:paraId="47102262" w14:textId="6B8F5081" w:rsidR="00CC6BB2" w:rsidRDefault="00CC6BB2" w:rsidP="00273177">
      <w:pPr>
        <w:pStyle w:val="Heading1"/>
      </w:pPr>
      <w:bookmarkStart w:id="4" w:name="_Toc169798065"/>
      <w:r>
        <w:t>Learn Coding Interactively</w:t>
      </w:r>
      <w:bookmarkEnd w:id="4"/>
    </w:p>
    <w:p w14:paraId="21EA8FE3" w14:textId="1207836D" w:rsidR="00611A51" w:rsidRPr="00611A51" w:rsidRDefault="00611A51" w:rsidP="00611A51">
      <w:r>
        <w:t xml:space="preserve">These websites teach coding interactively like </w:t>
      </w:r>
      <w:proofErr w:type="spellStart"/>
      <w:r>
        <w:t>DuoLingo</w:t>
      </w:r>
      <w:proofErr w:type="spellEnd"/>
      <w:r>
        <w:t>.</w:t>
      </w:r>
    </w:p>
    <w:p w14:paraId="57EE3783" w14:textId="2E13046E" w:rsidR="00B02127" w:rsidRDefault="00A17161" w:rsidP="00CC6BB2">
      <w:pPr>
        <w:pStyle w:val="ListParagraph"/>
        <w:numPr>
          <w:ilvl w:val="0"/>
          <w:numId w:val="23"/>
        </w:numPr>
      </w:pPr>
      <w:hyperlink r:id="rId13" w:history="1">
        <w:proofErr w:type="spellStart"/>
        <w:r w:rsidR="00B02127" w:rsidRPr="00B02127">
          <w:rPr>
            <w:rStyle w:val="Hyperlink"/>
          </w:rPr>
          <w:t>Exercism</w:t>
        </w:r>
        <w:proofErr w:type="spellEnd"/>
      </w:hyperlink>
    </w:p>
    <w:p w14:paraId="5BE1C0E4" w14:textId="7F7F2FBB" w:rsidR="00CC6BB2" w:rsidRDefault="00A17161" w:rsidP="00CC6BB2">
      <w:pPr>
        <w:pStyle w:val="ListParagraph"/>
        <w:numPr>
          <w:ilvl w:val="0"/>
          <w:numId w:val="23"/>
        </w:numPr>
      </w:pPr>
      <w:hyperlink r:id="rId14" w:history="1">
        <w:proofErr w:type="spellStart"/>
        <w:r w:rsidR="00CC6BB2" w:rsidRPr="00CC6BB2">
          <w:rPr>
            <w:rStyle w:val="Hyperlink"/>
          </w:rPr>
          <w:t>SoloLearn</w:t>
        </w:r>
        <w:proofErr w:type="spellEnd"/>
      </w:hyperlink>
    </w:p>
    <w:p w14:paraId="0881AF2A" w14:textId="00408A8E" w:rsidR="00100695" w:rsidRDefault="00F124F6" w:rsidP="00273177">
      <w:pPr>
        <w:pStyle w:val="Heading1"/>
      </w:pPr>
      <w:bookmarkStart w:id="5" w:name="_Toc169798066"/>
      <w:r>
        <w:t>Python Tutorials</w:t>
      </w:r>
      <w:bookmarkEnd w:id="5"/>
    </w:p>
    <w:p w14:paraId="58BEB163" w14:textId="21C26196" w:rsidR="00C35856" w:rsidRDefault="00A17161" w:rsidP="000D2BA1">
      <w:pPr>
        <w:pStyle w:val="ListParagraph"/>
        <w:numPr>
          <w:ilvl w:val="0"/>
          <w:numId w:val="3"/>
        </w:numPr>
      </w:pPr>
      <w:hyperlink r:id="rId15" w:history="1">
        <w:r w:rsidR="00C35856" w:rsidRPr="00C35856">
          <w:rPr>
            <w:rStyle w:val="Hyperlink"/>
          </w:rPr>
          <w:t>30 Days of Python</w:t>
        </w:r>
      </w:hyperlink>
      <w:r w:rsidR="00CD542A">
        <w:t xml:space="preserve"> (</w:t>
      </w:r>
      <w:proofErr w:type="spellStart"/>
      <w:r w:rsidR="00CD542A">
        <w:t>teclado</w:t>
      </w:r>
      <w:proofErr w:type="spellEnd"/>
      <w:r w:rsidR="00CD542A">
        <w:t xml:space="preserve"> Blog)</w:t>
      </w:r>
    </w:p>
    <w:p w14:paraId="6DDE8FEB" w14:textId="1194E143" w:rsidR="000D2BA1" w:rsidRPr="00FA33A8" w:rsidRDefault="00A17161" w:rsidP="000D2BA1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16" w:history="1">
        <w:r w:rsidR="000D2BA1">
          <w:rPr>
            <w:rStyle w:val="Hyperlink"/>
          </w:rPr>
          <w:t xml:space="preserve">A Beginner's Python Tutorial </w:t>
        </w:r>
      </w:hyperlink>
    </w:p>
    <w:p w14:paraId="3E9E6F4E" w14:textId="68DA9CF8" w:rsidR="00234562" w:rsidRDefault="00A17161" w:rsidP="0095589B">
      <w:pPr>
        <w:pStyle w:val="ListParagraph"/>
        <w:numPr>
          <w:ilvl w:val="0"/>
          <w:numId w:val="3"/>
        </w:numPr>
      </w:pPr>
      <w:hyperlink r:id="rId17" w:history="1">
        <w:r w:rsidR="00234562" w:rsidRPr="00234562">
          <w:rPr>
            <w:rStyle w:val="Hyperlink"/>
          </w:rPr>
          <w:t>AskPython.com</w:t>
        </w:r>
      </w:hyperlink>
      <w:r w:rsidR="00BB6468">
        <w:t xml:space="preserve"> (Python reference and examples.)</w:t>
      </w:r>
    </w:p>
    <w:p w14:paraId="31DF4914" w14:textId="06420E21" w:rsidR="001F2770" w:rsidRDefault="00A17161" w:rsidP="00E00475">
      <w:pPr>
        <w:pStyle w:val="ListParagraph"/>
        <w:numPr>
          <w:ilvl w:val="0"/>
          <w:numId w:val="3"/>
        </w:numPr>
      </w:pPr>
      <w:hyperlink r:id="rId18" w:history="1">
        <w:r w:rsidR="0095589B" w:rsidRPr="00482684">
          <w:rPr>
            <w:rStyle w:val="Hyperlink"/>
          </w:rPr>
          <w:t>ehmatthes.github.io/pcc_2e/</w:t>
        </w:r>
        <w:proofErr w:type="spellStart"/>
        <w:r w:rsidR="0095589B" w:rsidRPr="00482684">
          <w:rPr>
            <w:rStyle w:val="Hyperlink"/>
          </w:rPr>
          <w:t>cheat_sheets</w:t>
        </w:r>
        <w:proofErr w:type="spellEnd"/>
        <w:r w:rsidR="0095589B" w:rsidRPr="00482684">
          <w:rPr>
            <w:rStyle w:val="Hyperlink"/>
          </w:rPr>
          <w:t>/</w:t>
        </w:r>
        <w:proofErr w:type="spellStart"/>
        <w:r w:rsidR="0095589B" w:rsidRPr="00482684">
          <w:rPr>
            <w:rStyle w:val="Hyperlink"/>
          </w:rPr>
          <w:t>cheat_sheets</w:t>
        </w:r>
        <w:proofErr w:type="spellEnd"/>
        <w:r w:rsidR="0095589B" w:rsidRPr="00482684">
          <w:rPr>
            <w:rStyle w:val="Hyperlink"/>
          </w:rPr>
          <w:t>/</w:t>
        </w:r>
      </w:hyperlink>
      <w:r w:rsidR="001F2770">
        <w:t xml:space="preserve"> (Python Cheat Sheets)</w:t>
      </w:r>
    </w:p>
    <w:p w14:paraId="70850E43" w14:textId="2E723ED4" w:rsidR="000D2BA1" w:rsidRDefault="00A17161" w:rsidP="000D2BA1">
      <w:pPr>
        <w:pStyle w:val="ListParagraph"/>
        <w:numPr>
          <w:ilvl w:val="0"/>
          <w:numId w:val="3"/>
        </w:numPr>
      </w:pPr>
      <w:hyperlink r:id="rId19" w:history="1">
        <w:r w:rsidR="002015B9" w:rsidRPr="003C703C">
          <w:rPr>
            <w:rStyle w:val="Hyperlink"/>
          </w:rPr>
          <w:t>developers.google.com/</w:t>
        </w:r>
        <w:proofErr w:type="spellStart"/>
        <w:r w:rsidR="002015B9" w:rsidRPr="003C703C">
          <w:rPr>
            <w:rStyle w:val="Hyperlink"/>
          </w:rPr>
          <w:t>edu</w:t>
        </w:r>
        <w:proofErr w:type="spellEnd"/>
        <w:r w:rsidR="002015B9" w:rsidRPr="003C703C">
          <w:rPr>
            <w:rStyle w:val="Hyperlink"/>
          </w:rPr>
          <w:t>/python</w:t>
        </w:r>
      </w:hyperlink>
      <w:r w:rsidR="000D2BA1">
        <w:t xml:space="preserve"> </w:t>
      </w:r>
    </w:p>
    <w:p w14:paraId="3B811D78" w14:textId="27DD3EEF" w:rsidR="000D2BA1" w:rsidRDefault="00A17161" w:rsidP="000D2BA1">
      <w:pPr>
        <w:pStyle w:val="ListParagraph"/>
        <w:numPr>
          <w:ilvl w:val="0"/>
          <w:numId w:val="3"/>
        </w:numPr>
      </w:pPr>
      <w:hyperlink r:id="rId20" w:history="1">
        <w:r w:rsidR="000D2BA1">
          <w:rPr>
            <w:rStyle w:val="Hyperlink"/>
          </w:rPr>
          <w:t xml:space="preserve">Hands-on Python Tutorial </w:t>
        </w:r>
      </w:hyperlink>
    </w:p>
    <w:p w14:paraId="63546B9E" w14:textId="1A5DBD80" w:rsidR="000D2BA1" w:rsidRDefault="00A17161" w:rsidP="000D2BA1">
      <w:pPr>
        <w:pStyle w:val="ListParagraph"/>
        <w:numPr>
          <w:ilvl w:val="0"/>
          <w:numId w:val="3"/>
        </w:numPr>
      </w:pPr>
      <w:hyperlink r:id="rId21" w:history="1">
        <w:r w:rsidR="000D2BA1" w:rsidRPr="001572EF">
          <w:rPr>
            <w:rStyle w:val="Hyperlink"/>
          </w:rPr>
          <w:t>How to Write Beautiful Code with PEP 8</w:t>
        </w:r>
      </w:hyperlink>
      <w:r w:rsidR="000D2BA1">
        <w:t xml:space="preserve"> (Python coding conventions tutorial for readable code.)</w:t>
      </w:r>
    </w:p>
    <w:p w14:paraId="3BF2980E" w14:textId="2065BB6B" w:rsidR="00747EC6" w:rsidRDefault="00A17161" w:rsidP="00747EC6">
      <w:pPr>
        <w:pStyle w:val="ListParagraph"/>
        <w:numPr>
          <w:ilvl w:val="0"/>
          <w:numId w:val="3"/>
        </w:numPr>
      </w:pPr>
      <w:hyperlink r:id="rId22" w:anchor="t-o-c" w:history="1">
        <w:r w:rsidR="00747EC6">
          <w:rPr>
            <w:rStyle w:val="Hyperlink"/>
          </w:rPr>
          <w:t xml:space="preserve">How To Think Like a Computer Scientist - Interactive Version </w:t>
        </w:r>
      </w:hyperlink>
    </w:p>
    <w:p w14:paraId="64C028AD" w14:textId="4D7A4C4A" w:rsidR="00747EC6" w:rsidRDefault="00A17161" w:rsidP="00747EC6">
      <w:pPr>
        <w:pStyle w:val="ListParagraph"/>
        <w:numPr>
          <w:ilvl w:val="0"/>
          <w:numId w:val="3"/>
        </w:numPr>
      </w:pPr>
      <w:hyperlink r:id="rId23" w:history="1">
        <w:r w:rsidR="00747EC6">
          <w:rPr>
            <w:rStyle w:val="Hyperlink"/>
          </w:rPr>
          <w:t xml:space="preserve">How to Think Like a Computer Scientist </w:t>
        </w:r>
      </w:hyperlink>
    </w:p>
    <w:p w14:paraId="3AE55BA6" w14:textId="54DE5865" w:rsidR="00747EC6" w:rsidRDefault="00A17161" w:rsidP="00747EC6">
      <w:pPr>
        <w:pStyle w:val="ListParagraph"/>
        <w:numPr>
          <w:ilvl w:val="0"/>
          <w:numId w:val="3"/>
        </w:numPr>
      </w:pPr>
      <w:hyperlink r:id="rId24" w:history="1">
        <w:r w:rsidR="00747EC6">
          <w:rPr>
            <w:rStyle w:val="Hyperlink"/>
          </w:rPr>
          <w:t xml:space="preserve">Hitchhiker's Guide to Python </w:t>
        </w:r>
      </w:hyperlink>
    </w:p>
    <w:bookmarkStart w:id="6" w:name="_Hlk73958247"/>
    <w:p w14:paraId="0BF9D13D" w14:textId="0CFF99ED" w:rsidR="00747EC6" w:rsidRDefault="00747EC6" w:rsidP="00747EC6">
      <w:pPr>
        <w:pStyle w:val="ListParagraph"/>
        <w:numPr>
          <w:ilvl w:val="0"/>
          <w:numId w:val="3"/>
        </w:numPr>
      </w:pPr>
      <w:r>
        <w:fldChar w:fldCharType="begin"/>
      </w:r>
      <w:r>
        <w:instrText xml:space="preserve"> HYPERLINK "http://inventwithpython.com/bookshelf/" </w:instrText>
      </w:r>
      <w:r>
        <w:fldChar w:fldCharType="separate"/>
      </w:r>
      <w:r>
        <w:rPr>
          <w:rStyle w:val="Hyperlink"/>
        </w:rPr>
        <w:t>Invent with Python</w:t>
      </w:r>
      <w:r w:rsidRPr="00891E85">
        <w:t xml:space="preserve"> </w:t>
      </w:r>
      <w:r>
        <w:fldChar w:fldCharType="end"/>
      </w:r>
      <w:r>
        <w:rPr>
          <w:rStyle w:val="Emphasis"/>
        </w:rPr>
        <w:t xml:space="preserve">(Free online Python books by Al Sweigart) </w:t>
      </w:r>
    </w:p>
    <w:bookmarkEnd w:id="6"/>
    <w:p w14:paraId="38B1833C" w14:textId="357A5DCC" w:rsidR="000D2BA1" w:rsidRDefault="000D2BA1" w:rsidP="000D2BA1">
      <w:pPr>
        <w:pStyle w:val="ListParagraph"/>
        <w:numPr>
          <w:ilvl w:val="0"/>
          <w:numId w:val="3"/>
        </w:numPr>
      </w:pPr>
      <w:r>
        <w:fldChar w:fldCharType="begin"/>
      </w:r>
      <w:r>
        <w:instrText xml:space="preserve"> HYPERLINK "https://cnx.org/contents/lrNEBZVi@32.49:au9KiwIF@5/Itse1359-1010-Getting-Started" </w:instrText>
      </w:r>
      <w:r>
        <w:fldChar w:fldCharType="separate"/>
      </w:r>
      <w:r w:rsidRPr="001353F1">
        <w:rPr>
          <w:rStyle w:val="Hyperlink"/>
        </w:rPr>
        <w:t>ITSE 1359 Introduction to Scripting Languages: Python</w:t>
      </w:r>
      <w:r>
        <w:rPr>
          <w:rStyle w:val="Hyperlink"/>
        </w:rPr>
        <w:fldChar w:fldCharType="end"/>
      </w:r>
      <w:r w:rsidRPr="00B02101">
        <w:t xml:space="preserve"> </w:t>
      </w:r>
      <w:r>
        <w:t>(Excellent online book to learn Python written by a community college instructor)</w:t>
      </w:r>
    </w:p>
    <w:p w14:paraId="0D0471C9" w14:textId="209576F9" w:rsidR="000D2BA1" w:rsidRDefault="00A17161" w:rsidP="000D2BA1">
      <w:pPr>
        <w:pStyle w:val="ListParagraph"/>
        <w:numPr>
          <w:ilvl w:val="0"/>
          <w:numId w:val="3"/>
        </w:numPr>
      </w:pPr>
      <w:hyperlink r:id="rId25" w:history="1">
        <w:r w:rsidR="000D2BA1" w:rsidRPr="00EA2133">
          <w:rPr>
            <w:rStyle w:val="Hyperlink"/>
          </w:rPr>
          <w:t>ITSE 1359 Python Scripting</w:t>
        </w:r>
      </w:hyperlink>
      <w:r w:rsidR="000D2BA1">
        <w:t xml:space="preserve"> (Updated online course written by the same instructor.)</w:t>
      </w:r>
    </w:p>
    <w:p w14:paraId="7E8DEF74" w14:textId="60E65841" w:rsidR="000D2BA1" w:rsidRPr="00C5456B" w:rsidRDefault="00A17161" w:rsidP="000D2BA1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26" w:history="1">
        <w:r w:rsidR="000D2BA1">
          <w:rPr>
            <w:rStyle w:val="Hyperlink"/>
          </w:rPr>
          <w:t xml:space="preserve">learnpython.org </w:t>
        </w:r>
      </w:hyperlink>
    </w:p>
    <w:p w14:paraId="0010D977" w14:textId="1867E8A0" w:rsidR="00C87C45" w:rsidRPr="00F279F3" w:rsidRDefault="00A17161" w:rsidP="00C87C45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27" w:history="1">
        <w:r w:rsidR="00C87C45">
          <w:rPr>
            <w:rStyle w:val="Hyperlink"/>
          </w:rPr>
          <w:t xml:space="preserve">Non-Programmer's Tutorial for Python 3 </w:t>
        </w:r>
      </w:hyperlink>
    </w:p>
    <w:p w14:paraId="08A640BA" w14:textId="63D64606" w:rsidR="00D6653C" w:rsidRDefault="00A17161" w:rsidP="008A1BB9">
      <w:pPr>
        <w:pStyle w:val="ListParagraph"/>
        <w:numPr>
          <w:ilvl w:val="0"/>
          <w:numId w:val="3"/>
        </w:numPr>
      </w:pPr>
      <w:hyperlink r:id="rId28" w:history="1">
        <w:r w:rsidR="00D6653C" w:rsidRPr="00D6653C">
          <w:rPr>
            <w:rStyle w:val="Hyperlink"/>
          </w:rPr>
          <w:t>Python Basics</w:t>
        </w:r>
      </w:hyperlink>
      <w:r w:rsidR="00D6653C">
        <w:t xml:space="preserve"> (A very intensive and free video course)</w:t>
      </w:r>
    </w:p>
    <w:p w14:paraId="402088D4" w14:textId="4DBE4AB4" w:rsidR="008A1BB9" w:rsidRDefault="00A17161" w:rsidP="008A1BB9">
      <w:pPr>
        <w:pStyle w:val="ListParagraph"/>
        <w:numPr>
          <w:ilvl w:val="0"/>
          <w:numId w:val="3"/>
        </w:numPr>
      </w:pPr>
      <w:hyperlink r:id="rId29" w:history="1">
        <w:r w:rsidR="008A1BB9">
          <w:rPr>
            <w:rStyle w:val="Hyperlink"/>
          </w:rPr>
          <w:t xml:space="preserve">The Python Tutorial </w:t>
        </w:r>
      </w:hyperlink>
    </w:p>
    <w:p w14:paraId="3B2E105F" w14:textId="21C94900" w:rsidR="008A1BB9" w:rsidRPr="001C3608" w:rsidRDefault="00A17161" w:rsidP="008A1BB9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30" w:history="1">
        <w:r w:rsidR="008A1BB9">
          <w:rPr>
            <w:rStyle w:val="Hyperlink"/>
          </w:rPr>
          <w:t xml:space="preserve">The Python Tutorial -- 6. Modules </w:t>
        </w:r>
      </w:hyperlink>
    </w:p>
    <w:p w14:paraId="7136E0CE" w14:textId="6D0C11A9" w:rsidR="008A1BB9" w:rsidRPr="005629EA" w:rsidRDefault="00A17161" w:rsidP="008A1BB9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31" w:history="1">
        <w:r w:rsidR="008A1BB9">
          <w:rPr>
            <w:rStyle w:val="Hyperlink"/>
          </w:rPr>
          <w:t xml:space="preserve">Python3 Tutorial </w:t>
        </w:r>
      </w:hyperlink>
    </w:p>
    <w:p w14:paraId="7C0E07A6" w14:textId="596BF8C0" w:rsidR="005629EA" w:rsidRDefault="00A17161" w:rsidP="008A1BB9">
      <w:pPr>
        <w:pStyle w:val="ListParagraph"/>
        <w:numPr>
          <w:ilvl w:val="0"/>
          <w:numId w:val="3"/>
        </w:numPr>
      </w:pPr>
      <w:hyperlink r:id="rId32" w:history="1">
        <w:r w:rsidR="005629EA" w:rsidRPr="005629EA">
          <w:rPr>
            <w:rStyle w:val="Hyperlink"/>
          </w:rPr>
          <w:t>PythonTutorial.net</w:t>
        </w:r>
      </w:hyperlink>
    </w:p>
    <w:p w14:paraId="20F9373B" w14:textId="19F3AD75" w:rsidR="002015B9" w:rsidRPr="00FB668A" w:rsidRDefault="00A17161" w:rsidP="002015B9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33" w:history="1">
        <w:r w:rsidR="002015B9">
          <w:rPr>
            <w:rStyle w:val="Hyperlink"/>
          </w:rPr>
          <w:t xml:space="preserve">Program Arcade Games With Python </w:t>
        </w:r>
        <w:r w:rsidR="00A92420">
          <w:rPr>
            <w:rStyle w:val="Hyperlink"/>
          </w:rPr>
          <w:t>a</w:t>
        </w:r>
        <w:r w:rsidR="002015B9">
          <w:rPr>
            <w:rStyle w:val="Hyperlink"/>
          </w:rPr>
          <w:t xml:space="preserve">nd </w:t>
        </w:r>
        <w:proofErr w:type="spellStart"/>
        <w:r w:rsidR="002015B9">
          <w:rPr>
            <w:rStyle w:val="Hyperlink"/>
          </w:rPr>
          <w:t>Pygame</w:t>
        </w:r>
        <w:proofErr w:type="spellEnd"/>
        <w:r w:rsidR="002015B9">
          <w:rPr>
            <w:rStyle w:val="Hyperlink"/>
          </w:rPr>
          <w:t xml:space="preserve"> </w:t>
        </w:r>
      </w:hyperlink>
    </w:p>
    <w:p w14:paraId="615B25F0" w14:textId="4CED27FE" w:rsidR="008A1BB9" w:rsidRPr="008F79EE" w:rsidRDefault="00A17161" w:rsidP="008A1BB9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34" w:history="1">
        <w:proofErr w:type="spellStart"/>
        <w:r w:rsidR="008A1BB9">
          <w:rPr>
            <w:rStyle w:val="Hyperlink"/>
          </w:rPr>
          <w:t>tutorialspoint</w:t>
        </w:r>
        <w:proofErr w:type="spellEnd"/>
        <w:r w:rsidR="008A1BB9">
          <w:rPr>
            <w:rStyle w:val="Hyperlink"/>
          </w:rPr>
          <w:t xml:space="preserve"> -- Python Tutorial </w:t>
        </w:r>
      </w:hyperlink>
    </w:p>
    <w:p w14:paraId="1054DC5B" w14:textId="20170D8A" w:rsidR="008A1BB9" w:rsidRDefault="00A17161" w:rsidP="008A1BB9">
      <w:pPr>
        <w:pStyle w:val="ListParagraph"/>
        <w:numPr>
          <w:ilvl w:val="0"/>
          <w:numId w:val="3"/>
        </w:numPr>
      </w:pPr>
      <w:hyperlink r:id="rId35" w:history="1">
        <w:proofErr w:type="spellStart"/>
        <w:r w:rsidR="008A1BB9" w:rsidRPr="00FB668A">
          <w:rPr>
            <w:rStyle w:val="Hyperlink"/>
          </w:rPr>
          <w:t>RealPython</w:t>
        </w:r>
        <w:proofErr w:type="spellEnd"/>
      </w:hyperlink>
      <w:r w:rsidR="008A1BB9">
        <w:rPr>
          <w:rStyle w:val="Hyperlink"/>
        </w:rPr>
        <w:t xml:space="preserve"> </w:t>
      </w:r>
      <w:r w:rsidR="008A1BB9">
        <w:t>(Lots of great free tutorials.)</w:t>
      </w:r>
    </w:p>
    <w:p w14:paraId="45ABD60B" w14:textId="53E9A984" w:rsidR="00853284" w:rsidRDefault="00A17161" w:rsidP="00853284">
      <w:pPr>
        <w:pStyle w:val="ListParagraph"/>
        <w:numPr>
          <w:ilvl w:val="0"/>
          <w:numId w:val="3"/>
        </w:numPr>
      </w:pPr>
      <w:hyperlink r:id="rId36" w:history="1">
        <w:r w:rsidR="00853284">
          <w:rPr>
            <w:rStyle w:val="Hyperlink"/>
          </w:rPr>
          <w:t xml:space="preserve">The Python Language Reference </w:t>
        </w:r>
      </w:hyperlink>
    </w:p>
    <w:p w14:paraId="16169176" w14:textId="4ACA1889" w:rsidR="00171663" w:rsidRDefault="00A17161" w:rsidP="00171663">
      <w:pPr>
        <w:pStyle w:val="ListParagraph"/>
        <w:numPr>
          <w:ilvl w:val="0"/>
          <w:numId w:val="3"/>
        </w:numPr>
      </w:pPr>
      <w:hyperlink r:id="rId37" w:history="1">
        <w:r w:rsidR="00171663">
          <w:rPr>
            <w:rStyle w:val="Hyperlink"/>
          </w:rPr>
          <w:t xml:space="preserve">Python Scientific Lecture Notes </w:t>
        </w:r>
      </w:hyperlink>
    </w:p>
    <w:p w14:paraId="6C3F2F5F" w14:textId="40CFB32B" w:rsidR="00853284" w:rsidRPr="00E560B0" w:rsidRDefault="00A17161" w:rsidP="00853284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hyperlink r:id="rId38" w:anchor="library-index" w:history="1">
        <w:r w:rsidR="00853284">
          <w:rPr>
            <w:rStyle w:val="Hyperlink"/>
          </w:rPr>
          <w:t xml:space="preserve">The Python Standard Library </w:t>
        </w:r>
      </w:hyperlink>
    </w:p>
    <w:bookmarkStart w:id="7" w:name="_Hlk73957988"/>
    <w:p w14:paraId="030967B2" w14:textId="16D07B48" w:rsidR="00E560B0" w:rsidRDefault="0058441E" w:rsidP="00E560B0">
      <w:pPr>
        <w:pStyle w:val="ListParagraph"/>
        <w:numPr>
          <w:ilvl w:val="0"/>
          <w:numId w:val="3"/>
        </w:numPr>
      </w:pPr>
      <w:r>
        <w:fldChar w:fldCharType="begin"/>
      </w:r>
      <w:r>
        <w:instrText xml:space="preserve"> HYPERLINK "http://pythontutor.com" </w:instrText>
      </w:r>
      <w:r>
        <w:fldChar w:fldCharType="separate"/>
      </w:r>
      <w:r w:rsidR="00E560B0" w:rsidRPr="000D0EE1">
        <w:rPr>
          <w:rStyle w:val="Hyperlink"/>
        </w:rPr>
        <w:t>Python Tutor</w:t>
      </w:r>
      <w:r>
        <w:rPr>
          <w:rStyle w:val="Hyperlink"/>
        </w:rPr>
        <w:fldChar w:fldCharType="end"/>
      </w:r>
      <w:r w:rsidR="00E560B0">
        <w:t xml:space="preserve"> (Online visualization of Python and Java code execution)</w:t>
      </w:r>
    </w:p>
    <w:p w14:paraId="1F518610" w14:textId="0A86FFD6" w:rsidR="00A92D74" w:rsidRDefault="00A17161" w:rsidP="00E560B0">
      <w:pPr>
        <w:pStyle w:val="ListParagraph"/>
        <w:numPr>
          <w:ilvl w:val="0"/>
          <w:numId w:val="3"/>
        </w:numPr>
      </w:pPr>
      <w:hyperlink r:id="rId39" w:history="1">
        <w:r w:rsidR="00A92D74" w:rsidRPr="00A92D74">
          <w:rPr>
            <w:rStyle w:val="Hyperlink"/>
          </w:rPr>
          <w:t>StackOverflow.com</w:t>
        </w:r>
      </w:hyperlink>
      <w:r w:rsidR="00A92D74">
        <w:t xml:space="preserve"> (Programming questions asked and answered.)</w:t>
      </w:r>
    </w:p>
    <w:p w14:paraId="5974B15F" w14:textId="3D6BCD99" w:rsidR="00FA1845" w:rsidRDefault="00FA1845" w:rsidP="0053427C">
      <w:pPr>
        <w:pStyle w:val="Heading1"/>
      </w:pPr>
      <w:bookmarkStart w:id="8" w:name="_Toc169798067"/>
      <w:bookmarkEnd w:id="7"/>
      <w:bookmarkEnd w:id="0"/>
      <w:r>
        <w:t>Python Tkinter Tutorials</w:t>
      </w:r>
      <w:bookmarkEnd w:id="8"/>
    </w:p>
    <w:p w14:paraId="2DF02335" w14:textId="4DB2CB35" w:rsidR="004426FB" w:rsidRDefault="00A17161" w:rsidP="00E25718">
      <w:pPr>
        <w:pStyle w:val="ListParagraph"/>
        <w:numPr>
          <w:ilvl w:val="0"/>
          <w:numId w:val="15"/>
        </w:numPr>
      </w:pPr>
      <w:hyperlink r:id="rId40" w:history="1">
        <w:r w:rsidR="004426FB" w:rsidRPr="004426FB">
          <w:rPr>
            <w:rStyle w:val="Hyperlink"/>
          </w:rPr>
          <w:t>Custom Tkinter</w:t>
        </w:r>
      </w:hyperlink>
      <w:r w:rsidR="004426FB">
        <w:t xml:space="preserve"> (A modern take on Tkinter)</w:t>
      </w:r>
    </w:p>
    <w:p w14:paraId="3C33B0E0" w14:textId="7DB01002" w:rsidR="00965953" w:rsidRDefault="00A17161" w:rsidP="00E25718">
      <w:pPr>
        <w:pStyle w:val="ListParagraph"/>
        <w:numPr>
          <w:ilvl w:val="0"/>
          <w:numId w:val="15"/>
        </w:numPr>
      </w:pPr>
      <w:hyperlink r:id="rId41" w:history="1">
        <w:proofErr w:type="spellStart"/>
        <w:r w:rsidR="00470643" w:rsidRPr="00965953">
          <w:rPr>
            <w:rStyle w:val="Hyperlink"/>
          </w:rPr>
          <w:t>TkDocs</w:t>
        </w:r>
        <w:proofErr w:type="spellEnd"/>
      </w:hyperlink>
      <w:r w:rsidR="00470643" w:rsidRPr="00965953">
        <w:t xml:space="preserve"> </w:t>
      </w:r>
      <w:r w:rsidR="00965953" w:rsidRPr="00965953">
        <w:t>(</w:t>
      </w:r>
      <w:r w:rsidR="00965953">
        <w:t xml:space="preserve">Extensive </w:t>
      </w:r>
      <w:proofErr w:type="spellStart"/>
      <w:r w:rsidR="00965953">
        <w:t>tkinter</w:t>
      </w:r>
      <w:proofErr w:type="spellEnd"/>
      <w:r w:rsidR="00965953">
        <w:t xml:space="preserve"> </w:t>
      </w:r>
      <w:proofErr w:type="spellStart"/>
      <w:r w:rsidR="00965953">
        <w:t>ttk</w:t>
      </w:r>
      <w:proofErr w:type="spellEnd"/>
      <w:r w:rsidR="00965953">
        <w:t xml:space="preserve"> tutorial)</w:t>
      </w:r>
    </w:p>
    <w:p w14:paraId="32D5FD87" w14:textId="0353E878" w:rsidR="0028552F" w:rsidRDefault="00A17161" w:rsidP="00E25718">
      <w:pPr>
        <w:pStyle w:val="ListParagraph"/>
        <w:numPr>
          <w:ilvl w:val="0"/>
          <w:numId w:val="15"/>
        </w:numPr>
      </w:pPr>
      <w:hyperlink r:id="rId42" w:history="1">
        <w:r w:rsidR="0028552F" w:rsidRPr="0028552F">
          <w:rPr>
            <w:rStyle w:val="Hyperlink"/>
          </w:rPr>
          <w:t>Tkinter.com</w:t>
        </w:r>
      </w:hyperlink>
      <w:r w:rsidR="0028552F">
        <w:t xml:space="preserve"> (Hundreds of video tutorials</w:t>
      </w:r>
      <w:r w:rsidR="003A1DE4">
        <w:t xml:space="preserve"> by John Elder of Codemy.com</w:t>
      </w:r>
      <w:r w:rsidR="0028552F">
        <w:t>)</w:t>
      </w:r>
    </w:p>
    <w:p w14:paraId="6BBB375A" w14:textId="2C8E85BD" w:rsidR="00FA1845" w:rsidRDefault="00A17161" w:rsidP="00E25718">
      <w:pPr>
        <w:pStyle w:val="ListParagraph"/>
        <w:numPr>
          <w:ilvl w:val="0"/>
          <w:numId w:val="15"/>
        </w:numPr>
      </w:pPr>
      <w:hyperlink r:id="rId43" w:history="1">
        <w:proofErr w:type="spellStart"/>
        <w:r w:rsidR="00FA1845" w:rsidRPr="00FA1845">
          <w:rPr>
            <w:rStyle w:val="Hyperlink"/>
          </w:rPr>
          <w:t>Ttk</w:t>
        </w:r>
        <w:proofErr w:type="spellEnd"/>
        <w:r w:rsidR="00FA1845" w:rsidRPr="00FA1845">
          <w:rPr>
            <w:rStyle w:val="Hyperlink"/>
          </w:rPr>
          <w:t xml:space="preserve"> Widgets</w:t>
        </w:r>
      </w:hyperlink>
    </w:p>
    <w:p w14:paraId="35016706" w14:textId="01674F33" w:rsidR="00FA1845" w:rsidRDefault="00A17161" w:rsidP="00E25718">
      <w:pPr>
        <w:pStyle w:val="ListParagraph"/>
        <w:numPr>
          <w:ilvl w:val="0"/>
          <w:numId w:val="15"/>
        </w:numPr>
      </w:pPr>
      <w:hyperlink r:id="rId44" w:history="1">
        <w:proofErr w:type="spellStart"/>
        <w:r w:rsidR="002C4312" w:rsidRPr="002C4312">
          <w:rPr>
            <w:rStyle w:val="Hyperlink"/>
          </w:rPr>
          <w:t>ttkthemes</w:t>
        </w:r>
        <w:proofErr w:type="spellEnd"/>
      </w:hyperlink>
      <w:r w:rsidR="002C4312">
        <w:t xml:space="preserve"> (A library of </w:t>
      </w:r>
      <w:proofErr w:type="spellStart"/>
      <w:r w:rsidR="002C4312">
        <w:t>ttk</w:t>
      </w:r>
      <w:proofErr w:type="spellEnd"/>
      <w:r w:rsidR="002C4312">
        <w:t xml:space="preserve"> themes – pip install </w:t>
      </w:r>
      <w:proofErr w:type="spellStart"/>
      <w:r w:rsidR="002C4312">
        <w:t>ttkthemes</w:t>
      </w:r>
      <w:proofErr w:type="spellEnd"/>
      <w:r w:rsidR="00486162">
        <w:t>)</w:t>
      </w:r>
    </w:p>
    <w:p w14:paraId="7995C152" w14:textId="77777777" w:rsidR="00440C4B" w:rsidRDefault="00440C4B" w:rsidP="00440C4B">
      <w:pPr>
        <w:pStyle w:val="Heading1"/>
      </w:pPr>
      <w:bookmarkStart w:id="9" w:name="_Toc169798068"/>
      <w:r>
        <w:lastRenderedPageBreak/>
        <w:t>Python OER Books</w:t>
      </w:r>
      <w:bookmarkEnd w:id="9"/>
    </w:p>
    <w:p w14:paraId="012661AD" w14:textId="4478937D" w:rsidR="00440C4B" w:rsidRPr="007657F7" w:rsidRDefault="00440C4B" w:rsidP="00440C4B">
      <w:r>
        <w:t xml:space="preserve">Some of the instructional materials used were adapted and remixed under Creative Commons license </w:t>
      </w:r>
      <w:hyperlink r:id="rId45" w:history="1">
        <w:r w:rsidRPr="00137308">
          <w:rPr>
            <w:rStyle w:val="Hyperlink"/>
          </w:rPr>
          <w:t>https://creativecommons.org/licenses/by-nc-sa/3.0/us</w:t>
        </w:r>
      </w:hyperlink>
      <w:r>
        <w:t xml:space="preserve"> from the following books. </w:t>
      </w:r>
    </w:p>
    <w:p w14:paraId="387DD921" w14:textId="196CFA19" w:rsidR="00440C4B" w:rsidRDefault="00A17161" w:rsidP="00440C4B">
      <w:pPr>
        <w:pStyle w:val="ListParagraph"/>
        <w:numPr>
          <w:ilvl w:val="0"/>
          <w:numId w:val="4"/>
        </w:numPr>
      </w:pPr>
      <w:hyperlink r:id="rId46" w:history="1">
        <w:r w:rsidR="00440C4B" w:rsidRPr="000138ED">
          <w:rPr>
            <w:rStyle w:val="Hyperlink"/>
          </w:rPr>
          <w:t>The Coder’s Apprentice</w:t>
        </w:r>
      </w:hyperlink>
      <w:r w:rsidR="00440C4B">
        <w:t xml:space="preserve">, Creative Commons, Pieter </w:t>
      </w:r>
      <w:proofErr w:type="spellStart"/>
      <w:r w:rsidR="00440C4B">
        <w:t>Spronck</w:t>
      </w:r>
      <w:proofErr w:type="spellEnd"/>
    </w:p>
    <w:p w14:paraId="4EFF9211" w14:textId="53CDA0BD" w:rsidR="00440C4B" w:rsidRDefault="00A17161" w:rsidP="00440C4B">
      <w:pPr>
        <w:pStyle w:val="ListParagraph"/>
        <w:numPr>
          <w:ilvl w:val="0"/>
          <w:numId w:val="4"/>
        </w:numPr>
      </w:pPr>
      <w:hyperlink r:id="rId47" w:history="1">
        <w:r w:rsidR="00440C4B" w:rsidRPr="00F91BDC">
          <w:rPr>
            <w:rStyle w:val="Hyperlink"/>
          </w:rPr>
          <w:t>Python for Everybody</w:t>
        </w:r>
      </w:hyperlink>
      <w:r w:rsidR="00440C4B">
        <w:t>, Creative Commons, Dr Charles Severance</w:t>
      </w:r>
    </w:p>
    <w:p w14:paraId="3D937BA1" w14:textId="12F00800" w:rsidR="00440C4B" w:rsidRDefault="00A17161" w:rsidP="00440C4B">
      <w:pPr>
        <w:pStyle w:val="ListParagraph"/>
        <w:numPr>
          <w:ilvl w:val="0"/>
          <w:numId w:val="4"/>
        </w:numPr>
      </w:pPr>
      <w:hyperlink r:id="rId48" w:history="1">
        <w:r w:rsidR="00440C4B" w:rsidRPr="00726958">
          <w:rPr>
            <w:rStyle w:val="Hyperlink"/>
          </w:rPr>
          <w:t>A Practical Introduction to Python Programming</w:t>
        </w:r>
      </w:hyperlink>
      <w:r w:rsidR="00440C4B">
        <w:t>, Creative Commons, Brian Heinold</w:t>
      </w:r>
    </w:p>
    <w:p w14:paraId="5DFAA714" w14:textId="5EFF99BB" w:rsidR="00440C4B" w:rsidRDefault="00A17161" w:rsidP="00440C4B">
      <w:pPr>
        <w:pStyle w:val="ListParagraph"/>
        <w:numPr>
          <w:ilvl w:val="0"/>
          <w:numId w:val="4"/>
        </w:numPr>
      </w:pPr>
      <w:hyperlink r:id="rId49" w:history="1">
        <w:r w:rsidR="00440C4B" w:rsidRPr="0015673A">
          <w:rPr>
            <w:rStyle w:val="Hyperlink"/>
          </w:rPr>
          <w:t>ISTE 1359 Introduction to Scripting Languages: Python</w:t>
        </w:r>
      </w:hyperlink>
      <w:r w:rsidR="00440C4B">
        <w:t>, Creative Commons, Richard Baldwin</w:t>
      </w:r>
    </w:p>
    <w:p w14:paraId="7964E231" w14:textId="77777777" w:rsidR="002F7E38" w:rsidRDefault="002F7E38" w:rsidP="002F7E38">
      <w:pPr>
        <w:pStyle w:val="Heading1"/>
      </w:pPr>
      <w:bookmarkStart w:id="10" w:name="_Toc169798069"/>
      <w:r>
        <w:t>Java Tutorials</w:t>
      </w:r>
      <w:bookmarkEnd w:id="10"/>
    </w:p>
    <w:p w14:paraId="2E4664E4" w14:textId="7D8D8CE8" w:rsidR="002F7E38" w:rsidRPr="00F97497" w:rsidRDefault="00A17161" w:rsidP="002F7E38">
      <w:pPr>
        <w:pStyle w:val="ListParagraph"/>
        <w:numPr>
          <w:ilvl w:val="0"/>
          <w:numId w:val="8"/>
        </w:numPr>
        <w:rPr>
          <w:rStyle w:val="Hyperlink"/>
          <w:color w:val="auto"/>
          <w:u w:val="none"/>
        </w:rPr>
      </w:pPr>
      <w:hyperlink r:id="rId50" w:history="1">
        <w:r w:rsidR="002F7E38">
          <w:rPr>
            <w:rStyle w:val="Hyperlink"/>
          </w:rPr>
          <w:t xml:space="preserve">How To Think Like a Computer Scientist </w:t>
        </w:r>
      </w:hyperlink>
    </w:p>
    <w:p w14:paraId="5D9958AA" w14:textId="19EB53FD" w:rsidR="002F7E38" w:rsidRDefault="00A17161" w:rsidP="002F7E38">
      <w:pPr>
        <w:pStyle w:val="ListParagraph"/>
        <w:numPr>
          <w:ilvl w:val="0"/>
          <w:numId w:val="8"/>
        </w:numPr>
      </w:pPr>
      <w:hyperlink r:id="rId51" w:history="1">
        <w:r w:rsidR="002F7E38" w:rsidRPr="00A4409F">
          <w:rPr>
            <w:rStyle w:val="Hyperlink"/>
          </w:rPr>
          <w:t>java-made-easy.com</w:t>
        </w:r>
      </w:hyperlink>
      <w:r w:rsidR="002F7E38">
        <w:t xml:space="preserve"> </w:t>
      </w:r>
    </w:p>
    <w:p w14:paraId="5EEB69CB" w14:textId="0392B33C" w:rsidR="002F7E38" w:rsidRPr="00503132" w:rsidRDefault="00A17161" w:rsidP="002F7E38">
      <w:pPr>
        <w:pStyle w:val="ListParagraph"/>
        <w:numPr>
          <w:ilvl w:val="0"/>
          <w:numId w:val="8"/>
        </w:numPr>
        <w:rPr>
          <w:rStyle w:val="Hyperlink"/>
          <w:color w:val="auto"/>
          <w:u w:val="none"/>
        </w:rPr>
      </w:pPr>
      <w:hyperlink r:id="rId52" w:history="1">
        <w:proofErr w:type="spellStart"/>
        <w:r w:rsidR="002F7E38">
          <w:rPr>
            <w:rStyle w:val="Hyperlink"/>
          </w:rPr>
          <w:t>tutorialspoint</w:t>
        </w:r>
        <w:proofErr w:type="spellEnd"/>
        <w:r w:rsidR="002F7E38">
          <w:rPr>
            <w:rStyle w:val="Hyperlink"/>
          </w:rPr>
          <w:t xml:space="preserve"> -- Java Tutorial </w:t>
        </w:r>
      </w:hyperlink>
    </w:p>
    <w:p w14:paraId="08466A24" w14:textId="539FA695" w:rsidR="002F7E38" w:rsidRDefault="00A17161" w:rsidP="002F7E38">
      <w:pPr>
        <w:pStyle w:val="ListParagraph"/>
        <w:numPr>
          <w:ilvl w:val="0"/>
          <w:numId w:val="8"/>
        </w:numPr>
        <w:rPr>
          <w:rStyle w:val="Hyperlink"/>
          <w:color w:val="auto"/>
          <w:u w:val="none"/>
        </w:rPr>
      </w:pPr>
      <w:hyperlink r:id="rId53" w:history="1">
        <w:r w:rsidR="002F7E38" w:rsidRPr="00A4409F">
          <w:rPr>
            <w:rStyle w:val="Hyperlink"/>
          </w:rPr>
          <w:t>w3schools.com/java</w:t>
        </w:r>
      </w:hyperlink>
      <w:r w:rsidR="002F7E38">
        <w:rPr>
          <w:rStyle w:val="Hyperlink"/>
          <w:color w:val="auto"/>
          <w:u w:val="none"/>
        </w:rPr>
        <w:t xml:space="preserve"> </w:t>
      </w:r>
    </w:p>
    <w:p w14:paraId="10628EF1" w14:textId="77777777" w:rsidR="002F7E38" w:rsidRDefault="002F7E38" w:rsidP="002F7E38">
      <w:pPr>
        <w:pStyle w:val="Heading1"/>
      </w:pPr>
      <w:bookmarkStart w:id="11" w:name="_Toc169798070"/>
      <w:r>
        <w:t>Java OER Books</w:t>
      </w:r>
      <w:bookmarkEnd w:id="11"/>
    </w:p>
    <w:p w14:paraId="30127F4E" w14:textId="12C4C5C8" w:rsidR="002F7E38" w:rsidRDefault="00A17161" w:rsidP="002F7E38">
      <w:pPr>
        <w:pStyle w:val="ListParagraph"/>
        <w:numPr>
          <w:ilvl w:val="0"/>
          <w:numId w:val="16"/>
        </w:numPr>
      </w:pPr>
      <w:hyperlink r:id="rId54" w:history="1">
        <w:r w:rsidR="002F7E38" w:rsidRPr="00677093">
          <w:rPr>
            <w:rStyle w:val="Hyperlink"/>
          </w:rPr>
          <w:t>Intermediate Programming</w:t>
        </w:r>
      </w:hyperlink>
      <w:r w:rsidR="002F7E38">
        <w:t xml:space="preserve"> </w:t>
      </w:r>
    </w:p>
    <w:p w14:paraId="50AA9F50" w14:textId="4D91016F" w:rsidR="002F7E38" w:rsidRDefault="00A17161" w:rsidP="002F7E38">
      <w:pPr>
        <w:pStyle w:val="ListParagraph"/>
        <w:numPr>
          <w:ilvl w:val="0"/>
          <w:numId w:val="16"/>
        </w:numPr>
      </w:pPr>
      <w:hyperlink r:id="rId55" w:history="1">
        <w:r w:rsidR="002F7E38" w:rsidRPr="007E5216">
          <w:rPr>
            <w:rStyle w:val="Hyperlink"/>
          </w:rPr>
          <w:t>Programming Fundamentals</w:t>
        </w:r>
      </w:hyperlink>
      <w:r w:rsidR="002F7E38">
        <w:t xml:space="preserve"> </w:t>
      </w:r>
    </w:p>
    <w:p w14:paraId="3CAEA0F2" w14:textId="0AF598D8" w:rsidR="002F7E38" w:rsidRPr="006541E3" w:rsidRDefault="00A17161" w:rsidP="002F7E38">
      <w:pPr>
        <w:pStyle w:val="ListParagraph"/>
        <w:numPr>
          <w:ilvl w:val="0"/>
          <w:numId w:val="16"/>
        </w:numPr>
      </w:pPr>
      <w:hyperlink r:id="rId56" w:history="1">
        <w:r w:rsidR="002F7E38" w:rsidRPr="006541E3">
          <w:rPr>
            <w:rStyle w:val="Hyperlink"/>
          </w:rPr>
          <w:t>Think Java, Second Edition</w:t>
        </w:r>
      </w:hyperlink>
      <w:r w:rsidR="002F7E38">
        <w:t xml:space="preserve"> </w:t>
      </w:r>
    </w:p>
    <w:p w14:paraId="06774182" w14:textId="5E6CDE85" w:rsidR="00395C7F" w:rsidRDefault="00395C7F" w:rsidP="0053427C">
      <w:pPr>
        <w:pStyle w:val="Heading1"/>
      </w:pPr>
      <w:bookmarkStart w:id="12" w:name="_Toc169798071"/>
      <w:r>
        <w:t>C++ Tutorials</w:t>
      </w:r>
      <w:bookmarkEnd w:id="12"/>
    </w:p>
    <w:p w14:paraId="428CA481" w14:textId="7FFD10C1" w:rsidR="00F0300C" w:rsidRDefault="00A17161" w:rsidP="00E25718">
      <w:pPr>
        <w:pStyle w:val="ListParagraph"/>
        <w:numPr>
          <w:ilvl w:val="0"/>
          <w:numId w:val="12"/>
        </w:numPr>
      </w:pPr>
      <w:hyperlink r:id="rId57" w:history="1">
        <w:r w:rsidR="00FD28DC">
          <w:rPr>
            <w:rStyle w:val="Hyperlink"/>
          </w:rPr>
          <w:t xml:space="preserve">C++ Programming Course - Beginner to Advanced </w:t>
        </w:r>
      </w:hyperlink>
      <w:r w:rsidR="00FD28DC" w:rsidRPr="00FD28DC">
        <w:t xml:space="preserve">(31 Hour </w:t>
      </w:r>
      <w:proofErr w:type="spellStart"/>
      <w:r w:rsidR="00FD28DC" w:rsidRPr="00FD28DC">
        <w:t>Youtube</w:t>
      </w:r>
      <w:proofErr w:type="spellEnd"/>
      <w:r w:rsidR="00FD28DC" w:rsidRPr="00FD28DC">
        <w:t xml:space="preserve"> Course)</w:t>
      </w:r>
      <w:r w:rsidR="00FD28DC">
        <w:t xml:space="preserve"> </w:t>
      </w:r>
    </w:p>
    <w:p w14:paraId="1AA02471" w14:textId="73DA8CCF" w:rsidR="00395C7F" w:rsidRPr="00951ED7" w:rsidRDefault="00A17161" w:rsidP="00E25718">
      <w:pPr>
        <w:pStyle w:val="ListParagraph"/>
        <w:numPr>
          <w:ilvl w:val="0"/>
          <w:numId w:val="12"/>
        </w:numPr>
        <w:rPr>
          <w:rStyle w:val="Hyperlink"/>
          <w:color w:val="auto"/>
          <w:u w:val="none"/>
        </w:rPr>
      </w:pPr>
      <w:hyperlink r:id="rId58" w:history="1">
        <w:r w:rsidR="00395C7F" w:rsidRPr="00FA33A8">
          <w:rPr>
            <w:rStyle w:val="Hyperlink"/>
          </w:rPr>
          <w:t>Bucky’s C++ Programming Tutorials Playlist</w:t>
        </w:r>
      </w:hyperlink>
    </w:p>
    <w:p w14:paraId="21D90EA0" w14:textId="45DD68D3" w:rsidR="00395C7F" w:rsidRDefault="00A17161" w:rsidP="00E25718">
      <w:pPr>
        <w:pStyle w:val="ListParagraph"/>
        <w:numPr>
          <w:ilvl w:val="0"/>
          <w:numId w:val="12"/>
        </w:numPr>
      </w:pPr>
      <w:hyperlink r:id="rId59" w:history="1">
        <w:r w:rsidR="00395C7F" w:rsidRPr="00395C7F">
          <w:rPr>
            <w:rStyle w:val="Hyperlink"/>
          </w:rPr>
          <w:t>classes.mst.edu/compsci1570/</w:t>
        </w:r>
      </w:hyperlink>
    </w:p>
    <w:p w14:paraId="0FA7FF8D" w14:textId="7C2919C7" w:rsidR="00B4439E" w:rsidRDefault="00A17161" w:rsidP="00E25718">
      <w:pPr>
        <w:pStyle w:val="ListParagraph"/>
        <w:numPr>
          <w:ilvl w:val="0"/>
          <w:numId w:val="12"/>
        </w:numPr>
      </w:pPr>
      <w:hyperlink r:id="rId60" w:history="1">
        <w:r w:rsidR="00B4439E" w:rsidRPr="00B4439E">
          <w:rPr>
            <w:rStyle w:val="Hyperlink"/>
          </w:rPr>
          <w:t>cpluplus.com</w:t>
        </w:r>
      </w:hyperlink>
    </w:p>
    <w:p w14:paraId="0C36AEE8" w14:textId="51069420" w:rsidR="00605711" w:rsidRPr="00F0300C" w:rsidRDefault="00A17161" w:rsidP="00E25718">
      <w:pPr>
        <w:pStyle w:val="ListParagraph"/>
        <w:numPr>
          <w:ilvl w:val="0"/>
          <w:numId w:val="12"/>
        </w:numPr>
        <w:rPr>
          <w:rStyle w:val="Hyperlink"/>
          <w:color w:val="auto"/>
          <w:u w:val="none"/>
        </w:rPr>
      </w:pPr>
      <w:hyperlink r:id="rId61" w:history="1">
        <w:r w:rsidR="00E62133" w:rsidRPr="00A4409F">
          <w:rPr>
            <w:rStyle w:val="Hyperlink"/>
          </w:rPr>
          <w:t>guru99.com/cpp-programming-tutorial.html</w:t>
        </w:r>
      </w:hyperlink>
    </w:p>
    <w:p w14:paraId="65C1245E" w14:textId="7534633C" w:rsidR="00F0300C" w:rsidRPr="00FD28DC" w:rsidRDefault="00A17161" w:rsidP="00E25718">
      <w:pPr>
        <w:pStyle w:val="ListParagraph"/>
        <w:numPr>
          <w:ilvl w:val="0"/>
          <w:numId w:val="12"/>
        </w:numPr>
        <w:rPr>
          <w:rStyle w:val="Hyperlink"/>
          <w:color w:val="auto"/>
          <w:u w:val="none"/>
        </w:rPr>
      </w:pPr>
      <w:hyperlink r:id="rId62" w:history="1">
        <w:r w:rsidR="00F0300C" w:rsidRPr="00F0300C">
          <w:rPr>
            <w:rStyle w:val="Hyperlink"/>
          </w:rPr>
          <w:t>How to Learn the C++ Programming Language</w:t>
        </w:r>
      </w:hyperlink>
    </w:p>
    <w:p w14:paraId="1AD6754C" w14:textId="44C34082" w:rsidR="00FD28DC" w:rsidRDefault="00A17161" w:rsidP="00E25718">
      <w:pPr>
        <w:pStyle w:val="ListParagraph"/>
        <w:numPr>
          <w:ilvl w:val="0"/>
          <w:numId w:val="12"/>
        </w:numPr>
      </w:pPr>
      <w:hyperlink r:id="rId63" w:history="1">
        <w:r w:rsidR="00FD28DC" w:rsidRPr="006025D3">
          <w:rPr>
            <w:rStyle w:val="Hyperlink"/>
          </w:rPr>
          <w:t>Object Oriented Programming (OOP) in C++ Course</w:t>
        </w:r>
      </w:hyperlink>
      <w:r w:rsidR="00FD28DC">
        <w:t xml:space="preserve"> (</w:t>
      </w:r>
      <w:proofErr w:type="spellStart"/>
      <w:r w:rsidR="00FD28DC">
        <w:t>Youtube</w:t>
      </w:r>
      <w:proofErr w:type="spellEnd"/>
      <w:r w:rsidR="00FD28DC">
        <w:t xml:space="preserve"> video)</w:t>
      </w:r>
    </w:p>
    <w:p w14:paraId="3A4A1F8B" w14:textId="28C25EC7" w:rsidR="00E62133" w:rsidRDefault="00A17161" w:rsidP="00E25718">
      <w:pPr>
        <w:pStyle w:val="ListParagraph"/>
        <w:numPr>
          <w:ilvl w:val="0"/>
          <w:numId w:val="12"/>
        </w:numPr>
      </w:pPr>
      <w:hyperlink r:id="rId64" w:history="1">
        <w:r w:rsidR="00E62133" w:rsidRPr="00A4409F">
          <w:rPr>
            <w:rStyle w:val="Hyperlink"/>
          </w:rPr>
          <w:t>programiz.com/</w:t>
        </w:r>
        <w:proofErr w:type="spellStart"/>
        <w:r w:rsidR="00E62133" w:rsidRPr="00A4409F">
          <w:rPr>
            <w:rStyle w:val="Hyperlink"/>
          </w:rPr>
          <w:t>cpp</w:t>
        </w:r>
        <w:proofErr w:type="spellEnd"/>
        <w:r w:rsidR="00E62133" w:rsidRPr="00A4409F">
          <w:rPr>
            <w:rStyle w:val="Hyperlink"/>
          </w:rPr>
          <w:t>-programming</w:t>
        </w:r>
      </w:hyperlink>
      <w:r w:rsidR="00E62133">
        <w:t xml:space="preserve"> </w:t>
      </w:r>
    </w:p>
    <w:p w14:paraId="2CAA88CB" w14:textId="6D5C1F37" w:rsidR="009B5F6E" w:rsidRDefault="00A17161" w:rsidP="00E25718">
      <w:pPr>
        <w:pStyle w:val="ListParagraph"/>
        <w:numPr>
          <w:ilvl w:val="0"/>
          <w:numId w:val="12"/>
        </w:numPr>
      </w:pPr>
      <w:hyperlink r:id="rId65" w:history="1">
        <w:r w:rsidR="009B5F6E" w:rsidRPr="00A4409F">
          <w:rPr>
            <w:rStyle w:val="Hyperlink"/>
          </w:rPr>
          <w:t>tutorialspoint.com/</w:t>
        </w:r>
        <w:proofErr w:type="spellStart"/>
        <w:r w:rsidR="009B5F6E" w:rsidRPr="00A4409F">
          <w:rPr>
            <w:rStyle w:val="Hyperlink"/>
          </w:rPr>
          <w:t>cplusplus</w:t>
        </w:r>
        <w:proofErr w:type="spellEnd"/>
      </w:hyperlink>
      <w:r w:rsidR="009B5F6E">
        <w:t xml:space="preserve"> </w:t>
      </w:r>
    </w:p>
    <w:p w14:paraId="1E9FD2F0" w14:textId="1973429E" w:rsidR="00AA1DBC" w:rsidRPr="00395C7F" w:rsidRDefault="00A17161" w:rsidP="00E25718">
      <w:pPr>
        <w:pStyle w:val="ListParagraph"/>
        <w:numPr>
          <w:ilvl w:val="0"/>
          <w:numId w:val="12"/>
        </w:numPr>
      </w:pPr>
      <w:hyperlink r:id="rId66" w:history="1">
        <w:r w:rsidR="00AA1DBC" w:rsidRPr="00A4409F">
          <w:rPr>
            <w:rStyle w:val="Hyperlink"/>
          </w:rPr>
          <w:t>w3schools.com/</w:t>
        </w:r>
        <w:proofErr w:type="spellStart"/>
        <w:r w:rsidR="00AA1DBC" w:rsidRPr="00A4409F">
          <w:rPr>
            <w:rStyle w:val="Hyperlink"/>
          </w:rPr>
          <w:t>cpp</w:t>
        </w:r>
        <w:proofErr w:type="spellEnd"/>
      </w:hyperlink>
      <w:r w:rsidR="00AA1DBC">
        <w:t xml:space="preserve"> </w:t>
      </w:r>
    </w:p>
    <w:p w14:paraId="2720C937" w14:textId="77777777" w:rsidR="00A34A5C" w:rsidRDefault="00A34A5C" w:rsidP="00A34A5C">
      <w:pPr>
        <w:pStyle w:val="Heading1"/>
      </w:pPr>
      <w:bookmarkStart w:id="13" w:name="_Toc169798072"/>
      <w:r>
        <w:t>C++ OER Books</w:t>
      </w:r>
      <w:bookmarkEnd w:id="13"/>
    </w:p>
    <w:p w14:paraId="2FD4025F" w14:textId="3198ACA0" w:rsidR="00A34A5C" w:rsidRDefault="00A17161" w:rsidP="00A34A5C">
      <w:pPr>
        <w:pStyle w:val="ListParagraph"/>
        <w:numPr>
          <w:ilvl w:val="0"/>
          <w:numId w:val="14"/>
        </w:numPr>
      </w:pPr>
      <w:hyperlink r:id="rId67" w:history="1">
        <w:r w:rsidR="00A34A5C" w:rsidRPr="00B74CA3">
          <w:rPr>
            <w:rStyle w:val="Hyperlink"/>
          </w:rPr>
          <w:t>Rook’s Guide to C++</w:t>
        </w:r>
      </w:hyperlink>
    </w:p>
    <w:p w14:paraId="736BC39C" w14:textId="68BA1FAE" w:rsidR="00A34A5C" w:rsidRPr="00645369" w:rsidRDefault="00A17161" w:rsidP="00A34A5C">
      <w:pPr>
        <w:pStyle w:val="ListParagraph"/>
        <w:numPr>
          <w:ilvl w:val="0"/>
          <w:numId w:val="14"/>
        </w:numPr>
      </w:pPr>
      <w:hyperlink r:id="rId68" w:history="1">
        <w:r w:rsidR="00A34A5C" w:rsidRPr="00645369">
          <w:rPr>
            <w:rStyle w:val="Hyperlink"/>
          </w:rPr>
          <w:t>Think C++</w:t>
        </w:r>
      </w:hyperlink>
      <w:r w:rsidR="00A34A5C">
        <w:t xml:space="preserve"> </w:t>
      </w:r>
    </w:p>
    <w:p w14:paraId="39774559" w14:textId="25854D17" w:rsidR="00E96C35" w:rsidRDefault="00E96C35" w:rsidP="00A34A5C">
      <w:pPr>
        <w:pStyle w:val="Heading1"/>
      </w:pPr>
      <w:bookmarkStart w:id="14" w:name="_Toc169798073"/>
      <w:r>
        <w:t>SQL</w:t>
      </w:r>
      <w:r w:rsidR="002729CF">
        <w:t xml:space="preserve"> Tutorials</w:t>
      </w:r>
      <w:bookmarkEnd w:id="14"/>
    </w:p>
    <w:p w14:paraId="6626FF0F" w14:textId="05435EEE" w:rsidR="00E96C35" w:rsidRDefault="00A17161" w:rsidP="00E96C35">
      <w:pPr>
        <w:pStyle w:val="ListParagraph"/>
        <w:numPr>
          <w:ilvl w:val="0"/>
          <w:numId w:val="24"/>
        </w:numPr>
      </w:pPr>
      <w:hyperlink r:id="rId69" w:history="1">
        <w:r w:rsidR="00E96C35" w:rsidRPr="00E96C35">
          <w:rPr>
            <w:rStyle w:val="Hyperlink"/>
          </w:rPr>
          <w:t xml:space="preserve">Khan Academy </w:t>
        </w:r>
        <w:r w:rsidR="003D0401">
          <w:rPr>
            <w:rStyle w:val="Hyperlink"/>
          </w:rPr>
          <w:t xml:space="preserve">- </w:t>
        </w:r>
        <w:r w:rsidR="00E96C35" w:rsidRPr="00E96C35">
          <w:rPr>
            <w:rStyle w:val="Hyperlink"/>
          </w:rPr>
          <w:t>SQL</w:t>
        </w:r>
      </w:hyperlink>
    </w:p>
    <w:p w14:paraId="5C364697" w14:textId="2AC15584" w:rsidR="002729CF" w:rsidRDefault="00A17161" w:rsidP="00E96C35">
      <w:pPr>
        <w:pStyle w:val="ListParagraph"/>
        <w:numPr>
          <w:ilvl w:val="0"/>
          <w:numId w:val="24"/>
        </w:numPr>
      </w:pPr>
      <w:hyperlink r:id="rId70" w:history="1">
        <w:proofErr w:type="spellStart"/>
        <w:r w:rsidR="002729CF" w:rsidRPr="002729CF">
          <w:rPr>
            <w:rStyle w:val="Hyperlink"/>
          </w:rPr>
          <w:t>Mimo</w:t>
        </w:r>
        <w:proofErr w:type="spellEnd"/>
        <w:r w:rsidR="002729CF" w:rsidRPr="002729CF">
          <w:rPr>
            <w:rStyle w:val="Hyperlink"/>
          </w:rPr>
          <w:t xml:space="preserve"> - SQL</w:t>
        </w:r>
      </w:hyperlink>
    </w:p>
    <w:p w14:paraId="114372E9" w14:textId="02FD5F83" w:rsidR="003D0401" w:rsidRPr="00E96C35" w:rsidRDefault="00A17161" w:rsidP="00E96C35">
      <w:pPr>
        <w:pStyle w:val="ListParagraph"/>
        <w:numPr>
          <w:ilvl w:val="0"/>
          <w:numId w:val="24"/>
        </w:numPr>
      </w:pPr>
      <w:hyperlink r:id="rId71" w:history="1">
        <w:proofErr w:type="spellStart"/>
        <w:r w:rsidR="003D0401" w:rsidRPr="003D0401">
          <w:rPr>
            <w:rStyle w:val="Hyperlink"/>
          </w:rPr>
          <w:t>Sololearn</w:t>
        </w:r>
        <w:proofErr w:type="spellEnd"/>
        <w:r w:rsidR="003D0401" w:rsidRPr="003D0401">
          <w:rPr>
            <w:rStyle w:val="Hyperlink"/>
          </w:rPr>
          <w:t xml:space="preserve"> - SQL</w:t>
        </w:r>
      </w:hyperlink>
    </w:p>
    <w:p w14:paraId="4871823B" w14:textId="70CE67F6" w:rsidR="00A34A5C" w:rsidRDefault="00A34A5C" w:rsidP="00A34A5C">
      <w:pPr>
        <w:pStyle w:val="Heading1"/>
      </w:pPr>
      <w:bookmarkStart w:id="15" w:name="_Toc169798074"/>
      <w:r>
        <w:t>MATLAB Tutorials</w:t>
      </w:r>
      <w:bookmarkEnd w:id="15"/>
    </w:p>
    <w:p w14:paraId="459DE6C7" w14:textId="0D2842B7" w:rsidR="00A34A5C" w:rsidRPr="00C620A5" w:rsidRDefault="00A17161" w:rsidP="00A34A5C">
      <w:pPr>
        <w:pStyle w:val="ListParagraph"/>
        <w:numPr>
          <w:ilvl w:val="0"/>
          <w:numId w:val="22"/>
        </w:numPr>
      </w:pPr>
      <w:hyperlink r:id="rId72" w:history="1">
        <w:r w:rsidR="00A34A5C" w:rsidRPr="00C620A5">
          <w:rPr>
            <w:rStyle w:val="Hyperlink"/>
          </w:rPr>
          <w:t>MATLAB Online Tutorial</w:t>
        </w:r>
      </w:hyperlink>
      <w:r w:rsidR="00A34A5C">
        <w:t xml:space="preserve"> (Multiple videos, easy steps)</w:t>
      </w:r>
    </w:p>
    <w:p w14:paraId="313F1B60" w14:textId="138F5AE4" w:rsidR="006C3E7E" w:rsidRDefault="000D2BA1" w:rsidP="0053427C">
      <w:pPr>
        <w:pStyle w:val="Heading1"/>
      </w:pPr>
      <w:bookmarkStart w:id="16" w:name="_Toc169798075"/>
      <w:r>
        <w:t xml:space="preserve">C# </w:t>
      </w:r>
      <w:r w:rsidR="006C3E7E">
        <w:t>Tutorials</w:t>
      </w:r>
      <w:bookmarkEnd w:id="16"/>
    </w:p>
    <w:bookmarkStart w:id="17" w:name="_Hlk69711782"/>
    <w:p w14:paraId="72C0D5F0" w14:textId="36EB923D" w:rsidR="009F6889" w:rsidRPr="000C5F58" w:rsidRDefault="009F6889" w:rsidP="009F6889">
      <w:pPr>
        <w:pStyle w:val="ListParagraph"/>
        <w:numPr>
          <w:ilvl w:val="0"/>
          <w:numId w:val="8"/>
        </w:numPr>
        <w:rPr>
          <w:rStyle w:val="Hyperlink"/>
          <w:color w:val="auto"/>
          <w:u w:val="none"/>
        </w:rPr>
      </w:pPr>
      <w:r>
        <w:fldChar w:fldCharType="begin"/>
      </w:r>
      <w:r>
        <w:instrText xml:space="preserve"> HYPERLINK "https://www.c-sharpcorner.com/csharp-tutorials" </w:instrText>
      </w:r>
      <w:r>
        <w:fldChar w:fldCharType="separate"/>
      </w:r>
      <w:r w:rsidRPr="008F170E">
        <w:rPr>
          <w:rStyle w:val="Hyperlink"/>
        </w:rPr>
        <w:t>C# Corner</w:t>
      </w:r>
      <w:r>
        <w:rPr>
          <w:rStyle w:val="Hyperlink"/>
        </w:rPr>
        <w:fldChar w:fldCharType="end"/>
      </w:r>
    </w:p>
    <w:p w14:paraId="663E0B54" w14:textId="2DE25526" w:rsidR="009D7F65" w:rsidRDefault="00A17161" w:rsidP="008F79EE">
      <w:pPr>
        <w:pStyle w:val="ListParagraph"/>
        <w:numPr>
          <w:ilvl w:val="0"/>
          <w:numId w:val="8"/>
        </w:numPr>
      </w:pPr>
      <w:hyperlink r:id="rId73" w:history="1">
        <w:r w:rsidR="009D7F65" w:rsidRPr="009D7F65">
          <w:rPr>
            <w:rStyle w:val="Hyperlink"/>
          </w:rPr>
          <w:t>Free Code Camp</w:t>
        </w:r>
      </w:hyperlink>
    </w:p>
    <w:p w14:paraId="7D81DCE7" w14:textId="378A5AB3" w:rsidR="00C5456B" w:rsidRDefault="00A17161" w:rsidP="00C5456B">
      <w:pPr>
        <w:pStyle w:val="ListParagraph"/>
        <w:numPr>
          <w:ilvl w:val="0"/>
          <w:numId w:val="8"/>
        </w:numPr>
      </w:pPr>
      <w:hyperlink r:id="rId74" w:history="1">
        <w:r w:rsidR="00C5456B" w:rsidRPr="002C21E9">
          <w:rPr>
            <w:rStyle w:val="Hyperlink"/>
          </w:rPr>
          <w:t>Microsoft Learn C#</w:t>
        </w:r>
      </w:hyperlink>
    </w:p>
    <w:p w14:paraId="7E6C152B" w14:textId="3EDC82BB" w:rsidR="00D14A75" w:rsidRPr="00A656A4" w:rsidRDefault="00A17161" w:rsidP="00D14A75">
      <w:pPr>
        <w:pStyle w:val="ListParagraph"/>
        <w:numPr>
          <w:ilvl w:val="0"/>
          <w:numId w:val="8"/>
        </w:numPr>
        <w:rPr>
          <w:rStyle w:val="Hyperlink"/>
          <w:color w:val="auto"/>
          <w:u w:val="none"/>
        </w:rPr>
      </w:pPr>
      <w:hyperlink r:id="rId75" w:history="1">
        <w:proofErr w:type="spellStart"/>
        <w:r w:rsidR="00D14A75">
          <w:rPr>
            <w:rStyle w:val="Hyperlink"/>
          </w:rPr>
          <w:t>tutorialspoint</w:t>
        </w:r>
        <w:proofErr w:type="spellEnd"/>
        <w:r w:rsidR="00D14A75">
          <w:rPr>
            <w:rStyle w:val="Hyperlink"/>
          </w:rPr>
          <w:t xml:space="preserve"> – C# Tutorial </w:t>
        </w:r>
      </w:hyperlink>
    </w:p>
    <w:p w14:paraId="54AB8057" w14:textId="2619BE3F" w:rsidR="00107E1E" w:rsidRDefault="00CE6BB4" w:rsidP="0053427C">
      <w:pPr>
        <w:pStyle w:val="Heading1"/>
      </w:pPr>
      <w:bookmarkStart w:id="18" w:name="_Toc169798076"/>
      <w:bookmarkEnd w:id="17"/>
      <w:r>
        <w:t>Video</w:t>
      </w:r>
      <w:r w:rsidR="00107E1E">
        <w:t xml:space="preserve"> Tutorials</w:t>
      </w:r>
      <w:bookmarkEnd w:id="18"/>
    </w:p>
    <w:p w14:paraId="00AEFB89" w14:textId="707E4F7E" w:rsidR="002D5C97" w:rsidRPr="002D5C97" w:rsidRDefault="002D5C97" w:rsidP="002D5C97">
      <w:r>
        <w:t>YouTub</w:t>
      </w:r>
      <w:r w:rsidR="00A66959">
        <w:t>e has lots of tutorials on almost any programming language.</w:t>
      </w:r>
      <w:r w:rsidR="00A1069A">
        <w:t xml:space="preserve"> Each of these is a collection of tutorials for various languages.</w:t>
      </w:r>
    </w:p>
    <w:p w14:paraId="5A69A380" w14:textId="2E9B79B7" w:rsidR="0007560A" w:rsidRDefault="00A17161" w:rsidP="00E25718">
      <w:pPr>
        <w:pStyle w:val="ListParagraph"/>
        <w:numPr>
          <w:ilvl w:val="0"/>
          <w:numId w:val="13"/>
        </w:numPr>
      </w:pPr>
      <w:hyperlink r:id="rId76" w:history="1">
        <w:r w:rsidR="0007560A" w:rsidRPr="0007560A">
          <w:rPr>
            <w:rStyle w:val="Hyperlink"/>
          </w:rPr>
          <w:t>30 Days of Python</w:t>
        </w:r>
      </w:hyperlink>
    </w:p>
    <w:p w14:paraId="2BF36345" w14:textId="19ED3151" w:rsidR="00297DA2" w:rsidRDefault="00A17161" w:rsidP="00E25718">
      <w:pPr>
        <w:pStyle w:val="ListParagraph"/>
        <w:numPr>
          <w:ilvl w:val="0"/>
          <w:numId w:val="13"/>
        </w:numPr>
      </w:pPr>
      <w:hyperlink r:id="rId77" w:history="1">
        <w:r w:rsidR="00297DA2" w:rsidRPr="00297DA2">
          <w:rPr>
            <w:rStyle w:val="Hyperlink"/>
          </w:rPr>
          <w:t>Corey Schafer</w:t>
        </w:r>
      </w:hyperlink>
    </w:p>
    <w:p w14:paraId="56149DA8" w14:textId="2E4CD975" w:rsidR="00107E1E" w:rsidRPr="00E25718" w:rsidRDefault="00A17161" w:rsidP="00E25718">
      <w:pPr>
        <w:pStyle w:val="ListParagraph"/>
        <w:numPr>
          <w:ilvl w:val="0"/>
          <w:numId w:val="13"/>
        </w:numPr>
        <w:rPr>
          <w:rStyle w:val="Hyperlink"/>
          <w:color w:val="auto"/>
          <w:u w:val="none"/>
        </w:rPr>
      </w:pPr>
      <w:hyperlink r:id="rId78" w:history="1">
        <w:proofErr w:type="spellStart"/>
        <w:r w:rsidR="00B97FF5" w:rsidRPr="003C703C">
          <w:rPr>
            <w:rStyle w:val="Hyperlink"/>
          </w:rPr>
          <w:t>Freecodecamp</w:t>
        </w:r>
        <w:proofErr w:type="spellEnd"/>
      </w:hyperlink>
    </w:p>
    <w:p w14:paraId="4DFA1C6C" w14:textId="72583DE0" w:rsidR="00E25718" w:rsidRDefault="00A17161" w:rsidP="00E25718">
      <w:pPr>
        <w:pStyle w:val="ListParagraph"/>
        <w:numPr>
          <w:ilvl w:val="0"/>
          <w:numId w:val="13"/>
        </w:numPr>
      </w:pPr>
      <w:hyperlink r:id="rId79" w:history="1">
        <w:r w:rsidR="00E25718" w:rsidRPr="0042423B">
          <w:rPr>
            <w:rStyle w:val="Hyperlink"/>
          </w:rPr>
          <w:t>https://www.freecodecamp.org/news/how-to-learn-the-c-programming-language</w:t>
        </w:r>
      </w:hyperlink>
      <w:r w:rsidR="00E25718">
        <w:t xml:space="preserve"> </w:t>
      </w:r>
    </w:p>
    <w:p w14:paraId="17583EDD" w14:textId="51918C35" w:rsidR="007E5776" w:rsidRDefault="00A17161" w:rsidP="00E25718">
      <w:pPr>
        <w:pStyle w:val="ListParagraph"/>
        <w:numPr>
          <w:ilvl w:val="0"/>
          <w:numId w:val="13"/>
        </w:numPr>
      </w:pPr>
      <w:hyperlink r:id="rId80" w:history="1">
        <w:proofErr w:type="spellStart"/>
        <w:r w:rsidR="007E5776" w:rsidRPr="007E5776">
          <w:rPr>
            <w:rStyle w:val="Hyperlink"/>
          </w:rPr>
          <w:t>NeuralNine</w:t>
        </w:r>
        <w:proofErr w:type="spellEnd"/>
      </w:hyperlink>
    </w:p>
    <w:p w14:paraId="30B1D74C" w14:textId="7CADA684" w:rsidR="007164FF" w:rsidRPr="002577DE" w:rsidRDefault="00A17161" w:rsidP="00E25718">
      <w:pPr>
        <w:pStyle w:val="ListParagraph"/>
        <w:numPr>
          <w:ilvl w:val="0"/>
          <w:numId w:val="13"/>
        </w:numPr>
        <w:rPr>
          <w:rStyle w:val="Hyperlink"/>
          <w:color w:val="auto"/>
          <w:u w:val="none"/>
        </w:rPr>
      </w:pPr>
      <w:hyperlink r:id="rId81" w:history="1">
        <w:r w:rsidR="007164FF" w:rsidRPr="007164FF">
          <w:rPr>
            <w:rStyle w:val="Hyperlink"/>
          </w:rPr>
          <w:t>Programming with Mosh</w:t>
        </w:r>
      </w:hyperlink>
    </w:p>
    <w:p w14:paraId="6FD34B86" w14:textId="43774663" w:rsidR="002577DE" w:rsidRDefault="00A17161" w:rsidP="00E25718">
      <w:pPr>
        <w:pStyle w:val="ListParagraph"/>
        <w:numPr>
          <w:ilvl w:val="0"/>
          <w:numId w:val="13"/>
        </w:numPr>
      </w:pPr>
      <w:hyperlink r:id="rId82" w:history="1">
        <w:proofErr w:type="spellStart"/>
        <w:r w:rsidR="002577DE" w:rsidRPr="002577DE">
          <w:rPr>
            <w:rStyle w:val="Hyperlink"/>
          </w:rPr>
          <w:t>Teclado</w:t>
        </w:r>
        <w:proofErr w:type="spellEnd"/>
      </w:hyperlink>
      <w:r w:rsidR="002577DE" w:rsidRPr="002577DE">
        <w:t xml:space="preserve"> (Excellent Python Tutorials)</w:t>
      </w:r>
    </w:p>
    <w:p w14:paraId="4FE37802" w14:textId="51F85477" w:rsidR="00D266C5" w:rsidRDefault="00A17161" w:rsidP="00E25718">
      <w:pPr>
        <w:pStyle w:val="ListParagraph"/>
        <w:numPr>
          <w:ilvl w:val="0"/>
          <w:numId w:val="13"/>
        </w:numPr>
      </w:pPr>
      <w:hyperlink r:id="rId83" w:history="1">
        <w:r w:rsidR="00D266C5" w:rsidRPr="006C3E7E">
          <w:rPr>
            <w:rStyle w:val="Hyperlink"/>
          </w:rPr>
          <w:t>Udemy</w:t>
        </w:r>
      </w:hyperlink>
      <w:r w:rsidR="00D266C5">
        <w:t xml:space="preserve"> (Lots of great classes for low cost. They have sales all the time.)</w:t>
      </w:r>
    </w:p>
    <w:p w14:paraId="42E3880F" w14:textId="745F4AEF" w:rsidR="00855EB0" w:rsidRDefault="00855EB0" w:rsidP="0053427C">
      <w:pPr>
        <w:pStyle w:val="Heading1"/>
      </w:pPr>
      <w:bookmarkStart w:id="19" w:name="_Toc169798077"/>
      <w:r>
        <w:t>Free Online Coding Classes</w:t>
      </w:r>
      <w:bookmarkEnd w:id="19"/>
    </w:p>
    <w:p w14:paraId="06CABBB9" w14:textId="6004F888" w:rsidR="00855EB0" w:rsidRPr="00855EB0" w:rsidRDefault="00A17161" w:rsidP="00855EB0">
      <w:pPr>
        <w:pStyle w:val="ListParagraph"/>
        <w:numPr>
          <w:ilvl w:val="0"/>
          <w:numId w:val="21"/>
        </w:numPr>
      </w:pPr>
      <w:hyperlink r:id="rId84" w:history="1">
        <w:r w:rsidR="00855EB0" w:rsidRPr="00AD5AE3">
          <w:rPr>
            <w:rStyle w:val="Hyperlink"/>
          </w:rPr>
          <w:t>https://www.freecodecamp.org/news/free-online-programming-cs-courses/</w:t>
        </w:r>
      </w:hyperlink>
      <w:r w:rsidR="00855EB0">
        <w:t xml:space="preserve"> </w:t>
      </w:r>
    </w:p>
    <w:p w14:paraId="4C2F4A57" w14:textId="32214F14" w:rsidR="00864D85" w:rsidRDefault="00864D85" w:rsidP="0053427C">
      <w:pPr>
        <w:pStyle w:val="Heading1"/>
      </w:pPr>
      <w:bookmarkStart w:id="20" w:name="_Toc169798078"/>
      <w:r>
        <w:t>Clean Coding</w:t>
      </w:r>
      <w:bookmarkEnd w:id="20"/>
    </w:p>
    <w:p w14:paraId="379978DA" w14:textId="7C370610" w:rsidR="00864D85" w:rsidRDefault="00A17161" w:rsidP="00E25718">
      <w:pPr>
        <w:pStyle w:val="ListParagraph"/>
        <w:numPr>
          <w:ilvl w:val="0"/>
          <w:numId w:val="19"/>
        </w:numPr>
      </w:pPr>
      <w:hyperlink r:id="rId85" w:history="1">
        <w:r w:rsidR="00864D85" w:rsidRPr="00F16C95">
          <w:rPr>
            <w:rStyle w:val="Hyperlink"/>
          </w:rPr>
          <w:t>https://dev.to/alexomeyer/10-must-know-patterns-for-writing-clean-code-with-python-56bf</w:t>
        </w:r>
      </w:hyperlink>
      <w:r w:rsidR="00864D85">
        <w:t xml:space="preserve"> </w:t>
      </w:r>
    </w:p>
    <w:p w14:paraId="6CAB42DA" w14:textId="6F75D7B5" w:rsidR="00A87602" w:rsidRDefault="00A87602" w:rsidP="00A87602">
      <w:pPr>
        <w:pStyle w:val="Heading1"/>
      </w:pPr>
      <w:bookmarkStart w:id="21" w:name="_Toc169798079"/>
      <w:r>
        <w:t>Beginning Coding Projects</w:t>
      </w:r>
      <w:bookmarkEnd w:id="21"/>
    </w:p>
    <w:p w14:paraId="5521931F" w14:textId="59EC894E" w:rsidR="00C723AC" w:rsidRDefault="00A17161" w:rsidP="00FB5559">
      <w:pPr>
        <w:pStyle w:val="ListParagraph"/>
        <w:numPr>
          <w:ilvl w:val="0"/>
          <w:numId w:val="19"/>
        </w:numPr>
      </w:pPr>
      <w:hyperlink r:id="rId86" w:history="1">
        <w:r w:rsidR="00C723AC" w:rsidRPr="00C723AC">
          <w:rPr>
            <w:rStyle w:val="Hyperlink"/>
          </w:rPr>
          <w:t>100 Python Projects for Practice</w:t>
        </w:r>
      </w:hyperlink>
    </w:p>
    <w:p w14:paraId="6BC91274" w14:textId="0B3958CE" w:rsidR="00A87602" w:rsidRDefault="00A17161" w:rsidP="00FB5559">
      <w:pPr>
        <w:pStyle w:val="ListParagraph"/>
        <w:numPr>
          <w:ilvl w:val="0"/>
          <w:numId w:val="19"/>
        </w:numPr>
      </w:pPr>
      <w:hyperlink r:id="rId87" w:history="1">
        <w:r w:rsidR="00C723AC" w:rsidRPr="000918F2">
          <w:rPr>
            <w:rStyle w:val="Hyperlink"/>
          </w:rPr>
          <w:t>https://github.com/karan/Projects</w:t>
        </w:r>
      </w:hyperlink>
      <w:r w:rsidR="00FB5559">
        <w:t xml:space="preserve"> </w:t>
      </w:r>
    </w:p>
    <w:p w14:paraId="6D168B4B" w14:textId="4279AF7F" w:rsidR="00FB5559" w:rsidRDefault="00A17161" w:rsidP="00FB5559">
      <w:pPr>
        <w:pStyle w:val="ListParagraph"/>
        <w:numPr>
          <w:ilvl w:val="0"/>
          <w:numId w:val="19"/>
        </w:numPr>
      </w:pPr>
      <w:hyperlink r:id="rId88" w:history="1">
        <w:r w:rsidR="00E23C08" w:rsidRPr="00E23C08">
          <w:rPr>
            <w:rStyle w:val="Hyperlink"/>
          </w:rPr>
          <w:t>70+ Simple And Advanced Python Projects With Source Code</w:t>
        </w:r>
      </w:hyperlink>
    </w:p>
    <w:p w14:paraId="2C1A54E7" w14:textId="4C1AF346" w:rsidR="00C3315F" w:rsidRDefault="00A17161" w:rsidP="00FB5559">
      <w:pPr>
        <w:pStyle w:val="ListParagraph"/>
        <w:numPr>
          <w:ilvl w:val="0"/>
          <w:numId w:val="19"/>
        </w:numPr>
      </w:pPr>
      <w:hyperlink r:id="rId89" w:history="1">
        <w:r w:rsidR="00C3315F" w:rsidRPr="00C3315F">
          <w:rPr>
            <w:rStyle w:val="Hyperlink"/>
          </w:rPr>
          <w:t>70+ Python Projects for Beginners</w:t>
        </w:r>
      </w:hyperlink>
    </w:p>
    <w:p w14:paraId="1C10033B" w14:textId="5D47EC05" w:rsidR="00E23C08" w:rsidRPr="00A87602" w:rsidRDefault="00A17161" w:rsidP="00FB5559">
      <w:pPr>
        <w:pStyle w:val="ListParagraph"/>
        <w:numPr>
          <w:ilvl w:val="0"/>
          <w:numId w:val="19"/>
        </w:numPr>
      </w:pPr>
      <w:hyperlink r:id="rId90" w:history="1">
        <w:r w:rsidR="00A60D2F" w:rsidRPr="00A60D2F">
          <w:rPr>
            <w:rStyle w:val="Hyperlink"/>
          </w:rPr>
          <w:t xml:space="preserve">The Big Book of Small </w:t>
        </w:r>
        <w:r w:rsidR="00FF7664">
          <w:rPr>
            <w:rStyle w:val="Hyperlink"/>
          </w:rPr>
          <w:t xml:space="preserve">Python </w:t>
        </w:r>
        <w:r w:rsidR="00A60D2F" w:rsidRPr="00A60D2F">
          <w:rPr>
            <w:rStyle w:val="Hyperlink"/>
          </w:rPr>
          <w:t>Projects</w:t>
        </w:r>
      </w:hyperlink>
    </w:p>
    <w:p w14:paraId="7F04BCF7" w14:textId="06E56E4A" w:rsidR="00701ED3" w:rsidRPr="004D29A9" w:rsidRDefault="005109DD" w:rsidP="0053427C">
      <w:pPr>
        <w:pStyle w:val="Heading1"/>
      </w:pPr>
      <w:bookmarkStart w:id="22" w:name="_Toc169798080"/>
      <w:r>
        <w:t xml:space="preserve">Coding </w:t>
      </w:r>
      <w:r w:rsidR="00701ED3" w:rsidRPr="004D29A9">
        <w:t>IDE’s</w:t>
      </w:r>
      <w:r>
        <w:t xml:space="preserve"> (Integrated Development Environments</w:t>
      </w:r>
      <w:r w:rsidR="004569B8">
        <w:t>)</w:t>
      </w:r>
      <w:bookmarkEnd w:id="22"/>
    </w:p>
    <w:p w14:paraId="6C273FFA" w14:textId="62B6CF34" w:rsidR="005109DD" w:rsidRDefault="00A17161" w:rsidP="005109DD">
      <w:pPr>
        <w:pStyle w:val="ListParagraph"/>
        <w:numPr>
          <w:ilvl w:val="0"/>
          <w:numId w:val="6"/>
        </w:numPr>
      </w:pPr>
      <w:hyperlink r:id="rId91" w:history="1">
        <w:r w:rsidR="005109DD" w:rsidRPr="00401C05">
          <w:rPr>
            <w:rStyle w:val="Hyperlink"/>
          </w:rPr>
          <w:t>Eclipse</w:t>
        </w:r>
      </w:hyperlink>
      <w:r w:rsidR="005109DD">
        <w:t xml:space="preserve"> (Open source </w:t>
      </w:r>
      <w:r w:rsidR="000A22BB">
        <w:t xml:space="preserve">cross platform </w:t>
      </w:r>
      <w:r w:rsidR="005109DD">
        <w:t xml:space="preserve">IDE for </w:t>
      </w:r>
      <w:r w:rsidR="000A22BB">
        <w:t xml:space="preserve">Python, </w:t>
      </w:r>
      <w:r w:rsidR="005109DD">
        <w:t>Java, C++</w:t>
      </w:r>
      <w:r w:rsidR="000A22BB">
        <w:t>, etc.</w:t>
      </w:r>
      <w:r w:rsidR="005109DD">
        <w:t>)</w:t>
      </w:r>
    </w:p>
    <w:p w14:paraId="1AFB3459" w14:textId="6F69A3EB" w:rsidR="000A7182" w:rsidRDefault="00A17161" w:rsidP="000A7182">
      <w:pPr>
        <w:pStyle w:val="ListParagraph"/>
        <w:numPr>
          <w:ilvl w:val="0"/>
          <w:numId w:val="6"/>
        </w:numPr>
      </w:pPr>
      <w:hyperlink r:id="rId92" w:history="1">
        <w:proofErr w:type="spellStart"/>
        <w:r w:rsidR="000A7182" w:rsidRPr="00CB3659">
          <w:rPr>
            <w:rStyle w:val="Hyperlink"/>
          </w:rPr>
          <w:t>Geany</w:t>
        </w:r>
        <w:proofErr w:type="spellEnd"/>
      </w:hyperlink>
      <w:r w:rsidR="000A7182">
        <w:t xml:space="preserve"> </w:t>
      </w:r>
      <w:r w:rsidR="00325033">
        <w:t>(Open source cross platform IDE for Python, Java, C++, etc.)</w:t>
      </w:r>
    </w:p>
    <w:p w14:paraId="7096115F" w14:textId="338CA39A" w:rsidR="00D16D16" w:rsidRDefault="00A17161" w:rsidP="00BC6D71">
      <w:pPr>
        <w:pStyle w:val="ListParagraph"/>
        <w:numPr>
          <w:ilvl w:val="0"/>
          <w:numId w:val="6"/>
        </w:numPr>
      </w:pPr>
      <w:hyperlink r:id="rId93" w:history="1">
        <w:r w:rsidR="00D16D16" w:rsidRPr="00D16D16">
          <w:rPr>
            <w:rStyle w:val="Hyperlink"/>
          </w:rPr>
          <w:t>PyCharm Community Edition</w:t>
        </w:r>
      </w:hyperlink>
      <w:r w:rsidR="00D16D16">
        <w:t xml:space="preserve"> (Open source free </w:t>
      </w:r>
      <w:r w:rsidR="00DC0566">
        <w:t xml:space="preserve">community </w:t>
      </w:r>
      <w:r w:rsidR="00D16D16">
        <w:t>edition</w:t>
      </w:r>
      <w:r w:rsidR="003C4397">
        <w:t xml:space="preserve"> for Python</w:t>
      </w:r>
      <w:r w:rsidR="00D16D16">
        <w:t>)</w:t>
      </w:r>
    </w:p>
    <w:p w14:paraId="2556EB5B" w14:textId="36572E22" w:rsidR="004D3EB3" w:rsidRDefault="00A17161" w:rsidP="004D3EB3">
      <w:pPr>
        <w:pStyle w:val="ListParagraph"/>
        <w:numPr>
          <w:ilvl w:val="1"/>
          <w:numId w:val="6"/>
        </w:numPr>
      </w:pPr>
      <w:hyperlink r:id="rId94" w:anchor="students" w:history="1">
        <w:r w:rsidR="004D3EB3" w:rsidRPr="008B613D">
          <w:rPr>
            <w:rStyle w:val="Hyperlink"/>
          </w:rPr>
          <w:t>JetBrains</w:t>
        </w:r>
      </w:hyperlink>
      <w:r w:rsidR="004D3EB3">
        <w:t xml:space="preserve"> (Free Educational Licenses for all their professional development tools, including </w:t>
      </w:r>
      <w:proofErr w:type="spellStart"/>
      <w:r w:rsidR="004D3EB3">
        <w:t>Pycharm</w:t>
      </w:r>
      <w:proofErr w:type="spellEnd"/>
      <w:r w:rsidR="004D3EB3">
        <w:t>.)</w:t>
      </w:r>
    </w:p>
    <w:p w14:paraId="0D722787" w14:textId="72F41CB9" w:rsidR="004D0EBD" w:rsidRDefault="00A17161" w:rsidP="004D0EBD">
      <w:pPr>
        <w:pStyle w:val="ListParagraph"/>
        <w:numPr>
          <w:ilvl w:val="0"/>
          <w:numId w:val="9"/>
        </w:numPr>
      </w:pPr>
      <w:hyperlink r:id="rId95" w:history="1">
        <w:r w:rsidR="004D0EBD" w:rsidRPr="00013766">
          <w:rPr>
            <w:rStyle w:val="Hyperlink"/>
          </w:rPr>
          <w:t>IntelliJ IDEA</w:t>
        </w:r>
      </w:hyperlink>
      <w:r w:rsidR="004D0EBD">
        <w:t xml:space="preserve"> (Open source free community edition</w:t>
      </w:r>
      <w:r w:rsidR="003C4397">
        <w:t xml:space="preserve"> for Java</w:t>
      </w:r>
      <w:r w:rsidR="004D0EBD">
        <w:t>)</w:t>
      </w:r>
    </w:p>
    <w:p w14:paraId="6F631DC9" w14:textId="5EDF8B11" w:rsidR="004D0EBD" w:rsidRDefault="00A17161" w:rsidP="004D3EB3">
      <w:pPr>
        <w:pStyle w:val="ListParagraph"/>
        <w:numPr>
          <w:ilvl w:val="1"/>
          <w:numId w:val="9"/>
        </w:numPr>
      </w:pPr>
      <w:hyperlink r:id="rId96" w:anchor="students" w:history="1">
        <w:r w:rsidR="004D0EBD" w:rsidRPr="008B613D">
          <w:rPr>
            <w:rStyle w:val="Hyperlink"/>
          </w:rPr>
          <w:t>JetBrains</w:t>
        </w:r>
      </w:hyperlink>
      <w:r w:rsidR="004D0EBD">
        <w:t xml:space="preserve"> (Free educational Licenses for all their professional development tools, including IntelliJ.)</w:t>
      </w:r>
    </w:p>
    <w:p w14:paraId="487AAD9E" w14:textId="74D2BD49" w:rsidR="004D0EBD" w:rsidRDefault="00A17161" w:rsidP="004D0EBD">
      <w:pPr>
        <w:pStyle w:val="ListParagraph"/>
        <w:numPr>
          <w:ilvl w:val="0"/>
          <w:numId w:val="9"/>
        </w:numPr>
      </w:pPr>
      <w:hyperlink r:id="rId97" w:history="1">
        <w:proofErr w:type="spellStart"/>
        <w:r w:rsidR="004D0EBD" w:rsidRPr="007C7081">
          <w:rPr>
            <w:rStyle w:val="Hyperlink"/>
          </w:rPr>
          <w:t>JGrasp</w:t>
        </w:r>
        <w:proofErr w:type="spellEnd"/>
      </w:hyperlink>
      <w:r w:rsidR="004D0EBD">
        <w:t xml:space="preserve"> (Simple Java</w:t>
      </w:r>
      <w:r w:rsidR="001978FC">
        <w:t>, C++</w:t>
      </w:r>
      <w:r w:rsidR="004D0EBD">
        <w:t xml:space="preserve"> IDE)</w:t>
      </w:r>
    </w:p>
    <w:p w14:paraId="009EB3E1" w14:textId="523802DA" w:rsidR="00337C92" w:rsidRDefault="00A17161" w:rsidP="00337C92">
      <w:pPr>
        <w:pStyle w:val="ListParagraph"/>
        <w:numPr>
          <w:ilvl w:val="0"/>
          <w:numId w:val="9"/>
        </w:numPr>
      </w:pPr>
      <w:hyperlink r:id="rId98" w:history="1">
        <w:r w:rsidR="00337C92" w:rsidRPr="007005E3">
          <w:rPr>
            <w:rStyle w:val="Hyperlink"/>
          </w:rPr>
          <w:t>Visual Studio Code</w:t>
        </w:r>
      </w:hyperlink>
      <w:r w:rsidR="00337C92">
        <w:t xml:space="preserve"> (Open source cross platform IDE for Python, Java, C++, etc. sponsored by Microsoft)</w:t>
      </w:r>
    </w:p>
    <w:p w14:paraId="16D4E696" w14:textId="246C8F8D" w:rsidR="00337C92" w:rsidRDefault="00A17161" w:rsidP="00337C92">
      <w:pPr>
        <w:pStyle w:val="ListParagraph"/>
        <w:numPr>
          <w:ilvl w:val="1"/>
          <w:numId w:val="9"/>
        </w:numPr>
      </w:pPr>
      <w:hyperlink r:id="rId99" w:history="1">
        <w:r w:rsidR="00337C92" w:rsidRPr="005450DE">
          <w:rPr>
            <w:rStyle w:val="Hyperlink"/>
          </w:rPr>
          <w:t>Visual Studio Code Tutorials</w:t>
        </w:r>
      </w:hyperlink>
      <w:r w:rsidR="00337C92">
        <w:t xml:space="preserve"> (Python)</w:t>
      </w:r>
    </w:p>
    <w:p w14:paraId="7FD411F0" w14:textId="27935D32" w:rsidR="007F6FC5" w:rsidRPr="00ED22A5" w:rsidRDefault="00D64320" w:rsidP="007F6FC5">
      <w:pPr>
        <w:pStyle w:val="ListParagraph"/>
        <w:numPr>
          <w:ilvl w:val="0"/>
          <w:numId w:val="9"/>
        </w:numPr>
      </w:pPr>
      <w:r>
        <w:rPr>
          <w:rStyle w:val="Hyperlink"/>
        </w:rPr>
        <w:t>Visual Studi</w:t>
      </w:r>
      <w:r w:rsidR="00BC6B64">
        <w:rPr>
          <w:rStyle w:val="Hyperlink"/>
        </w:rPr>
        <w:t>o Community Edition</w:t>
      </w:r>
      <w:r w:rsidR="007F6FC5">
        <w:t xml:space="preserve">  (Open source cross platform IDE for Python, Java, C++, </w:t>
      </w:r>
      <w:r w:rsidR="00753844">
        <w:t xml:space="preserve">C#, </w:t>
      </w:r>
      <w:r w:rsidR="007F6FC5">
        <w:t>etc. sponsored by Microsoft)</w:t>
      </w:r>
    </w:p>
    <w:p w14:paraId="4419F8A6" w14:textId="77777777" w:rsidR="00A80C1D" w:rsidRDefault="00A80C1D" w:rsidP="00A80C1D">
      <w:pPr>
        <w:pStyle w:val="Heading1"/>
      </w:pPr>
      <w:bookmarkStart w:id="23" w:name="_Toc80423150"/>
      <w:bookmarkStart w:id="24" w:name="_Toc169798081"/>
      <w:r>
        <w:t>Online IDE’s</w:t>
      </w:r>
      <w:bookmarkEnd w:id="24"/>
    </w:p>
    <w:p w14:paraId="3364DF68" w14:textId="70001E6C" w:rsidR="00A80C1D" w:rsidRDefault="00A17161" w:rsidP="00A80C1D">
      <w:pPr>
        <w:pStyle w:val="ListParagraph"/>
        <w:numPr>
          <w:ilvl w:val="0"/>
          <w:numId w:val="3"/>
        </w:numPr>
      </w:pPr>
      <w:hyperlink r:id="rId100" w:history="1">
        <w:r w:rsidR="00A80C1D" w:rsidRPr="00E64D03">
          <w:rPr>
            <w:rStyle w:val="Hyperlink"/>
          </w:rPr>
          <w:t>CodeSkupltor3</w:t>
        </w:r>
      </w:hyperlink>
      <w:r w:rsidR="00A80C1D">
        <w:t xml:space="preserve"> (Collaborative Online Python editor)</w:t>
      </w:r>
    </w:p>
    <w:p w14:paraId="3FDB7039" w14:textId="324B374C" w:rsidR="00A80C1D" w:rsidRDefault="00A17161" w:rsidP="00A80C1D">
      <w:pPr>
        <w:pStyle w:val="ListParagraph"/>
        <w:numPr>
          <w:ilvl w:val="0"/>
          <w:numId w:val="3"/>
        </w:numPr>
      </w:pPr>
      <w:hyperlink r:id="rId101" w:history="1">
        <w:proofErr w:type="spellStart"/>
        <w:r w:rsidR="00A80C1D">
          <w:rPr>
            <w:rStyle w:val="Hyperlink"/>
          </w:rPr>
          <w:t>CodePen</w:t>
        </w:r>
        <w:proofErr w:type="spellEnd"/>
      </w:hyperlink>
      <w:r w:rsidR="00A80C1D">
        <w:t xml:space="preserve"> (Online HTML, CSS, </w:t>
      </w:r>
      <w:proofErr w:type="spellStart"/>
      <w:r w:rsidR="00A80C1D">
        <w:t>Javascript</w:t>
      </w:r>
      <w:proofErr w:type="spellEnd"/>
      <w:r w:rsidR="00A80C1D">
        <w:t xml:space="preserve"> editor)</w:t>
      </w:r>
    </w:p>
    <w:p w14:paraId="5394B236" w14:textId="1819972B" w:rsidR="00A80C1D" w:rsidRDefault="00A17161" w:rsidP="00A80C1D">
      <w:pPr>
        <w:pStyle w:val="ListParagraph"/>
        <w:numPr>
          <w:ilvl w:val="0"/>
          <w:numId w:val="3"/>
        </w:numPr>
      </w:pPr>
      <w:hyperlink r:id="rId102" w:history="1">
        <w:r w:rsidR="00A80C1D" w:rsidRPr="00A703C2">
          <w:rPr>
            <w:rStyle w:val="Hyperlink"/>
          </w:rPr>
          <w:t>Compiler Explorer</w:t>
        </w:r>
      </w:hyperlink>
      <w:bookmarkStart w:id="25" w:name="_Hlk61279276"/>
      <w:r w:rsidR="00A80C1D">
        <w:t xml:space="preserve"> (C++ compiler)</w:t>
      </w:r>
    </w:p>
    <w:p w14:paraId="4B77E9C4" w14:textId="46234211" w:rsidR="00FB6154" w:rsidRDefault="00A17161" w:rsidP="00A80C1D">
      <w:pPr>
        <w:pStyle w:val="ListParagraph"/>
        <w:numPr>
          <w:ilvl w:val="0"/>
          <w:numId w:val="3"/>
        </w:numPr>
      </w:pPr>
      <w:hyperlink r:id="rId103" w:history="1">
        <w:r w:rsidR="00FB6154" w:rsidRPr="00FB6154">
          <w:rPr>
            <w:rStyle w:val="Hyperlink"/>
          </w:rPr>
          <w:t>C++ shell</w:t>
        </w:r>
      </w:hyperlink>
      <w:r w:rsidR="00FB6154">
        <w:t xml:space="preserve"> (C++ compiler)</w:t>
      </w:r>
    </w:p>
    <w:p w14:paraId="6BC431C0" w14:textId="1165DD4A" w:rsidR="00735DEB" w:rsidRDefault="00A17161" w:rsidP="00A80C1D">
      <w:pPr>
        <w:pStyle w:val="ListParagraph"/>
        <w:numPr>
          <w:ilvl w:val="0"/>
          <w:numId w:val="3"/>
        </w:numPr>
      </w:pPr>
      <w:hyperlink r:id="rId104" w:history="1">
        <w:proofErr w:type="spellStart"/>
        <w:r w:rsidR="00735DEB" w:rsidRPr="00735DEB">
          <w:rPr>
            <w:rStyle w:val="Hyperlink"/>
          </w:rPr>
          <w:t>IdeOne</w:t>
        </w:r>
        <w:proofErr w:type="spellEnd"/>
      </w:hyperlink>
      <w:r w:rsidR="00735DEB">
        <w:t xml:space="preserve"> (Multiple languages)</w:t>
      </w:r>
    </w:p>
    <w:p w14:paraId="695C2BA4" w14:textId="3DB5C160" w:rsidR="00190C8A" w:rsidRDefault="00A17161" w:rsidP="00A80C1D">
      <w:pPr>
        <w:pStyle w:val="ListParagraph"/>
        <w:numPr>
          <w:ilvl w:val="0"/>
          <w:numId w:val="3"/>
        </w:numPr>
      </w:pPr>
      <w:hyperlink r:id="rId105" w:history="1">
        <w:proofErr w:type="spellStart"/>
        <w:r w:rsidR="00190C8A" w:rsidRPr="00190C8A">
          <w:rPr>
            <w:rStyle w:val="Hyperlink"/>
          </w:rPr>
          <w:t>JDoodle</w:t>
        </w:r>
        <w:proofErr w:type="spellEnd"/>
      </w:hyperlink>
      <w:r w:rsidR="003519C7">
        <w:t xml:space="preserve"> (76+ languages with multiple versions)</w:t>
      </w:r>
    </w:p>
    <w:p w14:paraId="0A85AA38" w14:textId="200FBFB3" w:rsidR="00A80C1D" w:rsidRDefault="00A17161" w:rsidP="00A80C1D">
      <w:pPr>
        <w:pStyle w:val="ListParagraph"/>
        <w:numPr>
          <w:ilvl w:val="0"/>
          <w:numId w:val="3"/>
        </w:numPr>
      </w:pPr>
      <w:hyperlink r:id="rId106" w:history="1">
        <w:r w:rsidR="00A80C1D" w:rsidRPr="0051399F">
          <w:rPr>
            <w:rStyle w:val="Hyperlink"/>
          </w:rPr>
          <w:t>Online GDB</w:t>
        </w:r>
      </w:hyperlink>
      <w:r w:rsidR="00A80C1D">
        <w:t xml:space="preserve"> (Online IDE for almost any language)</w:t>
      </w:r>
    </w:p>
    <w:bookmarkEnd w:id="25"/>
    <w:p w14:paraId="44DFEFB3" w14:textId="26189C02" w:rsidR="00A80C1D" w:rsidRDefault="00A80C1D" w:rsidP="00A80C1D">
      <w:pPr>
        <w:pStyle w:val="ListParagraph"/>
        <w:numPr>
          <w:ilvl w:val="0"/>
          <w:numId w:val="3"/>
        </w:numPr>
      </w:pPr>
      <w:r>
        <w:fldChar w:fldCharType="begin"/>
      </w:r>
      <w:r>
        <w:instrText xml:space="preserve"> HYPERLINK "http://repl.it" </w:instrText>
      </w:r>
      <w:r>
        <w:fldChar w:fldCharType="separate"/>
      </w:r>
      <w:r w:rsidRPr="00E00475">
        <w:rPr>
          <w:rStyle w:val="Hyperlink"/>
        </w:rPr>
        <w:t>Repl.it</w:t>
      </w:r>
      <w:r>
        <w:rPr>
          <w:rStyle w:val="Hyperlink"/>
        </w:rPr>
        <w:fldChar w:fldCharType="end"/>
      </w:r>
      <w:r>
        <w:t xml:space="preserve"> (Online IDE for almost any language)</w:t>
      </w:r>
    </w:p>
    <w:p w14:paraId="5DFB7932" w14:textId="5A948BB7" w:rsidR="00A80C1D" w:rsidRDefault="00A17161" w:rsidP="00A80C1D">
      <w:pPr>
        <w:pStyle w:val="ListParagraph"/>
        <w:numPr>
          <w:ilvl w:val="0"/>
          <w:numId w:val="3"/>
        </w:numPr>
      </w:pPr>
      <w:hyperlink r:id="rId107" w:history="1">
        <w:r w:rsidR="00A80C1D">
          <w:rPr>
            <w:rStyle w:val="Hyperlink"/>
          </w:rPr>
          <w:t xml:space="preserve">Skulpt </w:t>
        </w:r>
      </w:hyperlink>
      <w:r w:rsidR="00A80C1D">
        <w:t xml:space="preserve"> (Online Python interpreter)</w:t>
      </w:r>
    </w:p>
    <w:p w14:paraId="136564D5" w14:textId="710F9FFA" w:rsidR="00A80C1D" w:rsidRDefault="00A17161" w:rsidP="00A80C1D">
      <w:pPr>
        <w:pStyle w:val="ListParagraph"/>
        <w:numPr>
          <w:ilvl w:val="0"/>
          <w:numId w:val="3"/>
        </w:numPr>
      </w:pPr>
      <w:hyperlink r:id="rId108" w:history="1">
        <w:r w:rsidR="00A80C1D" w:rsidRPr="004C2E07">
          <w:rPr>
            <w:rStyle w:val="Hyperlink"/>
          </w:rPr>
          <w:t>TIO</w:t>
        </w:r>
      </w:hyperlink>
      <w:r w:rsidR="00A80C1D">
        <w:t xml:space="preserve"> (Try It Online)</w:t>
      </w:r>
    </w:p>
    <w:bookmarkStart w:id="26" w:name="_Hlk75321796"/>
    <w:p w14:paraId="33DA07E9" w14:textId="67D953C1" w:rsidR="00A80C1D" w:rsidRDefault="00A80C1D" w:rsidP="00A80C1D">
      <w:pPr>
        <w:pStyle w:val="ListParagraph"/>
        <w:numPr>
          <w:ilvl w:val="0"/>
          <w:numId w:val="3"/>
        </w:numPr>
      </w:pPr>
      <w:r>
        <w:fldChar w:fldCharType="begin"/>
      </w:r>
      <w:r>
        <w:instrText xml:space="preserve"> HYPERLINK "https://trinket.io" </w:instrText>
      </w:r>
      <w:r>
        <w:fldChar w:fldCharType="separate"/>
      </w:r>
      <w:r w:rsidRPr="006A0EB4">
        <w:rPr>
          <w:rStyle w:val="Hyperlink"/>
        </w:rPr>
        <w:t>Trinket.io</w:t>
      </w:r>
      <w:r>
        <w:fldChar w:fldCharType="end"/>
      </w:r>
      <w:r>
        <w:t xml:space="preserve"> (Online Python IDE)</w:t>
      </w:r>
    </w:p>
    <w:p w14:paraId="1C2AF2C5" w14:textId="17738812" w:rsidR="00F50395" w:rsidRDefault="00A17161" w:rsidP="00F50395">
      <w:pPr>
        <w:pStyle w:val="ListParagraph"/>
        <w:numPr>
          <w:ilvl w:val="0"/>
          <w:numId w:val="3"/>
        </w:numPr>
      </w:pPr>
      <w:hyperlink r:id="rId109" w:history="1">
        <w:r w:rsidR="00F50395" w:rsidRPr="00FE22F8">
          <w:rPr>
            <w:rStyle w:val="Hyperlink"/>
          </w:rPr>
          <w:t>wandbox.org</w:t>
        </w:r>
      </w:hyperlink>
      <w:r w:rsidR="00F50395">
        <w:t xml:space="preserve"> (C++ compiler)</w:t>
      </w:r>
    </w:p>
    <w:p w14:paraId="3F36C779" w14:textId="1B61EDED" w:rsidR="00D83771" w:rsidRDefault="00D83771" w:rsidP="00D83771">
      <w:pPr>
        <w:pStyle w:val="Heading1"/>
      </w:pPr>
      <w:bookmarkStart w:id="27" w:name="_Toc169798082"/>
      <w:bookmarkEnd w:id="26"/>
      <w:r>
        <w:t>JSON to Java</w:t>
      </w:r>
      <w:r w:rsidR="003169F0">
        <w:t xml:space="preserve"> and C#</w:t>
      </w:r>
      <w:r>
        <w:t xml:space="preserve"> POJO Converters</w:t>
      </w:r>
      <w:bookmarkEnd w:id="23"/>
      <w:bookmarkEnd w:id="27"/>
    </w:p>
    <w:p w14:paraId="338F4E24" w14:textId="68D85F3D" w:rsidR="00D83771" w:rsidRDefault="00A17161" w:rsidP="00D83771">
      <w:pPr>
        <w:pStyle w:val="ListParagraph"/>
        <w:numPr>
          <w:ilvl w:val="0"/>
          <w:numId w:val="10"/>
        </w:numPr>
      </w:pPr>
      <w:hyperlink r:id="rId110" w:history="1">
        <w:r w:rsidR="00F57499">
          <w:rPr>
            <w:rStyle w:val="Hyperlink"/>
          </w:rPr>
          <w:t>codebeautify.org/</w:t>
        </w:r>
        <w:proofErr w:type="spellStart"/>
        <w:r w:rsidR="00F57499">
          <w:rPr>
            <w:rStyle w:val="Hyperlink"/>
          </w:rPr>
          <w:t>json</w:t>
        </w:r>
        <w:proofErr w:type="spellEnd"/>
        <w:r w:rsidR="00F57499">
          <w:rPr>
            <w:rStyle w:val="Hyperlink"/>
          </w:rPr>
          <w:t>-to-java-converter</w:t>
        </w:r>
      </w:hyperlink>
      <w:r w:rsidR="00D83771">
        <w:t xml:space="preserve"> </w:t>
      </w:r>
    </w:p>
    <w:p w14:paraId="1BB5851C" w14:textId="2B9D76CE" w:rsidR="00D83771" w:rsidRDefault="00A17161" w:rsidP="00D83771">
      <w:pPr>
        <w:pStyle w:val="ListParagraph"/>
        <w:numPr>
          <w:ilvl w:val="0"/>
          <w:numId w:val="10"/>
        </w:numPr>
      </w:pPr>
      <w:hyperlink r:id="rId111" w:history="1">
        <w:r w:rsidR="00F57499">
          <w:rPr>
            <w:rStyle w:val="Hyperlink"/>
          </w:rPr>
          <w:t>json2csharp.com/</w:t>
        </w:r>
        <w:proofErr w:type="spellStart"/>
        <w:r w:rsidR="00F57499">
          <w:rPr>
            <w:rStyle w:val="Hyperlink"/>
          </w:rPr>
          <w:t>json</w:t>
        </w:r>
        <w:proofErr w:type="spellEnd"/>
        <w:r w:rsidR="00F57499">
          <w:rPr>
            <w:rStyle w:val="Hyperlink"/>
          </w:rPr>
          <w:t>-to-</w:t>
        </w:r>
        <w:proofErr w:type="spellStart"/>
        <w:r w:rsidR="00F57499">
          <w:rPr>
            <w:rStyle w:val="Hyperlink"/>
          </w:rPr>
          <w:t>pojo</w:t>
        </w:r>
        <w:proofErr w:type="spellEnd"/>
      </w:hyperlink>
      <w:r w:rsidR="00D83771">
        <w:t xml:space="preserve"> </w:t>
      </w:r>
    </w:p>
    <w:p w14:paraId="37F971F2" w14:textId="77777777" w:rsidR="00ED22A5" w:rsidRPr="007169FD" w:rsidRDefault="00ED22A5" w:rsidP="00ED22A5">
      <w:pPr>
        <w:pStyle w:val="Heading1"/>
      </w:pPr>
      <w:bookmarkStart w:id="28" w:name="_Toc81411436"/>
      <w:bookmarkStart w:id="29" w:name="_Toc169798083"/>
      <w:r w:rsidRPr="007169FD">
        <w:t>Robotics</w:t>
      </w:r>
      <w:r>
        <w:t xml:space="preserve"> &amp; Microcontrollers</w:t>
      </w:r>
      <w:bookmarkEnd w:id="28"/>
      <w:bookmarkEnd w:id="29"/>
    </w:p>
    <w:p w14:paraId="77952CA0" w14:textId="7DB11831" w:rsidR="00ED22A5" w:rsidRDefault="00A17161" w:rsidP="00E25718">
      <w:pPr>
        <w:pStyle w:val="ListParagraph"/>
        <w:numPr>
          <w:ilvl w:val="0"/>
          <w:numId w:val="11"/>
        </w:numPr>
      </w:pPr>
      <w:hyperlink r:id="rId112" w:history="1">
        <w:r w:rsidR="00ED22A5" w:rsidRPr="00224707">
          <w:rPr>
            <w:rStyle w:val="Hyperlink"/>
          </w:rPr>
          <w:t>Adafruit</w:t>
        </w:r>
      </w:hyperlink>
      <w:r w:rsidR="00ED22A5">
        <w:t xml:space="preserve"> (Microcontroller parts and lots of good tutorials)</w:t>
      </w:r>
    </w:p>
    <w:p w14:paraId="3CF36E47" w14:textId="4D2249A9" w:rsidR="00B052F7" w:rsidRDefault="00A17161" w:rsidP="00E25718">
      <w:pPr>
        <w:pStyle w:val="ListParagraph"/>
        <w:numPr>
          <w:ilvl w:val="0"/>
          <w:numId w:val="11"/>
        </w:numPr>
      </w:pPr>
      <w:hyperlink r:id="rId113" w:history="1">
        <w:proofErr w:type="spellStart"/>
        <w:r w:rsidR="00B052F7" w:rsidRPr="00B052F7">
          <w:rPr>
            <w:rStyle w:val="Hyperlink"/>
          </w:rPr>
          <w:t>Aliexpress</w:t>
        </w:r>
        <w:proofErr w:type="spellEnd"/>
      </w:hyperlink>
      <w:r w:rsidR="00B052F7">
        <w:t xml:space="preserve"> (Chinese supplier of microcontroller components)</w:t>
      </w:r>
    </w:p>
    <w:p w14:paraId="30DDDC8E" w14:textId="7C15FB13" w:rsidR="00ED22A5" w:rsidRDefault="00A17161" w:rsidP="00E25718">
      <w:pPr>
        <w:pStyle w:val="ListParagraph"/>
        <w:numPr>
          <w:ilvl w:val="0"/>
          <w:numId w:val="11"/>
        </w:numPr>
      </w:pPr>
      <w:hyperlink r:id="rId114" w:history="1">
        <w:r w:rsidR="00ED22A5" w:rsidRPr="002B4084">
          <w:rPr>
            <w:rStyle w:val="Hyperlink"/>
          </w:rPr>
          <w:t>Arduino</w:t>
        </w:r>
      </w:hyperlink>
      <w:r w:rsidR="00ED22A5">
        <w:t xml:space="preserve"> (The Arduino IDE)</w:t>
      </w:r>
    </w:p>
    <w:p w14:paraId="4A62F2C0" w14:textId="3521366C" w:rsidR="00ED22A5" w:rsidRDefault="00A17161" w:rsidP="00E25718">
      <w:pPr>
        <w:pStyle w:val="ListParagraph"/>
        <w:numPr>
          <w:ilvl w:val="0"/>
          <w:numId w:val="11"/>
        </w:numPr>
      </w:pPr>
      <w:hyperlink r:id="rId115" w:history="1">
        <w:proofErr w:type="spellStart"/>
        <w:r w:rsidR="00ED22A5" w:rsidRPr="00B4513D">
          <w:rPr>
            <w:rStyle w:val="Hyperlink"/>
          </w:rPr>
          <w:t>Banggood</w:t>
        </w:r>
        <w:proofErr w:type="spellEnd"/>
      </w:hyperlink>
      <w:r w:rsidR="00ED22A5">
        <w:t xml:space="preserve"> (Chinese supplier of microcontroller components)</w:t>
      </w:r>
    </w:p>
    <w:p w14:paraId="51078E4F" w14:textId="4A3F516F" w:rsidR="00ED22A5" w:rsidRDefault="00A17161" w:rsidP="00E25718">
      <w:pPr>
        <w:pStyle w:val="ListParagraph"/>
        <w:numPr>
          <w:ilvl w:val="0"/>
          <w:numId w:val="11"/>
        </w:numPr>
      </w:pPr>
      <w:hyperlink r:id="rId116" w:history="1">
        <w:proofErr w:type="spellStart"/>
        <w:r w:rsidR="00ED22A5" w:rsidRPr="00A70E0C">
          <w:rPr>
            <w:rStyle w:val="Hyperlink"/>
          </w:rPr>
          <w:t>Gearbest</w:t>
        </w:r>
        <w:proofErr w:type="spellEnd"/>
      </w:hyperlink>
      <w:r w:rsidR="00ED22A5">
        <w:t xml:space="preserve"> (Chinese supplier of microcontroller components)</w:t>
      </w:r>
    </w:p>
    <w:p w14:paraId="29EB4F62" w14:textId="51DF5D76" w:rsidR="00ED22A5" w:rsidRDefault="00A17161" w:rsidP="00E25718">
      <w:pPr>
        <w:pStyle w:val="ListParagraph"/>
        <w:numPr>
          <w:ilvl w:val="0"/>
          <w:numId w:val="11"/>
        </w:numPr>
      </w:pPr>
      <w:hyperlink r:id="rId117" w:history="1">
        <w:r w:rsidR="00ED22A5">
          <w:rPr>
            <w:rStyle w:val="Hyperlink"/>
          </w:rPr>
          <w:t>A Gentle Introduction to Robotics</w:t>
        </w:r>
      </w:hyperlink>
      <w:r w:rsidR="00ED22A5">
        <w:t xml:space="preserve">: Volume 1: </w:t>
      </w:r>
      <w:proofErr w:type="spellStart"/>
      <w:r w:rsidR="00ED22A5">
        <w:t>mBlock</w:t>
      </w:r>
      <w:proofErr w:type="spellEnd"/>
      <w:r w:rsidR="00ED22A5">
        <w:t xml:space="preserve"> and the </w:t>
      </w:r>
      <w:proofErr w:type="spellStart"/>
      <w:r w:rsidR="00ED22A5">
        <w:t>mBot</w:t>
      </w:r>
      <w:proofErr w:type="spellEnd"/>
      <w:r w:rsidR="00ED22A5">
        <w:t>, Charles McKnight</w:t>
      </w:r>
    </w:p>
    <w:p w14:paraId="43511E8B" w14:textId="0EB7F29B" w:rsidR="00ED22A5" w:rsidRDefault="00A17161" w:rsidP="00E25718">
      <w:pPr>
        <w:pStyle w:val="ListParagraph"/>
        <w:numPr>
          <w:ilvl w:val="0"/>
          <w:numId w:val="11"/>
        </w:numPr>
      </w:pPr>
      <w:hyperlink r:id="rId118" w:history="1">
        <w:proofErr w:type="spellStart"/>
        <w:r w:rsidR="00ED22A5" w:rsidRPr="00CD2813">
          <w:rPr>
            <w:rStyle w:val="Hyperlink"/>
          </w:rPr>
          <w:t>Hackster</w:t>
        </w:r>
        <w:proofErr w:type="spellEnd"/>
      </w:hyperlink>
      <w:r w:rsidR="00ED22A5">
        <w:t xml:space="preserve"> (Microcontroller tutorials and projects)</w:t>
      </w:r>
    </w:p>
    <w:p w14:paraId="1A0DA054" w14:textId="35076802" w:rsidR="00ED22A5" w:rsidRDefault="00A17161" w:rsidP="00E25718">
      <w:pPr>
        <w:pStyle w:val="ListParagraph"/>
        <w:numPr>
          <w:ilvl w:val="0"/>
          <w:numId w:val="11"/>
        </w:numPr>
      </w:pPr>
      <w:hyperlink r:id="rId119" w:history="1">
        <w:proofErr w:type="spellStart"/>
        <w:r w:rsidR="00ED22A5" w:rsidRPr="00181E01">
          <w:rPr>
            <w:rStyle w:val="Hyperlink"/>
          </w:rPr>
          <w:t>Instructables</w:t>
        </w:r>
        <w:proofErr w:type="spellEnd"/>
      </w:hyperlink>
      <w:r w:rsidR="00ED22A5">
        <w:t xml:space="preserve"> (Microcontroller tutorials and projects)</w:t>
      </w:r>
    </w:p>
    <w:p w14:paraId="17CC643A" w14:textId="1151CE73" w:rsidR="00ED22A5" w:rsidRDefault="00A17161" w:rsidP="00E25718">
      <w:pPr>
        <w:pStyle w:val="ListParagraph"/>
        <w:numPr>
          <w:ilvl w:val="0"/>
          <w:numId w:val="11"/>
        </w:numPr>
      </w:pPr>
      <w:hyperlink r:id="rId120" w:history="1">
        <w:r w:rsidR="00ED22A5">
          <w:rPr>
            <w:rStyle w:val="Hyperlink"/>
          </w:rPr>
          <w:t>http://learn.makeblock.com/en/makeblock-app</w:t>
        </w:r>
      </w:hyperlink>
      <w:r w:rsidR="00ED22A5">
        <w:t xml:space="preserve"> </w:t>
      </w:r>
      <w:r w:rsidR="00581071">
        <w:t>(</w:t>
      </w:r>
      <w:r w:rsidR="00ED22A5">
        <w:t xml:space="preserve">Control and program your </w:t>
      </w:r>
      <w:proofErr w:type="spellStart"/>
      <w:r w:rsidR="00A76E98">
        <w:t>mBot</w:t>
      </w:r>
      <w:proofErr w:type="spellEnd"/>
      <w:r w:rsidR="00ED22A5">
        <w:t xml:space="preserve"> with </w:t>
      </w:r>
      <w:proofErr w:type="spellStart"/>
      <w:r w:rsidR="00ED22A5">
        <w:t>bluetooth</w:t>
      </w:r>
      <w:proofErr w:type="spellEnd"/>
      <w:r w:rsidR="00ED22A5">
        <w:t xml:space="preserve"> from a portable device.</w:t>
      </w:r>
      <w:r w:rsidR="00581071">
        <w:t>)</w:t>
      </w:r>
    </w:p>
    <w:p w14:paraId="172DB0E8" w14:textId="1A53372A" w:rsidR="00ED22A5" w:rsidRDefault="00A17161" w:rsidP="00E25718">
      <w:pPr>
        <w:pStyle w:val="ListParagraph"/>
        <w:numPr>
          <w:ilvl w:val="0"/>
          <w:numId w:val="11"/>
        </w:numPr>
      </w:pPr>
      <w:hyperlink r:id="rId121" w:history="1">
        <w:r w:rsidR="00ED22A5">
          <w:rPr>
            <w:rStyle w:val="Hyperlink"/>
          </w:rPr>
          <w:t>http://learn.makeblock.com</w:t>
        </w:r>
      </w:hyperlink>
      <w:r w:rsidR="00ED22A5">
        <w:t xml:space="preserve"> Learning resources for the </w:t>
      </w:r>
      <w:proofErr w:type="spellStart"/>
      <w:r w:rsidR="00ED22A5">
        <w:t>mbot</w:t>
      </w:r>
      <w:proofErr w:type="spellEnd"/>
      <w:r w:rsidR="00ED22A5">
        <w:t>.</w:t>
      </w:r>
    </w:p>
    <w:p w14:paraId="4EE871B9" w14:textId="65B77E59" w:rsidR="00ED22A5" w:rsidRDefault="00A17161" w:rsidP="00E25718">
      <w:pPr>
        <w:pStyle w:val="ListParagraph"/>
        <w:numPr>
          <w:ilvl w:val="0"/>
          <w:numId w:val="11"/>
        </w:numPr>
      </w:pPr>
      <w:hyperlink r:id="rId122" w:history="1">
        <w:r w:rsidR="00ED22A5">
          <w:rPr>
            <w:rStyle w:val="Hyperlink"/>
          </w:rPr>
          <w:t>http://forum.makeblock.com</w:t>
        </w:r>
      </w:hyperlink>
      <w:r w:rsidR="00ED22A5">
        <w:t xml:space="preserve"> </w:t>
      </w:r>
      <w:proofErr w:type="spellStart"/>
      <w:r w:rsidR="00ED22A5">
        <w:t>MakeBlock</w:t>
      </w:r>
      <w:proofErr w:type="spellEnd"/>
      <w:r w:rsidR="00ED22A5">
        <w:t xml:space="preserve"> user forums.</w:t>
      </w:r>
    </w:p>
    <w:p w14:paraId="465F9DF3" w14:textId="30586A6E" w:rsidR="00ED22A5" w:rsidRDefault="00A17161" w:rsidP="00E25718">
      <w:pPr>
        <w:pStyle w:val="ListParagraph"/>
        <w:numPr>
          <w:ilvl w:val="0"/>
          <w:numId w:val="11"/>
        </w:numPr>
      </w:pPr>
      <w:hyperlink r:id="rId123" w:history="1">
        <w:proofErr w:type="spellStart"/>
        <w:r w:rsidR="00ED22A5">
          <w:rPr>
            <w:rStyle w:val="Hyperlink"/>
          </w:rPr>
          <w:t>mBlock</w:t>
        </w:r>
        <w:proofErr w:type="spellEnd"/>
      </w:hyperlink>
      <w:r w:rsidR="00ED22A5">
        <w:t xml:space="preserve"> software for programming</w:t>
      </w:r>
      <w:r w:rsidR="00584463">
        <w:t xml:space="preserve"> an </w:t>
      </w:r>
      <w:proofErr w:type="spellStart"/>
      <w:r w:rsidR="00584463">
        <w:t>mBot</w:t>
      </w:r>
      <w:proofErr w:type="spellEnd"/>
      <w:r w:rsidR="00ED22A5">
        <w:t xml:space="preserve"> from a computer</w:t>
      </w:r>
    </w:p>
    <w:p w14:paraId="5D3B41A7" w14:textId="1F753849" w:rsidR="00ED22A5" w:rsidRDefault="00A17161" w:rsidP="00E25718">
      <w:pPr>
        <w:pStyle w:val="ListParagraph"/>
        <w:numPr>
          <w:ilvl w:val="0"/>
          <w:numId w:val="11"/>
        </w:numPr>
      </w:pPr>
      <w:hyperlink r:id="rId124" w:history="1">
        <w:proofErr w:type="spellStart"/>
        <w:r w:rsidR="00ED22A5" w:rsidRPr="00355C27">
          <w:rPr>
            <w:rStyle w:val="Hyperlink"/>
          </w:rPr>
          <w:t>Makeblock</w:t>
        </w:r>
        <w:proofErr w:type="spellEnd"/>
      </w:hyperlink>
      <w:r w:rsidR="00ED22A5">
        <w:t xml:space="preserve"> (Home of the might</w:t>
      </w:r>
      <w:r w:rsidR="00AD0C6F">
        <w:t>y</w:t>
      </w:r>
      <w:r w:rsidR="00ED22A5">
        <w:t xml:space="preserve"> </w:t>
      </w:r>
      <w:proofErr w:type="spellStart"/>
      <w:r w:rsidR="00ED22A5">
        <w:t>mBot</w:t>
      </w:r>
      <w:proofErr w:type="spellEnd"/>
      <w:r w:rsidR="00ED22A5">
        <w:t>)</w:t>
      </w:r>
    </w:p>
    <w:p w14:paraId="45527D5B" w14:textId="7F753C97" w:rsidR="00ED22A5" w:rsidRDefault="00A17161" w:rsidP="00E25718">
      <w:pPr>
        <w:pStyle w:val="ListParagraph"/>
        <w:numPr>
          <w:ilvl w:val="0"/>
          <w:numId w:val="11"/>
        </w:numPr>
      </w:pPr>
      <w:hyperlink r:id="rId125" w:history="1">
        <w:proofErr w:type="spellStart"/>
        <w:r w:rsidR="00ED22A5" w:rsidRPr="00EE7FAF">
          <w:rPr>
            <w:rStyle w:val="Hyperlink"/>
          </w:rPr>
          <w:t>MagPi</w:t>
        </w:r>
        <w:proofErr w:type="spellEnd"/>
        <w:r w:rsidR="00ED22A5" w:rsidRPr="00EE7FAF">
          <w:rPr>
            <w:rStyle w:val="Hyperlink"/>
          </w:rPr>
          <w:t xml:space="preserve"> Magazine</w:t>
        </w:r>
      </w:hyperlink>
      <w:r w:rsidR="00ED22A5">
        <w:t xml:space="preserve"> (Free magazine about the Raspberry Pi)</w:t>
      </w:r>
    </w:p>
    <w:p w14:paraId="089FF629" w14:textId="26809BB7" w:rsidR="00ED22A5" w:rsidRDefault="00A17161" w:rsidP="00E25718">
      <w:pPr>
        <w:pStyle w:val="ListParagraph"/>
        <w:numPr>
          <w:ilvl w:val="0"/>
          <w:numId w:val="11"/>
        </w:numPr>
      </w:pPr>
      <w:hyperlink r:id="rId126" w:history="1">
        <w:proofErr w:type="spellStart"/>
        <w:r w:rsidR="00ED22A5" w:rsidRPr="00BC0EE6">
          <w:rPr>
            <w:rStyle w:val="Hyperlink"/>
          </w:rPr>
          <w:t>Sparkfun</w:t>
        </w:r>
        <w:proofErr w:type="spellEnd"/>
      </w:hyperlink>
      <w:r w:rsidR="00ED22A5">
        <w:t xml:space="preserve"> (Microcontroller components and lots of good tutorials)</w:t>
      </w:r>
    </w:p>
    <w:p w14:paraId="076A991A" w14:textId="6E4BA295" w:rsidR="003C4B59" w:rsidRDefault="003C4B59" w:rsidP="004A6B07">
      <w:pPr>
        <w:pStyle w:val="Heading1"/>
      </w:pPr>
      <w:bookmarkStart w:id="30" w:name="_Toc169798084"/>
      <w:r>
        <w:t>Create Game Music and Effects</w:t>
      </w:r>
      <w:bookmarkEnd w:id="30"/>
    </w:p>
    <w:p w14:paraId="09A51B35" w14:textId="2EE27447" w:rsidR="002935B0" w:rsidRDefault="002935B0" w:rsidP="002935B0">
      <w:pPr>
        <w:pStyle w:val="ListParagraph"/>
        <w:numPr>
          <w:ilvl w:val="0"/>
          <w:numId w:val="25"/>
        </w:numPr>
      </w:pPr>
      <w:hyperlink r:id="rId127" w:history="1">
        <w:r w:rsidRPr="00C41805">
          <w:rPr>
            <w:rStyle w:val="Hyperlink"/>
          </w:rPr>
          <w:t>https://www.beepbox.co</w:t>
        </w:r>
      </w:hyperlink>
      <w:r>
        <w:t xml:space="preserve"> (Create 8 bit songs.)</w:t>
      </w:r>
    </w:p>
    <w:p w14:paraId="1E1171B5" w14:textId="4093957E" w:rsidR="002935B0" w:rsidRPr="00D31F00" w:rsidRDefault="002935B0" w:rsidP="002935B0">
      <w:pPr>
        <w:pStyle w:val="ListParagraph"/>
        <w:numPr>
          <w:ilvl w:val="0"/>
          <w:numId w:val="25"/>
        </w:numPr>
      </w:pPr>
      <w:hyperlink r:id="rId128" w:history="1">
        <w:r w:rsidRPr="00C41805">
          <w:rPr>
            <w:rStyle w:val="Hyperlink"/>
          </w:rPr>
          <w:t>https://sfxr.me/</w:t>
        </w:r>
      </w:hyperlink>
      <w:r>
        <w:t xml:space="preserve"> (Create sound effects.)</w:t>
      </w:r>
    </w:p>
    <w:p w14:paraId="00AE83DF" w14:textId="78DAEA79" w:rsidR="003C4B59" w:rsidRDefault="00912614" w:rsidP="002935B0">
      <w:pPr>
        <w:pStyle w:val="ListParagraph"/>
        <w:numPr>
          <w:ilvl w:val="0"/>
          <w:numId w:val="25"/>
        </w:numPr>
      </w:pPr>
      <w:hyperlink r:id="rId129" w:history="1">
        <w:r w:rsidRPr="00C41805">
          <w:rPr>
            <w:rStyle w:val="Hyperlink"/>
          </w:rPr>
          <w:t>https://elevenlabs.io/sound-effects</w:t>
        </w:r>
      </w:hyperlink>
      <w:r>
        <w:t xml:space="preserve"> </w:t>
      </w:r>
    </w:p>
    <w:p w14:paraId="14CFAC2D" w14:textId="01620CC9" w:rsidR="00B85D89" w:rsidRPr="003C4B59" w:rsidRDefault="00B85D89" w:rsidP="002935B0">
      <w:pPr>
        <w:pStyle w:val="ListParagraph"/>
        <w:numPr>
          <w:ilvl w:val="0"/>
          <w:numId w:val="25"/>
        </w:numPr>
      </w:pPr>
      <w:hyperlink r:id="rId130" w:history="1">
        <w:r w:rsidRPr="00C41805">
          <w:rPr>
            <w:rStyle w:val="Hyperlink"/>
          </w:rPr>
          <w:t>https://www.leshylabs.com/apps/sfMaker</w:t>
        </w:r>
      </w:hyperlink>
      <w:r>
        <w:t xml:space="preserve"> </w:t>
      </w:r>
    </w:p>
    <w:p w14:paraId="78BAFB3D" w14:textId="6EDBF59E" w:rsidR="00BA3821" w:rsidRDefault="00BA3821" w:rsidP="004A6B07">
      <w:pPr>
        <w:pStyle w:val="Heading1"/>
      </w:pPr>
      <w:bookmarkStart w:id="31" w:name="_Toc169798085"/>
      <w:r>
        <w:t>Icons and Fonts</w:t>
      </w:r>
      <w:bookmarkEnd w:id="31"/>
    </w:p>
    <w:p w14:paraId="5593746E" w14:textId="425E080D" w:rsidR="00BA3821" w:rsidRPr="00B05D88" w:rsidRDefault="00A17161" w:rsidP="00E25718">
      <w:pPr>
        <w:pStyle w:val="ListParagraph"/>
        <w:numPr>
          <w:ilvl w:val="0"/>
          <w:numId w:val="17"/>
        </w:numPr>
      </w:pPr>
      <w:hyperlink r:id="rId131" w:history="1">
        <w:proofErr w:type="spellStart"/>
        <w:r w:rsidR="0078746D" w:rsidRPr="00B05D88">
          <w:rPr>
            <w:rStyle w:val="Hyperlink"/>
          </w:rPr>
          <w:t>IconArchive</w:t>
        </w:r>
        <w:proofErr w:type="spellEnd"/>
      </w:hyperlink>
      <w:r w:rsidR="0078746D" w:rsidRPr="00B05D88">
        <w:t xml:space="preserve"> (Free </w:t>
      </w:r>
      <w:proofErr w:type="spellStart"/>
      <w:r w:rsidR="0078746D" w:rsidRPr="00B05D88">
        <w:t>ico</w:t>
      </w:r>
      <w:proofErr w:type="spellEnd"/>
      <w:r w:rsidR="0078746D" w:rsidRPr="00B05D88">
        <w:t xml:space="preserve"> files for your GUI programs)</w:t>
      </w:r>
    </w:p>
    <w:p w14:paraId="57EBFC19" w14:textId="209F646F" w:rsidR="0078746D" w:rsidRDefault="00A17161" w:rsidP="00E25718">
      <w:pPr>
        <w:pStyle w:val="ListParagraph"/>
        <w:numPr>
          <w:ilvl w:val="0"/>
          <w:numId w:val="17"/>
        </w:numPr>
      </w:pPr>
      <w:hyperlink r:id="rId132" w:history="1">
        <w:proofErr w:type="spellStart"/>
        <w:r w:rsidR="00B72E2A" w:rsidRPr="00B72E2A">
          <w:rPr>
            <w:rStyle w:val="Hyperlink"/>
          </w:rPr>
          <w:t>FontSpace</w:t>
        </w:r>
        <w:proofErr w:type="spellEnd"/>
      </w:hyperlink>
      <w:r w:rsidR="00B72E2A">
        <w:t xml:space="preserve"> (Free fonts for </w:t>
      </w:r>
      <w:proofErr w:type="spellStart"/>
      <w:r w:rsidR="00B72E2A">
        <w:t>Pygame</w:t>
      </w:r>
      <w:proofErr w:type="spellEnd"/>
      <w:r w:rsidR="00B72E2A">
        <w:t xml:space="preserve"> and other game programming)</w:t>
      </w:r>
    </w:p>
    <w:p w14:paraId="260BF37E" w14:textId="39983F09" w:rsidR="00463226" w:rsidRDefault="00A17161" w:rsidP="00E25718">
      <w:pPr>
        <w:pStyle w:val="ListParagraph"/>
        <w:numPr>
          <w:ilvl w:val="0"/>
          <w:numId w:val="17"/>
        </w:numPr>
      </w:pPr>
      <w:hyperlink r:id="rId133" w:history="1">
        <w:r w:rsidR="00463226" w:rsidRPr="00F279F3">
          <w:rPr>
            <w:rStyle w:val="Hyperlink"/>
          </w:rPr>
          <w:t>Pixabay.com</w:t>
        </w:r>
      </w:hyperlink>
      <w:r w:rsidR="00463226" w:rsidRPr="00F279F3">
        <w:t xml:space="preserve"> (Free images for programs)</w:t>
      </w:r>
    </w:p>
    <w:p w14:paraId="1CA07695" w14:textId="10CBE272" w:rsidR="004A6B07" w:rsidRDefault="004A6B07" w:rsidP="004A6B07">
      <w:pPr>
        <w:pStyle w:val="Heading1"/>
      </w:pPr>
      <w:bookmarkStart w:id="32" w:name="_Toc169798086"/>
      <w:r>
        <w:lastRenderedPageBreak/>
        <w:t>ASCII Art</w:t>
      </w:r>
      <w:bookmarkEnd w:id="32"/>
    </w:p>
    <w:p w14:paraId="52F1F4E4" w14:textId="2B004009" w:rsidR="004A6B07" w:rsidRDefault="00A17161" w:rsidP="004A6B07">
      <w:pPr>
        <w:pStyle w:val="ListParagraph"/>
        <w:numPr>
          <w:ilvl w:val="0"/>
          <w:numId w:val="3"/>
        </w:numPr>
      </w:pPr>
      <w:hyperlink r:id="rId134" w:history="1">
        <w:r w:rsidR="004A6B07" w:rsidRPr="00066029">
          <w:rPr>
            <w:rStyle w:val="Hyperlink"/>
          </w:rPr>
          <w:t>ASCII Art</w:t>
        </w:r>
      </w:hyperlink>
      <w:r w:rsidR="004A6B07" w:rsidRPr="00066029">
        <w:t xml:space="preserve"> (</w:t>
      </w:r>
      <w:r w:rsidR="004A6B07">
        <w:t>Decorate</w:t>
      </w:r>
      <w:r w:rsidR="004A6B07" w:rsidRPr="00066029">
        <w:t xml:space="preserve"> your console programs)</w:t>
      </w:r>
    </w:p>
    <w:p w14:paraId="274CA29A" w14:textId="3A46ECFD" w:rsidR="004A6B07" w:rsidRDefault="00A17161" w:rsidP="004A6B07">
      <w:pPr>
        <w:pStyle w:val="ListParagraph"/>
        <w:numPr>
          <w:ilvl w:val="0"/>
          <w:numId w:val="3"/>
        </w:numPr>
      </w:pPr>
      <w:hyperlink r:id="rId135" w:history="1">
        <w:r w:rsidR="004A6B07" w:rsidRPr="00852B1F">
          <w:rPr>
            <w:rStyle w:val="Hyperlink"/>
          </w:rPr>
          <w:t>GetEmoji.com</w:t>
        </w:r>
      </w:hyperlink>
      <w:r w:rsidR="004A6B07">
        <w:t xml:space="preserve"> (Put some emojis in your code.)</w:t>
      </w:r>
    </w:p>
    <w:p w14:paraId="4206A445" w14:textId="33B7A59E" w:rsidR="004A6B07" w:rsidRDefault="00A17161" w:rsidP="004A6B07">
      <w:pPr>
        <w:pStyle w:val="ListParagraph"/>
        <w:numPr>
          <w:ilvl w:val="0"/>
          <w:numId w:val="3"/>
        </w:numPr>
      </w:pPr>
      <w:hyperlink r:id="rId136" w:history="1">
        <w:r w:rsidR="004A6B07" w:rsidRPr="00F02327">
          <w:rPr>
            <w:rStyle w:val="Hyperlink"/>
          </w:rPr>
          <w:t>Unicode Tables</w:t>
        </w:r>
      </w:hyperlink>
      <w:r w:rsidR="004A6B07">
        <w:t xml:space="preserve"> (Add some </w:t>
      </w:r>
      <w:r w:rsidR="004A6B07" w:rsidRPr="00F02327">
        <w:rPr>
          <w:rFonts w:ascii="Segoe UI Emoji" w:hAnsi="Segoe UI Emoji" w:cs="Segoe UI Emoji"/>
        </w:rPr>
        <w:t>👇</w:t>
      </w:r>
      <w:r w:rsidR="004A6B07" w:rsidRPr="00F02327">
        <w:t xml:space="preserve">   </w:t>
      </w:r>
      <w:r w:rsidR="004A6B07" w:rsidRPr="00F02327">
        <w:rPr>
          <w:rFonts w:ascii="Segoe UI Emoji" w:hAnsi="Segoe UI Emoji" w:cs="Segoe UI Emoji"/>
        </w:rPr>
        <w:t>😀</w:t>
      </w:r>
      <w:r w:rsidR="004A6B07" w:rsidRPr="00F02327">
        <w:t xml:space="preserve"> </w:t>
      </w:r>
      <w:r w:rsidR="004A6B07" w:rsidRPr="00F02327">
        <w:rPr>
          <w:rFonts w:ascii="Segoe UI Emoji" w:hAnsi="Segoe UI Emoji" w:cs="Segoe UI Emoji"/>
        </w:rPr>
        <w:t>🚂</w:t>
      </w:r>
      <w:r w:rsidR="004A6B07" w:rsidRPr="00F02327">
        <w:t xml:space="preserve">  </w:t>
      </w:r>
      <w:r w:rsidR="004A6B07" w:rsidRPr="00F02327">
        <w:rPr>
          <w:rFonts w:ascii="Segoe UI Emoji" w:hAnsi="Segoe UI Emoji" w:cs="Segoe UI Emoji"/>
        </w:rPr>
        <w:t>⚾</w:t>
      </w:r>
      <w:r w:rsidR="004A6B07">
        <w:rPr>
          <w:rFonts w:ascii="Segoe UI Emoji" w:hAnsi="Segoe UI Emoji" w:cs="Segoe UI Emoji"/>
        </w:rPr>
        <w:t xml:space="preserve"> to your code.)</w:t>
      </w:r>
      <w:r w:rsidR="004A6B07">
        <w:t xml:space="preserve"> </w:t>
      </w:r>
    </w:p>
    <w:p w14:paraId="0EABF3B4" w14:textId="4DB6C6E3" w:rsidR="0053427C" w:rsidRDefault="00A30626" w:rsidP="0053427C">
      <w:pPr>
        <w:pStyle w:val="Heading1"/>
      </w:pPr>
      <w:bookmarkStart w:id="33" w:name="_Toc169798087"/>
      <w:r>
        <w:t xml:space="preserve">Free </w:t>
      </w:r>
      <w:r w:rsidR="00782EFA">
        <w:t>Public</w:t>
      </w:r>
      <w:r w:rsidR="0053427C" w:rsidRPr="0053427C">
        <w:t xml:space="preserve"> </w:t>
      </w:r>
      <w:r>
        <w:t xml:space="preserve">Web </w:t>
      </w:r>
      <w:r w:rsidR="0053427C" w:rsidRPr="0053427C">
        <w:t>API’s</w:t>
      </w:r>
      <w:bookmarkEnd w:id="33"/>
    </w:p>
    <w:p w14:paraId="2A7044B8" w14:textId="2DA316A1" w:rsidR="000F4F88" w:rsidRDefault="00A17161" w:rsidP="000F4F88">
      <w:pPr>
        <w:pStyle w:val="ListParagraph"/>
        <w:numPr>
          <w:ilvl w:val="0"/>
          <w:numId w:val="5"/>
        </w:numPr>
      </w:pPr>
      <w:hyperlink r:id="rId137" w:history="1">
        <w:r w:rsidR="000F4F88" w:rsidRPr="00320D05">
          <w:rPr>
            <w:rStyle w:val="Hyperlink"/>
          </w:rPr>
          <w:t>https://any-api.com</w:t>
        </w:r>
      </w:hyperlink>
      <w:r w:rsidR="000F4F88">
        <w:t xml:space="preserve"> </w:t>
      </w:r>
    </w:p>
    <w:p w14:paraId="300916B8" w14:textId="16DDEF02" w:rsidR="000F4F88" w:rsidRDefault="00A17161" w:rsidP="000F4F88">
      <w:pPr>
        <w:pStyle w:val="ListParagraph"/>
        <w:numPr>
          <w:ilvl w:val="0"/>
          <w:numId w:val="5"/>
        </w:numPr>
      </w:pPr>
      <w:hyperlink r:id="rId138" w:history="1">
        <w:r w:rsidR="000F4F88" w:rsidRPr="00320D05">
          <w:rPr>
            <w:rStyle w:val="Hyperlink"/>
          </w:rPr>
          <w:t>https://apilist.fun</w:t>
        </w:r>
      </w:hyperlink>
      <w:r w:rsidR="000F4F88">
        <w:t xml:space="preserve"> </w:t>
      </w:r>
    </w:p>
    <w:p w14:paraId="7AF9A87B" w14:textId="7AC94BD6" w:rsidR="0053427C" w:rsidRDefault="00A17161" w:rsidP="00BC6D71">
      <w:pPr>
        <w:pStyle w:val="ListParagraph"/>
        <w:numPr>
          <w:ilvl w:val="0"/>
          <w:numId w:val="5"/>
        </w:numPr>
      </w:pPr>
      <w:hyperlink r:id="rId139" w:history="1">
        <w:r w:rsidR="000F4F88" w:rsidRPr="003471F1">
          <w:rPr>
            <w:rStyle w:val="Hyperlink"/>
          </w:rPr>
          <w:t>https://github.com/public-apis/public-apis</w:t>
        </w:r>
      </w:hyperlink>
      <w:r w:rsidR="0053427C">
        <w:t xml:space="preserve"> </w:t>
      </w:r>
    </w:p>
    <w:p w14:paraId="06226A5D" w14:textId="23B7EEB7" w:rsidR="002A1B20" w:rsidRDefault="00A17161" w:rsidP="00BC6D71">
      <w:pPr>
        <w:pStyle w:val="ListParagraph"/>
        <w:numPr>
          <w:ilvl w:val="0"/>
          <w:numId w:val="5"/>
        </w:numPr>
      </w:pPr>
      <w:hyperlink r:id="rId140" w:history="1">
        <w:r w:rsidR="002A1B20" w:rsidRPr="00320D05">
          <w:rPr>
            <w:rStyle w:val="Hyperlink"/>
          </w:rPr>
          <w:t>https://mixedanalytics.com/blog/list-actually-free-open-no-auth-needed-apis</w:t>
        </w:r>
      </w:hyperlink>
      <w:r w:rsidR="002A1B20">
        <w:t xml:space="preserve"> </w:t>
      </w:r>
    </w:p>
    <w:p w14:paraId="289FF9C7" w14:textId="59755C06" w:rsidR="006D7764" w:rsidRDefault="00A17161" w:rsidP="00BC6D71">
      <w:pPr>
        <w:pStyle w:val="ListParagraph"/>
        <w:numPr>
          <w:ilvl w:val="0"/>
          <w:numId w:val="5"/>
        </w:numPr>
      </w:pPr>
      <w:hyperlink r:id="rId141" w:history="1">
        <w:r w:rsidR="006D7764" w:rsidRPr="00320D05">
          <w:rPr>
            <w:rStyle w:val="Hyperlink"/>
          </w:rPr>
          <w:t>https://public-apis.io</w:t>
        </w:r>
      </w:hyperlink>
      <w:r w:rsidR="006D7764">
        <w:t xml:space="preserve"> </w:t>
      </w:r>
    </w:p>
    <w:p w14:paraId="17187857" w14:textId="000228F7" w:rsidR="009C2942" w:rsidRDefault="00A17161" w:rsidP="00BC6D71">
      <w:pPr>
        <w:pStyle w:val="ListParagraph"/>
        <w:numPr>
          <w:ilvl w:val="0"/>
          <w:numId w:val="5"/>
        </w:numPr>
      </w:pPr>
      <w:hyperlink r:id="rId142" w:history="1">
        <w:r w:rsidR="00895F27">
          <w:rPr>
            <w:rStyle w:val="Hyperlink"/>
          </w:rPr>
          <w:t>jsonplaceholder.typicode.com/</w:t>
        </w:r>
      </w:hyperlink>
      <w:r w:rsidR="009C2942">
        <w:t xml:space="preserve"> </w:t>
      </w:r>
      <w:r w:rsidR="0028749C">
        <w:t>(Test API with fake JSON data)</w:t>
      </w:r>
    </w:p>
    <w:p w14:paraId="4B8FC7ED" w14:textId="3AB08E98" w:rsidR="00A415DC" w:rsidRDefault="00A415DC" w:rsidP="00A415DC">
      <w:pPr>
        <w:pStyle w:val="Heading1"/>
      </w:pPr>
      <w:bookmarkStart w:id="34" w:name="_Toc169798088"/>
      <w:r>
        <w:t>GitHub</w:t>
      </w:r>
      <w:bookmarkEnd w:id="34"/>
    </w:p>
    <w:p w14:paraId="225B3CAE" w14:textId="4D852FE9" w:rsidR="00A415DC" w:rsidRPr="00A415DC" w:rsidRDefault="00A17161" w:rsidP="00E25718">
      <w:pPr>
        <w:pStyle w:val="ListParagraph"/>
        <w:numPr>
          <w:ilvl w:val="0"/>
          <w:numId w:val="18"/>
        </w:numPr>
      </w:pPr>
      <w:hyperlink r:id="rId143" w:history="1">
        <w:r w:rsidR="00A415DC" w:rsidRPr="00F16C95">
          <w:rPr>
            <w:rStyle w:val="Hyperlink"/>
          </w:rPr>
          <w:t>https://dev.to/eludadev/take-your-github-repository-to-the-next-level-17ge</w:t>
        </w:r>
      </w:hyperlink>
      <w:r w:rsidR="00A415DC">
        <w:t xml:space="preserve"> </w:t>
      </w:r>
    </w:p>
    <w:sectPr w:rsidR="00A415DC" w:rsidRPr="00A415DC" w:rsidSect="003132AF">
      <w:headerReference w:type="even" r:id="rId144"/>
      <w:headerReference w:type="default" r:id="rId145"/>
      <w:footerReference w:type="even" r:id="rId146"/>
      <w:footerReference w:type="default" r:id="rId147"/>
      <w:headerReference w:type="first" r:id="rId148"/>
      <w:footerReference w:type="first" r:id="rId149"/>
      <w:pgSz w:w="12240" w:h="15840" w:code="1"/>
      <w:pgMar w:top="1440" w:right="1440" w:bottom="1440" w:left="1440" w:header="432" w:footer="5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4371D" w14:textId="77777777" w:rsidR="00D96D1D" w:rsidRDefault="00D96D1D">
      <w:r>
        <w:separator/>
      </w:r>
    </w:p>
  </w:endnote>
  <w:endnote w:type="continuationSeparator" w:id="0">
    <w:p w14:paraId="0D413FD7" w14:textId="77777777" w:rsidR="00D96D1D" w:rsidRDefault="00D96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88F91" w14:textId="77777777" w:rsidR="00675FD8" w:rsidRDefault="00675F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80845" w14:textId="766F64D4" w:rsidR="004B2CB9" w:rsidRDefault="009663A4" w:rsidP="007C1C89">
    <w:pPr>
      <w:pStyle w:val="Footer"/>
      <w:tabs>
        <w:tab w:val="right" w:pos="9900"/>
      </w:tabs>
    </w:pPr>
    <w:r>
      <w:t>P</w:t>
    </w:r>
    <w:r w:rsidR="00675FD8">
      <w:t>rogramming</w:t>
    </w:r>
    <w:r w:rsidR="007C1C89">
      <w:t xml:space="preserve"> Resources</w:t>
    </w:r>
    <w:r w:rsidR="00C238F8">
      <w:tab/>
    </w:r>
    <w:r w:rsidR="00C238F8" w:rsidRPr="008E56FA">
      <w:t xml:space="preserve">Page </w:t>
    </w:r>
    <w:r w:rsidR="00C238F8" w:rsidRPr="008E56FA">
      <w:rPr>
        <w:bCs/>
      </w:rPr>
      <w:fldChar w:fldCharType="begin"/>
    </w:r>
    <w:r w:rsidR="00C238F8" w:rsidRPr="008E56FA">
      <w:rPr>
        <w:bCs/>
      </w:rPr>
      <w:instrText xml:space="preserve"> PAGE  \* Arabic  \* MERGEFORMAT </w:instrText>
    </w:r>
    <w:r w:rsidR="00C238F8" w:rsidRPr="008E56FA">
      <w:rPr>
        <w:bCs/>
      </w:rPr>
      <w:fldChar w:fldCharType="separate"/>
    </w:r>
    <w:r w:rsidR="007913E9">
      <w:rPr>
        <w:bCs/>
        <w:noProof/>
      </w:rPr>
      <w:t>2</w:t>
    </w:r>
    <w:r w:rsidR="00C238F8" w:rsidRPr="008E56FA">
      <w:rPr>
        <w:bCs/>
      </w:rPr>
      <w:fldChar w:fldCharType="end"/>
    </w:r>
    <w:r w:rsidR="00C238F8" w:rsidRPr="008E56FA">
      <w:t xml:space="preserve"> of </w:t>
    </w:r>
    <w:r w:rsidR="00C238F8" w:rsidRPr="008E56FA">
      <w:rPr>
        <w:bCs/>
      </w:rPr>
      <w:fldChar w:fldCharType="begin"/>
    </w:r>
    <w:r w:rsidR="00C238F8" w:rsidRPr="008E56FA">
      <w:rPr>
        <w:bCs/>
      </w:rPr>
      <w:instrText xml:space="preserve"> NUMPAGES  \* Arabic  \* MERGEFORMAT </w:instrText>
    </w:r>
    <w:r w:rsidR="00C238F8" w:rsidRPr="008E56FA">
      <w:rPr>
        <w:bCs/>
      </w:rPr>
      <w:fldChar w:fldCharType="separate"/>
    </w:r>
    <w:r w:rsidR="007913E9">
      <w:rPr>
        <w:bCs/>
        <w:noProof/>
      </w:rPr>
      <w:t>2</w:t>
    </w:r>
    <w:r w:rsidR="00C238F8" w:rsidRPr="008E56FA">
      <w:rPr>
        <w:bCs/>
      </w:rPr>
      <w:fldChar w:fldCharType="end"/>
    </w:r>
    <w:r w:rsidR="004B2CB9">
      <w:tab/>
      <w:t xml:space="preserve">Revised: </w:t>
    </w:r>
    <w:r w:rsidR="004B2CB9">
      <w:fldChar w:fldCharType="begin"/>
    </w:r>
    <w:r w:rsidR="004B2CB9">
      <w:instrText xml:space="preserve"> SAVEDATE  \@ "M/d/yyyy" \* MERGEFORMAT </w:instrText>
    </w:r>
    <w:r w:rsidR="004B2CB9">
      <w:fldChar w:fldCharType="separate"/>
    </w:r>
    <w:r w:rsidR="00A17161">
      <w:rPr>
        <w:noProof/>
      </w:rPr>
      <w:t>6/20/2024</w:t>
    </w:r>
    <w:r w:rsidR="004B2CB9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5742A" w14:textId="77777777" w:rsidR="00675FD8" w:rsidRDefault="00675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7C664" w14:textId="77777777" w:rsidR="00D96D1D" w:rsidRDefault="00D96D1D">
      <w:r>
        <w:separator/>
      </w:r>
    </w:p>
  </w:footnote>
  <w:footnote w:type="continuationSeparator" w:id="0">
    <w:p w14:paraId="7FFB6DFA" w14:textId="77777777" w:rsidR="00D96D1D" w:rsidRDefault="00D96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DEB20" w14:textId="77777777" w:rsidR="00675FD8" w:rsidRDefault="00675F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C6BB7" w14:textId="77777777" w:rsidR="00675FD8" w:rsidRDefault="00675F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58156" w14:textId="77777777" w:rsidR="00675FD8" w:rsidRDefault="00675F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A5168"/>
    <w:multiLevelType w:val="hybridMultilevel"/>
    <w:tmpl w:val="94EA4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737B5"/>
    <w:multiLevelType w:val="hybridMultilevel"/>
    <w:tmpl w:val="AA3C3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17C71"/>
    <w:multiLevelType w:val="hybridMultilevel"/>
    <w:tmpl w:val="BBD44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24BAF"/>
    <w:multiLevelType w:val="hybridMultilevel"/>
    <w:tmpl w:val="9E5EE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B5671"/>
    <w:multiLevelType w:val="hybridMultilevel"/>
    <w:tmpl w:val="F5C07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06691"/>
    <w:multiLevelType w:val="hybridMultilevel"/>
    <w:tmpl w:val="1B26E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C366B"/>
    <w:multiLevelType w:val="hybridMultilevel"/>
    <w:tmpl w:val="E02CA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E61A9"/>
    <w:multiLevelType w:val="hybridMultilevel"/>
    <w:tmpl w:val="A8704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23269"/>
    <w:multiLevelType w:val="hybridMultilevel"/>
    <w:tmpl w:val="64E0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02E9F"/>
    <w:multiLevelType w:val="hybridMultilevel"/>
    <w:tmpl w:val="A8D69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C1FAF"/>
    <w:multiLevelType w:val="hybridMultilevel"/>
    <w:tmpl w:val="839C5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44CEF"/>
    <w:multiLevelType w:val="hybridMultilevel"/>
    <w:tmpl w:val="6902F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73988"/>
    <w:multiLevelType w:val="hybridMultilevel"/>
    <w:tmpl w:val="C0865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014854"/>
    <w:multiLevelType w:val="hybridMultilevel"/>
    <w:tmpl w:val="25F8F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F1330"/>
    <w:multiLevelType w:val="hybridMultilevel"/>
    <w:tmpl w:val="904C3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" w15:restartNumberingAfterBreak="0">
    <w:nsid w:val="4F360E6A"/>
    <w:multiLevelType w:val="hybridMultilevel"/>
    <w:tmpl w:val="78A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02272"/>
    <w:multiLevelType w:val="hybridMultilevel"/>
    <w:tmpl w:val="32C8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53494E"/>
    <w:multiLevelType w:val="hybridMultilevel"/>
    <w:tmpl w:val="DBF0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7351C"/>
    <w:multiLevelType w:val="hybridMultilevel"/>
    <w:tmpl w:val="5E92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E13E63"/>
    <w:multiLevelType w:val="hybridMultilevel"/>
    <w:tmpl w:val="4FCEE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44604"/>
    <w:multiLevelType w:val="hybridMultilevel"/>
    <w:tmpl w:val="8572E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3229A8"/>
    <w:multiLevelType w:val="hybridMultilevel"/>
    <w:tmpl w:val="AC140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74DB0"/>
    <w:multiLevelType w:val="hybridMultilevel"/>
    <w:tmpl w:val="34F62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946A2"/>
    <w:multiLevelType w:val="multilevel"/>
    <w:tmpl w:val="B12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45990">
    <w:abstractNumId w:val="15"/>
  </w:num>
  <w:num w:numId="2" w16cid:durableId="887690815">
    <w:abstractNumId w:val="16"/>
  </w:num>
  <w:num w:numId="3" w16cid:durableId="2097942832">
    <w:abstractNumId w:val="2"/>
  </w:num>
  <w:num w:numId="4" w16cid:durableId="683943448">
    <w:abstractNumId w:val="7"/>
  </w:num>
  <w:num w:numId="5" w16cid:durableId="1565095460">
    <w:abstractNumId w:val="17"/>
  </w:num>
  <w:num w:numId="6" w16cid:durableId="2107379266">
    <w:abstractNumId w:val="9"/>
  </w:num>
  <w:num w:numId="7" w16cid:durableId="1801074184">
    <w:abstractNumId w:val="10"/>
  </w:num>
  <w:num w:numId="8" w16cid:durableId="1457139977">
    <w:abstractNumId w:val="14"/>
  </w:num>
  <w:num w:numId="9" w16cid:durableId="202524992">
    <w:abstractNumId w:val="22"/>
  </w:num>
  <w:num w:numId="10" w16cid:durableId="1962495319">
    <w:abstractNumId w:val="24"/>
  </w:num>
  <w:num w:numId="11" w16cid:durableId="633371556">
    <w:abstractNumId w:val="25"/>
  </w:num>
  <w:num w:numId="12" w16cid:durableId="668436">
    <w:abstractNumId w:val="8"/>
  </w:num>
  <w:num w:numId="13" w16cid:durableId="1466654718">
    <w:abstractNumId w:val="11"/>
  </w:num>
  <w:num w:numId="14" w16cid:durableId="1843660225">
    <w:abstractNumId w:val="12"/>
  </w:num>
  <w:num w:numId="15" w16cid:durableId="1943565118">
    <w:abstractNumId w:val="1"/>
  </w:num>
  <w:num w:numId="16" w16cid:durableId="1150368125">
    <w:abstractNumId w:val="4"/>
  </w:num>
  <w:num w:numId="17" w16cid:durableId="1191065992">
    <w:abstractNumId w:val="20"/>
  </w:num>
  <w:num w:numId="18" w16cid:durableId="115949811">
    <w:abstractNumId w:val="18"/>
  </w:num>
  <w:num w:numId="19" w16cid:durableId="1864977000">
    <w:abstractNumId w:val="21"/>
  </w:num>
  <w:num w:numId="20" w16cid:durableId="883981906">
    <w:abstractNumId w:val="3"/>
  </w:num>
  <w:num w:numId="21" w16cid:durableId="1902982592">
    <w:abstractNumId w:val="13"/>
  </w:num>
  <w:num w:numId="22" w16cid:durableId="530194207">
    <w:abstractNumId w:val="6"/>
  </w:num>
  <w:num w:numId="23" w16cid:durableId="326592989">
    <w:abstractNumId w:val="5"/>
  </w:num>
  <w:num w:numId="24" w16cid:durableId="535041411">
    <w:abstractNumId w:val="0"/>
  </w:num>
  <w:num w:numId="25" w16cid:durableId="1290279986">
    <w:abstractNumId w:val="23"/>
  </w:num>
  <w:num w:numId="26" w16cid:durableId="848830340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GrammaticalError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en-US" w:vendorID="64" w:dllVersion="0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67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yMzWytDQ1NjY1MjRS0lEKTi0uzszPAykwqgUAmZ4CXSwAAAA="/>
    <w:docVar w:name="ACTIVE" w:val="cdsf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286F4F"/>
    <w:rsid w:val="00002074"/>
    <w:rsid w:val="00005FC0"/>
    <w:rsid w:val="00023DA9"/>
    <w:rsid w:val="000359E4"/>
    <w:rsid w:val="00036E32"/>
    <w:rsid w:val="00036E9E"/>
    <w:rsid w:val="00044D22"/>
    <w:rsid w:val="00066029"/>
    <w:rsid w:val="000708A9"/>
    <w:rsid w:val="0007212E"/>
    <w:rsid w:val="0007253F"/>
    <w:rsid w:val="0007560A"/>
    <w:rsid w:val="000847AC"/>
    <w:rsid w:val="0009558B"/>
    <w:rsid w:val="000977BD"/>
    <w:rsid w:val="00097ECD"/>
    <w:rsid w:val="000A22BB"/>
    <w:rsid w:val="000A7182"/>
    <w:rsid w:val="000A7366"/>
    <w:rsid w:val="000B2283"/>
    <w:rsid w:val="000B2704"/>
    <w:rsid w:val="000B285B"/>
    <w:rsid w:val="000C4E97"/>
    <w:rsid w:val="000D0EE1"/>
    <w:rsid w:val="000D17F2"/>
    <w:rsid w:val="000D2BA1"/>
    <w:rsid w:val="000D7EA8"/>
    <w:rsid w:val="000E05C3"/>
    <w:rsid w:val="000E641E"/>
    <w:rsid w:val="000F4F88"/>
    <w:rsid w:val="00100695"/>
    <w:rsid w:val="0010268D"/>
    <w:rsid w:val="00105FA1"/>
    <w:rsid w:val="00107E1E"/>
    <w:rsid w:val="00114AC6"/>
    <w:rsid w:val="001210A7"/>
    <w:rsid w:val="001353F1"/>
    <w:rsid w:val="00135654"/>
    <w:rsid w:val="001367EC"/>
    <w:rsid w:val="00140130"/>
    <w:rsid w:val="0014173D"/>
    <w:rsid w:val="00146179"/>
    <w:rsid w:val="0014779F"/>
    <w:rsid w:val="00153F2D"/>
    <w:rsid w:val="00156306"/>
    <w:rsid w:val="0015652E"/>
    <w:rsid w:val="001572EF"/>
    <w:rsid w:val="001606F6"/>
    <w:rsid w:val="00160CFC"/>
    <w:rsid w:val="001669CC"/>
    <w:rsid w:val="00171663"/>
    <w:rsid w:val="0018446D"/>
    <w:rsid w:val="00190C8A"/>
    <w:rsid w:val="00192B13"/>
    <w:rsid w:val="001978FC"/>
    <w:rsid w:val="001A26E6"/>
    <w:rsid w:val="001B10F8"/>
    <w:rsid w:val="001B490B"/>
    <w:rsid w:val="001C08FA"/>
    <w:rsid w:val="001C3608"/>
    <w:rsid w:val="001C5A6D"/>
    <w:rsid w:val="001D46A3"/>
    <w:rsid w:val="001D4D0C"/>
    <w:rsid w:val="001E7848"/>
    <w:rsid w:val="001F1EA2"/>
    <w:rsid w:val="001F2770"/>
    <w:rsid w:val="002015B9"/>
    <w:rsid w:val="00204513"/>
    <w:rsid w:val="00212F28"/>
    <w:rsid w:val="00221584"/>
    <w:rsid w:val="002227C5"/>
    <w:rsid w:val="00224BF2"/>
    <w:rsid w:val="0023363E"/>
    <w:rsid w:val="00234562"/>
    <w:rsid w:val="00235531"/>
    <w:rsid w:val="00237756"/>
    <w:rsid w:val="00237E63"/>
    <w:rsid w:val="00240D02"/>
    <w:rsid w:val="002423CE"/>
    <w:rsid w:val="0024259D"/>
    <w:rsid w:val="0024424D"/>
    <w:rsid w:val="0025021E"/>
    <w:rsid w:val="002511FC"/>
    <w:rsid w:val="00254741"/>
    <w:rsid w:val="00255609"/>
    <w:rsid w:val="0025658F"/>
    <w:rsid w:val="00256FD5"/>
    <w:rsid w:val="002577DE"/>
    <w:rsid w:val="002729CF"/>
    <w:rsid w:val="00273177"/>
    <w:rsid w:val="00283A18"/>
    <w:rsid w:val="0028552F"/>
    <w:rsid w:val="002855B9"/>
    <w:rsid w:val="00286F4F"/>
    <w:rsid w:val="0028749C"/>
    <w:rsid w:val="00292842"/>
    <w:rsid w:val="002935B0"/>
    <w:rsid w:val="00295576"/>
    <w:rsid w:val="0029721B"/>
    <w:rsid w:val="00297DA2"/>
    <w:rsid w:val="002A1B20"/>
    <w:rsid w:val="002B155E"/>
    <w:rsid w:val="002B61C8"/>
    <w:rsid w:val="002C4312"/>
    <w:rsid w:val="002C5847"/>
    <w:rsid w:val="002D5C97"/>
    <w:rsid w:val="002E002D"/>
    <w:rsid w:val="002E1F0E"/>
    <w:rsid w:val="002E5609"/>
    <w:rsid w:val="002F423F"/>
    <w:rsid w:val="002F5380"/>
    <w:rsid w:val="002F7E38"/>
    <w:rsid w:val="003000CF"/>
    <w:rsid w:val="0030281C"/>
    <w:rsid w:val="00302B99"/>
    <w:rsid w:val="00312D08"/>
    <w:rsid w:val="003132AF"/>
    <w:rsid w:val="0031443C"/>
    <w:rsid w:val="003169F0"/>
    <w:rsid w:val="00325033"/>
    <w:rsid w:val="00337C92"/>
    <w:rsid w:val="003417E4"/>
    <w:rsid w:val="00350104"/>
    <w:rsid w:val="003519C7"/>
    <w:rsid w:val="00364A26"/>
    <w:rsid w:val="00372457"/>
    <w:rsid w:val="00373A7E"/>
    <w:rsid w:val="003778BA"/>
    <w:rsid w:val="00380E27"/>
    <w:rsid w:val="00383F51"/>
    <w:rsid w:val="00386E26"/>
    <w:rsid w:val="00390C20"/>
    <w:rsid w:val="00395C7F"/>
    <w:rsid w:val="003A1006"/>
    <w:rsid w:val="003A1DE4"/>
    <w:rsid w:val="003B14FE"/>
    <w:rsid w:val="003B3B8B"/>
    <w:rsid w:val="003B6787"/>
    <w:rsid w:val="003B72AF"/>
    <w:rsid w:val="003C0BB8"/>
    <w:rsid w:val="003C4397"/>
    <w:rsid w:val="003C4B59"/>
    <w:rsid w:val="003C5911"/>
    <w:rsid w:val="003D0401"/>
    <w:rsid w:val="003D2A29"/>
    <w:rsid w:val="003D625A"/>
    <w:rsid w:val="003D6C84"/>
    <w:rsid w:val="0040346A"/>
    <w:rsid w:val="00406C4B"/>
    <w:rsid w:val="0041248A"/>
    <w:rsid w:val="004156D9"/>
    <w:rsid w:val="00415CE9"/>
    <w:rsid w:val="004160E0"/>
    <w:rsid w:val="0041722F"/>
    <w:rsid w:val="004222DB"/>
    <w:rsid w:val="0042255E"/>
    <w:rsid w:val="00422692"/>
    <w:rsid w:val="00422F54"/>
    <w:rsid w:val="00424FAD"/>
    <w:rsid w:val="004326F0"/>
    <w:rsid w:val="004359FC"/>
    <w:rsid w:val="00436A87"/>
    <w:rsid w:val="00440C4B"/>
    <w:rsid w:val="004426FB"/>
    <w:rsid w:val="00445DD6"/>
    <w:rsid w:val="004569B8"/>
    <w:rsid w:val="00463226"/>
    <w:rsid w:val="00463535"/>
    <w:rsid w:val="00470643"/>
    <w:rsid w:val="004733A5"/>
    <w:rsid w:val="004746DC"/>
    <w:rsid w:val="00481036"/>
    <w:rsid w:val="00486162"/>
    <w:rsid w:val="00493090"/>
    <w:rsid w:val="0049788C"/>
    <w:rsid w:val="004A221F"/>
    <w:rsid w:val="004A3B42"/>
    <w:rsid w:val="004A4891"/>
    <w:rsid w:val="004A6B07"/>
    <w:rsid w:val="004B2CB9"/>
    <w:rsid w:val="004C2E07"/>
    <w:rsid w:val="004D0EBD"/>
    <w:rsid w:val="004D29A9"/>
    <w:rsid w:val="004D29DD"/>
    <w:rsid w:val="004D3EB3"/>
    <w:rsid w:val="004D4880"/>
    <w:rsid w:val="004E5E83"/>
    <w:rsid w:val="004F46F6"/>
    <w:rsid w:val="004F4937"/>
    <w:rsid w:val="004F5F7C"/>
    <w:rsid w:val="004F7F52"/>
    <w:rsid w:val="00500552"/>
    <w:rsid w:val="0050285E"/>
    <w:rsid w:val="00503132"/>
    <w:rsid w:val="0050393E"/>
    <w:rsid w:val="0050682B"/>
    <w:rsid w:val="00506FDD"/>
    <w:rsid w:val="005109DD"/>
    <w:rsid w:val="00511E06"/>
    <w:rsid w:val="00516239"/>
    <w:rsid w:val="005209CE"/>
    <w:rsid w:val="00522786"/>
    <w:rsid w:val="00527AB1"/>
    <w:rsid w:val="0053427C"/>
    <w:rsid w:val="00534B40"/>
    <w:rsid w:val="005404A6"/>
    <w:rsid w:val="00541834"/>
    <w:rsid w:val="005450DE"/>
    <w:rsid w:val="005629EA"/>
    <w:rsid w:val="00564AB4"/>
    <w:rsid w:val="00567D4F"/>
    <w:rsid w:val="00575132"/>
    <w:rsid w:val="00581071"/>
    <w:rsid w:val="0058441E"/>
    <w:rsid w:val="00584463"/>
    <w:rsid w:val="0058461E"/>
    <w:rsid w:val="00596FDD"/>
    <w:rsid w:val="005A06D5"/>
    <w:rsid w:val="005A1896"/>
    <w:rsid w:val="005A4AC9"/>
    <w:rsid w:val="005B739A"/>
    <w:rsid w:val="005C0691"/>
    <w:rsid w:val="005C1AAF"/>
    <w:rsid w:val="005C256F"/>
    <w:rsid w:val="005D2059"/>
    <w:rsid w:val="005D7231"/>
    <w:rsid w:val="005E54C8"/>
    <w:rsid w:val="005E7966"/>
    <w:rsid w:val="005F5368"/>
    <w:rsid w:val="0060013B"/>
    <w:rsid w:val="006025D3"/>
    <w:rsid w:val="006031F2"/>
    <w:rsid w:val="00605711"/>
    <w:rsid w:val="006060E7"/>
    <w:rsid w:val="0060715F"/>
    <w:rsid w:val="00611A51"/>
    <w:rsid w:val="00614055"/>
    <w:rsid w:val="006200CC"/>
    <w:rsid w:val="006204EF"/>
    <w:rsid w:val="00631253"/>
    <w:rsid w:val="00631A62"/>
    <w:rsid w:val="006429C6"/>
    <w:rsid w:val="006443EC"/>
    <w:rsid w:val="00645369"/>
    <w:rsid w:val="00651053"/>
    <w:rsid w:val="006541E3"/>
    <w:rsid w:val="0065455C"/>
    <w:rsid w:val="00656ECE"/>
    <w:rsid w:val="00664C9F"/>
    <w:rsid w:val="0067120D"/>
    <w:rsid w:val="00675FD8"/>
    <w:rsid w:val="00677093"/>
    <w:rsid w:val="006773AD"/>
    <w:rsid w:val="00680991"/>
    <w:rsid w:val="00683845"/>
    <w:rsid w:val="006844F6"/>
    <w:rsid w:val="006A0EB4"/>
    <w:rsid w:val="006B0546"/>
    <w:rsid w:val="006B149A"/>
    <w:rsid w:val="006B30A5"/>
    <w:rsid w:val="006C101F"/>
    <w:rsid w:val="006C3E7E"/>
    <w:rsid w:val="006C61AD"/>
    <w:rsid w:val="006C66B8"/>
    <w:rsid w:val="006D6955"/>
    <w:rsid w:val="006D7764"/>
    <w:rsid w:val="006E053A"/>
    <w:rsid w:val="006E08FC"/>
    <w:rsid w:val="007005E3"/>
    <w:rsid w:val="00701ED3"/>
    <w:rsid w:val="00704580"/>
    <w:rsid w:val="00712803"/>
    <w:rsid w:val="007164FF"/>
    <w:rsid w:val="00720BB5"/>
    <w:rsid w:val="00722FBA"/>
    <w:rsid w:val="00725164"/>
    <w:rsid w:val="007313F6"/>
    <w:rsid w:val="0073179C"/>
    <w:rsid w:val="00734D43"/>
    <w:rsid w:val="00735B44"/>
    <w:rsid w:val="00735DEB"/>
    <w:rsid w:val="00737904"/>
    <w:rsid w:val="00740A48"/>
    <w:rsid w:val="00746E6D"/>
    <w:rsid w:val="00747EC6"/>
    <w:rsid w:val="00753844"/>
    <w:rsid w:val="007752C8"/>
    <w:rsid w:val="00782EFA"/>
    <w:rsid w:val="00784F6A"/>
    <w:rsid w:val="00785A59"/>
    <w:rsid w:val="0078746D"/>
    <w:rsid w:val="0078750A"/>
    <w:rsid w:val="007913E9"/>
    <w:rsid w:val="00794235"/>
    <w:rsid w:val="007A51C5"/>
    <w:rsid w:val="007B1159"/>
    <w:rsid w:val="007C1C89"/>
    <w:rsid w:val="007C5C15"/>
    <w:rsid w:val="007D361C"/>
    <w:rsid w:val="007D783E"/>
    <w:rsid w:val="007E0B1C"/>
    <w:rsid w:val="007E10EF"/>
    <w:rsid w:val="007E2C78"/>
    <w:rsid w:val="007E5216"/>
    <w:rsid w:val="007E54FA"/>
    <w:rsid w:val="007E5776"/>
    <w:rsid w:val="007E7B8F"/>
    <w:rsid w:val="007F1753"/>
    <w:rsid w:val="007F1BD1"/>
    <w:rsid w:val="007F432C"/>
    <w:rsid w:val="007F6FC5"/>
    <w:rsid w:val="00810B0A"/>
    <w:rsid w:val="008112BF"/>
    <w:rsid w:val="00817C3E"/>
    <w:rsid w:val="00824DB2"/>
    <w:rsid w:val="008254D4"/>
    <w:rsid w:val="008317A1"/>
    <w:rsid w:val="00843B82"/>
    <w:rsid w:val="00852B1F"/>
    <w:rsid w:val="00853284"/>
    <w:rsid w:val="00855EB0"/>
    <w:rsid w:val="00861B86"/>
    <w:rsid w:val="008626D7"/>
    <w:rsid w:val="00864D85"/>
    <w:rsid w:val="00871639"/>
    <w:rsid w:val="00871CEA"/>
    <w:rsid w:val="00873C2F"/>
    <w:rsid w:val="00883C37"/>
    <w:rsid w:val="0088745B"/>
    <w:rsid w:val="00891E85"/>
    <w:rsid w:val="00892558"/>
    <w:rsid w:val="008925BA"/>
    <w:rsid w:val="008956B1"/>
    <w:rsid w:val="008957BF"/>
    <w:rsid w:val="00895F27"/>
    <w:rsid w:val="008A1BB9"/>
    <w:rsid w:val="008B613D"/>
    <w:rsid w:val="008C0BE7"/>
    <w:rsid w:val="008C5AB1"/>
    <w:rsid w:val="008D4A7E"/>
    <w:rsid w:val="008D7A59"/>
    <w:rsid w:val="008E2792"/>
    <w:rsid w:val="008E4C50"/>
    <w:rsid w:val="008E56FA"/>
    <w:rsid w:val="008F1EF1"/>
    <w:rsid w:val="008F79EE"/>
    <w:rsid w:val="008F7E77"/>
    <w:rsid w:val="00904249"/>
    <w:rsid w:val="0090534F"/>
    <w:rsid w:val="009056ED"/>
    <w:rsid w:val="009078C4"/>
    <w:rsid w:val="009112D0"/>
    <w:rsid w:val="00912614"/>
    <w:rsid w:val="00914D0E"/>
    <w:rsid w:val="00922904"/>
    <w:rsid w:val="009236EC"/>
    <w:rsid w:val="00932252"/>
    <w:rsid w:val="0093360D"/>
    <w:rsid w:val="00935041"/>
    <w:rsid w:val="009376EF"/>
    <w:rsid w:val="00941798"/>
    <w:rsid w:val="009506A0"/>
    <w:rsid w:val="00951ED7"/>
    <w:rsid w:val="009544E8"/>
    <w:rsid w:val="0095589B"/>
    <w:rsid w:val="00965953"/>
    <w:rsid w:val="009663A4"/>
    <w:rsid w:val="009738D2"/>
    <w:rsid w:val="009741CF"/>
    <w:rsid w:val="00982444"/>
    <w:rsid w:val="009A1203"/>
    <w:rsid w:val="009A2675"/>
    <w:rsid w:val="009B5F6E"/>
    <w:rsid w:val="009B73D2"/>
    <w:rsid w:val="009C0935"/>
    <w:rsid w:val="009C2942"/>
    <w:rsid w:val="009C5053"/>
    <w:rsid w:val="009C54A9"/>
    <w:rsid w:val="009D5468"/>
    <w:rsid w:val="009D6831"/>
    <w:rsid w:val="009D7DB7"/>
    <w:rsid w:val="009D7F65"/>
    <w:rsid w:val="009E4A9C"/>
    <w:rsid w:val="009E4EA3"/>
    <w:rsid w:val="009F1276"/>
    <w:rsid w:val="009F6889"/>
    <w:rsid w:val="00A035E8"/>
    <w:rsid w:val="00A1069A"/>
    <w:rsid w:val="00A14BA9"/>
    <w:rsid w:val="00A160DB"/>
    <w:rsid w:val="00A17161"/>
    <w:rsid w:val="00A22DFC"/>
    <w:rsid w:val="00A2491D"/>
    <w:rsid w:val="00A30626"/>
    <w:rsid w:val="00A3495B"/>
    <w:rsid w:val="00A34A5C"/>
    <w:rsid w:val="00A415DC"/>
    <w:rsid w:val="00A521DB"/>
    <w:rsid w:val="00A54EBC"/>
    <w:rsid w:val="00A60D2F"/>
    <w:rsid w:val="00A6372A"/>
    <w:rsid w:val="00A63CD6"/>
    <w:rsid w:val="00A66959"/>
    <w:rsid w:val="00A70A29"/>
    <w:rsid w:val="00A7122A"/>
    <w:rsid w:val="00A76E0A"/>
    <w:rsid w:val="00A76E98"/>
    <w:rsid w:val="00A77679"/>
    <w:rsid w:val="00A80C1D"/>
    <w:rsid w:val="00A87602"/>
    <w:rsid w:val="00A92420"/>
    <w:rsid w:val="00A92D74"/>
    <w:rsid w:val="00A9597D"/>
    <w:rsid w:val="00A97B26"/>
    <w:rsid w:val="00AA1DBC"/>
    <w:rsid w:val="00AA5023"/>
    <w:rsid w:val="00AD0C6F"/>
    <w:rsid w:val="00AE2713"/>
    <w:rsid w:val="00AF234C"/>
    <w:rsid w:val="00AF6D11"/>
    <w:rsid w:val="00B000AA"/>
    <w:rsid w:val="00B00517"/>
    <w:rsid w:val="00B02101"/>
    <w:rsid w:val="00B02127"/>
    <w:rsid w:val="00B052F7"/>
    <w:rsid w:val="00B05D88"/>
    <w:rsid w:val="00B074A6"/>
    <w:rsid w:val="00B13C16"/>
    <w:rsid w:val="00B17A36"/>
    <w:rsid w:val="00B21061"/>
    <w:rsid w:val="00B40E57"/>
    <w:rsid w:val="00B4439E"/>
    <w:rsid w:val="00B44A41"/>
    <w:rsid w:val="00B478BD"/>
    <w:rsid w:val="00B56D62"/>
    <w:rsid w:val="00B5713D"/>
    <w:rsid w:val="00B60EF8"/>
    <w:rsid w:val="00B60F9C"/>
    <w:rsid w:val="00B62C88"/>
    <w:rsid w:val="00B6359D"/>
    <w:rsid w:val="00B702F1"/>
    <w:rsid w:val="00B72876"/>
    <w:rsid w:val="00B72E2A"/>
    <w:rsid w:val="00B73FE5"/>
    <w:rsid w:val="00B74CA3"/>
    <w:rsid w:val="00B7575C"/>
    <w:rsid w:val="00B81534"/>
    <w:rsid w:val="00B827C0"/>
    <w:rsid w:val="00B85D89"/>
    <w:rsid w:val="00B96CC8"/>
    <w:rsid w:val="00B97FF5"/>
    <w:rsid w:val="00BA3821"/>
    <w:rsid w:val="00BA4142"/>
    <w:rsid w:val="00BB3747"/>
    <w:rsid w:val="00BB506A"/>
    <w:rsid w:val="00BB6468"/>
    <w:rsid w:val="00BC409A"/>
    <w:rsid w:val="00BC6B64"/>
    <w:rsid w:val="00BC6D71"/>
    <w:rsid w:val="00BD0326"/>
    <w:rsid w:val="00BE45AF"/>
    <w:rsid w:val="00BE4A64"/>
    <w:rsid w:val="00BF731A"/>
    <w:rsid w:val="00C05A4F"/>
    <w:rsid w:val="00C06C60"/>
    <w:rsid w:val="00C10492"/>
    <w:rsid w:val="00C10671"/>
    <w:rsid w:val="00C1542E"/>
    <w:rsid w:val="00C15977"/>
    <w:rsid w:val="00C15F6B"/>
    <w:rsid w:val="00C2162D"/>
    <w:rsid w:val="00C238F8"/>
    <w:rsid w:val="00C25183"/>
    <w:rsid w:val="00C251EE"/>
    <w:rsid w:val="00C3315F"/>
    <w:rsid w:val="00C353CE"/>
    <w:rsid w:val="00C35856"/>
    <w:rsid w:val="00C361B1"/>
    <w:rsid w:val="00C43A33"/>
    <w:rsid w:val="00C50168"/>
    <w:rsid w:val="00C5456B"/>
    <w:rsid w:val="00C5524A"/>
    <w:rsid w:val="00C620A5"/>
    <w:rsid w:val="00C70F4D"/>
    <w:rsid w:val="00C723AC"/>
    <w:rsid w:val="00C85CE3"/>
    <w:rsid w:val="00C8614D"/>
    <w:rsid w:val="00C87C45"/>
    <w:rsid w:val="00CA22EE"/>
    <w:rsid w:val="00CA346D"/>
    <w:rsid w:val="00CB1F20"/>
    <w:rsid w:val="00CB3659"/>
    <w:rsid w:val="00CB416C"/>
    <w:rsid w:val="00CB7970"/>
    <w:rsid w:val="00CC17B0"/>
    <w:rsid w:val="00CC3EE6"/>
    <w:rsid w:val="00CC6BB2"/>
    <w:rsid w:val="00CD232C"/>
    <w:rsid w:val="00CD542A"/>
    <w:rsid w:val="00CD62BB"/>
    <w:rsid w:val="00CD7546"/>
    <w:rsid w:val="00CE38A7"/>
    <w:rsid w:val="00CE50D1"/>
    <w:rsid w:val="00CE6BB4"/>
    <w:rsid w:val="00CF365C"/>
    <w:rsid w:val="00CF42C9"/>
    <w:rsid w:val="00D00CD1"/>
    <w:rsid w:val="00D018F7"/>
    <w:rsid w:val="00D14A75"/>
    <w:rsid w:val="00D16D16"/>
    <w:rsid w:val="00D202E7"/>
    <w:rsid w:val="00D266C5"/>
    <w:rsid w:val="00D27679"/>
    <w:rsid w:val="00D467D9"/>
    <w:rsid w:val="00D52A73"/>
    <w:rsid w:val="00D603B9"/>
    <w:rsid w:val="00D63A1A"/>
    <w:rsid w:val="00D640CC"/>
    <w:rsid w:val="00D64320"/>
    <w:rsid w:val="00D6653C"/>
    <w:rsid w:val="00D67341"/>
    <w:rsid w:val="00D80442"/>
    <w:rsid w:val="00D81D65"/>
    <w:rsid w:val="00D83459"/>
    <w:rsid w:val="00D83771"/>
    <w:rsid w:val="00D8691C"/>
    <w:rsid w:val="00D953FD"/>
    <w:rsid w:val="00D95427"/>
    <w:rsid w:val="00D96D1D"/>
    <w:rsid w:val="00DA55A0"/>
    <w:rsid w:val="00DB0377"/>
    <w:rsid w:val="00DB5107"/>
    <w:rsid w:val="00DB6FF9"/>
    <w:rsid w:val="00DC0566"/>
    <w:rsid w:val="00DC0917"/>
    <w:rsid w:val="00DC5119"/>
    <w:rsid w:val="00DC5493"/>
    <w:rsid w:val="00DC5BEB"/>
    <w:rsid w:val="00DC5EB5"/>
    <w:rsid w:val="00DC6A9C"/>
    <w:rsid w:val="00DC7B3F"/>
    <w:rsid w:val="00DD1237"/>
    <w:rsid w:val="00DD260B"/>
    <w:rsid w:val="00DD6F23"/>
    <w:rsid w:val="00DE2237"/>
    <w:rsid w:val="00DE4557"/>
    <w:rsid w:val="00DF40AA"/>
    <w:rsid w:val="00E00475"/>
    <w:rsid w:val="00E032FD"/>
    <w:rsid w:val="00E052C9"/>
    <w:rsid w:val="00E07C50"/>
    <w:rsid w:val="00E13B6C"/>
    <w:rsid w:val="00E2088C"/>
    <w:rsid w:val="00E233C1"/>
    <w:rsid w:val="00E23C08"/>
    <w:rsid w:val="00E25718"/>
    <w:rsid w:val="00E305D4"/>
    <w:rsid w:val="00E32990"/>
    <w:rsid w:val="00E32E65"/>
    <w:rsid w:val="00E3343E"/>
    <w:rsid w:val="00E36FBA"/>
    <w:rsid w:val="00E414C0"/>
    <w:rsid w:val="00E560B0"/>
    <w:rsid w:val="00E5614F"/>
    <w:rsid w:val="00E57094"/>
    <w:rsid w:val="00E62133"/>
    <w:rsid w:val="00E63494"/>
    <w:rsid w:val="00E63B71"/>
    <w:rsid w:val="00E64D03"/>
    <w:rsid w:val="00E674D8"/>
    <w:rsid w:val="00E70459"/>
    <w:rsid w:val="00E85CAF"/>
    <w:rsid w:val="00E926F2"/>
    <w:rsid w:val="00E96C35"/>
    <w:rsid w:val="00EA1C35"/>
    <w:rsid w:val="00EA2133"/>
    <w:rsid w:val="00EB1995"/>
    <w:rsid w:val="00EB33E5"/>
    <w:rsid w:val="00EB66D0"/>
    <w:rsid w:val="00ED22A5"/>
    <w:rsid w:val="00EE2F7E"/>
    <w:rsid w:val="00EF4E8E"/>
    <w:rsid w:val="00F02327"/>
    <w:rsid w:val="00F0300C"/>
    <w:rsid w:val="00F07175"/>
    <w:rsid w:val="00F124F6"/>
    <w:rsid w:val="00F1685C"/>
    <w:rsid w:val="00F224EE"/>
    <w:rsid w:val="00F23348"/>
    <w:rsid w:val="00F276CC"/>
    <w:rsid w:val="00F279F3"/>
    <w:rsid w:val="00F37D17"/>
    <w:rsid w:val="00F41465"/>
    <w:rsid w:val="00F4457B"/>
    <w:rsid w:val="00F50395"/>
    <w:rsid w:val="00F57499"/>
    <w:rsid w:val="00F61392"/>
    <w:rsid w:val="00F62359"/>
    <w:rsid w:val="00F64AFD"/>
    <w:rsid w:val="00F76E6C"/>
    <w:rsid w:val="00F815F9"/>
    <w:rsid w:val="00F85E8C"/>
    <w:rsid w:val="00F95694"/>
    <w:rsid w:val="00FA1845"/>
    <w:rsid w:val="00FA33A8"/>
    <w:rsid w:val="00FA3704"/>
    <w:rsid w:val="00FB00D5"/>
    <w:rsid w:val="00FB5559"/>
    <w:rsid w:val="00FB6154"/>
    <w:rsid w:val="00FB668A"/>
    <w:rsid w:val="00FC1619"/>
    <w:rsid w:val="00FC5943"/>
    <w:rsid w:val="00FD28DC"/>
    <w:rsid w:val="00FD3816"/>
    <w:rsid w:val="00FD7924"/>
    <w:rsid w:val="00FE1C5B"/>
    <w:rsid w:val="00FE5BE9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737"/>
    <o:shapelayout v:ext="edit">
      <o:idmap v:ext="edit" data="1"/>
    </o:shapelayout>
  </w:shapeDefaults>
  <w:decimalSymbol w:val="."/>
  <w:listSeparator w:val=","/>
  <w14:docId w14:val="7531230F"/>
  <w15:chartTrackingRefBased/>
  <w15:docId w15:val="{195CF95F-4890-40BF-A65B-E8DE74D9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B59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3C4B59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3C4B59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3C4B59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3C4B5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C4B59"/>
  </w:style>
  <w:style w:type="paragraph" w:styleId="Footer">
    <w:name w:val="footer"/>
    <w:basedOn w:val="Normal"/>
    <w:rsid w:val="003C4B59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paragraph" w:styleId="Header">
    <w:name w:val="header"/>
    <w:basedOn w:val="Normal"/>
    <w:rsid w:val="003C4B59"/>
    <w:pPr>
      <w:tabs>
        <w:tab w:val="left" w:pos="5040"/>
        <w:tab w:val="left" w:pos="9720"/>
      </w:tabs>
    </w:pPr>
    <w:rPr>
      <w:sz w:val="16"/>
    </w:rPr>
  </w:style>
  <w:style w:type="paragraph" w:customStyle="1" w:styleId="Outlinenumbering">
    <w:name w:val="Outline numbering"/>
    <w:basedOn w:val="Normal"/>
    <w:rsid w:val="003C4B59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3C4B59"/>
    <w:pPr>
      <w:numPr>
        <w:numId w:val="2"/>
      </w:numPr>
    </w:pPr>
  </w:style>
  <w:style w:type="character" w:styleId="PageNumber">
    <w:name w:val="page number"/>
    <w:basedOn w:val="DefaultParagraphFont"/>
    <w:rsid w:val="003C4B59"/>
  </w:style>
  <w:style w:type="character" w:styleId="Hyperlink">
    <w:name w:val="Hyperlink"/>
    <w:uiPriority w:val="99"/>
    <w:rsid w:val="003C4B59"/>
    <w:rPr>
      <w:color w:val="0000FF"/>
      <w:u w:val="single"/>
    </w:rPr>
  </w:style>
  <w:style w:type="character" w:styleId="FollowedHyperlink">
    <w:name w:val="FollowedHyperlink"/>
    <w:rsid w:val="003C4B5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3C4B59"/>
    <w:pPr>
      <w:ind w:left="720"/>
    </w:pPr>
  </w:style>
  <w:style w:type="character" w:customStyle="1" w:styleId="Heading2Char">
    <w:name w:val="Heading 2 Char"/>
    <w:basedOn w:val="DefaultParagraphFont"/>
    <w:link w:val="Heading2"/>
    <w:rsid w:val="00192B13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7A51C5"/>
    <w:rPr>
      <w:rFonts w:ascii="Arial" w:hAnsi="Arial"/>
      <w:b/>
      <w:bCs/>
      <w:sz w:val="22"/>
      <w:szCs w:val="24"/>
    </w:rPr>
  </w:style>
  <w:style w:type="table" w:styleId="TableGrid">
    <w:name w:val="Table Grid"/>
    <w:basedOn w:val="TableNormal"/>
    <w:uiPriority w:val="59"/>
    <w:rsid w:val="001D4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D4D0C"/>
    <w:rPr>
      <w:rFonts w:asciiTheme="minorHAnsi" w:hAnsiTheme="minorHAnsi"/>
      <w:sz w:val="22"/>
      <w:szCs w:val="24"/>
    </w:rPr>
  </w:style>
  <w:style w:type="paragraph" w:customStyle="1" w:styleId="Code">
    <w:name w:val="Code"/>
    <w:basedOn w:val="Normal"/>
    <w:link w:val="CodeChar"/>
    <w:qFormat/>
    <w:rsid w:val="003C4B59"/>
    <w:pPr>
      <w:spacing w:before="80" w:line="240" w:lineRule="auto"/>
    </w:pPr>
    <w:rPr>
      <w:rFonts w:ascii="Courier New" w:hAnsi="Courier New"/>
    </w:rPr>
  </w:style>
  <w:style w:type="character" w:customStyle="1" w:styleId="NoSpacingChar">
    <w:name w:val="No Spacing Char"/>
    <w:basedOn w:val="DefaultParagraphFont"/>
    <w:link w:val="NoSpacing"/>
    <w:uiPriority w:val="1"/>
    <w:rsid w:val="001D4D0C"/>
    <w:rPr>
      <w:rFonts w:asciiTheme="minorHAnsi" w:hAnsiTheme="minorHAnsi"/>
      <w:sz w:val="22"/>
      <w:szCs w:val="24"/>
    </w:rPr>
  </w:style>
  <w:style w:type="character" w:customStyle="1" w:styleId="CodeChar">
    <w:name w:val="Code Char"/>
    <w:basedOn w:val="NoSpacingChar"/>
    <w:link w:val="Code"/>
    <w:rsid w:val="001D4D0C"/>
    <w:rPr>
      <w:rFonts w:ascii="Courier New" w:hAnsi="Courier New"/>
      <w:sz w:val="2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0069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C4B59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C4B59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3C4B59"/>
    <w:pPr>
      <w:spacing w:after="100" w:line="240" w:lineRule="auto"/>
      <w:ind w:left="403"/>
    </w:pPr>
  </w:style>
  <w:style w:type="paragraph" w:styleId="TOC1">
    <w:name w:val="toc 1"/>
    <w:basedOn w:val="Normal"/>
    <w:next w:val="Normal"/>
    <w:autoRedefine/>
    <w:uiPriority w:val="39"/>
    <w:unhideWhenUsed/>
    <w:rsid w:val="003C4B59"/>
    <w:pPr>
      <w:spacing w:after="100" w:line="240" w:lineRule="auto"/>
    </w:pPr>
  </w:style>
  <w:style w:type="table" w:styleId="GridTable2-Accent6">
    <w:name w:val="Grid Table 2 Accent 6"/>
    <w:basedOn w:val="TableNormal"/>
    <w:uiPriority w:val="47"/>
    <w:rsid w:val="001669C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53284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Emphasis">
    <w:name w:val="Emphasis"/>
    <w:basedOn w:val="DefaultParagraphFont"/>
    <w:uiPriority w:val="20"/>
    <w:qFormat/>
    <w:rsid w:val="0085328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4D0EBD"/>
    <w:rPr>
      <w:rFonts w:ascii="Arial" w:eastAsia="Arial Unicode MS" w:hAnsi="Arial"/>
      <w:b/>
      <w:kern w:val="2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senestone.com/blog/index.php/a-gentle-introduction-to-robotics-series/" TargetMode="External"/><Relationship Id="rId21" Type="http://schemas.openxmlformats.org/officeDocument/2006/relationships/hyperlink" Target="https://realpython.com/python-pep8/" TargetMode="External"/><Relationship Id="rId42" Type="http://schemas.openxmlformats.org/officeDocument/2006/relationships/hyperlink" Target="https://tkinter.com/" TargetMode="External"/><Relationship Id="rId63" Type="http://schemas.openxmlformats.org/officeDocument/2006/relationships/hyperlink" Target="https://www.youtube.com/watch?v=wN0x9eZLix4" TargetMode="External"/><Relationship Id="rId84" Type="http://schemas.openxmlformats.org/officeDocument/2006/relationships/hyperlink" Target="https://www.freecodecamp.org/news/free-online-programming-cs-courses/" TargetMode="External"/><Relationship Id="rId138" Type="http://schemas.openxmlformats.org/officeDocument/2006/relationships/hyperlink" Target="https://apilist.fun" TargetMode="External"/><Relationship Id="rId107" Type="http://schemas.openxmlformats.org/officeDocument/2006/relationships/hyperlink" Target="http://www.skulpt.org/" TargetMode="External"/><Relationship Id="rId11" Type="http://schemas.openxmlformats.org/officeDocument/2006/relationships/hyperlink" Target="https://github.com/itinstructor/WNCCComputerScience" TargetMode="External"/><Relationship Id="rId32" Type="http://schemas.openxmlformats.org/officeDocument/2006/relationships/hyperlink" Target="https://www.pythontutorial.net/" TargetMode="External"/><Relationship Id="rId53" Type="http://schemas.openxmlformats.org/officeDocument/2006/relationships/hyperlink" Target="https://www.w3schools.com/java" TargetMode="External"/><Relationship Id="rId74" Type="http://schemas.openxmlformats.org/officeDocument/2006/relationships/hyperlink" Target="https://dotnet.microsoft.com/learn/csharp" TargetMode="External"/><Relationship Id="rId128" Type="http://schemas.openxmlformats.org/officeDocument/2006/relationships/hyperlink" Target="https://sfxr.me/" TargetMode="External"/><Relationship Id="rId149" Type="http://schemas.openxmlformats.org/officeDocument/2006/relationships/footer" Target="footer3.xml"/><Relationship Id="rId5" Type="http://schemas.openxmlformats.org/officeDocument/2006/relationships/webSettings" Target="webSettings.xml"/><Relationship Id="rId95" Type="http://schemas.openxmlformats.org/officeDocument/2006/relationships/hyperlink" Target="https://www.jetbrains.com/idea/" TargetMode="External"/><Relationship Id="rId22" Type="http://schemas.openxmlformats.org/officeDocument/2006/relationships/hyperlink" Target="http://interactivepython.org/courselib/static/thinkcspy/toc.html" TargetMode="External"/><Relationship Id="rId27" Type="http://schemas.openxmlformats.org/officeDocument/2006/relationships/hyperlink" Target="http://en.wikibooks.org/wiki/Non-Programmer's_Tutorial_for_Python_3" TargetMode="External"/><Relationship Id="rId43" Type="http://schemas.openxmlformats.org/officeDocument/2006/relationships/hyperlink" Target="https://www.pythontutorial.net/tkinter/tkinter-ttk/" TargetMode="External"/><Relationship Id="rId48" Type="http://schemas.openxmlformats.org/officeDocument/2006/relationships/hyperlink" Target="https://www.brianheinold.net/python/python_book.html" TargetMode="External"/><Relationship Id="rId64" Type="http://schemas.openxmlformats.org/officeDocument/2006/relationships/hyperlink" Target="https://www.programiz.com/cpp-programming" TargetMode="External"/><Relationship Id="rId69" Type="http://schemas.openxmlformats.org/officeDocument/2006/relationships/hyperlink" Target="https://www.khanacademy.org/computing/computer-programming/sql/sql-basics/v/welcome-to-sql" TargetMode="External"/><Relationship Id="rId113" Type="http://schemas.openxmlformats.org/officeDocument/2006/relationships/hyperlink" Target="http://www.aliexpress.com" TargetMode="External"/><Relationship Id="rId118" Type="http://schemas.openxmlformats.org/officeDocument/2006/relationships/hyperlink" Target="http://www.hackster.io/" TargetMode="External"/><Relationship Id="rId134" Type="http://schemas.openxmlformats.org/officeDocument/2006/relationships/hyperlink" Target="https://ascii.co.uk/art" TargetMode="External"/><Relationship Id="rId139" Type="http://schemas.openxmlformats.org/officeDocument/2006/relationships/hyperlink" Target="https://github.com/public-apis/public-apis" TargetMode="External"/><Relationship Id="rId80" Type="http://schemas.openxmlformats.org/officeDocument/2006/relationships/hyperlink" Target="https://www.youtube.com/c/NeuralNine/featured" TargetMode="External"/><Relationship Id="rId85" Type="http://schemas.openxmlformats.org/officeDocument/2006/relationships/hyperlink" Target="https://dev.to/alexomeyer/10-must-know-patterns-for-writing-clean-code-with-python-56bf" TargetMode="External"/><Relationship Id="rId150" Type="http://schemas.openxmlformats.org/officeDocument/2006/relationships/fontTable" Target="fontTable.xml"/><Relationship Id="rId12" Type="http://schemas.openxmlformats.org/officeDocument/2006/relationships/hyperlink" Target="https://github.com/itinstructor/JupyterNotebooks" TargetMode="External"/><Relationship Id="rId17" Type="http://schemas.openxmlformats.org/officeDocument/2006/relationships/hyperlink" Target="http://www.askpython.com" TargetMode="External"/><Relationship Id="rId33" Type="http://schemas.openxmlformats.org/officeDocument/2006/relationships/hyperlink" Target="http://programarcadegames.com/" TargetMode="External"/><Relationship Id="rId38" Type="http://schemas.openxmlformats.org/officeDocument/2006/relationships/hyperlink" Target="https://docs.python.org/3/library/index.html" TargetMode="External"/><Relationship Id="rId59" Type="http://schemas.openxmlformats.org/officeDocument/2006/relationships/hyperlink" Target="https://classes.mst.edu/compsci1570/" TargetMode="External"/><Relationship Id="rId103" Type="http://schemas.openxmlformats.org/officeDocument/2006/relationships/hyperlink" Target="https://cpp.sh" TargetMode="External"/><Relationship Id="rId108" Type="http://schemas.openxmlformats.org/officeDocument/2006/relationships/hyperlink" Target="https://tio.run/" TargetMode="External"/><Relationship Id="rId124" Type="http://schemas.openxmlformats.org/officeDocument/2006/relationships/hyperlink" Target="http://www.makeblock.com" TargetMode="External"/><Relationship Id="rId129" Type="http://schemas.openxmlformats.org/officeDocument/2006/relationships/hyperlink" Target="https://elevenlabs.io/sound-effects" TargetMode="External"/><Relationship Id="rId54" Type="http://schemas.openxmlformats.org/officeDocument/2006/relationships/hyperlink" Target="http://itec2150.gitlab.io/" TargetMode="External"/><Relationship Id="rId70" Type="http://schemas.openxmlformats.org/officeDocument/2006/relationships/hyperlink" Target="https://mimo.org/web/145/section/0" TargetMode="External"/><Relationship Id="rId75" Type="http://schemas.openxmlformats.org/officeDocument/2006/relationships/hyperlink" Target="https://www.tutorialspoint.com/java/" TargetMode="External"/><Relationship Id="rId91" Type="http://schemas.openxmlformats.org/officeDocument/2006/relationships/hyperlink" Target="http://www.eclipse.org" TargetMode="External"/><Relationship Id="rId96" Type="http://schemas.openxmlformats.org/officeDocument/2006/relationships/hyperlink" Target="https://www.jetbrains.com/community/education/" TargetMode="External"/><Relationship Id="rId140" Type="http://schemas.openxmlformats.org/officeDocument/2006/relationships/hyperlink" Target="https://mixedanalytics.com/blog/list-actually-free-open-no-auth-needed-apis" TargetMode="External"/><Relationship Id="rId14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://openbookproject.net/thinkcs/python/english3e/" TargetMode="External"/><Relationship Id="rId28" Type="http://schemas.openxmlformats.org/officeDocument/2006/relationships/hyperlink" Target="https://pythonhow.com/video-course/beginner/introduction-to-the-course/" TargetMode="External"/><Relationship Id="rId49" Type="http://schemas.openxmlformats.org/officeDocument/2006/relationships/hyperlink" Target="https://cnx.org/contents/lrNEBZVi@32.49:anirhKPl@14/Itse1359-1000-Preface" TargetMode="External"/><Relationship Id="rId114" Type="http://schemas.openxmlformats.org/officeDocument/2006/relationships/hyperlink" Target="http://www.arduino.cc" TargetMode="External"/><Relationship Id="rId119" Type="http://schemas.openxmlformats.org/officeDocument/2006/relationships/hyperlink" Target="http://www.instructables.com" TargetMode="External"/><Relationship Id="rId44" Type="http://schemas.openxmlformats.org/officeDocument/2006/relationships/hyperlink" Target="https://ttkthemes.readthedocs.io/en/latest/index.html" TargetMode="External"/><Relationship Id="rId60" Type="http://schemas.openxmlformats.org/officeDocument/2006/relationships/hyperlink" Target="https://www.cplusplus.com/doc/tutorial/" TargetMode="External"/><Relationship Id="rId65" Type="http://schemas.openxmlformats.org/officeDocument/2006/relationships/hyperlink" Target="https://www.tutorialspoint.com/cplusplus/index.htm" TargetMode="External"/><Relationship Id="rId81" Type="http://schemas.openxmlformats.org/officeDocument/2006/relationships/hyperlink" Target="https://www.youtube.com/c/programmingwithmosh/featured" TargetMode="External"/><Relationship Id="rId86" Type="http://schemas.openxmlformats.org/officeDocument/2006/relationships/hyperlink" Target="https://codedamn.com/news/python/100-python-projects-for-practice" TargetMode="External"/><Relationship Id="rId130" Type="http://schemas.openxmlformats.org/officeDocument/2006/relationships/hyperlink" Target="https://www.leshylabs.com/apps/sfMaker" TargetMode="External"/><Relationship Id="rId135" Type="http://schemas.openxmlformats.org/officeDocument/2006/relationships/hyperlink" Target="https://getemoji.com/" TargetMode="External"/><Relationship Id="rId151" Type="http://schemas.openxmlformats.org/officeDocument/2006/relationships/theme" Target="theme/theme1.xml"/><Relationship Id="rId13" Type="http://schemas.openxmlformats.org/officeDocument/2006/relationships/hyperlink" Target="https://exercism.org" TargetMode="External"/><Relationship Id="rId18" Type="http://schemas.openxmlformats.org/officeDocument/2006/relationships/hyperlink" Target="https://ehmatthes.github.io/pcc_2e/cheat_sheets/cheat_sheets/" TargetMode="External"/><Relationship Id="rId39" Type="http://schemas.openxmlformats.org/officeDocument/2006/relationships/hyperlink" Target="http://www.stackoverflow.com" TargetMode="External"/><Relationship Id="rId109" Type="http://schemas.openxmlformats.org/officeDocument/2006/relationships/hyperlink" Target="https://wandbox.org/" TargetMode="External"/><Relationship Id="rId34" Type="http://schemas.openxmlformats.org/officeDocument/2006/relationships/hyperlink" Target="http://www.tutorialspoint.com/python/" TargetMode="External"/><Relationship Id="rId50" Type="http://schemas.openxmlformats.org/officeDocument/2006/relationships/hyperlink" Target="http://www.openbookproject.net/thinkcs/archive/java/english/" TargetMode="External"/><Relationship Id="rId55" Type="http://schemas.openxmlformats.org/officeDocument/2006/relationships/hyperlink" Target="http://itec2140.gitlab.io/" TargetMode="External"/><Relationship Id="rId76" Type="http://schemas.openxmlformats.org/officeDocument/2006/relationships/hyperlink" Target="https://blog.teclado.com/30-days-of-python/" TargetMode="External"/><Relationship Id="rId97" Type="http://schemas.openxmlformats.org/officeDocument/2006/relationships/hyperlink" Target="http://www.jgrasp.org" TargetMode="External"/><Relationship Id="rId104" Type="http://schemas.openxmlformats.org/officeDocument/2006/relationships/hyperlink" Target="https://ideone.com" TargetMode="External"/><Relationship Id="rId120" Type="http://schemas.openxmlformats.org/officeDocument/2006/relationships/hyperlink" Target="http://learn.makeblock.com/en/makeblock-app" TargetMode="External"/><Relationship Id="rId125" Type="http://schemas.openxmlformats.org/officeDocument/2006/relationships/hyperlink" Target="https://www.raspberrypi.org/magpi/" TargetMode="External"/><Relationship Id="rId141" Type="http://schemas.openxmlformats.org/officeDocument/2006/relationships/hyperlink" Target="https://public-apis.io" TargetMode="External"/><Relationship Id="rId14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www.sololearn.com/learn/courses/sql-introduction" TargetMode="External"/><Relationship Id="rId92" Type="http://schemas.openxmlformats.org/officeDocument/2006/relationships/hyperlink" Target="https://geany.org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cs.python.org/3/tutorial/index.html" TargetMode="External"/><Relationship Id="rId24" Type="http://schemas.openxmlformats.org/officeDocument/2006/relationships/hyperlink" Target="http://docs.python-guide.org" TargetMode="External"/><Relationship Id="rId40" Type="http://schemas.openxmlformats.org/officeDocument/2006/relationships/hyperlink" Target="https://customtkinter.tomschimansky.com/" TargetMode="External"/><Relationship Id="rId45" Type="http://schemas.openxmlformats.org/officeDocument/2006/relationships/hyperlink" Target="https://creativecommons.org/licenses/by-nc-sa/3.0/us/" TargetMode="External"/><Relationship Id="rId66" Type="http://schemas.openxmlformats.org/officeDocument/2006/relationships/hyperlink" Target="https://www.w3schools.com/cpp/default.asp" TargetMode="External"/><Relationship Id="rId87" Type="http://schemas.openxmlformats.org/officeDocument/2006/relationships/hyperlink" Target="https://github.com/karan/Projects" TargetMode="External"/><Relationship Id="rId110" Type="http://schemas.openxmlformats.org/officeDocument/2006/relationships/hyperlink" Target="codebeautify.org/json-to-java-converter" TargetMode="External"/><Relationship Id="rId115" Type="http://schemas.openxmlformats.org/officeDocument/2006/relationships/hyperlink" Target="http://www.banggood.com" TargetMode="External"/><Relationship Id="rId131" Type="http://schemas.openxmlformats.org/officeDocument/2006/relationships/hyperlink" Target="https://iconarchive.com/" TargetMode="External"/><Relationship Id="rId136" Type="http://schemas.openxmlformats.org/officeDocument/2006/relationships/hyperlink" Target="https://apps.timwhitlock.info/emoji/tables/unicode" TargetMode="External"/><Relationship Id="rId61" Type="http://schemas.openxmlformats.org/officeDocument/2006/relationships/hyperlink" Target="http://www.guru99.com/cpp-programming-tutorial.html" TargetMode="External"/><Relationship Id="rId82" Type="http://schemas.openxmlformats.org/officeDocument/2006/relationships/hyperlink" Target="https://www.youtube.com/c/tecladocode/featured" TargetMode="External"/><Relationship Id="rId19" Type="http://schemas.openxmlformats.org/officeDocument/2006/relationships/hyperlink" Target="https://developers.google.com/edu/python" TargetMode="External"/><Relationship Id="rId14" Type="http://schemas.openxmlformats.org/officeDocument/2006/relationships/hyperlink" Target="https://www.sololearn.com" TargetMode="External"/><Relationship Id="rId30" Type="http://schemas.openxmlformats.org/officeDocument/2006/relationships/hyperlink" Target="https://docs.python.org/3/tutorial/modules.html" TargetMode="External"/><Relationship Id="rId35" Type="http://schemas.openxmlformats.org/officeDocument/2006/relationships/hyperlink" Target="https://realpython.com" TargetMode="External"/><Relationship Id="rId56" Type="http://schemas.openxmlformats.org/officeDocument/2006/relationships/hyperlink" Target="https://books.trinket.io/thinkjava2/" TargetMode="External"/><Relationship Id="rId77" Type="http://schemas.openxmlformats.org/officeDocument/2006/relationships/hyperlink" Target="https://www.youtube.com/c/Coreyms/featured" TargetMode="External"/><Relationship Id="rId100" Type="http://schemas.openxmlformats.org/officeDocument/2006/relationships/hyperlink" Target="https://py3.codeskulptor.org/" TargetMode="External"/><Relationship Id="rId105" Type="http://schemas.openxmlformats.org/officeDocument/2006/relationships/hyperlink" Target="https://www.jdoodle.com" TargetMode="External"/><Relationship Id="rId126" Type="http://schemas.openxmlformats.org/officeDocument/2006/relationships/hyperlink" Target="http://www.sparkfun.com" TargetMode="External"/><Relationship Id="rId147" Type="http://schemas.openxmlformats.org/officeDocument/2006/relationships/footer" Target="footer2.xml"/><Relationship Id="rId8" Type="http://schemas.openxmlformats.org/officeDocument/2006/relationships/hyperlink" Target="https://www.youtube.com/watch?v=vsg5P40x8xo" TargetMode="External"/><Relationship Id="rId51" Type="http://schemas.openxmlformats.org/officeDocument/2006/relationships/hyperlink" Target="https://www.java-made-easy.com" TargetMode="External"/><Relationship Id="rId72" Type="http://schemas.openxmlformats.org/officeDocument/2006/relationships/hyperlink" Target="Matlab%20Online%20Tutorial" TargetMode="External"/><Relationship Id="rId93" Type="http://schemas.openxmlformats.org/officeDocument/2006/relationships/hyperlink" Target="https://www.jetbrains.com/pycharm/" TargetMode="External"/><Relationship Id="rId98" Type="http://schemas.openxmlformats.org/officeDocument/2006/relationships/hyperlink" Target="http://www.visualstudiocode.com" TargetMode="External"/><Relationship Id="rId121" Type="http://schemas.openxmlformats.org/officeDocument/2006/relationships/hyperlink" Target="http://learn.makeblock.com" TargetMode="External"/><Relationship Id="rId142" Type="http://schemas.openxmlformats.org/officeDocument/2006/relationships/hyperlink" Target="jsonplaceholder.typicode.com/" TargetMode="External"/><Relationship Id="rId3" Type="http://schemas.openxmlformats.org/officeDocument/2006/relationships/styles" Target="styles.xml"/><Relationship Id="rId25" Type="http://schemas.openxmlformats.org/officeDocument/2006/relationships/hyperlink" Target="http://austincode.com/itse1359/" TargetMode="External"/><Relationship Id="rId46" Type="http://schemas.openxmlformats.org/officeDocument/2006/relationships/hyperlink" Target="http://www.spronck.net/pythonbook" TargetMode="External"/><Relationship Id="rId67" Type="http://schemas.openxmlformats.org/officeDocument/2006/relationships/hyperlink" Target="https://rooksguide.files.wordpress.com/2013/12/rooks-guide-isbn-version.pdf" TargetMode="External"/><Relationship Id="rId116" Type="http://schemas.openxmlformats.org/officeDocument/2006/relationships/hyperlink" Target="http://www.gearbest.com" TargetMode="External"/><Relationship Id="rId137" Type="http://schemas.openxmlformats.org/officeDocument/2006/relationships/hyperlink" Target="https://any-api.com" TargetMode="External"/><Relationship Id="rId20" Type="http://schemas.openxmlformats.org/officeDocument/2006/relationships/hyperlink" Target="http://anh.cs.luc.edu/python/hands-on/3.1/handsonHtml/" TargetMode="External"/><Relationship Id="rId41" Type="http://schemas.openxmlformats.org/officeDocument/2006/relationships/hyperlink" Target="https://tkdocs.com/tutorial/index.html" TargetMode="External"/><Relationship Id="rId62" Type="http://schemas.openxmlformats.org/officeDocument/2006/relationships/hyperlink" Target="https://www.freecodecamp.org/news/how-to-learn-the-c-programming-language/" TargetMode="External"/><Relationship Id="rId83" Type="http://schemas.openxmlformats.org/officeDocument/2006/relationships/hyperlink" Target="http://www.udemy.com" TargetMode="External"/><Relationship Id="rId88" Type="http://schemas.openxmlformats.org/officeDocument/2006/relationships/hyperlink" Target="https://www.theinsaneapp.com/2021/06/list-of-python-projects-with-source-code-and-tutorials.html" TargetMode="External"/><Relationship Id="rId111" Type="http://schemas.openxmlformats.org/officeDocument/2006/relationships/hyperlink" Target="json2csharp.com/json-to-pojo" TargetMode="External"/><Relationship Id="rId132" Type="http://schemas.openxmlformats.org/officeDocument/2006/relationships/hyperlink" Target="https://www.fontspace.com/" TargetMode="External"/><Relationship Id="rId15" Type="http://schemas.openxmlformats.org/officeDocument/2006/relationships/hyperlink" Target="https://blog.teclado.com/30-days-of-python/" TargetMode="External"/><Relationship Id="rId36" Type="http://schemas.openxmlformats.org/officeDocument/2006/relationships/hyperlink" Target="https://docs.python.org/3/reference/index.html" TargetMode="External"/><Relationship Id="rId57" Type="http://schemas.openxmlformats.org/officeDocument/2006/relationships/hyperlink" Target="https://www.youtube.com/watch?v=8jLOx1hD3_o" TargetMode="External"/><Relationship Id="rId106" Type="http://schemas.openxmlformats.org/officeDocument/2006/relationships/hyperlink" Target="https://www.onlinegdb.com" TargetMode="External"/><Relationship Id="rId127" Type="http://schemas.openxmlformats.org/officeDocument/2006/relationships/hyperlink" Target="https://www.beepbox.co" TargetMode="External"/><Relationship Id="rId10" Type="http://schemas.openxmlformats.org/officeDocument/2006/relationships/hyperlink" Target="http://fossbytes.com/steve-jobs-tells-the-best-definition-of-object-oriented-programming/" TargetMode="External"/><Relationship Id="rId31" Type="http://schemas.openxmlformats.org/officeDocument/2006/relationships/hyperlink" Target="http://www.python-course.eu/python3_course.php" TargetMode="External"/><Relationship Id="rId52" Type="http://schemas.openxmlformats.org/officeDocument/2006/relationships/hyperlink" Target="https://www.tutorialspoint.com/java/" TargetMode="External"/><Relationship Id="rId73" Type="http://schemas.openxmlformats.org/officeDocument/2006/relationships/hyperlink" Target="https://www.freecodecamp.org" TargetMode="External"/><Relationship Id="rId78" Type="http://schemas.openxmlformats.org/officeDocument/2006/relationships/hyperlink" Target="https://www.youtube.com/c/Freecodecamp" TargetMode="External"/><Relationship Id="rId94" Type="http://schemas.openxmlformats.org/officeDocument/2006/relationships/hyperlink" Target="https://www.jetbrains.com/community/education/" TargetMode="External"/><Relationship Id="rId99" Type="http://schemas.openxmlformats.org/officeDocument/2006/relationships/hyperlink" Target="https://code.visualstudio.com/docs/python/python-tutorial" TargetMode="External"/><Relationship Id="rId101" Type="http://schemas.openxmlformats.org/officeDocument/2006/relationships/hyperlink" Target="https://codepen.io/" TargetMode="External"/><Relationship Id="rId122" Type="http://schemas.openxmlformats.org/officeDocument/2006/relationships/hyperlink" Target="http://forum.makeblock.com" TargetMode="External"/><Relationship Id="rId143" Type="http://schemas.openxmlformats.org/officeDocument/2006/relationships/hyperlink" Target="https://dev.to/eludadev/take-your-github-repository-to-the-next-level-17ge" TargetMode="External"/><Relationship Id="rId148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HAXJxcHA1k" TargetMode="External"/><Relationship Id="rId26" Type="http://schemas.openxmlformats.org/officeDocument/2006/relationships/hyperlink" Target="http://www.learnpython.org/" TargetMode="External"/><Relationship Id="rId47" Type="http://schemas.openxmlformats.org/officeDocument/2006/relationships/hyperlink" Target="https://www.py4e.com" TargetMode="External"/><Relationship Id="rId68" Type="http://schemas.openxmlformats.org/officeDocument/2006/relationships/hyperlink" Target="https://greenteapress.com/wp/think-c/" TargetMode="External"/><Relationship Id="rId89" Type="http://schemas.openxmlformats.org/officeDocument/2006/relationships/hyperlink" Target="https://pythongeeks.org/python-projects/" TargetMode="External"/><Relationship Id="rId112" Type="http://schemas.openxmlformats.org/officeDocument/2006/relationships/hyperlink" Target="http://www.adafruit.com" TargetMode="External"/><Relationship Id="rId133" Type="http://schemas.openxmlformats.org/officeDocument/2006/relationships/hyperlink" Target="https://pixabay.com/" TargetMode="External"/><Relationship Id="rId16" Type="http://schemas.openxmlformats.org/officeDocument/2006/relationships/hyperlink" Target="http://en.wikibooks.org/wiki/A_Beginner's_Python_Tutorial" TargetMode="External"/><Relationship Id="rId37" Type="http://schemas.openxmlformats.org/officeDocument/2006/relationships/hyperlink" Target="http://scipy-lectures.github.io/index.html" TargetMode="External"/><Relationship Id="rId58" Type="http://schemas.openxmlformats.org/officeDocument/2006/relationships/hyperlink" Target="https://www.youtube.com/playlist?list=PLAE85DE8440AA6B83" TargetMode="External"/><Relationship Id="rId79" Type="http://schemas.openxmlformats.org/officeDocument/2006/relationships/hyperlink" Target="https://www.freecodecamp.org/news/how-to-learn-the-c-programming-language" TargetMode="External"/><Relationship Id="rId102" Type="http://schemas.openxmlformats.org/officeDocument/2006/relationships/hyperlink" Target="https://godbolt.org/" TargetMode="External"/><Relationship Id="rId123" Type="http://schemas.openxmlformats.org/officeDocument/2006/relationships/hyperlink" Target="http://www.mblock.cc/download/" TargetMode="External"/><Relationship Id="rId144" Type="http://schemas.openxmlformats.org/officeDocument/2006/relationships/header" Target="header1.xml"/><Relationship Id="rId90" Type="http://schemas.openxmlformats.org/officeDocument/2006/relationships/hyperlink" Target="https://inventwithpython.com/bigbookpytho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6C3F2-2DB3-450B-8ECA-B69C154B6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43</TotalTime>
  <Pages>9</Pages>
  <Words>1034</Words>
  <Characters>16853</Characters>
  <Application>Microsoft Office Word</Application>
  <DocSecurity>0</DocSecurity>
  <Lines>140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15</cp:revision>
  <cp:lastPrinted>2024-06-20T23:47:00Z</cp:lastPrinted>
  <dcterms:created xsi:type="dcterms:W3CDTF">2017-02-08T00:39:00Z</dcterms:created>
  <dcterms:modified xsi:type="dcterms:W3CDTF">2024-06-20T23:52:00Z</dcterms:modified>
</cp:coreProperties>
</file>