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5B358" w14:textId="77777777" w:rsidR="00C13A4D" w:rsidRDefault="00A378E4" w:rsidP="00A378E4">
      <w:pPr>
        <w:pStyle w:val="Heading1"/>
      </w:pPr>
      <w:r>
        <w:t>Configure</w:t>
      </w:r>
      <w:r w:rsidR="002913EA">
        <w:t xml:space="preserve"> a Static IP Address</w:t>
      </w:r>
    </w:p>
    <w:p w14:paraId="44ADFF20" w14:textId="37059342" w:rsidR="0037508F" w:rsidRDefault="0037508F" w:rsidP="0037508F">
      <w:r>
        <w:t xml:space="preserve">Time required: </w:t>
      </w:r>
      <w:r w:rsidR="00342DB2">
        <w:t>30</w:t>
      </w:r>
      <w:r>
        <w:t xml:space="preserve"> minutes</w:t>
      </w:r>
    </w:p>
    <w:p w14:paraId="62214564" w14:textId="77777777" w:rsidR="002D2118" w:rsidRDefault="002D2118" w:rsidP="002D2118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316FF435" w14:textId="77777777" w:rsidR="002D2118" w:rsidRDefault="002D2118" w:rsidP="00357467">
      <w:pPr>
        <w:pStyle w:val="ListParagraph"/>
        <w:numPr>
          <w:ilvl w:val="0"/>
          <w:numId w:val="4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2EF857CB" w14:textId="77777777" w:rsidR="002D2118" w:rsidRDefault="002D2118" w:rsidP="00357467">
      <w:pPr>
        <w:pStyle w:val="ListParagraph"/>
        <w:numPr>
          <w:ilvl w:val="0"/>
          <w:numId w:val="4"/>
        </w:numPr>
      </w:pPr>
      <w:r>
        <w:t>Click and Drag your mouse around whatever you want to snip.</w:t>
      </w:r>
    </w:p>
    <w:p w14:paraId="084CC59D" w14:textId="77777777" w:rsidR="002D2118" w:rsidRDefault="002D2118" w:rsidP="00357467">
      <w:pPr>
        <w:pStyle w:val="ListParagraph"/>
        <w:numPr>
          <w:ilvl w:val="0"/>
          <w:numId w:val="4"/>
        </w:numPr>
      </w:pPr>
      <w:r>
        <w:t>Release the mouse button. This places the snip into the Windows Clipboard.</w:t>
      </w:r>
    </w:p>
    <w:p w14:paraId="0445DABA" w14:textId="77777777" w:rsidR="002D2118" w:rsidRDefault="002D2118" w:rsidP="00357467">
      <w:pPr>
        <w:pStyle w:val="ListParagraph"/>
        <w:numPr>
          <w:ilvl w:val="0"/>
          <w:numId w:val="4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06E4B803" w14:textId="77777777" w:rsidR="00CC37F2" w:rsidRPr="00CC37F2" w:rsidRDefault="00CC37F2" w:rsidP="000F414E">
      <w:pPr>
        <w:pStyle w:val="Heading2"/>
        <w:rPr>
          <w:rFonts w:eastAsia="Arial Unicode MS"/>
        </w:rPr>
      </w:pPr>
      <w:r w:rsidRPr="00CC37F2">
        <w:rPr>
          <w:rFonts w:eastAsia="Arial Unicode MS"/>
        </w:rPr>
        <w:t>Dyna</w:t>
      </w:r>
      <w:r w:rsidR="002708BC">
        <w:rPr>
          <w:rFonts w:eastAsia="Arial Unicode MS"/>
        </w:rPr>
        <w:t>mic and Static IP Configuration</w:t>
      </w:r>
    </w:p>
    <w:p w14:paraId="1F76874A" w14:textId="77777777" w:rsidR="0062463A" w:rsidRDefault="00CC37F2" w:rsidP="00CC37F2">
      <w:pPr>
        <w:rPr>
          <w:rFonts w:eastAsia="Arial Unicode MS"/>
        </w:rPr>
      </w:pPr>
      <w:r w:rsidRPr="00CC37F2">
        <w:rPr>
          <w:rFonts w:eastAsia="Arial Unicode MS"/>
        </w:rPr>
        <w:t>By default, Windows assumes dynamic IP addressing and automatically configures the network connection. However, some networks use static IP addresses.</w:t>
      </w:r>
    </w:p>
    <w:p w14:paraId="0F74058A" w14:textId="659C9F39" w:rsidR="00CC37F2" w:rsidRDefault="009B0567" w:rsidP="00CC37F2">
      <w:pPr>
        <w:rPr>
          <w:rFonts w:eastAsia="Arial Unicode MS"/>
        </w:rPr>
      </w:pPr>
      <w:r>
        <w:rPr>
          <w:rFonts w:eastAsia="Arial Unicode MS"/>
        </w:rPr>
        <w:t>Perform this lab on your virtual machine</w:t>
      </w:r>
      <w:r w:rsidR="00EC358F">
        <w:rPr>
          <w:rFonts w:eastAsia="Arial Unicode MS"/>
        </w:rPr>
        <w:t xml:space="preserve"> that is connected to your</w:t>
      </w:r>
      <w:r w:rsidR="00994688">
        <w:rPr>
          <w:rFonts w:eastAsia="Arial Unicode MS"/>
        </w:rPr>
        <w:t xml:space="preserve"> local</w:t>
      </w:r>
      <w:r w:rsidR="00EC358F">
        <w:rPr>
          <w:rFonts w:eastAsia="Arial Unicode MS"/>
        </w:rPr>
        <w:t xml:space="preserve"> network</w:t>
      </w:r>
      <w:r w:rsidR="00994688">
        <w:rPr>
          <w:rFonts w:eastAsia="Arial Unicode MS"/>
        </w:rPr>
        <w:t xml:space="preserve"> and is connected to the internet</w:t>
      </w:r>
      <w:r>
        <w:rPr>
          <w:rFonts w:eastAsia="Arial Unicode MS"/>
        </w:rPr>
        <w:t>.</w:t>
      </w:r>
      <w:r w:rsidR="0062463A">
        <w:rPr>
          <w:rFonts w:eastAsia="Arial Unicode MS"/>
        </w:rPr>
        <w:t xml:space="preserve"> </w:t>
      </w:r>
      <w:r w:rsidR="00EC358F">
        <w:rPr>
          <w:rFonts w:eastAsia="Arial Unicode MS"/>
        </w:rPr>
        <w:t>If you use your local machine, u</w:t>
      </w:r>
      <w:r w:rsidR="0062463A">
        <w:rPr>
          <w:rFonts w:eastAsia="Arial Unicode MS"/>
        </w:rPr>
        <w:t>se the adapter that is connected to the internet and has all the IP information listed.</w:t>
      </w:r>
    </w:p>
    <w:p w14:paraId="22F6F5AD" w14:textId="5E4E6790" w:rsidR="00B92EB1" w:rsidRPr="00CC37F2" w:rsidRDefault="00B92EB1" w:rsidP="00CC37F2">
      <w:pPr>
        <w:rPr>
          <w:rFonts w:eastAsia="Arial Unicode MS"/>
        </w:rPr>
      </w:pPr>
      <w:r w:rsidRPr="00B92EB1">
        <w:rPr>
          <w:rFonts w:eastAsia="Arial Unicode MS"/>
          <w:b/>
          <w:bCs/>
        </w:rPr>
        <w:t>NOTE:</w:t>
      </w:r>
      <w:r>
        <w:rPr>
          <w:rFonts w:eastAsia="Arial Unicode MS"/>
        </w:rPr>
        <w:t xml:space="preserve"> We are using IPv4 addresses only.</w:t>
      </w:r>
    </w:p>
    <w:p w14:paraId="71052651" w14:textId="77777777" w:rsidR="00CC37F2" w:rsidRPr="00CC37F2" w:rsidRDefault="00CC37F2" w:rsidP="00CC37F2">
      <w:pPr>
        <w:rPr>
          <w:rFonts w:eastAsia="Arial Unicode MS"/>
        </w:rPr>
      </w:pPr>
      <w:r w:rsidRPr="00CC37F2">
        <w:rPr>
          <w:rFonts w:eastAsia="Arial Unicode MS"/>
        </w:rPr>
        <w:t>To configure dynamic and static IP addresses, follow these steps:</w:t>
      </w:r>
    </w:p>
    <w:p w14:paraId="6D9BF18D" w14:textId="77777777" w:rsidR="00F918A2" w:rsidRPr="0048302F" w:rsidRDefault="00F918A2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 w:rsidRPr="0048302F">
        <w:rPr>
          <w:rFonts w:eastAsia="Arial Unicode MS"/>
        </w:rPr>
        <w:t xml:space="preserve">Open a command prompt. Type </w:t>
      </w:r>
      <w:r w:rsidRPr="0048302F">
        <w:rPr>
          <w:rFonts w:eastAsia="Arial Unicode MS"/>
          <w:b/>
        </w:rPr>
        <w:t>ipconfig /all</w:t>
      </w:r>
      <w:r w:rsidRPr="0048302F">
        <w:rPr>
          <w:rFonts w:eastAsia="Arial Unicode MS"/>
        </w:rPr>
        <w:t xml:space="preserve"> and press Enter. Record the following information</w:t>
      </w:r>
      <w:r w:rsidR="009B0567" w:rsidRPr="0048302F">
        <w:rPr>
          <w:rFonts w:eastAsia="Arial Unicode MS"/>
        </w:rPr>
        <w:t xml:space="preserve"> for your Ethernet </w:t>
      </w:r>
      <w:r w:rsidR="00AA7370" w:rsidRPr="0048302F">
        <w:rPr>
          <w:rFonts w:eastAsia="Arial Unicode MS"/>
        </w:rPr>
        <w:t xml:space="preserve">or wireless </w:t>
      </w:r>
      <w:r w:rsidR="009B0567" w:rsidRPr="0048302F">
        <w:rPr>
          <w:rFonts w:eastAsia="Arial Unicode MS"/>
        </w:rPr>
        <w:t>adapter</w:t>
      </w:r>
      <w:r w:rsidR="003C1EB7" w:rsidRPr="0048302F">
        <w:rPr>
          <w:rFonts w:eastAsia="Arial Unicode MS"/>
        </w:rPr>
        <w:t xml:space="preserve"> that connects to the internet</w:t>
      </w:r>
      <w:r w:rsidRPr="0048302F">
        <w:rPr>
          <w:rFonts w:eastAsia="Arial Unicode M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210"/>
      </w:tblGrid>
      <w:tr w:rsidR="009B0567" w14:paraId="5BF51F31" w14:textId="77777777" w:rsidTr="00460309">
        <w:tc>
          <w:tcPr>
            <w:tcW w:w="2065" w:type="dxa"/>
          </w:tcPr>
          <w:p w14:paraId="128E9F71" w14:textId="77777777" w:rsidR="009B0567" w:rsidRDefault="009B0567" w:rsidP="00460309">
            <w:pPr>
              <w:jc w:val="right"/>
              <w:rPr>
                <w:rFonts w:eastAsia="Arial Unicode MS"/>
              </w:rPr>
            </w:pPr>
            <w:r>
              <w:rPr>
                <w:rFonts w:eastAsia="Arial Unicode MS"/>
              </w:rPr>
              <w:t>IP Address</w:t>
            </w:r>
          </w:p>
        </w:tc>
        <w:tc>
          <w:tcPr>
            <w:tcW w:w="6210" w:type="dxa"/>
          </w:tcPr>
          <w:sdt>
            <w:sdtPr>
              <w:rPr>
                <w:rStyle w:val="Red"/>
              </w:rPr>
              <w:id w:val="1172533013"/>
              <w:placeholder>
                <w:docPart w:val="3715EC592B6143A39037D654C7796AFF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04877737" w14:textId="77777777" w:rsidR="009B0567" w:rsidRPr="005A2C43" w:rsidRDefault="005A2C43" w:rsidP="00F918A2">
                <w:pPr>
                  <w:rPr>
                    <w:color w:val="FF0000"/>
                  </w:rPr>
                </w:pPr>
                <w:r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9B0567" w14:paraId="055E0E00" w14:textId="77777777" w:rsidTr="00460309">
        <w:tc>
          <w:tcPr>
            <w:tcW w:w="2065" w:type="dxa"/>
          </w:tcPr>
          <w:p w14:paraId="65BA8D10" w14:textId="77777777" w:rsidR="009B0567" w:rsidRDefault="009B0567" w:rsidP="00460309">
            <w:pPr>
              <w:jc w:val="right"/>
              <w:rPr>
                <w:rFonts w:eastAsia="Arial Unicode MS"/>
              </w:rPr>
            </w:pPr>
            <w:r>
              <w:rPr>
                <w:rFonts w:eastAsia="Arial Unicode MS"/>
              </w:rPr>
              <w:t>Subnet Mask</w:t>
            </w:r>
          </w:p>
        </w:tc>
        <w:tc>
          <w:tcPr>
            <w:tcW w:w="6210" w:type="dxa"/>
          </w:tcPr>
          <w:sdt>
            <w:sdtPr>
              <w:rPr>
                <w:rStyle w:val="Red"/>
              </w:rPr>
              <w:id w:val="439416999"/>
              <w:placeholder>
                <w:docPart w:val="1330A56B04DA462B8D6C8E8DB1CDA6F1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40C29F17" w14:textId="77777777" w:rsidR="009B0567" w:rsidRPr="005A2C43" w:rsidRDefault="005A2C43" w:rsidP="00F918A2">
                <w:pPr>
                  <w:rPr>
                    <w:color w:val="FF0000"/>
                  </w:rPr>
                </w:pPr>
                <w:r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9B0567" w14:paraId="16539456" w14:textId="77777777" w:rsidTr="00460309">
        <w:tc>
          <w:tcPr>
            <w:tcW w:w="2065" w:type="dxa"/>
          </w:tcPr>
          <w:p w14:paraId="044BC4E9" w14:textId="77777777" w:rsidR="009B0567" w:rsidRDefault="009B0567" w:rsidP="00460309">
            <w:pPr>
              <w:jc w:val="right"/>
              <w:rPr>
                <w:rFonts w:eastAsia="Arial Unicode MS"/>
              </w:rPr>
            </w:pPr>
            <w:r>
              <w:rPr>
                <w:rFonts w:eastAsia="Arial Unicode MS"/>
              </w:rPr>
              <w:t>Default Gateway</w:t>
            </w:r>
          </w:p>
        </w:tc>
        <w:tc>
          <w:tcPr>
            <w:tcW w:w="6210" w:type="dxa"/>
          </w:tcPr>
          <w:sdt>
            <w:sdtPr>
              <w:rPr>
                <w:rStyle w:val="Red"/>
              </w:rPr>
              <w:id w:val="-1299841991"/>
              <w:placeholder>
                <w:docPart w:val="23600FFC061B4A3F867B16F832ED9B26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69CDC6E1" w14:textId="77777777" w:rsidR="009B0567" w:rsidRPr="005A2C43" w:rsidRDefault="005A2C43" w:rsidP="00F918A2">
                <w:pPr>
                  <w:rPr>
                    <w:color w:val="FF0000"/>
                  </w:rPr>
                </w:pPr>
                <w:r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9B0567" w14:paraId="2A0921A9" w14:textId="77777777" w:rsidTr="00460309">
        <w:tc>
          <w:tcPr>
            <w:tcW w:w="2065" w:type="dxa"/>
          </w:tcPr>
          <w:p w14:paraId="1F6E5E9E" w14:textId="77777777" w:rsidR="009B0567" w:rsidRDefault="009B0567" w:rsidP="00460309">
            <w:pPr>
              <w:jc w:val="right"/>
              <w:rPr>
                <w:rFonts w:eastAsia="Arial Unicode MS"/>
              </w:rPr>
            </w:pPr>
            <w:r>
              <w:rPr>
                <w:rFonts w:eastAsia="Arial Unicode MS"/>
              </w:rPr>
              <w:t>DNS Servers</w:t>
            </w:r>
          </w:p>
        </w:tc>
        <w:tc>
          <w:tcPr>
            <w:tcW w:w="6210" w:type="dxa"/>
          </w:tcPr>
          <w:sdt>
            <w:sdtPr>
              <w:rPr>
                <w:rStyle w:val="Red"/>
              </w:rPr>
              <w:id w:val="-161240638"/>
              <w:placeholder>
                <w:docPart w:val="BE4BDD4EF260424A9CE73DC5045A6E79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68308FCA" w14:textId="77777777" w:rsidR="009B0567" w:rsidRPr="005A2C43" w:rsidRDefault="005A2C43" w:rsidP="00F918A2">
                <w:pPr>
                  <w:rPr>
                    <w:color w:val="FF0000"/>
                  </w:rPr>
                </w:pPr>
                <w:r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</w:tbl>
    <w:p w14:paraId="3B5D0BBD" w14:textId="77777777" w:rsidR="00F918A2" w:rsidRPr="00572816" w:rsidRDefault="00572816" w:rsidP="00357467">
      <w:pPr>
        <w:pStyle w:val="ListParagraph"/>
        <w:numPr>
          <w:ilvl w:val="0"/>
          <w:numId w:val="3"/>
        </w:numPr>
        <w:rPr>
          <w:rFonts w:eastAsia="Arial Unicode MS"/>
          <w:b/>
        </w:rPr>
      </w:pPr>
      <w:r w:rsidRPr="00572816">
        <w:rPr>
          <w:rFonts w:eastAsia="Arial Unicode MS"/>
          <w:b/>
        </w:rPr>
        <w:t>Insert a screenshot:</w:t>
      </w:r>
    </w:p>
    <w:sdt>
      <w:sdtPr>
        <w:rPr>
          <w:rStyle w:val="Red"/>
        </w:rPr>
        <w:id w:val="-1518930490"/>
        <w:placeholder>
          <w:docPart w:val="53876485A222421BA98256163988CBA1"/>
        </w:placeholder>
        <w:showingPlcHdr/>
      </w:sdtPr>
      <w:sdtEndPr>
        <w:rPr>
          <w:rStyle w:val="Red"/>
        </w:rPr>
      </w:sdtEndPr>
      <w:sdtContent>
        <w:p w14:paraId="7B98261A" w14:textId="77777777" w:rsidR="005A2C43" w:rsidRDefault="005A2C43" w:rsidP="005A2C43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16FAA87C" w14:textId="77777777" w:rsidR="009808AF" w:rsidRDefault="009808AF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>
        <w:rPr>
          <w:rFonts w:eastAsia="Arial Unicode MS"/>
        </w:rPr>
        <w:t>Right Click your Network Adapter on the task bar,</w:t>
      </w:r>
      <w:r w:rsidR="00B47AA7">
        <w:rPr>
          <w:rFonts w:eastAsia="Arial Unicode MS"/>
        </w:rPr>
        <w:t xml:space="preserve"> </w:t>
      </w:r>
      <w:r>
        <w:rPr>
          <w:rFonts w:eastAsia="Arial Unicode MS"/>
        </w:rPr>
        <w:t xml:space="preserve">choose </w:t>
      </w:r>
      <w:r w:rsidR="00B47AA7">
        <w:rPr>
          <w:rFonts w:eastAsia="Arial Unicode MS"/>
        </w:rPr>
        <w:t xml:space="preserve">Open </w:t>
      </w:r>
      <w:r w:rsidR="005726A8">
        <w:rPr>
          <w:rFonts w:eastAsia="Arial Unicode MS"/>
        </w:rPr>
        <w:t xml:space="preserve">Network and </w:t>
      </w:r>
      <w:r w:rsidR="00B47AA7">
        <w:rPr>
          <w:rFonts w:eastAsia="Arial Unicode MS"/>
        </w:rPr>
        <w:t>Internet Settings.</w:t>
      </w:r>
      <w:r w:rsidR="005726A8">
        <w:rPr>
          <w:rFonts w:eastAsia="Arial Unicode MS"/>
        </w:rPr>
        <w:t xml:space="preserve"> Choose </w:t>
      </w:r>
      <w:r w:rsidRPr="005726A8">
        <w:rPr>
          <w:rFonts w:eastAsia="Arial Unicode MS"/>
          <w:b/>
        </w:rPr>
        <w:t>Network and Sharing Center</w:t>
      </w:r>
      <w:r w:rsidR="005726A8">
        <w:rPr>
          <w:rFonts w:eastAsia="Arial Unicode MS"/>
        </w:rPr>
        <w:t>.</w:t>
      </w:r>
    </w:p>
    <w:p w14:paraId="291E6C66" w14:textId="77777777" w:rsidR="00C23811" w:rsidRDefault="009808AF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>
        <w:rPr>
          <w:rFonts w:eastAsia="Arial Unicode MS"/>
        </w:rPr>
        <w:t>C</w:t>
      </w:r>
      <w:r w:rsidR="00CC37F2" w:rsidRPr="00C23811">
        <w:rPr>
          <w:rFonts w:eastAsia="Arial Unicode MS"/>
        </w:rPr>
        <w:t xml:space="preserve">lick </w:t>
      </w:r>
      <w:r>
        <w:rPr>
          <w:rFonts w:eastAsia="Arial Unicode MS"/>
        </w:rPr>
        <w:t xml:space="preserve">on the </w:t>
      </w:r>
      <w:r w:rsidR="00CC37F2" w:rsidRPr="00C23811">
        <w:rPr>
          <w:rFonts w:eastAsia="Arial Unicode MS"/>
        </w:rPr>
        <w:t>network connection and click Properties. In the Properties box, click the Networking tab</w:t>
      </w:r>
      <w:r w:rsidR="00C23811">
        <w:rPr>
          <w:rFonts w:eastAsia="Arial Unicode MS"/>
        </w:rPr>
        <w:t xml:space="preserve"> in</w:t>
      </w:r>
      <w:r w:rsidR="00CC37F2" w:rsidRPr="00C23811">
        <w:rPr>
          <w:rFonts w:eastAsia="Arial Unicode MS"/>
        </w:rPr>
        <w:t xml:space="preserve"> the Local Area Connection (Ethernet). Select Internet Protocol Version 4 (TCP/IPv4) and click Properties. The TCP/</w:t>
      </w:r>
      <w:r w:rsidR="00C23811">
        <w:rPr>
          <w:rFonts w:eastAsia="Arial Unicode MS"/>
        </w:rPr>
        <w:t>IPv4 Properties box appears</w:t>
      </w:r>
      <w:r w:rsidR="00CC37F2" w:rsidRPr="00C23811">
        <w:rPr>
          <w:rFonts w:eastAsia="Arial Unicode MS"/>
        </w:rPr>
        <w:t>.</w:t>
      </w:r>
    </w:p>
    <w:p w14:paraId="0F31463F" w14:textId="77777777" w:rsidR="003D6EE7" w:rsidRDefault="00CC37F2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 w:rsidRPr="00C23811">
        <w:rPr>
          <w:rFonts w:eastAsia="Arial Unicode MS"/>
        </w:rPr>
        <w:t>By default, dynamic IP addressing is used, which selects Obtain an IP address automatically and Obtain DNS server address automatically.</w:t>
      </w:r>
    </w:p>
    <w:p w14:paraId="0372473A" w14:textId="1A1E5A09" w:rsidR="00E94BFE" w:rsidRDefault="00CC37F2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 w:rsidRPr="00C23811">
        <w:rPr>
          <w:rFonts w:eastAsia="Arial Unicode MS"/>
        </w:rPr>
        <w:t xml:space="preserve">To change the settings to static IP addressing, select </w:t>
      </w:r>
      <w:r w:rsidRPr="00E94BFE">
        <w:rPr>
          <w:rFonts w:eastAsia="Arial Unicode MS"/>
          <w:b/>
          <w:bCs/>
        </w:rPr>
        <w:t>Use the following IP address</w:t>
      </w:r>
      <w:r w:rsidR="005862AC">
        <w:rPr>
          <w:rFonts w:eastAsia="Arial Unicode MS"/>
          <w:b/>
          <w:bCs/>
        </w:rPr>
        <w:t>.</w:t>
      </w:r>
    </w:p>
    <w:p w14:paraId="78441570" w14:textId="77777777" w:rsidR="00E94BFE" w:rsidRDefault="00E94BFE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 w:rsidRPr="00E94BFE">
        <w:rPr>
          <w:rFonts w:eastAsia="Arial Unicode MS"/>
        </w:rPr>
        <w:t>E</w:t>
      </w:r>
      <w:r w:rsidR="00CC37F2" w:rsidRPr="00E94BFE">
        <w:rPr>
          <w:rFonts w:eastAsia="Arial Unicode MS"/>
        </w:rPr>
        <w:t>nter the IP address, subnet mask, and default gateway</w:t>
      </w:r>
      <w:r w:rsidR="003D6EE7" w:rsidRPr="00E94BFE">
        <w:rPr>
          <w:rFonts w:eastAsia="Arial Unicode MS"/>
        </w:rPr>
        <w:t xml:space="preserve"> recorded earlier</w:t>
      </w:r>
      <w:r w:rsidR="00CC37F2" w:rsidRPr="00E94BFE">
        <w:rPr>
          <w:rFonts w:eastAsia="Arial Unicode MS"/>
        </w:rPr>
        <w:t xml:space="preserve">. </w:t>
      </w:r>
    </w:p>
    <w:p w14:paraId="440409A6" w14:textId="5C2AFD4B" w:rsidR="00615925" w:rsidRPr="00E94BFE" w:rsidRDefault="00615925" w:rsidP="00E94BFE">
      <w:pPr>
        <w:rPr>
          <w:rFonts w:eastAsia="Arial Unicode MS"/>
        </w:rPr>
      </w:pPr>
      <w:r w:rsidRPr="00E94BFE">
        <w:rPr>
          <w:rFonts w:eastAsia="Arial Unicode MS"/>
          <w:b/>
        </w:rPr>
        <w:t>NOTE:</w:t>
      </w:r>
      <w:r w:rsidRPr="00E94BFE">
        <w:rPr>
          <w:rFonts w:eastAsia="Arial Unicode MS"/>
        </w:rPr>
        <w:t xml:space="preserve"> If you were going to leave this computer on a static IP address, you would need to look in the router to find out the DHCP range. You would want to assign a static address outside this range, so as not to conflict with DHCP clients.</w:t>
      </w:r>
    </w:p>
    <w:p w14:paraId="69F2EB5C" w14:textId="292ABD13" w:rsidR="00CC37F2" w:rsidRDefault="007C52EC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>
        <w:rPr>
          <w:rFonts w:eastAsia="Arial Unicode MS"/>
        </w:rPr>
        <w:t>S</w:t>
      </w:r>
      <w:r w:rsidR="00CC37F2" w:rsidRPr="00C23811">
        <w:rPr>
          <w:rFonts w:eastAsia="Arial Unicode MS"/>
        </w:rPr>
        <w:t xml:space="preserve">elect Use the following DNS server addresses and enter up to two </w:t>
      </w:r>
      <w:r w:rsidR="00A466CD">
        <w:rPr>
          <w:rFonts w:eastAsia="Arial Unicode MS"/>
        </w:rPr>
        <w:t xml:space="preserve">DNS </w:t>
      </w:r>
      <w:r w:rsidR="00CC37F2" w:rsidRPr="00C23811">
        <w:rPr>
          <w:rFonts w:eastAsia="Arial Unicode MS"/>
        </w:rPr>
        <w:t>IP addresses.</w:t>
      </w:r>
    </w:p>
    <w:p w14:paraId="273C2242" w14:textId="77777777" w:rsidR="00037066" w:rsidRPr="0048302F" w:rsidRDefault="00037066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 w:rsidRPr="0048302F">
        <w:rPr>
          <w:rFonts w:eastAsia="Arial Unicode MS"/>
        </w:rPr>
        <w:t>Insert</w:t>
      </w:r>
      <w:r w:rsidRPr="00037066">
        <w:rPr>
          <w:rFonts w:eastAsia="Arial Unicode MS"/>
          <w:b/>
        </w:rPr>
        <w:t xml:space="preserve"> a screenshot:</w:t>
      </w:r>
    </w:p>
    <w:sdt>
      <w:sdtPr>
        <w:rPr>
          <w:rStyle w:val="Red"/>
        </w:rPr>
        <w:id w:val="-1757967791"/>
        <w:placeholder>
          <w:docPart w:val="F5D787FDD424470EBB6256B954F3542D"/>
        </w:placeholder>
        <w:showingPlcHdr/>
      </w:sdtPr>
      <w:sdtEndPr>
        <w:rPr>
          <w:rStyle w:val="Red"/>
        </w:rPr>
      </w:sdtEndPr>
      <w:sdtContent>
        <w:p w14:paraId="48FAFECA" w14:textId="77777777" w:rsidR="005A2C43" w:rsidRDefault="005A2C43" w:rsidP="005A2C43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600D69CA" w14:textId="77777777" w:rsidR="007C52EC" w:rsidRDefault="007C52EC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>
        <w:rPr>
          <w:rFonts w:eastAsia="Arial Unicode MS"/>
        </w:rPr>
        <w:t>Click Ok.</w:t>
      </w:r>
    </w:p>
    <w:p w14:paraId="7DA0657D" w14:textId="0461F552" w:rsidR="00CF05D9" w:rsidRDefault="00CF05D9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 w:rsidRPr="00CF05D9">
        <w:rPr>
          <w:rFonts w:eastAsia="Arial Unicode MS"/>
          <w:b/>
        </w:rPr>
        <w:t>Can you access the internet?</w:t>
      </w:r>
      <w:r>
        <w:rPr>
          <w:rFonts w:eastAsia="Arial Unicode MS"/>
        </w:rPr>
        <w:t xml:space="preserve"> (You should be able to.</w:t>
      </w:r>
      <w:r w:rsidR="00021482">
        <w:rPr>
          <w:rFonts w:eastAsia="Arial Unicode MS"/>
        </w:rPr>
        <w:t xml:space="preserve"> If this doesn’t work, set your computer to DHCP and make sure you have the right IP information.</w:t>
      </w:r>
      <w:r>
        <w:rPr>
          <w:rFonts w:eastAsia="Arial Unicode MS"/>
        </w:rPr>
        <w:t>)</w:t>
      </w:r>
    </w:p>
    <w:sdt>
      <w:sdtPr>
        <w:rPr>
          <w:rStyle w:val="Red"/>
        </w:rPr>
        <w:id w:val="-799616815"/>
        <w:placeholder>
          <w:docPart w:val="9F5B554EAF30421FB8524B7D8C3176D9"/>
        </w:placeholder>
        <w:showingPlcHdr/>
      </w:sdtPr>
      <w:sdtEndPr>
        <w:rPr>
          <w:rStyle w:val="Red"/>
        </w:rPr>
      </w:sdtEndPr>
      <w:sdtContent>
        <w:p w14:paraId="0D6256F6" w14:textId="77777777" w:rsidR="005A2C43" w:rsidRDefault="005A2C43" w:rsidP="005A2C43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10AEDA3C" w14:textId="77777777" w:rsidR="007C52EC" w:rsidRDefault="007C52EC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>
        <w:rPr>
          <w:rFonts w:eastAsia="Arial Unicode MS"/>
        </w:rPr>
        <w:t xml:space="preserve">Insert a screenshot of the </w:t>
      </w:r>
      <w:r w:rsidRPr="007C52EC">
        <w:rPr>
          <w:rFonts w:eastAsia="Arial Unicode MS"/>
          <w:b/>
        </w:rPr>
        <w:t>ipconfig /all</w:t>
      </w:r>
      <w:r>
        <w:rPr>
          <w:rFonts w:eastAsia="Arial Unicode MS"/>
        </w:rPr>
        <w:t xml:space="preserve"> command with your static IP settings</w:t>
      </w:r>
      <w:r w:rsidR="005A2C43">
        <w:rPr>
          <w:rFonts w:eastAsia="Arial Unicode MS"/>
        </w:rPr>
        <w:t xml:space="preserve">. </w:t>
      </w:r>
      <w:r w:rsidR="00642E44">
        <w:rPr>
          <w:rFonts w:eastAsia="Arial Unicode MS"/>
        </w:rPr>
        <w:t>(DHCP enabled should be No</w:t>
      </w:r>
      <w:r w:rsidR="00462F97">
        <w:rPr>
          <w:rFonts w:eastAsia="Arial Unicode MS"/>
        </w:rPr>
        <w:t>)</w:t>
      </w:r>
      <w:r>
        <w:rPr>
          <w:rFonts w:eastAsia="Arial Unicode MS"/>
        </w:rPr>
        <w:t xml:space="preserve">: </w:t>
      </w:r>
    </w:p>
    <w:sdt>
      <w:sdtPr>
        <w:rPr>
          <w:rStyle w:val="Red"/>
        </w:rPr>
        <w:id w:val="1971313043"/>
        <w:placeholder>
          <w:docPart w:val="56D03E28F2C7440A970FD6C874080D11"/>
        </w:placeholder>
        <w:showingPlcHdr/>
      </w:sdtPr>
      <w:sdtEndPr>
        <w:rPr>
          <w:rStyle w:val="Red"/>
        </w:rPr>
      </w:sdtEndPr>
      <w:sdtContent>
        <w:p w14:paraId="1EF6F27C" w14:textId="77777777" w:rsidR="005A2C43" w:rsidRDefault="005A2C43" w:rsidP="005A2C43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02C14BDA" w14:textId="77777777" w:rsidR="00037066" w:rsidRDefault="00037066" w:rsidP="0048302F">
      <w:pPr>
        <w:pStyle w:val="ListParagraph"/>
        <w:numPr>
          <w:ilvl w:val="0"/>
          <w:numId w:val="44"/>
        </w:numPr>
        <w:rPr>
          <w:rFonts w:eastAsia="Arial Unicode MS"/>
        </w:rPr>
      </w:pPr>
      <w:r>
        <w:rPr>
          <w:rFonts w:eastAsia="Arial Unicode MS"/>
        </w:rPr>
        <w:t>Return your IP settings to the previous automatic settings.</w:t>
      </w:r>
    </w:p>
    <w:p w14:paraId="527FD1A2" w14:textId="77777777" w:rsidR="00F07D9C" w:rsidRDefault="00F07D9C" w:rsidP="00F07D9C">
      <w:pPr>
        <w:pStyle w:val="Heading2"/>
      </w:pPr>
      <w:r>
        <w:t>Assignment Submission</w:t>
      </w:r>
    </w:p>
    <w:p w14:paraId="4C87A4A4" w14:textId="0BD3C366" w:rsidR="00746F99" w:rsidRPr="00F07D9C" w:rsidRDefault="00746F99" w:rsidP="00F07D9C">
      <w:pPr>
        <w:rPr>
          <w:rFonts w:eastAsia="Arial Unicode MS"/>
        </w:rPr>
      </w:pPr>
      <w:r w:rsidRPr="00F07D9C">
        <w:rPr>
          <w:rFonts w:eastAsia="Arial Unicode MS"/>
        </w:rPr>
        <w:t>Attach this completed document to the assignment in Blackboard.</w:t>
      </w:r>
    </w:p>
    <w:p w14:paraId="0AC3F523" w14:textId="77777777" w:rsidR="00C209A0" w:rsidRPr="009B7970" w:rsidRDefault="00C209A0" w:rsidP="00CC37F2">
      <w:pPr>
        <w:rPr>
          <w:rFonts w:eastAsia="Arial Unicode MS"/>
        </w:rPr>
      </w:pPr>
    </w:p>
    <w:sectPr w:rsidR="00C209A0" w:rsidRPr="009B7970" w:rsidSect="0035746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559C3" w14:textId="77777777" w:rsidR="00900A98" w:rsidRDefault="00900A98" w:rsidP="00900A98">
      <w:pPr>
        <w:spacing w:before="0" w:after="0" w:line="240" w:lineRule="auto"/>
      </w:pPr>
      <w:r>
        <w:separator/>
      </w:r>
    </w:p>
  </w:endnote>
  <w:endnote w:type="continuationSeparator" w:id="0">
    <w:p w14:paraId="41835E89" w14:textId="77777777" w:rsidR="00900A98" w:rsidRDefault="00900A98" w:rsidP="00900A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80FE8" w14:textId="20248BD3" w:rsidR="00900A98" w:rsidRDefault="00A336BD" w:rsidP="00900A98">
    <w:pPr>
      <w:pStyle w:val="Footer"/>
      <w:tabs>
        <w:tab w:val="center" w:pos="5040"/>
        <w:tab w:val="right" w:pos="10080"/>
      </w:tabs>
    </w:pPr>
    <w:r>
      <w:t>Static IP Address</w:t>
    </w:r>
    <w:r w:rsidR="00900A98">
      <w:tab/>
      <w:t xml:space="preserve">Page </w:t>
    </w:r>
    <w:r w:rsidR="00900A98">
      <w:fldChar w:fldCharType="begin"/>
    </w:r>
    <w:r w:rsidR="00900A98">
      <w:instrText xml:space="preserve"> PAGE </w:instrText>
    </w:r>
    <w:r w:rsidR="00900A98">
      <w:fldChar w:fldCharType="separate"/>
    </w:r>
    <w:r w:rsidR="00460900">
      <w:rPr>
        <w:noProof/>
      </w:rPr>
      <w:t>1</w:t>
    </w:r>
    <w:r w:rsidR="00900A98">
      <w:fldChar w:fldCharType="end"/>
    </w:r>
    <w:r w:rsidR="00900A98">
      <w:t xml:space="preserve"> of </w:t>
    </w:r>
    <w:r w:rsidR="00F07D9C">
      <w:fldChar w:fldCharType="begin"/>
    </w:r>
    <w:r w:rsidR="00F07D9C">
      <w:instrText xml:space="preserve"> NUMPAGES </w:instrText>
    </w:r>
    <w:r w:rsidR="00F07D9C">
      <w:fldChar w:fldCharType="separate"/>
    </w:r>
    <w:r w:rsidR="00460900">
      <w:rPr>
        <w:noProof/>
      </w:rPr>
      <w:t>2</w:t>
    </w:r>
    <w:r w:rsidR="00F07D9C">
      <w:rPr>
        <w:noProof/>
      </w:rPr>
      <w:fldChar w:fldCharType="end"/>
    </w:r>
    <w:r w:rsidR="00900A98">
      <w:tab/>
      <w:t xml:space="preserve">Revised: </w:t>
    </w:r>
    <w:r w:rsidR="002942E9">
      <w:t>0</w:t>
    </w:r>
    <w:r w:rsidR="00BE7A59">
      <w:t>4</w:t>
    </w:r>
    <w:r w:rsidR="000649BE">
      <w:t>/</w:t>
    </w:r>
    <w:r w:rsidR="00BE7A59">
      <w:t>09</w:t>
    </w:r>
    <w:r w:rsidR="000649BE">
      <w:t>/20</w:t>
    </w:r>
    <w:r w:rsidR="008C2371">
      <w:t>2</w:t>
    </w:r>
    <w:r w:rsidR="00BE7A59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9FE3C2" w14:textId="77777777" w:rsidR="00900A98" w:rsidRDefault="00900A98" w:rsidP="00900A98">
      <w:pPr>
        <w:spacing w:before="0" w:after="0" w:line="240" w:lineRule="auto"/>
      </w:pPr>
      <w:r>
        <w:separator/>
      </w:r>
    </w:p>
  </w:footnote>
  <w:footnote w:type="continuationSeparator" w:id="0">
    <w:p w14:paraId="7DDB75DE" w14:textId="77777777" w:rsidR="00900A98" w:rsidRDefault="00900A98" w:rsidP="00900A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7720534"/>
    <w:multiLevelType w:val="hybridMultilevel"/>
    <w:tmpl w:val="2E0271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54F66EB"/>
    <w:multiLevelType w:val="hybridMultilevel"/>
    <w:tmpl w:val="4B0A2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72984691">
    <w:abstractNumId w:val="24"/>
  </w:num>
  <w:num w:numId="2" w16cid:durableId="1770464101">
    <w:abstractNumId w:val="22"/>
  </w:num>
  <w:num w:numId="3" w16cid:durableId="803935057">
    <w:abstractNumId w:val="11"/>
  </w:num>
  <w:num w:numId="4" w16cid:durableId="1183127390">
    <w:abstractNumId w:val="1"/>
  </w:num>
  <w:num w:numId="5" w16cid:durableId="2027750672">
    <w:abstractNumId w:val="19"/>
  </w:num>
  <w:num w:numId="6" w16cid:durableId="1523712008">
    <w:abstractNumId w:val="43"/>
  </w:num>
  <w:num w:numId="7" w16cid:durableId="716779358">
    <w:abstractNumId w:val="13"/>
  </w:num>
  <w:num w:numId="8" w16cid:durableId="582422102">
    <w:abstractNumId w:val="38"/>
  </w:num>
  <w:num w:numId="9" w16cid:durableId="519700849">
    <w:abstractNumId w:val="14"/>
  </w:num>
  <w:num w:numId="10" w16cid:durableId="1663510571">
    <w:abstractNumId w:val="25"/>
  </w:num>
  <w:num w:numId="11" w16cid:durableId="810557974">
    <w:abstractNumId w:val="12"/>
  </w:num>
  <w:num w:numId="12" w16cid:durableId="1727487070">
    <w:abstractNumId w:val="10"/>
  </w:num>
  <w:num w:numId="13" w16cid:durableId="1690794891">
    <w:abstractNumId w:val="32"/>
  </w:num>
  <w:num w:numId="14" w16cid:durableId="1603564034">
    <w:abstractNumId w:val="0"/>
  </w:num>
  <w:num w:numId="15" w16cid:durableId="528221828">
    <w:abstractNumId w:val="33"/>
  </w:num>
  <w:num w:numId="16" w16cid:durableId="1847939811">
    <w:abstractNumId w:val="36"/>
  </w:num>
  <w:num w:numId="17" w16cid:durableId="71052631">
    <w:abstractNumId w:val="29"/>
  </w:num>
  <w:num w:numId="18" w16cid:durableId="914709194">
    <w:abstractNumId w:val="26"/>
  </w:num>
  <w:num w:numId="19" w16cid:durableId="123087034">
    <w:abstractNumId w:val="42"/>
  </w:num>
  <w:num w:numId="20" w16cid:durableId="250361494">
    <w:abstractNumId w:val="16"/>
  </w:num>
  <w:num w:numId="21" w16cid:durableId="1684549658">
    <w:abstractNumId w:val="18"/>
  </w:num>
  <w:num w:numId="22" w16cid:durableId="385834686">
    <w:abstractNumId w:val="5"/>
  </w:num>
  <w:num w:numId="23" w16cid:durableId="1337226766">
    <w:abstractNumId w:val="17"/>
  </w:num>
  <w:num w:numId="24" w16cid:durableId="516162998">
    <w:abstractNumId w:val="35"/>
  </w:num>
  <w:num w:numId="25" w16cid:durableId="993296216">
    <w:abstractNumId w:val="39"/>
  </w:num>
  <w:num w:numId="26" w16cid:durableId="1095244153">
    <w:abstractNumId w:val="8"/>
  </w:num>
  <w:num w:numId="27" w16cid:durableId="926039290">
    <w:abstractNumId w:val="41"/>
  </w:num>
  <w:num w:numId="28" w16cid:durableId="1844857689">
    <w:abstractNumId w:val="6"/>
  </w:num>
  <w:num w:numId="29" w16cid:durableId="122584105">
    <w:abstractNumId w:val="40"/>
  </w:num>
  <w:num w:numId="30" w16cid:durableId="2132899314">
    <w:abstractNumId w:val="23"/>
  </w:num>
  <w:num w:numId="31" w16cid:durableId="717974389">
    <w:abstractNumId w:val="15"/>
  </w:num>
  <w:num w:numId="32" w16cid:durableId="1546211042">
    <w:abstractNumId w:val="7"/>
  </w:num>
  <w:num w:numId="33" w16cid:durableId="1835485250">
    <w:abstractNumId w:val="21"/>
  </w:num>
  <w:num w:numId="34" w16cid:durableId="901139225">
    <w:abstractNumId w:val="30"/>
  </w:num>
  <w:num w:numId="35" w16cid:durableId="1008486303">
    <w:abstractNumId w:val="2"/>
  </w:num>
  <w:num w:numId="36" w16cid:durableId="1858763927">
    <w:abstractNumId w:val="37"/>
  </w:num>
  <w:num w:numId="37" w16cid:durableId="96289060">
    <w:abstractNumId w:val="20"/>
  </w:num>
  <w:num w:numId="38" w16cid:durableId="1329164975">
    <w:abstractNumId w:val="9"/>
  </w:num>
  <w:num w:numId="39" w16cid:durableId="580914049">
    <w:abstractNumId w:val="28"/>
  </w:num>
  <w:num w:numId="40" w16cid:durableId="1544754065">
    <w:abstractNumId w:val="3"/>
  </w:num>
  <w:num w:numId="41" w16cid:durableId="390228204">
    <w:abstractNumId w:val="27"/>
  </w:num>
  <w:num w:numId="42" w16cid:durableId="994183481">
    <w:abstractNumId w:val="34"/>
  </w:num>
  <w:num w:numId="43" w16cid:durableId="2019232351">
    <w:abstractNumId w:val="4"/>
  </w:num>
  <w:num w:numId="44" w16cid:durableId="1514143826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152"/>
    <w:rsid w:val="0000013C"/>
    <w:rsid w:val="00005263"/>
    <w:rsid w:val="00021482"/>
    <w:rsid w:val="00023D11"/>
    <w:rsid w:val="00027149"/>
    <w:rsid w:val="00030D0C"/>
    <w:rsid w:val="00036F76"/>
    <w:rsid w:val="00037066"/>
    <w:rsid w:val="000649BE"/>
    <w:rsid w:val="00065066"/>
    <w:rsid w:val="00076361"/>
    <w:rsid w:val="000A1D39"/>
    <w:rsid w:val="000A5909"/>
    <w:rsid w:val="000C59A4"/>
    <w:rsid w:val="000F2BFD"/>
    <w:rsid w:val="000F414E"/>
    <w:rsid w:val="0011028E"/>
    <w:rsid w:val="00115D44"/>
    <w:rsid w:val="00131559"/>
    <w:rsid w:val="00134988"/>
    <w:rsid w:val="001460E6"/>
    <w:rsid w:val="00154A11"/>
    <w:rsid w:val="001727C2"/>
    <w:rsid w:val="00175A09"/>
    <w:rsid w:val="00176082"/>
    <w:rsid w:val="00176B17"/>
    <w:rsid w:val="0017783A"/>
    <w:rsid w:val="00195DDB"/>
    <w:rsid w:val="00197CFA"/>
    <w:rsid w:val="001E1440"/>
    <w:rsid w:val="001F1121"/>
    <w:rsid w:val="00236A91"/>
    <w:rsid w:val="00241EAD"/>
    <w:rsid w:val="002420C0"/>
    <w:rsid w:val="00245368"/>
    <w:rsid w:val="002616E2"/>
    <w:rsid w:val="002707E1"/>
    <w:rsid w:val="002708BC"/>
    <w:rsid w:val="0027490D"/>
    <w:rsid w:val="0027696D"/>
    <w:rsid w:val="00282A0B"/>
    <w:rsid w:val="0028587C"/>
    <w:rsid w:val="002913EA"/>
    <w:rsid w:val="002942E9"/>
    <w:rsid w:val="002A2A20"/>
    <w:rsid w:val="002A7A8F"/>
    <w:rsid w:val="002B14F6"/>
    <w:rsid w:val="002B1E3C"/>
    <w:rsid w:val="002B4B9B"/>
    <w:rsid w:val="002B691A"/>
    <w:rsid w:val="002B7B5E"/>
    <w:rsid w:val="002C7265"/>
    <w:rsid w:val="002D2118"/>
    <w:rsid w:val="002D46F0"/>
    <w:rsid w:val="002D4AE7"/>
    <w:rsid w:val="002F07E8"/>
    <w:rsid w:val="002F1C56"/>
    <w:rsid w:val="00311876"/>
    <w:rsid w:val="0031590D"/>
    <w:rsid w:val="003168F8"/>
    <w:rsid w:val="00323372"/>
    <w:rsid w:val="00331F7D"/>
    <w:rsid w:val="00342DB2"/>
    <w:rsid w:val="00346066"/>
    <w:rsid w:val="00350758"/>
    <w:rsid w:val="00352563"/>
    <w:rsid w:val="00353543"/>
    <w:rsid w:val="00357467"/>
    <w:rsid w:val="0037508F"/>
    <w:rsid w:val="00383D2E"/>
    <w:rsid w:val="003A20EC"/>
    <w:rsid w:val="003A2390"/>
    <w:rsid w:val="003A3FC7"/>
    <w:rsid w:val="003C1E5F"/>
    <w:rsid w:val="003C1EB7"/>
    <w:rsid w:val="003C23F5"/>
    <w:rsid w:val="003D6EE7"/>
    <w:rsid w:val="003E277F"/>
    <w:rsid w:val="003E3C01"/>
    <w:rsid w:val="003E3F1D"/>
    <w:rsid w:val="00415406"/>
    <w:rsid w:val="004229F2"/>
    <w:rsid w:val="0042511F"/>
    <w:rsid w:val="00426E5E"/>
    <w:rsid w:val="004326B9"/>
    <w:rsid w:val="00440049"/>
    <w:rsid w:val="00446B06"/>
    <w:rsid w:val="0045391C"/>
    <w:rsid w:val="00460309"/>
    <w:rsid w:val="00460900"/>
    <w:rsid w:val="00462F97"/>
    <w:rsid w:val="00464240"/>
    <w:rsid w:val="00464A9F"/>
    <w:rsid w:val="004806FD"/>
    <w:rsid w:val="0048302F"/>
    <w:rsid w:val="00483AFA"/>
    <w:rsid w:val="004905BC"/>
    <w:rsid w:val="00490907"/>
    <w:rsid w:val="00493A99"/>
    <w:rsid w:val="00496628"/>
    <w:rsid w:val="004C3033"/>
    <w:rsid w:val="004D2FAB"/>
    <w:rsid w:val="00505890"/>
    <w:rsid w:val="005158E8"/>
    <w:rsid w:val="00535472"/>
    <w:rsid w:val="005510FB"/>
    <w:rsid w:val="00561C63"/>
    <w:rsid w:val="005726A8"/>
    <w:rsid w:val="00572816"/>
    <w:rsid w:val="005862AC"/>
    <w:rsid w:val="00591F5F"/>
    <w:rsid w:val="005A2C43"/>
    <w:rsid w:val="005C20E9"/>
    <w:rsid w:val="005C4DFD"/>
    <w:rsid w:val="005D04E3"/>
    <w:rsid w:val="005D1C1B"/>
    <w:rsid w:val="005D77AD"/>
    <w:rsid w:val="005E7A8D"/>
    <w:rsid w:val="005F0B30"/>
    <w:rsid w:val="005F5FF1"/>
    <w:rsid w:val="00615925"/>
    <w:rsid w:val="0062463A"/>
    <w:rsid w:val="006343AF"/>
    <w:rsid w:val="006351A2"/>
    <w:rsid w:val="00642E44"/>
    <w:rsid w:val="00655E10"/>
    <w:rsid w:val="00661BCC"/>
    <w:rsid w:val="00667269"/>
    <w:rsid w:val="00680ADA"/>
    <w:rsid w:val="00687334"/>
    <w:rsid w:val="00691929"/>
    <w:rsid w:val="00692780"/>
    <w:rsid w:val="00697E35"/>
    <w:rsid w:val="006C0D7C"/>
    <w:rsid w:val="006C75D4"/>
    <w:rsid w:val="006D7A04"/>
    <w:rsid w:val="006E1E58"/>
    <w:rsid w:val="006E2737"/>
    <w:rsid w:val="007003FC"/>
    <w:rsid w:val="00700C40"/>
    <w:rsid w:val="00746F99"/>
    <w:rsid w:val="007722BF"/>
    <w:rsid w:val="00775A15"/>
    <w:rsid w:val="00782EF4"/>
    <w:rsid w:val="007832CE"/>
    <w:rsid w:val="0078484C"/>
    <w:rsid w:val="007866D6"/>
    <w:rsid w:val="007A2E90"/>
    <w:rsid w:val="007A55AA"/>
    <w:rsid w:val="007B1761"/>
    <w:rsid w:val="007B6C30"/>
    <w:rsid w:val="007C3310"/>
    <w:rsid w:val="007C52EC"/>
    <w:rsid w:val="007D0ECD"/>
    <w:rsid w:val="007E4845"/>
    <w:rsid w:val="007F6A2B"/>
    <w:rsid w:val="00814377"/>
    <w:rsid w:val="00816138"/>
    <w:rsid w:val="00822545"/>
    <w:rsid w:val="00833212"/>
    <w:rsid w:val="00844860"/>
    <w:rsid w:val="0085214A"/>
    <w:rsid w:val="008567D7"/>
    <w:rsid w:val="00860D4E"/>
    <w:rsid w:val="008779CD"/>
    <w:rsid w:val="0089250C"/>
    <w:rsid w:val="00896F3F"/>
    <w:rsid w:val="008A0CF1"/>
    <w:rsid w:val="008A262D"/>
    <w:rsid w:val="008A3073"/>
    <w:rsid w:val="008A3F55"/>
    <w:rsid w:val="008B0B0F"/>
    <w:rsid w:val="008B664C"/>
    <w:rsid w:val="008B6985"/>
    <w:rsid w:val="008C2371"/>
    <w:rsid w:val="008F0EE2"/>
    <w:rsid w:val="00900A98"/>
    <w:rsid w:val="009100B5"/>
    <w:rsid w:val="00911152"/>
    <w:rsid w:val="00926080"/>
    <w:rsid w:val="00932646"/>
    <w:rsid w:val="009359D1"/>
    <w:rsid w:val="0095297C"/>
    <w:rsid w:val="00953E5E"/>
    <w:rsid w:val="00955F12"/>
    <w:rsid w:val="00972191"/>
    <w:rsid w:val="00972636"/>
    <w:rsid w:val="009726B9"/>
    <w:rsid w:val="009808AF"/>
    <w:rsid w:val="00981D53"/>
    <w:rsid w:val="00994688"/>
    <w:rsid w:val="009A6FE6"/>
    <w:rsid w:val="009B0567"/>
    <w:rsid w:val="009B4C51"/>
    <w:rsid w:val="009B7970"/>
    <w:rsid w:val="009C6DAE"/>
    <w:rsid w:val="009D4704"/>
    <w:rsid w:val="009F3F20"/>
    <w:rsid w:val="009F7A8A"/>
    <w:rsid w:val="00A259A4"/>
    <w:rsid w:val="00A332DD"/>
    <w:rsid w:val="00A336BD"/>
    <w:rsid w:val="00A378E4"/>
    <w:rsid w:val="00A466CD"/>
    <w:rsid w:val="00A532C0"/>
    <w:rsid w:val="00A70B44"/>
    <w:rsid w:val="00A71F0C"/>
    <w:rsid w:val="00A73488"/>
    <w:rsid w:val="00A74445"/>
    <w:rsid w:val="00A75BC8"/>
    <w:rsid w:val="00A8048C"/>
    <w:rsid w:val="00A90BC2"/>
    <w:rsid w:val="00A930DF"/>
    <w:rsid w:val="00AA1859"/>
    <w:rsid w:val="00AA6E2C"/>
    <w:rsid w:val="00AA7370"/>
    <w:rsid w:val="00AB148C"/>
    <w:rsid w:val="00AD0626"/>
    <w:rsid w:val="00AF6ABB"/>
    <w:rsid w:val="00B17348"/>
    <w:rsid w:val="00B21674"/>
    <w:rsid w:val="00B31CE8"/>
    <w:rsid w:val="00B3481F"/>
    <w:rsid w:val="00B47AA7"/>
    <w:rsid w:val="00B53A5D"/>
    <w:rsid w:val="00B73071"/>
    <w:rsid w:val="00B771D4"/>
    <w:rsid w:val="00B92EB1"/>
    <w:rsid w:val="00B94028"/>
    <w:rsid w:val="00B95FAD"/>
    <w:rsid w:val="00B97C98"/>
    <w:rsid w:val="00BA70D7"/>
    <w:rsid w:val="00BD0F51"/>
    <w:rsid w:val="00BE1511"/>
    <w:rsid w:val="00BE7A59"/>
    <w:rsid w:val="00C119BD"/>
    <w:rsid w:val="00C13A4D"/>
    <w:rsid w:val="00C209A0"/>
    <w:rsid w:val="00C23811"/>
    <w:rsid w:val="00C43560"/>
    <w:rsid w:val="00C645C1"/>
    <w:rsid w:val="00C6586A"/>
    <w:rsid w:val="00C8463B"/>
    <w:rsid w:val="00C85836"/>
    <w:rsid w:val="00CA6B6F"/>
    <w:rsid w:val="00CB641E"/>
    <w:rsid w:val="00CC1224"/>
    <w:rsid w:val="00CC37F2"/>
    <w:rsid w:val="00CD6E0D"/>
    <w:rsid w:val="00CE3BEE"/>
    <w:rsid w:val="00CF05D9"/>
    <w:rsid w:val="00CF7CCE"/>
    <w:rsid w:val="00D16EC1"/>
    <w:rsid w:val="00D227CE"/>
    <w:rsid w:val="00D329E5"/>
    <w:rsid w:val="00D36F34"/>
    <w:rsid w:val="00D42F79"/>
    <w:rsid w:val="00D526EC"/>
    <w:rsid w:val="00D6237D"/>
    <w:rsid w:val="00D71CFE"/>
    <w:rsid w:val="00D869BB"/>
    <w:rsid w:val="00DA5EA5"/>
    <w:rsid w:val="00DF6A1D"/>
    <w:rsid w:val="00E0548A"/>
    <w:rsid w:val="00E16BBA"/>
    <w:rsid w:val="00E2279D"/>
    <w:rsid w:val="00E347C4"/>
    <w:rsid w:val="00E55BDC"/>
    <w:rsid w:val="00E652C9"/>
    <w:rsid w:val="00E67D8E"/>
    <w:rsid w:val="00E73A37"/>
    <w:rsid w:val="00E74A2B"/>
    <w:rsid w:val="00E94BFE"/>
    <w:rsid w:val="00E961E8"/>
    <w:rsid w:val="00EA04C5"/>
    <w:rsid w:val="00EA07B8"/>
    <w:rsid w:val="00EA08F4"/>
    <w:rsid w:val="00EA0EAC"/>
    <w:rsid w:val="00EC358F"/>
    <w:rsid w:val="00ED4A69"/>
    <w:rsid w:val="00EE67CB"/>
    <w:rsid w:val="00F04F3B"/>
    <w:rsid w:val="00F07D9C"/>
    <w:rsid w:val="00F3420F"/>
    <w:rsid w:val="00F47C54"/>
    <w:rsid w:val="00F644D0"/>
    <w:rsid w:val="00F6699C"/>
    <w:rsid w:val="00F7636B"/>
    <w:rsid w:val="00F918A2"/>
    <w:rsid w:val="00FB6F91"/>
    <w:rsid w:val="00FC731C"/>
    <w:rsid w:val="00FD01D2"/>
    <w:rsid w:val="00FD35F2"/>
    <w:rsid w:val="00FF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F5F63"/>
  <w15:chartTrackingRefBased/>
  <w15:docId w15:val="{513D948E-DF43-418A-A846-09DC570E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semiHidden="1" w:uiPriority="20" w:qFormat="1"/>
    <w:lsdException w:name="Normal (Web)" w:uiPriority="99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4BFE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E94BFE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E94BFE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E94BFE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E94BF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94BFE"/>
  </w:style>
  <w:style w:type="table" w:styleId="TableGrid">
    <w:name w:val="Table Grid"/>
    <w:basedOn w:val="TableNormal"/>
    <w:rsid w:val="0031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4BFE"/>
    <w:pPr>
      <w:ind w:left="720"/>
    </w:pPr>
  </w:style>
  <w:style w:type="character" w:styleId="FollowedHyperlink">
    <w:name w:val="FollowedHyperlink"/>
    <w:rsid w:val="00E94BFE"/>
    <w:rPr>
      <w:color w:val="800080"/>
      <w:u w:val="single"/>
    </w:rPr>
  </w:style>
  <w:style w:type="paragraph" w:styleId="Footer">
    <w:name w:val="footer"/>
    <w:basedOn w:val="Normal"/>
    <w:link w:val="FooterChar"/>
    <w:rsid w:val="00E94BFE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CF7CCE"/>
    <w:rPr>
      <w:rFonts w:ascii="Verdana" w:hAnsi="Verdana"/>
      <w:sz w:val="16"/>
      <w:szCs w:val="24"/>
    </w:rPr>
  </w:style>
  <w:style w:type="paragraph" w:styleId="Header">
    <w:name w:val="header"/>
    <w:basedOn w:val="Normal"/>
    <w:link w:val="HeaderChar"/>
    <w:rsid w:val="00E94BFE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CF7CCE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CF7CCE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CF7CCE"/>
    <w:rPr>
      <w:rFonts w:ascii="Arial" w:hAnsi="Arial" w:cs="Arial"/>
      <w:b/>
      <w:bCs/>
      <w:iCs/>
      <w:sz w:val="24"/>
      <w:szCs w:val="28"/>
    </w:rPr>
  </w:style>
  <w:style w:type="character" w:styleId="Hyperlink">
    <w:name w:val="Hyperlink"/>
    <w:rsid w:val="00E94BFE"/>
    <w:rPr>
      <w:color w:val="0000FF"/>
      <w:u w:val="single"/>
    </w:rPr>
  </w:style>
  <w:style w:type="paragraph" w:customStyle="1" w:styleId="NumberedHeading2">
    <w:name w:val="Numbered Heading 2"/>
    <w:basedOn w:val="Normal"/>
    <w:rsid w:val="00E94BFE"/>
    <w:pPr>
      <w:numPr>
        <w:numId w:val="1"/>
      </w:numPr>
    </w:pPr>
  </w:style>
  <w:style w:type="paragraph" w:customStyle="1" w:styleId="Outlinenumbering">
    <w:name w:val="Outline numbering"/>
    <w:basedOn w:val="Normal"/>
    <w:rsid w:val="00E94BFE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E94BFE"/>
  </w:style>
  <w:style w:type="character" w:customStyle="1" w:styleId="label">
    <w:name w:val="label"/>
    <w:basedOn w:val="DefaultParagraphFont"/>
    <w:rsid w:val="004806FD"/>
  </w:style>
  <w:style w:type="character" w:customStyle="1" w:styleId="manuallabel">
    <w:name w:val="manuallabel"/>
    <w:basedOn w:val="DefaultParagraphFont"/>
    <w:rsid w:val="004806FD"/>
  </w:style>
  <w:style w:type="paragraph" w:styleId="NormalWeb">
    <w:name w:val="Normal (Web)"/>
    <w:basedOn w:val="Normal"/>
    <w:uiPriority w:val="99"/>
    <w:unhideWhenUsed/>
    <w:rsid w:val="004806F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primaryterm">
    <w:name w:val="primaryterm"/>
    <w:basedOn w:val="DefaultParagraphFont"/>
    <w:rsid w:val="004806FD"/>
  </w:style>
  <w:style w:type="character" w:customStyle="1" w:styleId="ordinal">
    <w:name w:val="ordinal"/>
    <w:basedOn w:val="DefaultParagraphFont"/>
    <w:rsid w:val="004806FD"/>
  </w:style>
  <w:style w:type="character" w:styleId="Strong">
    <w:name w:val="Strong"/>
    <w:basedOn w:val="DefaultParagraphFont"/>
    <w:uiPriority w:val="22"/>
    <w:qFormat/>
    <w:rsid w:val="004806FD"/>
    <w:rPr>
      <w:b/>
      <w:bCs/>
    </w:rPr>
  </w:style>
  <w:style w:type="character" w:customStyle="1" w:styleId="medialabeltext">
    <w:name w:val="medialabeltext"/>
    <w:basedOn w:val="DefaultParagraphFont"/>
    <w:rsid w:val="004806FD"/>
  </w:style>
  <w:style w:type="character" w:customStyle="1" w:styleId="mediafigurenumber">
    <w:name w:val="mediafigurenumber"/>
    <w:basedOn w:val="DefaultParagraphFont"/>
    <w:rsid w:val="004806FD"/>
  </w:style>
  <w:style w:type="character" w:styleId="Emphasis">
    <w:name w:val="Emphasis"/>
    <w:basedOn w:val="DefaultParagraphFont"/>
    <w:uiPriority w:val="20"/>
    <w:qFormat/>
    <w:rsid w:val="004806FD"/>
    <w:rPr>
      <w:i/>
      <w:iCs/>
    </w:rPr>
  </w:style>
  <w:style w:type="character" w:customStyle="1" w:styleId="headingtext">
    <w:name w:val="headingtext"/>
    <w:basedOn w:val="DefaultParagraphFont"/>
    <w:rsid w:val="004806FD"/>
  </w:style>
  <w:style w:type="character" w:styleId="PlaceholderText">
    <w:name w:val="Placeholder Text"/>
    <w:basedOn w:val="DefaultParagraphFont"/>
    <w:uiPriority w:val="99"/>
    <w:semiHidden/>
    <w:rsid w:val="005A2C43"/>
    <w:rPr>
      <w:color w:val="808080"/>
    </w:rPr>
  </w:style>
  <w:style w:type="character" w:customStyle="1" w:styleId="Red">
    <w:name w:val="Red"/>
    <w:basedOn w:val="DefaultParagraphFont"/>
    <w:uiPriority w:val="1"/>
    <w:rsid w:val="005A2C43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E94BFE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E94BFE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E94BFE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94BFE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E94BFE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02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3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50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6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9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8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2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3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20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7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2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1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31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3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17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52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6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9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6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9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7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3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00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8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3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96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22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2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99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27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4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166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61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95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7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86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5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1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96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71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0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4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9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4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3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5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16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67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7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3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9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5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2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90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96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7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1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0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7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65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08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58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1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8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39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3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54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4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6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37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6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4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3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7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7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15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17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0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333859">
      <w:bodyDiv w:val="1"/>
      <w:marLeft w:val="0"/>
      <w:marRight w:val="0"/>
      <w:marTop w:val="1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295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167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3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26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95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43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5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12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12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37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7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8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9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57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55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03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0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2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0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0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715EC592B6143A39037D654C7796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E8C3D-6C86-47D7-916C-62D3BFE10D4C}"/>
      </w:docPartPr>
      <w:docPartBody>
        <w:p w:rsidR="001A3BEE" w:rsidRDefault="006D3304" w:rsidP="006D3304">
          <w:pPr>
            <w:pStyle w:val="3715EC592B6143A39037D654C7796AFF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1330A56B04DA462B8D6C8E8DB1CDA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89560-A8A9-499D-9A12-CADCC4DDAABE}"/>
      </w:docPartPr>
      <w:docPartBody>
        <w:p w:rsidR="001A3BEE" w:rsidRDefault="006D3304" w:rsidP="006D3304">
          <w:pPr>
            <w:pStyle w:val="1330A56B04DA462B8D6C8E8DB1CDA6F1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23600FFC061B4A3F867B16F832ED9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BEFBC-658E-4516-97DB-0A4AABDF6EA9}"/>
      </w:docPartPr>
      <w:docPartBody>
        <w:p w:rsidR="001A3BEE" w:rsidRDefault="006D3304" w:rsidP="006D3304">
          <w:pPr>
            <w:pStyle w:val="23600FFC061B4A3F867B16F832ED9B26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BE4BDD4EF260424A9CE73DC5045A6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F8F66-9E60-40CB-A315-6B40A1C01742}"/>
      </w:docPartPr>
      <w:docPartBody>
        <w:p w:rsidR="001A3BEE" w:rsidRDefault="006D3304" w:rsidP="006D3304">
          <w:pPr>
            <w:pStyle w:val="BE4BDD4EF260424A9CE73DC5045A6E79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53876485A222421BA98256163988C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87325-048B-45E4-8F0F-639E7DBB6F60}"/>
      </w:docPartPr>
      <w:docPartBody>
        <w:p w:rsidR="001A3BEE" w:rsidRDefault="006D3304" w:rsidP="006D3304">
          <w:pPr>
            <w:pStyle w:val="53876485A222421BA98256163988CBA1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F5D787FDD424470EBB6256B954F35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CBE4F-10A2-47C8-A6FB-BD7223B7BCDC}"/>
      </w:docPartPr>
      <w:docPartBody>
        <w:p w:rsidR="001A3BEE" w:rsidRDefault="006D3304" w:rsidP="006D3304">
          <w:pPr>
            <w:pStyle w:val="F5D787FDD424470EBB6256B954F3542D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9F5B554EAF30421FB8524B7D8C317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3EA80-F782-40A4-AC06-44D766273552}"/>
      </w:docPartPr>
      <w:docPartBody>
        <w:p w:rsidR="001A3BEE" w:rsidRDefault="006D3304" w:rsidP="006D3304">
          <w:pPr>
            <w:pStyle w:val="9F5B554EAF30421FB8524B7D8C3176D9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56D03E28F2C7440A970FD6C874080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3F161-4459-4E78-B2EC-0A9C9ED229B1}"/>
      </w:docPartPr>
      <w:docPartBody>
        <w:p w:rsidR="001A3BEE" w:rsidRDefault="006D3304" w:rsidP="006D3304">
          <w:pPr>
            <w:pStyle w:val="56D03E28F2C7440A970FD6C874080D11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04"/>
    <w:rsid w:val="001A3BEE"/>
    <w:rsid w:val="006D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3304"/>
  </w:style>
  <w:style w:type="paragraph" w:customStyle="1" w:styleId="3715EC592B6143A39037D654C7796AFF">
    <w:name w:val="3715EC592B6143A39037D654C7796AFF"/>
    <w:rsid w:val="006D3304"/>
  </w:style>
  <w:style w:type="paragraph" w:customStyle="1" w:styleId="1330A56B04DA462B8D6C8E8DB1CDA6F1">
    <w:name w:val="1330A56B04DA462B8D6C8E8DB1CDA6F1"/>
    <w:rsid w:val="006D3304"/>
  </w:style>
  <w:style w:type="paragraph" w:customStyle="1" w:styleId="23600FFC061B4A3F867B16F832ED9B26">
    <w:name w:val="23600FFC061B4A3F867B16F832ED9B26"/>
    <w:rsid w:val="006D3304"/>
  </w:style>
  <w:style w:type="paragraph" w:customStyle="1" w:styleId="BE4BDD4EF260424A9CE73DC5045A6E79">
    <w:name w:val="BE4BDD4EF260424A9CE73DC5045A6E79"/>
    <w:rsid w:val="006D3304"/>
  </w:style>
  <w:style w:type="paragraph" w:customStyle="1" w:styleId="53876485A222421BA98256163988CBA1">
    <w:name w:val="53876485A222421BA98256163988CBA1"/>
    <w:rsid w:val="006D3304"/>
  </w:style>
  <w:style w:type="paragraph" w:customStyle="1" w:styleId="F5D787FDD424470EBB6256B954F3542D">
    <w:name w:val="F5D787FDD424470EBB6256B954F3542D"/>
    <w:rsid w:val="006D3304"/>
  </w:style>
  <w:style w:type="paragraph" w:customStyle="1" w:styleId="9F5B554EAF30421FB8524B7D8C3176D9">
    <w:name w:val="9F5B554EAF30421FB8524B7D8C3176D9"/>
    <w:rsid w:val="006D3304"/>
  </w:style>
  <w:style w:type="paragraph" w:customStyle="1" w:styleId="56D03E28F2C7440A970FD6C874080D11">
    <w:name w:val="56D03E28F2C7440A970FD6C874080D11"/>
    <w:rsid w:val="006D33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34</TotalTime>
  <Pages>2</Pages>
  <Words>545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When troubleshooting driver problems in Windows XP, one of the first places you may look is Device Manager, which provides detailed information about every piece of installed system hardware</vt:lpstr>
    </vt:vector>
  </TitlesOfParts>
  <Company>Gateway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troubleshooting driver problems in Windows XP, one of the first places you may look is Device Manager, which provides detailed information about every piece of installed system hardware</dc:title>
  <dc:subject/>
  <dc:creator>William Loring</dc:creator>
  <cp:keywords/>
  <dc:description/>
  <cp:lastModifiedBy>William Loring</cp:lastModifiedBy>
  <cp:revision>80</cp:revision>
  <dcterms:created xsi:type="dcterms:W3CDTF">2017-08-04T01:53:00Z</dcterms:created>
  <dcterms:modified xsi:type="dcterms:W3CDTF">2024-04-09T21:40:00Z</dcterms:modified>
</cp:coreProperties>
</file>